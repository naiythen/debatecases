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60326" w14:textId="0F2A8DA8" w:rsidR="000D0899" w:rsidRDefault="00D90FFC" w:rsidP="000D0899">
      <w:pPr>
        <w:pStyle w:val="Heading1"/>
      </w:pPr>
      <w:bookmarkStart w:id="0" w:name="_Hlk201664482"/>
      <w:r>
        <w:t>ModernBrain PC---Jack Howe---Round 4</w:t>
      </w:r>
    </w:p>
    <w:p w14:paraId="1A34AB6C" w14:textId="0EF5BB4F" w:rsidR="000D0899" w:rsidRPr="000D0899" w:rsidRDefault="000D0899" w:rsidP="000D0899">
      <w:pPr>
        <w:pStyle w:val="Heading1"/>
      </w:pPr>
      <w:r>
        <w:t>1NC</w:t>
      </w:r>
      <w:r w:rsidR="00D90FFC">
        <w:t>---Jack Howe---Round 4</w:t>
      </w:r>
    </w:p>
    <w:p w14:paraId="0C49C0FE" w14:textId="3F6BDEEE" w:rsidR="003473DB" w:rsidRDefault="003473DB" w:rsidP="003473DB">
      <w:pPr>
        <w:pStyle w:val="Heading3"/>
        <w:rPr>
          <w:rFonts w:cs="Times New Roman"/>
        </w:rPr>
      </w:pPr>
      <w:r w:rsidRPr="009C1A87">
        <w:rPr>
          <w:rFonts w:cs="Times New Roman"/>
        </w:rPr>
        <w:lastRenderedPageBreak/>
        <w:t>1NC---OFF</w:t>
      </w:r>
    </w:p>
    <w:p w14:paraId="17E76BB7" w14:textId="5302D0C6" w:rsidR="000D0899" w:rsidRPr="000D0899" w:rsidRDefault="000D0899" w:rsidP="000D0899">
      <w:pPr>
        <w:pStyle w:val="Heading4"/>
        <w:rPr>
          <w:u w:val="single"/>
        </w:rPr>
      </w:pPr>
      <w:r w:rsidRPr="000D0899">
        <w:rPr>
          <w:u w:val="single"/>
        </w:rPr>
        <w:t>Alaska CP.</w:t>
      </w:r>
    </w:p>
    <w:p w14:paraId="5C798256" w14:textId="77777777" w:rsidR="003473DB" w:rsidRPr="006435A8" w:rsidRDefault="003473DB" w:rsidP="003473DB">
      <w:pPr>
        <w:pStyle w:val="Heading4"/>
      </w:pPr>
      <w:r w:rsidRPr="006435A8">
        <w:t>The United States federal government should:</w:t>
      </w:r>
    </w:p>
    <w:p w14:paraId="3C8A0B76" w14:textId="62A15830" w:rsidR="003473DB" w:rsidRDefault="003473DB" w:rsidP="003473DB">
      <w:pPr>
        <w:pStyle w:val="Heading4"/>
      </w:pPr>
      <w:r w:rsidRPr="006435A8">
        <w:t>---ban its exploration and developme</w:t>
      </w:r>
      <w:r w:rsidRPr="006435A8">
        <w:lastRenderedPageBreak/>
        <w:t xml:space="preserve">nt of the </w:t>
      </w:r>
      <w:r>
        <w:t>A</w:t>
      </w:r>
      <w:r w:rsidRPr="006435A8">
        <w:t>rctic</w:t>
      </w:r>
    </w:p>
    <w:p w14:paraId="16E68F20" w14:textId="22F7DD56" w:rsidR="003473DB" w:rsidRDefault="003473DB" w:rsidP="003473DB">
      <w:pPr>
        <w:pStyle w:val="Heading4"/>
      </w:pPr>
      <w:r w:rsidRPr="006435A8">
        <w:t>---devolve authority and</w:t>
      </w:r>
      <w:r>
        <w:t xml:space="preserve"> covertly</w:t>
      </w:r>
      <w:r w:rsidRPr="006435A8">
        <w:t xml:space="preserve"> provide substantial fiscal incentives to the State of Alaska to </w:t>
      </w:r>
      <w:r>
        <w:t>increase its deployment of domain awareness technology in the Arctic.</w:t>
      </w:r>
    </w:p>
    <w:p w14:paraId="260D8FA0" w14:textId="77777777" w:rsidR="003473DB" w:rsidRDefault="003473DB" w:rsidP="003473DB">
      <w:pPr>
        <w:pStyle w:val="Heading4"/>
      </w:pPr>
      <w:r w:rsidRPr="006435A8">
        <w:t>---delineate the devolution of powers in a publicly available Code of Restrictions and Savings.</w:t>
      </w:r>
    </w:p>
    <w:p w14:paraId="29F7C46D" w14:textId="77777777" w:rsidR="003473DB" w:rsidRPr="00B37239" w:rsidRDefault="003473DB" w:rsidP="003473DB">
      <w:pPr>
        <w:pStyle w:val="Heading4"/>
      </w:pPr>
      <w:r w:rsidRPr="006435A8">
        <w:t xml:space="preserve">The government of Alaska should </w:t>
      </w:r>
      <w:r>
        <w:t>should increase its deployment of domain awareness technology in the Arctic.</w:t>
      </w:r>
    </w:p>
    <w:p w14:paraId="7F654E35" w14:textId="171189C2" w:rsidR="003473DB" w:rsidRPr="006435A8" w:rsidRDefault="003473DB" w:rsidP="003473DB">
      <w:pPr>
        <w:pStyle w:val="Heading4"/>
        <w:rPr>
          <w:rFonts w:cs="Times New Roman"/>
        </w:rPr>
      </w:pPr>
      <w:r>
        <w:rPr>
          <w:rFonts w:cs="Times New Roman"/>
        </w:rPr>
        <w:t xml:space="preserve">Utilizing Alaska’s authority </w:t>
      </w:r>
      <w:r>
        <w:rPr>
          <w:rFonts w:cs="Times New Roman"/>
          <w:u w:val="single"/>
        </w:rPr>
        <w:t>solves</w:t>
      </w:r>
      <w:r>
        <w:rPr>
          <w:rFonts w:cs="Times New Roman"/>
        </w:rPr>
        <w:t xml:space="preserve"> AND </w:t>
      </w:r>
      <w:r w:rsidRPr="006435A8">
        <w:rPr>
          <w:rFonts w:cs="Times New Roman"/>
          <w:u w:val="single"/>
        </w:rPr>
        <w:t>spills</w:t>
      </w:r>
      <w:r>
        <w:rPr>
          <w:rFonts w:cs="Times New Roman"/>
          <w:u w:val="single"/>
        </w:rPr>
        <w:t xml:space="preserve"> </w:t>
      </w:r>
      <w:r w:rsidRPr="006435A8">
        <w:rPr>
          <w:rFonts w:cs="Times New Roman"/>
          <w:u w:val="single"/>
        </w:rPr>
        <w:t>over</w:t>
      </w:r>
      <w:r>
        <w:rPr>
          <w:rFonts w:cs="Times New Roman"/>
        </w:rPr>
        <w:t xml:space="preserve"> to reorient Arctic governance around </w:t>
      </w:r>
      <w:r w:rsidRPr="00715401">
        <w:rPr>
          <w:rFonts w:cs="Times New Roman"/>
          <w:u w:val="single"/>
        </w:rPr>
        <w:t>regionalism</w:t>
      </w:r>
      <w:r>
        <w:rPr>
          <w:rFonts w:cs="Times New Roman"/>
        </w:rPr>
        <w:t>.</w:t>
      </w:r>
    </w:p>
    <w:p w14:paraId="6C763612" w14:textId="77777777" w:rsidR="003473DB" w:rsidRPr="006435A8" w:rsidRDefault="003473DB" w:rsidP="003473DB">
      <w:pPr>
        <w:rPr>
          <w:b/>
          <w:bCs/>
          <w:sz w:val="26"/>
        </w:rPr>
      </w:pPr>
      <w:r>
        <w:rPr>
          <w:rStyle w:val="Style13ptBold"/>
        </w:rPr>
        <w:t xml:space="preserve">Vaatanen ’18 </w:t>
      </w:r>
      <w:r>
        <w:t xml:space="preserve">[Vesa; October 23; Post-Doctoral Researcher at the University of Lapland; Taylor and Francis Online; </w:t>
      </w:r>
      <w:r w:rsidRPr="009C1A87">
        <w:t>“Investigating the particularities of regionalization: Contested state–federal relations and the politics of Alaska’s Arctic Policy”, https://www.tandfonline.com/doi/10.1080/04353684.2019.1616510</w:t>
      </w:r>
      <w:r>
        <w:t>]</w:t>
      </w:r>
    </w:p>
    <w:p w14:paraId="0E054342" w14:textId="77777777" w:rsidR="003473DB" w:rsidRPr="009C1A87" w:rsidRDefault="003473DB" w:rsidP="003473DB">
      <w:pPr>
        <w:rPr>
          <w:sz w:val="16"/>
        </w:rPr>
      </w:pPr>
      <w:r w:rsidRPr="009C1A87">
        <w:rPr>
          <w:sz w:val="16"/>
        </w:rPr>
        <w:t xml:space="preserve">As indicated by these quotations, </w:t>
      </w:r>
      <w:r w:rsidRPr="009C1A87">
        <w:rPr>
          <w:rStyle w:val="StyleUnderline"/>
        </w:rPr>
        <w:t xml:space="preserve">it is evident that claims for </w:t>
      </w:r>
      <w:r w:rsidRPr="009C1A87">
        <w:rPr>
          <w:rStyle w:val="Emphasis"/>
        </w:rPr>
        <w:t>regional spokespersonship</w:t>
      </w:r>
      <w:r w:rsidRPr="009C1A87">
        <w:rPr>
          <w:rStyle w:val="StyleUnderline"/>
        </w:rPr>
        <w:t xml:space="preserve"> are formulated especially in relation to the </w:t>
      </w:r>
      <w:r w:rsidRPr="009C1A87">
        <w:rPr>
          <w:rStyle w:val="Emphasis"/>
        </w:rPr>
        <w:t xml:space="preserve">U.S. </w:t>
      </w:r>
      <w:r w:rsidRPr="006435A8">
        <w:rPr>
          <w:rStyle w:val="Emphasis"/>
        </w:rPr>
        <w:t>fed</w:t>
      </w:r>
      <w:r w:rsidRPr="006435A8">
        <w:t>eral</w:t>
      </w:r>
      <w:r w:rsidRPr="006435A8">
        <w:rPr>
          <w:rStyle w:val="StyleUnderline"/>
        </w:rPr>
        <w:t xml:space="preserve"> government</w:t>
      </w:r>
      <w:r w:rsidRPr="009C1A87">
        <w:rPr>
          <w:rStyle w:val="StyleUnderline"/>
        </w:rPr>
        <w:t>.</w:t>
      </w:r>
      <w:r w:rsidRPr="009C1A87">
        <w:rPr>
          <w:sz w:val="16"/>
        </w:rPr>
        <w:t xml:space="preserve"> Through </w:t>
      </w:r>
      <w:r w:rsidRPr="009C1A87">
        <w:rPr>
          <w:rStyle w:val="StyleUnderline"/>
        </w:rPr>
        <w:t xml:space="preserve">these claims state actors in Alaska have positioned themselves – or more precisely they have </w:t>
      </w:r>
      <w:r w:rsidRPr="009C1A87">
        <w:rPr>
          <w:rStyle w:val="Emphasis"/>
        </w:rPr>
        <w:t>positioned ‘</w:t>
      </w:r>
      <w:r w:rsidRPr="006435A8">
        <w:rPr>
          <w:rStyle w:val="Emphasis"/>
        </w:rPr>
        <w:t>Alaska’</w:t>
      </w:r>
      <w:r w:rsidRPr="009C1A87">
        <w:rPr>
          <w:rStyle w:val="StyleUnderline"/>
        </w:rPr>
        <w:t xml:space="preserve"> and thus themselves as </w:t>
      </w:r>
      <w:r w:rsidRPr="009C1A87">
        <w:rPr>
          <w:rStyle w:val="Emphasis"/>
        </w:rPr>
        <w:t>representatives</w:t>
      </w:r>
      <w:r w:rsidRPr="009C1A87">
        <w:rPr>
          <w:rStyle w:val="StyleUnderline"/>
        </w:rPr>
        <w:t xml:space="preserve"> of Alaska</w:t>
      </w:r>
      <w:r w:rsidRPr="009C1A87">
        <w:rPr>
          <w:sz w:val="16"/>
        </w:rPr>
        <w:t xml:space="preserve"> – </w:t>
      </w:r>
      <w:r w:rsidRPr="009C1A87">
        <w:rPr>
          <w:rStyle w:val="StyleUnderline"/>
        </w:rPr>
        <w:t xml:space="preserve">as the </w:t>
      </w:r>
      <w:r w:rsidRPr="006435A8">
        <w:rPr>
          <w:rStyle w:val="Emphasis"/>
        </w:rPr>
        <w:t>legitimate embodiments</w:t>
      </w:r>
      <w:r w:rsidRPr="009C1A87">
        <w:rPr>
          <w:rStyle w:val="StyleUnderline"/>
        </w:rPr>
        <w:t xml:space="preserve"> of the </w:t>
      </w:r>
      <w:r w:rsidRPr="009C1A87">
        <w:rPr>
          <w:rStyle w:val="Emphasis"/>
        </w:rPr>
        <w:t>voice</w:t>
      </w:r>
      <w:r w:rsidRPr="009C1A87">
        <w:rPr>
          <w:sz w:val="16"/>
        </w:rPr>
        <w:t xml:space="preserve"> </w:t>
      </w:r>
      <w:r w:rsidRPr="009C1A87">
        <w:rPr>
          <w:rStyle w:val="StyleUnderline"/>
        </w:rPr>
        <w:t>of the Arctic region.</w:t>
      </w:r>
      <w:r w:rsidRPr="009C1A87">
        <w:rPr>
          <w:sz w:val="16"/>
        </w:rPr>
        <w:t xml:space="preserve">2 </w:t>
      </w:r>
      <w:r w:rsidRPr="009C1A87">
        <w:rPr>
          <w:rStyle w:val="StyleUnderline"/>
        </w:rPr>
        <w:t xml:space="preserve">This is done by drawing from a </w:t>
      </w:r>
      <w:r w:rsidRPr="009C1A87">
        <w:rPr>
          <w:rStyle w:val="Emphasis"/>
        </w:rPr>
        <w:t>territorial</w:t>
      </w:r>
      <w:r w:rsidRPr="009C1A87">
        <w:rPr>
          <w:rStyle w:val="StyleUnderline"/>
        </w:rPr>
        <w:t xml:space="preserve"> argument</w:t>
      </w:r>
      <w:r w:rsidRPr="009C1A87">
        <w:rPr>
          <w:sz w:val="16"/>
        </w:rPr>
        <w:t xml:space="preserve"> </w:t>
      </w:r>
      <w:r w:rsidRPr="009C1A87">
        <w:rPr>
          <w:rStyle w:val="StyleUnderline"/>
        </w:rPr>
        <w:t>and emphasizing that it is Alaska that makes the United States an Arctic nation,</w:t>
      </w:r>
      <w:r w:rsidRPr="009C1A87">
        <w:rPr>
          <w:sz w:val="16"/>
        </w:rPr>
        <w:t xml:space="preserve"> </w:t>
      </w:r>
      <w:r w:rsidRPr="006435A8">
        <w:rPr>
          <w:rStyle w:val="StyleUnderline"/>
        </w:rPr>
        <w:t>which</w:t>
      </w:r>
      <w:r w:rsidRPr="009C1A87">
        <w:rPr>
          <w:rStyle w:val="StyleUnderline"/>
        </w:rPr>
        <w:t xml:space="preserve"> is why </w:t>
      </w:r>
      <w:r w:rsidRPr="00D90FFC">
        <w:rPr>
          <w:rStyle w:val="StyleUnderline"/>
          <w:highlight w:val="cyan"/>
        </w:rPr>
        <w:t>‘</w:t>
      </w:r>
      <w:r w:rsidRPr="00D90FFC">
        <w:rPr>
          <w:rStyle w:val="Emphasis"/>
          <w:highlight w:val="cyan"/>
        </w:rPr>
        <w:t>Alaskans’</w:t>
      </w:r>
      <w:r w:rsidRPr="00D90FFC">
        <w:rPr>
          <w:rStyle w:val="StyleUnderline"/>
          <w:highlight w:val="cyan"/>
        </w:rPr>
        <w:t xml:space="preserve"> should have an </w:t>
      </w:r>
      <w:r w:rsidRPr="00D90FFC">
        <w:rPr>
          <w:rStyle w:val="Emphasis"/>
          <w:highlight w:val="cyan"/>
        </w:rPr>
        <w:t>important role</w:t>
      </w:r>
      <w:r w:rsidRPr="006435A8">
        <w:rPr>
          <w:rStyle w:val="StyleUnderline"/>
        </w:rPr>
        <w:t xml:space="preserve"> to play </w:t>
      </w:r>
      <w:r w:rsidRPr="00D90FFC">
        <w:rPr>
          <w:rStyle w:val="StyleUnderline"/>
          <w:highlight w:val="cyan"/>
        </w:rPr>
        <w:t xml:space="preserve">regarding </w:t>
      </w:r>
      <w:r w:rsidRPr="00D90FFC">
        <w:rPr>
          <w:rStyle w:val="Emphasis"/>
          <w:highlight w:val="cyan"/>
        </w:rPr>
        <w:t>decision-making</w:t>
      </w:r>
      <w:r w:rsidRPr="00D90FFC">
        <w:rPr>
          <w:rStyle w:val="StyleUnderline"/>
          <w:highlight w:val="cyan"/>
        </w:rPr>
        <w:t xml:space="preserve"> concerning the Arctic</w:t>
      </w:r>
      <w:r w:rsidRPr="009C1A87">
        <w:rPr>
          <w:sz w:val="16"/>
        </w:rPr>
        <w:t xml:space="preserve">.3 </w:t>
      </w:r>
      <w:r w:rsidRPr="009C1A87">
        <w:rPr>
          <w:rStyle w:val="StyleUnderline"/>
        </w:rPr>
        <w:t>This claim</w:t>
      </w:r>
      <w:r w:rsidRPr="009C1A87">
        <w:rPr>
          <w:sz w:val="16"/>
        </w:rPr>
        <w:t xml:space="preserve"> </w:t>
      </w:r>
      <w:r w:rsidRPr="009C1A87">
        <w:rPr>
          <w:rStyle w:val="StyleUnderline"/>
        </w:rPr>
        <w:t>for regional spokespersonship</w:t>
      </w:r>
      <w:r w:rsidRPr="009C1A87">
        <w:rPr>
          <w:sz w:val="16"/>
        </w:rPr>
        <w:t xml:space="preserve"> is dovetailed by the articulation of a particular version of the supposed essence of the region, which </w:t>
      </w:r>
      <w:r w:rsidRPr="00D90FFC">
        <w:rPr>
          <w:rStyle w:val="StyleUnderline"/>
          <w:highlight w:val="cyan"/>
        </w:rPr>
        <w:t>constitutes</w:t>
      </w:r>
      <w:r w:rsidRPr="009C1A87">
        <w:rPr>
          <w:rStyle w:val="StyleUnderline"/>
        </w:rPr>
        <w:t xml:space="preserve"> an </w:t>
      </w:r>
      <w:r w:rsidRPr="009C1A87">
        <w:rPr>
          <w:rStyle w:val="Emphasis"/>
        </w:rPr>
        <w:t>alternative</w:t>
      </w:r>
      <w:r w:rsidRPr="009C1A87">
        <w:rPr>
          <w:rStyle w:val="StyleUnderline"/>
        </w:rPr>
        <w:t xml:space="preserve"> ‘proposition for </w:t>
      </w:r>
      <w:r w:rsidRPr="00D90FFC">
        <w:rPr>
          <w:rStyle w:val="Emphasis"/>
          <w:highlight w:val="cyan"/>
        </w:rPr>
        <w:t>regionalization</w:t>
      </w:r>
      <w:r w:rsidRPr="009C1A87">
        <w:rPr>
          <w:rStyle w:val="StyleUnderline"/>
        </w:rPr>
        <w:t>’</w:t>
      </w:r>
      <w:r w:rsidRPr="009C1A87">
        <w:rPr>
          <w:sz w:val="16"/>
        </w:rPr>
        <w:t xml:space="preserve"> </w:t>
      </w:r>
      <w:r w:rsidRPr="009C1A87">
        <w:rPr>
          <w:rStyle w:val="StyleUnderline"/>
        </w:rPr>
        <w:t>regarding the Arctic.</w:t>
      </w:r>
      <w:r w:rsidRPr="009C1A87">
        <w:rPr>
          <w:sz w:val="16"/>
        </w:rPr>
        <w:t xml:space="preserve"> This is illustratively put in a letter sent by the chairs of the AAPC to Admiral Papp (who held the position of a Special Representative for the Arctic in the U.S. Department of State between 2014 and 2017) and Ambassador Balton (who was the Chair of the Senior Arctic Officials during the U.S. AC chairmanship period):</w:t>
      </w:r>
    </w:p>
    <w:p w14:paraId="7AF1F20C" w14:textId="77777777" w:rsidR="003473DB" w:rsidRPr="009C1A87" w:rsidRDefault="003473DB" w:rsidP="003473DB">
      <w:pPr>
        <w:rPr>
          <w:sz w:val="16"/>
        </w:rPr>
      </w:pPr>
      <w:r w:rsidRPr="009C1A87">
        <w:rPr>
          <w:sz w:val="16"/>
        </w:rPr>
        <w:t>While we can all agree on the need to identify the “national imperative” that will motivate all Americans in supporting Arctic endeavors, your recent comments on this being a “moral obligation to protect the region and preserve it for future generations” dismisses the fact that Alaskans have been doing just that, and quite well, for many decades. We already have that moral obligation, because the American Arctic is our home. We are not supportive of locking up the Arctic or designating additional wilderness areas; Alaskans should have access to the development lands that we were promised. Instead, we hope you will focus on the important goal of supporting a vibrant economy through resource development, a simplified permitting regime and a positive investment arena, which has the potential to deliver social benefits while responding to the need for a healthy environment. (AAPC 2014, 2)</w:t>
      </w:r>
    </w:p>
    <w:p w14:paraId="2EDFA39B" w14:textId="77777777" w:rsidR="003473DB" w:rsidRPr="009C1A87" w:rsidRDefault="003473DB" w:rsidP="003473DB">
      <w:pPr>
        <w:rPr>
          <w:rStyle w:val="StyleUnderline"/>
        </w:rPr>
      </w:pPr>
      <w:r w:rsidRPr="009C1A87">
        <w:rPr>
          <w:sz w:val="16"/>
        </w:rPr>
        <w:t xml:space="preserve">This shows that </w:t>
      </w:r>
      <w:r w:rsidRPr="009C1A87">
        <w:rPr>
          <w:rStyle w:val="StyleUnderline"/>
        </w:rPr>
        <w:t xml:space="preserve">the </w:t>
      </w:r>
      <w:r w:rsidRPr="009C1A87">
        <w:rPr>
          <w:rStyle w:val="Emphasis"/>
        </w:rPr>
        <w:t>transformation</w:t>
      </w:r>
      <w:r w:rsidRPr="009C1A87">
        <w:rPr>
          <w:rStyle w:val="StyleUnderline"/>
        </w:rPr>
        <w:t xml:space="preserve"> of the supposed essence and interests of the region</w:t>
      </w:r>
      <w:r w:rsidRPr="009C1A87">
        <w:rPr>
          <w:sz w:val="16"/>
        </w:rPr>
        <w:t xml:space="preserve"> – </w:t>
      </w:r>
      <w:r w:rsidRPr="009C1A87">
        <w:rPr>
          <w:rStyle w:val="StyleUnderline"/>
        </w:rPr>
        <w:t>or the territorial concerns</w:t>
      </w:r>
      <w:r w:rsidRPr="009C1A87">
        <w:rPr>
          <w:sz w:val="16"/>
        </w:rPr>
        <w:t xml:space="preserve"> that are seen to define them – </w:t>
      </w:r>
      <w:r w:rsidRPr="009C1A87">
        <w:rPr>
          <w:rStyle w:val="Emphasis"/>
        </w:rPr>
        <w:t>within</w:t>
      </w:r>
      <w:r w:rsidRPr="009C1A87">
        <w:rPr>
          <w:rStyle w:val="StyleUnderline"/>
        </w:rPr>
        <w:t xml:space="preserve"> the federal government</w:t>
      </w:r>
      <w:r w:rsidRPr="009C1A87">
        <w:rPr>
          <w:sz w:val="16"/>
        </w:rPr>
        <w:t xml:space="preserve"> has </w:t>
      </w:r>
      <w:r w:rsidRPr="009C1A87">
        <w:rPr>
          <w:rStyle w:val="StyleUnderline"/>
        </w:rPr>
        <w:t xml:space="preserve">emerged as a </w:t>
      </w:r>
      <w:r w:rsidRPr="00D90FFC">
        <w:rPr>
          <w:rStyle w:val="Emphasis"/>
          <w:highlight w:val="cyan"/>
        </w:rPr>
        <w:t>key ingredient</w:t>
      </w:r>
      <w:r w:rsidRPr="00D90FFC">
        <w:rPr>
          <w:rStyle w:val="StyleUnderline"/>
          <w:highlight w:val="cyan"/>
        </w:rPr>
        <w:t xml:space="preserve"> in</w:t>
      </w:r>
      <w:r w:rsidRPr="009C1A87">
        <w:rPr>
          <w:rStyle w:val="StyleUnderline"/>
        </w:rPr>
        <w:t xml:space="preserve"> the </w:t>
      </w:r>
      <w:r w:rsidRPr="009C1A87">
        <w:rPr>
          <w:rStyle w:val="Emphasis"/>
        </w:rPr>
        <w:t xml:space="preserve">political </w:t>
      </w:r>
      <w:r w:rsidRPr="00D90FFC">
        <w:rPr>
          <w:rStyle w:val="Emphasis"/>
          <w:highlight w:val="cyan"/>
        </w:rPr>
        <w:t>agency</w:t>
      </w:r>
      <w:r w:rsidRPr="009C1A87">
        <w:rPr>
          <w:rStyle w:val="StyleUnderline"/>
        </w:rPr>
        <w:t xml:space="preserve"> invested in the Arctic Policy of Alaska. By claiming the </w:t>
      </w:r>
      <w:r w:rsidRPr="009C1A87">
        <w:rPr>
          <w:rStyle w:val="Emphasis"/>
        </w:rPr>
        <w:t>status</w:t>
      </w:r>
      <w:r w:rsidRPr="009C1A87">
        <w:rPr>
          <w:rStyle w:val="StyleUnderline"/>
        </w:rPr>
        <w:t xml:space="preserve"> of a regional spokesperson</w:t>
      </w:r>
      <w:r w:rsidRPr="009C1A87">
        <w:rPr>
          <w:sz w:val="16"/>
        </w:rPr>
        <w:t xml:space="preserve">, and </w:t>
      </w:r>
      <w:r w:rsidRPr="009C1A87">
        <w:rPr>
          <w:rStyle w:val="StyleUnderline"/>
        </w:rPr>
        <w:t xml:space="preserve">by it </w:t>
      </w:r>
      <w:r w:rsidRPr="00D90FFC">
        <w:rPr>
          <w:rStyle w:val="Emphasis"/>
          <w:highlight w:val="cyan"/>
        </w:rPr>
        <w:t>positioning ‘Alaskans’</w:t>
      </w:r>
      <w:r w:rsidRPr="009C1A87">
        <w:rPr>
          <w:rStyle w:val="StyleUnderline"/>
        </w:rPr>
        <w:t xml:space="preserve"> as the ones who can </w:t>
      </w:r>
      <w:r w:rsidRPr="009C1A87">
        <w:rPr>
          <w:rStyle w:val="Emphasis"/>
        </w:rPr>
        <w:t>define</w:t>
      </w:r>
      <w:r w:rsidRPr="009C1A87">
        <w:rPr>
          <w:rStyle w:val="StyleUnderline"/>
        </w:rPr>
        <w:t xml:space="preserve"> what the ‘</w:t>
      </w:r>
      <w:r w:rsidRPr="009C1A87">
        <w:rPr>
          <w:rStyle w:val="Emphasis"/>
        </w:rPr>
        <w:t>real’ interests</w:t>
      </w:r>
      <w:r w:rsidRPr="009C1A87">
        <w:rPr>
          <w:rStyle w:val="StyleUnderline"/>
        </w:rPr>
        <w:t xml:space="preserve"> </w:t>
      </w:r>
      <w:r w:rsidRPr="009C1A87">
        <w:rPr>
          <w:rStyle w:val="StyleUnderline"/>
        </w:rPr>
        <w:lastRenderedPageBreak/>
        <w:t xml:space="preserve">of the region are, the main objective is </w:t>
      </w:r>
      <w:r w:rsidRPr="00D90FFC">
        <w:rPr>
          <w:rStyle w:val="StyleUnderline"/>
          <w:highlight w:val="cyan"/>
        </w:rPr>
        <w:t xml:space="preserve">to </w:t>
      </w:r>
      <w:r w:rsidRPr="00D90FFC">
        <w:rPr>
          <w:rStyle w:val="Emphasis"/>
          <w:highlight w:val="cyan"/>
        </w:rPr>
        <w:t>transform</w:t>
      </w:r>
      <w:r w:rsidRPr="00D90FFC">
        <w:rPr>
          <w:rStyle w:val="StyleUnderline"/>
          <w:highlight w:val="cyan"/>
        </w:rPr>
        <w:t xml:space="preserve"> the </w:t>
      </w:r>
      <w:r w:rsidRPr="00D90FFC">
        <w:rPr>
          <w:rStyle w:val="Emphasis"/>
          <w:highlight w:val="cyan"/>
        </w:rPr>
        <w:t>ways</w:t>
      </w:r>
      <w:r w:rsidRPr="009C1A87">
        <w:rPr>
          <w:rStyle w:val="StyleUnderline"/>
        </w:rPr>
        <w:t xml:space="preserve"> in which </w:t>
      </w:r>
      <w:r w:rsidRPr="00D90FFC">
        <w:rPr>
          <w:rStyle w:val="StyleUnderline"/>
          <w:highlight w:val="cyan"/>
        </w:rPr>
        <w:t>the Arctic</w:t>
      </w:r>
      <w:r w:rsidRPr="009C1A87">
        <w:rPr>
          <w:rStyle w:val="StyleUnderline"/>
        </w:rPr>
        <w:t xml:space="preserve"> region </w:t>
      </w:r>
      <w:r w:rsidRPr="00D90FFC">
        <w:rPr>
          <w:rStyle w:val="StyleUnderline"/>
          <w:highlight w:val="cyan"/>
        </w:rPr>
        <w:t>is</w:t>
      </w:r>
      <w:r w:rsidRPr="00D90FFC">
        <w:rPr>
          <w:sz w:val="16"/>
          <w:highlight w:val="cyan"/>
        </w:rPr>
        <w:t xml:space="preserve"> </w:t>
      </w:r>
      <w:r w:rsidRPr="00D90FFC">
        <w:rPr>
          <w:rStyle w:val="StyleUnderline"/>
          <w:highlight w:val="cyan"/>
        </w:rPr>
        <w:t>enacted through</w:t>
      </w:r>
      <w:r w:rsidRPr="009C1A87">
        <w:rPr>
          <w:rStyle w:val="StyleUnderline"/>
        </w:rPr>
        <w:t xml:space="preserve"> </w:t>
      </w:r>
      <w:r w:rsidRPr="009C1A87">
        <w:rPr>
          <w:sz w:val="16"/>
        </w:rPr>
        <w:t xml:space="preserve">the </w:t>
      </w:r>
      <w:r w:rsidRPr="00D90FFC">
        <w:rPr>
          <w:rStyle w:val="Emphasis"/>
          <w:highlight w:val="cyan"/>
        </w:rPr>
        <w:t>policies</w:t>
      </w:r>
      <w:r w:rsidRPr="00D90FFC">
        <w:rPr>
          <w:rStyle w:val="StyleUnderline"/>
          <w:highlight w:val="cyan"/>
        </w:rPr>
        <w:t xml:space="preserve"> of the fed</w:t>
      </w:r>
      <w:r w:rsidRPr="009C1A87">
        <w:rPr>
          <w:rStyle w:val="StyleUnderline"/>
        </w:rPr>
        <w:t>eral government</w:t>
      </w:r>
      <w:r w:rsidRPr="009C1A87">
        <w:rPr>
          <w:sz w:val="16"/>
        </w:rPr>
        <w:t xml:space="preserve">. Importantly, </w:t>
      </w:r>
      <w:r w:rsidRPr="009C1A87">
        <w:rPr>
          <w:rStyle w:val="StyleUnderline"/>
        </w:rPr>
        <w:t xml:space="preserve">it is not only emphasized that the Arctic should be seen as an </w:t>
      </w:r>
      <w:r w:rsidRPr="009C1A87">
        <w:rPr>
          <w:rStyle w:val="Emphasis"/>
        </w:rPr>
        <w:t>economic space</w:t>
      </w:r>
      <w:r w:rsidRPr="009C1A87">
        <w:rPr>
          <w:rStyle w:val="StyleUnderline"/>
        </w:rPr>
        <w:t xml:space="preserve"> in its own right, but is a </w:t>
      </w:r>
      <w:r w:rsidRPr="009C1A87">
        <w:rPr>
          <w:rStyle w:val="Emphasis"/>
        </w:rPr>
        <w:t>space</w:t>
      </w:r>
      <w:r w:rsidRPr="009C1A87">
        <w:rPr>
          <w:rStyle w:val="StyleUnderline"/>
        </w:rPr>
        <w:t xml:space="preserve"> in </w:t>
      </w:r>
      <w:r w:rsidRPr="009C1A87">
        <w:rPr>
          <w:rStyle w:val="Emphasis"/>
        </w:rPr>
        <w:t>need</w:t>
      </w:r>
      <w:r w:rsidRPr="009C1A87">
        <w:rPr>
          <w:rStyle w:val="StyleUnderline"/>
        </w:rPr>
        <w:t xml:space="preserve"> of </w:t>
      </w:r>
      <w:r w:rsidRPr="009C1A87">
        <w:rPr>
          <w:rStyle w:val="Emphasis"/>
        </w:rPr>
        <w:t>economic development</w:t>
      </w:r>
      <w:r w:rsidRPr="009C1A87">
        <w:rPr>
          <w:rStyle w:val="StyleUnderline"/>
        </w:rPr>
        <w:t xml:space="preserve"> ‘for the people’:</w:t>
      </w:r>
    </w:p>
    <w:p w14:paraId="549444B4" w14:textId="77777777" w:rsidR="003473DB" w:rsidRPr="009C1A87" w:rsidRDefault="003473DB" w:rsidP="003473DB">
      <w:pPr>
        <w:rPr>
          <w:sz w:val="16"/>
        </w:rPr>
      </w:pPr>
      <w:r w:rsidRPr="009C1A87">
        <w:rPr>
          <w:sz w:val="16"/>
        </w:rPr>
        <w:t>We are concerned that Alaskans will not be able to develop our economy in a way that will allow us to respond to, and prosper, in the face of change. All levels of government can work together to empower Alaskans to adapt and promote resilient communities. We believe that people should come first. (AAPC 2015a, 3) Climate change is a global challenge and Alaska’s citizens and its economy should not bear the consequences of mitigation. (AAPC 2015a, 10)</w:t>
      </w:r>
    </w:p>
    <w:p w14:paraId="571C8D99" w14:textId="77777777" w:rsidR="003473DB" w:rsidRPr="009C1A87" w:rsidRDefault="003473DB" w:rsidP="003473DB">
      <w:pPr>
        <w:rPr>
          <w:sz w:val="16"/>
        </w:rPr>
      </w:pPr>
      <w:r w:rsidRPr="009C1A87">
        <w:rPr>
          <w:sz w:val="16"/>
        </w:rPr>
        <w:t xml:space="preserve">Through </w:t>
      </w:r>
      <w:r w:rsidRPr="009C1A87">
        <w:rPr>
          <w:rStyle w:val="StyleUnderline"/>
        </w:rPr>
        <w:t>these kinds of notions</w:t>
      </w:r>
      <w:r w:rsidRPr="009C1A87">
        <w:rPr>
          <w:sz w:val="16"/>
        </w:rPr>
        <w:t xml:space="preserve">, a </w:t>
      </w:r>
      <w:r w:rsidRPr="00D90FFC">
        <w:rPr>
          <w:rStyle w:val="StyleUnderline"/>
          <w:highlight w:val="cyan"/>
        </w:rPr>
        <w:t>connection</w:t>
      </w:r>
      <w:r w:rsidRPr="009C1A87">
        <w:rPr>
          <w:rStyle w:val="StyleUnderline"/>
        </w:rPr>
        <w:t xml:space="preserve"> is made </w:t>
      </w:r>
      <w:r w:rsidRPr="00D90FFC">
        <w:rPr>
          <w:rStyle w:val="StyleUnderline"/>
          <w:highlight w:val="cyan"/>
        </w:rPr>
        <w:t xml:space="preserve">between </w:t>
      </w:r>
      <w:r w:rsidRPr="00D90FFC">
        <w:rPr>
          <w:rStyle w:val="Emphasis"/>
          <w:highlight w:val="cyan"/>
        </w:rPr>
        <w:t>federal</w:t>
      </w:r>
      <w:r w:rsidRPr="006435A8">
        <w:rPr>
          <w:rStyle w:val="Emphasis"/>
        </w:rPr>
        <w:t xml:space="preserve"> ‘Arctic’ </w:t>
      </w:r>
      <w:r w:rsidRPr="00D90FFC">
        <w:rPr>
          <w:rStyle w:val="Emphasis"/>
          <w:highlight w:val="cyan"/>
        </w:rPr>
        <w:t>policies</w:t>
      </w:r>
      <w:r w:rsidRPr="006435A8">
        <w:rPr>
          <w:rStyle w:val="StyleUnderline"/>
        </w:rPr>
        <w:t xml:space="preserve"> that tackle</w:t>
      </w:r>
      <w:r w:rsidRPr="009C1A87">
        <w:rPr>
          <w:rStyle w:val="StyleUnderline"/>
        </w:rPr>
        <w:t xml:space="preserve"> the issue of </w:t>
      </w:r>
      <w:r w:rsidRPr="006435A8">
        <w:rPr>
          <w:rStyle w:val="Emphasis"/>
        </w:rPr>
        <w:t>climate change</w:t>
      </w:r>
      <w:r w:rsidRPr="009C1A87">
        <w:rPr>
          <w:sz w:val="16"/>
        </w:rPr>
        <w:t xml:space="preserve"> </w:t>
      </w:r>
      <w:r w:rsidRPr="009C1A87">
        <w:rPr>
          <w:rStyle w:val="StyleUnderline"/>
        </w:rPr>
        <w:t>and</w:t>
      </w:r>
      <w:r w:rsidRPr="009C1A87">
        <w:rPr>
          <w:sz w:val="16"/>
        </w:rPr>
        <w:t xml:space="preserve"> the </w:t>
      </w:r>
      <w:r w:rsidRPr="009C1A87">
        <w:rPr>
          <w:rStyle w:val="Emphasis"/>
        </w:rPr>
        <w:t>negative effects</w:t>
      </w:r>
      <w:r w:rsidRPr="009C1A87">
        <w:rPr>
          <w:rStyle w:val="StyleUnderline"/>
        </w:rPr>
        <w:t xml:space="preserve"> these policies have </w:t>
      </w:r>
      <w:r w:rsidRPr="006435A8">
        <w:rPr>
          <w:rStyle w:val="StyleUnderline"/>
        </w:rPr>
        <w:t>for</w:t>
      </w:r>
      <w:r w:rsidRPr="009C1A87">
        <w:rPr>
          <w:rStyle w:val="StyleUnderline"/>
        </w:rPr>
        <w:t xml:space="preserve"> the </w:t>
      </w:r>
      <w:r w:rsidRPr="006435A8">
        <w:rPr>
          <w:rStyle w:val="Emphasis"/>
        </w:rPr>
        <w:t>day-to-day survival</w:t>
      </w:r>
      <w:r w:rsidRPr="009C1A87">
        <w:rPr>
          <w:rStyle w:val="StyleUnderline"/>
        </w:rPr>
        <w:t xml:space="preserve"> of people in Alaska under conditions brought about by climate change.</w:t>
      </w:r>
      <w:r w:rsidRPr="009C1A87">
        <w:rPr>
          <w:sz w:val="16"/>
        </w:rPr>
        <w:t xml:space="preserve"> In this way, </w:t>
      </w:r>
      <w:r w:rsidRPr="009C1A87">
        <w:rPr>
          <w:rStyle w:val="StyleUnderline"/>
        </w:rPr>
        <w:t xml:space="preserve">the aim is to </w:t>
      </w:r>
      <w:r w:rsidRPr="00D90FFC">
        <w:rPr>
          <w:rStyle w:val="StyleUnderline"/>
          <w:highlight w:val="cyan"/>
        </w:rPr>
        <w:t>make</w:t>
      </w:r>
      <w:r w:rsidRPr="009C1A87">
        <w:rPr>
          <w:sz w:val="16"/>
        </w:rPr>
        <w:t xml:space="preserve"> the </w:t>
      </w:r>
      <w:r w:rsidRPr="006435A8">
        <w:rPr>
          <w:rStyle w:val="StyleUnderline"/>
        </w:rPr>
        <w:t xml:space="preserve">federal </w:t>
      </w:r>
      <w:r w:rsidRPr="00D90FFC">
        <w:rPr>
          <w:rStyle w:val="StyleUnderline"/>
          <w:highlight w:val="cyan"/>
        </w:rPr>
        <w:t xml:space="preserve">government </w:t>
      </w:r>
      <w:r w:rsidRPr="00D90FFC">
        <w:rPr>
          <w:rStyle w:val="Emphasis"/>
          <w:highlight w:val="cyan"/>
        </w:rPr>
        <w:t>accountable</w:t>
      </w:r>
      <w:r w:rsidRPr="009C1A87">
        <w:rPr>
          <w:sz w:val="16"/>
        </w:rPr>
        <w:t xml:space="preserve"> </w:t>
      </w:r>
      <w:r w:rsidRPr="009C1A87">
        <w:rPr>
          <w:rStyle w:val="StyleUnderline"/>
        </w:rPr>
        <w:t>for those of its policies that address the</w:t>
      </w:r>
      <w:r w:rsidRPr="009C1A87">
        <w:rPr>
          <w:sz w:val="16"/>
        </w:rPr>
        <w:t xml:space="preserve"> </w:t>
      </w:r>
      <w:r w:rsidRPr="009C1A87">
        <w:rPr>
          <w:rStyle w:val="StyleUnderline"/>
        </w:rPr>
        <w:t xml:space="preserve">Arctic but end up </w:t>
      </w:r>
      <w:r w:rsidRPr="009C1A87">
        <w:rPr>
          <w:rStyle w:val="Emphasis"/>
        </w:rPr>
        <w:t>affecting</w:t>
      </w:r>
      <w:r w:rsidRPr="009C1A87">
        <w:rPr>
          <w:rStyle w:val="StyleUnderline"/>
        </w:rPr>
        <w:t xml:space="preserve"> Alaska</w:t>
      </w:r>
      <w:r w:rsidRPr="009C1A87">
        <w:rPr>
          <w:sz w:val="16"/>
        </w:rPr>
        <w:t xml:space="preserve">, </w:t>
      </w:r>
      <w:r w:rsidRPr="009C1A87">
        <w:rPr>
          <w:rStyle w:val="StyleUnderline"/>
        </w:rPr>
        <w:t xml:space="preserve">the </w:t>
      </w:r>
      <w:r w:rsidRPr="009C1A87">
        <w:rPr>
          <w:rStyle w:val="Emphasis"/>
        </w:rPr>
        <w:t>people</w:t>
      </w:r>
      <w:r w:rsidRPr="009C1A87">
        <w:rPr>
          <w:rStyle w:val="StyleUnderline"/>
        </w:rPr>
        <w:t xml:space="preserve"> living in Alaska, and, lest it is forgotten, the </w:t>
      </w:r>
      <w:r w:rsidRPr="009C1A87">
        <w:rPr>
          <w:rStyle w:val="Emphasis"/>
        </w:rPr>
        <w:t>revenues</w:t>
      </w:r>
      <w:r w:rsidRPr="009C1A87">
        <w:rPr>
          <w:rStyle w:val="StyleUnderline"/>
        </w:rPr>
        <w:t xml:space="preserve"> of the state</w:t>
      </w:r>
      <w:r w:rsidRPr="009C1A87">
        <w:rPr>
          <w:sz w:val="16"/>
        </w:rPr>
        <w:t xml:space="preserve">. By </w:t>
      </w:r>
      <w:r w:rsidRPr="009C1A87">
        <w:rPr>
          <w:rStyle w:val="StyleUnderline"/>
        </w:rPr>
        <w:t>highlighting that ‘</w:t>
      </w:r>
      <w:r w:rsidRPr="009C1A87">
        <w:rPr>
          <w:rStyle w:val="Emphasis"/>
        </w:rPr>
        <w:t>people should come first’</w:t>
      </w:r>
      <w:r w:rsidRPr="009C1A87">
        <w:rPr>
          <w:sz w:val="16"/>
        </w:rPr>
        <w:t xml:space="preserve">, the </w:t>
      </w:r>
      <w:r w:rsidRPr="009C1A87">
        <w:rPr>
          <w:rStyle w:val="StyleUnderline"/>
        </w:rPr>
        <w:t xml:space="preserve">popular </w:t>
      </w:r>
      <w:r w:rsidRPr="009C1A87">
        <w:rPr>
          <w:rStyle w:val="Emphasis"/>
        </w:rPr>
        <w:t>perception</w:t>
      </w:r>
      <w:r w:rsidRPr="009C1A87">
        <w:rPr>
          <w:rStyle w:val="StyleUnderline"/>
        </w:rPr>
        <w:t xml:space="preserve"> of the Arctic as </w:t>
      </w:r>
      <w:r w:rsidRPr="009C1A87">
        <w:rPr>
          <w:rStyle w:val="Emphasis"/>
        </w:rPr>
        <w:t>first</w:t>
      </w:r>
      <w:r w:rsidRPr="009C1A87">
        <w:rPr>
          <w:rStyle w:val="StyleUnderline"/>
        </w:rPr>
        <w:t xml:space="preserve"> and foremost an </w:t>
      </w:r>
      <w:r w:rsidRPr="009C1A87">
        <w:rPr>
          <w:rStyle w:val="Emphasis"/>
        </w:rPr>
        <w:t>environmental space</w:t>
      </w:r>
      <w:r w:rsidRPr="009C1A87">
        <w:rPr>
          <w:sz w:val="16"/>
        </w:rPr>
        <w:t xml:space="preserve"> </w:t>
      </w:r>
      <w:r w:rsidRPr="009C1A87">
        <w:rPr>
          <w:rStyle w:val="StyleUnderline"/>
        </w:rPr>
        <w:t xml:space="preserve">is </w:t>
      </w:r>
      <w:r w:rsidRPr="009C1A87">
        <w:rPr>
          <w:rStyle w:val="Emphasis"/>
        </w:rPr>
        <w:t>displaced</w:t>
      </w:r>
      <w:r w:rsidRPr="009C1A87">
        <w:rPr>
          <w:sz w:val="16"/>
        </w:rPr>
        <w:t xml:space="preserve">. </w:t>
      </w:r>
      <w:r w:rsidRPr="009C1A87">
        <w:rPr>
          <w:rStyle w:val="StyleUnderline"/>
        </w:rPr>
        <w:t xml:space="preserve">This is to </w:t>
      </w:r>
      <w:r w:rsidRPr="009C1A87">
        <w:rPr>
          <w:rStyle w:val="Emphasis"/>
        </w:rPr>
        <w:t>transform</w:t>
      </w:r>
      <w:r w:rsidRPr="009C1A87">
        <w:rPr>
          <w:rStyle w:val="StyleUnderline"/>
        </w:rPr>
        <w:t xml:space="preserve"> the </w:t>
      </w:r>
      <w:r w:rsidRPr="009C1A87">
        <w:rPr>
          <w:rStyle w:val="Emphasis"/>
        </w:rPr>
        <w:t>criteria</w:t>
      </w:r>
      <w:r w:rsidRPr="009C1A87">
        <w:rPr>
          <w:rStyle w:val="StyleUnderline"/>
        </w:rPr>
        <w:t xml:space="preserve"> through which the Arctic region as a </w:t>
      </w:r>
      <w:r w:rsidRPr="009C1A87">
        <w:rPr>
          <w:rStyle w:val="Emphasis"/>
        </w:rPr>
        <w:t>territorial object</w:t>
      </w:r>
      <w:r w:rsidRPr="009C1A87">
        <w:rPr>
          <w:rStyle w:val="StyleUnderline"/>
        </w:rPr>
        <w:t xml:space="preserve"> of policy is imagined within and enacted through the policies of the federal government</w:t>
      </w:r>
      <w:r w:rsidRPr="009C1A87">
        <w:rPr>
          <w:sz w:val="16"/>
        </w:rPr>
        <w:t xml:space="preserve">. This is done </w:t>
      </w:r>
      <w:r w:rsidRPr="009C1A87">
        <w:rPr>
          <w:rStyle w:val="StyleUnderline"/>
        </w:rPr>
        <w:t xml:space="preserve">by claiming that the Arctic is about the people that live there </w:t>
      </w:r>
      <w:r w:rsidRPr="009C1A87">
        <w:rPr>
          <w:sz w:val="16"/>
        </w:rPr>
        <w:t>and, therefore</w:t>
      </w:r>
      <w:r w:rsidRPr="009C1A87">
        <w:rPr>
          <w:rStyle w:val="StyleUnderline"/>
        </w:rPr>
        <w:t>, the federal Arctic policies should enact this vision by allowing increased drilling for oil on federally owned lands and in the seas adjacent to Alaska</w:t>
      </w:r>
      <w:r w:rsidRPr="009C1A87">
        <w:rPr>
          <w:sz w:val="16"/>
        </w:rPr>
        <w:t xml:space="preserve">; by </w:t>
      </w:r>
      <w:r w:rsidRPr="009C1A87">
        <w:rPr>
          <w:rStyle w:val="StyleUnderline"/>
        </w:rPr>
        <w:t>directing the revenues of such activity towards the state</w:t>
      </w:r>
      <w:r w:rsidRPr="009C1A87">
        <w:rPr>
          <w:sz w:val="16"/>
        </w:rPr>
        <w:t xml:space="preserve">; </w:t>
      </w:r>
      <w:r w:rsidRPr="009C1A87">
        <w:rPr>
          <w:rStyle w:val="StyleUnderline"/>
        </w:rPr>
        <w:t>and</w:t>
      </w:r>
      <w:r w:rsidRPr="009C1A87">
        <w:rPr>
          <w:sz w:val="16"/>
        </w:rPr>
        <w:t xml:space="preserve"> furthermore </w:t>
      </w:r>
      <w:r w:rsidRPr="009C1A87">
        <w:rPr>
          <w:rStyle w:val="StyleUnderline"/>
        </w:rPr>
        <w:t xml:space="preserve">by </w:t>
      </w:r>
      <w:r w:rsidRPr="00D90FFC">
        <w:rPr>
          <w:rStyle w:val="Emphasis"/>
          <w:highlight w:val="cyan"/>
        </w:rPr>
        <w:t>channeling</w:t>
      </w:r>
      <w:r w:rsidRPr="006435A8">
        <w:rPr>
          <w:rStyle w:val="StyleUnderline"/>
        </w:rPr>
        <w:t xml:space="preserve"> federal </w:t>
      </w:r>
      <w:r w:rsidRPr="00D90FFC">
        <w:rPr>
          <w:rStyle w:val="Emphasis"/>
          <w:highlight w:val="cyan"/>
        </w:rPr>
        <w:t>funding</w:t>
      </w:r>
      <w:r w:rsidRPr="00D90FFC">
        <w:rPr>
          <w:rStyle w:val="StyleUnderline"/>
          <w:highlight w:val="cyan"/>
        </w:rPr>
        <w:t xml:space="preserve"> for infrastructure</w:t>
      </w:r>
      <w:r w:rsidRPr="009C1A87">
        <w:rPr>
          <w:sz w:val="16"/>
        </w:rPr>
        <w:t xml:space="preserve"> </w:t>
      </w:r>
      <w:r w:rsidRPr="009C1A87">
        <w:rPr>
          <w:rStyle w:val="StyleUnderline"/>
        </w:rPr>
        <w:t>and other</w:t>
      </w:r>
      <w:r w:rsidRPr="009C1A87">
        <w:rPr>
          <w:sz w:val="16"/>
        </w:rPr>
        <w:t xml:space="preserve"> </w:t>
      </w:r>
      <w:r w:rsidRPr="009C1A87">
        <w:rPr>
          <w:rStyle w:val="StyleUnderline"/>
        </w:rPr>
        <w:t>projects in</w:t>
      </w:r>
      <w:r w:rsidRPr="009C1A87">
        <w:rPr>
          <w:sz w:val="16"/>
        </w:rPr>
        <w:t xml:space="preserve"> these ‘Arctic’ </w:t>
      </w:r>
      <w:r w:rsidRPr="009C1A87">
        <w:rPr>
          <w:rStyle w:val="StyleUnderline"/>
        </w:rPr>
        <w:t xml:space="preserve">areas </w:t>
      </w:r>
      <w:r w:rsidRPr="00D90FFC">
        <w:rPr>
          <w:rStyle w:val="StyleUnderline"/>
          <w:highlight w:val="cyan"/>
        </w:rPr>
        <w:t>to support</w:t>
      </w:r>
      <w:r w:rsidRPr="009C1A87">
        <w:rPr>
          <w:rStyle w:val="StyleUnderline"/>
        </w:rPr>
        <w:t xml:space="preserve"> economic </w:t>
      </w:r>
      <w:r w:rsidRPr="00D90FFC">
        <w:rPr>
          <w:rStyle w:val="Emphasis"/>
          <w:highlight w:val="cyan"/>
        </w:rPr>
        <w:t>development</w:t>
      </w:r>
      <w:r w:rsidRPr="009C1A87">
        <w:rPr>
          <w:rStyle w:val="StyleUnderline"/>
        </w:rPr>
        <w:t xml:space="preserve"> ‘for the people’.</w:t>
      </w:r>
    </w:p>
    <w:p w14:paraId="7D71091C" w14:textId="77777777" w:rsidR="003473DB" w:rsidRPr="009C1A87" w:rsidRDefault="003473DB" w:rsidP="003473DB">
      <w:pPr>
        <w:rPr>
          <w:sz w:val="16"/>
        </w:rPr>
      </w:pPr>
      <w:r w:rsidRPr="009C1A87">
        <w:rPr>
          <w:sz w:val="16"/>
        </w:rPr>
        <w:t xml:space="preserve">In addition, </w:t>
      </w:r>
      <w:r w:rsidRPr="009C1A87">
        <w:rPr>
          <w:rStyle w:val="StyleUnderline"/>
        </w:rPr>
        <w:t>by highlighting that ‘</w:t>
      </w:r>
      <w:r w:rsidRPr="009C1A87">
        <w:rPr>
          <w:rStyle w:val="Emphasis"/>
        </w:rPr>
        <w:t>climate change</w:t>
      </w:r>
      <w:r w:rsidRPr="009C1A87">
        <w:rPr>
          <w:rStyle w:val="StyleUnderline"/>
        </w:rPr>
        <w:t xml:space="preserve"> is a </w:t>
      </w:r>
      <w:r w:rsidRPr="009C1A87">
        <w:rPr>
          <w:rStyle w:val="Emphasis"/>
        </w:rPr>
        <w:t>global challenge’</w:t>
      </w:r>
      <w:r w:rsidRPr="009C1A87">
        <w:rPr>
          <w:sz w:val="16"/>
        </w:rPr>
        <w:t xml:space="preserve">, the </w:t>
      </w:r>
      <w:r w:rsidRPr="00D90FFC">
        <w:rPr>
          <w:rStyle w:val="StyleUnderline"/>
          <w:highlight w:val="cyan"/>
        </w:rPr>
        <w:t>solution</w:t>
      </w:r>
      <w:r w:rsidRPr="009C1A87">
        <w:rPr>
          <w:rStyle w:val="StyleUnderline"/>
        </w:rPr>
        <w:t xml:space="preserve"> to climate change is placed </w:t>
      </w:r>
      <w:r w:rsidRPr="00D90FFC">
        <w:rPr>
          <w:rStyle w:val="StyleUnderline"/>
          <w:highlight w:val="cyan"/>
        </w:rPr>
        <w:t>‘</w:t>
      </w:r>
      <w:r w:rsidRPr="00D90FFC">
        <w:rPr>
          <w:rStyle w:val="Emphasis"/>
          <w:highlight w:val="cyan"/>
        </w:rPr>
        <w:t>out of reach’</w:t>
      </w:r>
      <w:r w:rsidRPr="00D90FFC">
        <w:rPr>
          <w:rStyle w:val="StyleUnderline"/>
          <w:highlight w:val="cyan"/>
        </w:rPr>
        <w:t xml:space="preserve"> for </w:t>
      </w:r>
      <w:r w:rsidRPr="00D90FFC">
        <w:rPr>
          <w:rStyle w:val="Emphasis"/>
          <w:highlight w:val="cyan"/>
        </w:rPr>
        <w:t>federal</w:t>
      </w:r>
      <w:r w:rsidRPr="009C1A87">
        <w:rPr>
          <w:rStyle w:val="Emphasis"/>
        </w:rPr>
        <w:t xml:space="preserve"> Arctic </w:t>
      </w:r>
      <w:r w:rsidRPr="006435A8">
        <w:rPr>
          <w:rStyle w:val="Emphasis"/>
        </w:rPr>
        <w:t>policies</w:t>
      </w:r>
      <w:r w:rsidRPr="009C1A87">
        <w:rPr>
          <w:sz w:val="16"/>
        </w:rPr>
        <w:t xml:space="preserve">. </w:t>
      </w:r>
      <w:r w:rsidRPr="009C1A87">
        <w:rPr>
          <w:rStyle w:val="StyleUnderline"/>
        </w:rPr>
        <w:t>Territorially framed ‘Arctic’ policies</w:t>
      </w:r>
      <w:r w:rsidRPr="009C1A87">
        <w:rPr>
          <w:sz w:val="16"/>
        </w:rPr>
        <w:t xml:space="preserve"> are </w:t>
      </w:r>
      <w:r w:rsidRPr="009C1A87">
        <w:rPr>
          <w:rStyle w:val="StyleUnderline"/>
        </w:rPr>
        <w:t xml:space="preserve">thus portrayed as more or </w:t>
      </w:r>
      <w:r w:rsidRPr="006435A8">
        <w:rPr>
          <w:rStyle w:val="StyleUnderline"/>
        </w:rPr>
        <w:t xml:space="preserve">less </w:t>
      </w:r>
      <w:r w:rsidRPr="006435A8">
        <w:rPr>
          <w:rStyle w:val="Emphasis"/>
        </w:rPr>
        <w:t>futile</w:t>
      </w:r>
      <w:r w:rsidRPr="009C1A87">
        <w:rPr>
          <w:sz w:val="16"/>
        </w:rPr>
        <w:t xml:space="preserve"> </w:t>
      </w:r>
      <w:r w:rsidRPr="009C1A87">
        <w:rPr>
          <w:rStyle w:val="StyleUnderline"/>
        </w:rPr>
        <w:t xml:space="preserve">regarding the </w:t>
      </w:r>
      <w:r w:rsidRPr="009C1A87">
        <w:rPr>
          <w:rStyle w:val="Emphasis"/>
        </w:rPr>
        <w:t>broader effort</w:t>
      </w:r>
      <w:r w:rsidRPr="009C1A87">
        <w:rPr>
          <w:rStyle w:val="StyleUnderline"/>
        </w:rPr>
        <w:t xml:space="preserve"> of fighting climate change while simultaneously having </w:t>
      </w:r>
      <w:r w:rsidRPr="009C1A87">
        <w:rPr>
          <w:rStyle w:val="Emphasis"/>
        </w:rPr>
        <w:t>concrete (negative) repercussions</w:t>
      </w:r>
      <w:r w:rsidRPr="009C1A87">
        <w:rPr>
          <w:rStyle w:val="StyleUnderline"/>
        </w:rPr>
        <w:t xml:space="preserve"> for Alaskans</w:t>
      </w:r>
      <w:r w:rsidRPr="009C1A87">
        <w:rPr>
          <w:sz w:val="16"/>
        </w:rPr>
        <w:t xml:space="preserve">. This </w:t>
      </w:r>
      <w:r w:rsidRPr="009C1A87">
        <w:rPr>
          <w:rStyle w:val="StyleUnderline"/>
        </w:rPr>
        <w:t>lays a claim that</w:t>
      </w:r>
      <w:r w:rsidRPr="009C1A87">
        <w:rPr>
          <w:sz w:val="16"/>
        </w:rPr>
        <w:t xml:space="preserve"> </w:t>
      </w:r>
      <w:r w:rsidRPr="009C1A87">
        <w:rPr>
          <w:rStyle w:val="StyleUnderline"/>
        </w:rPr>
        <w:t xml:space="preserve">policies with specific </w:t>
      </w:r>
      <w:r w:rsidRPr="00D90FFC">
        <w:rPr>
          <w:rStyle w:val="Emphasis"/>
          <w:highlight w:val="cyan"/>
        </w:rPr>
        <w:t>territorial</w:t>
      </w:r>
      <w:r w:rsidRPr="009C1A87">
        <w:rPr>
          <w:rStyle w:val="StyleUnderline"/>
        </w:rPr>
        <w:t xml:space="preserve"> (Arctic) </w:t>
      </w:r>
      <w:r w:rsidRPr="00D90FFC">
        <w:rPr>
          <w:rStyle w:val="Emphasis"/>
          <w:highlight w:val="cyan"/>
        </w:rPr>
        <w:t>focus</w:t>
      </w:r>
      <w:r w:rsidRPr="00D90FFC">
        <w:rPr>
          <w:rStyle w:val="StyleUnderline"/>
          <w:highlight w:val="cyan"/>
        </w:rPr>
        <w:t xml:space="preserve"> are </w:t>
      </w:r>
      <w:r w:rsidRPr="00D90FFC">
        <w:rPr>
          <w:rStyle w:val="Emphasis"/>
          <w:highlight w:val="cyan"/>
        </w:rPr>
        <w:t>inadequate</w:t>
      </w:r>
      <w:r w:rsidRPr="009C1A87">
        <w:rPr>
          <w:rStyle w:val="StyleUnderline"/>
        </w:rPr>
        <w:t xml:space="preserve"> in addressing such a ‘global’ issue</w:t>
      </w:r>
      <w:r w:rsidRPr="009C1A87">
        <w:rPr>
          <w:sz w:val="16"/>
        </w:rPr>
        <w:t xml:space="preserve">, therefore </w:t>
      </w:r>
      <w:r w:rsidRPr="009C1A87">
        <w:rPr>
          <w:rStyle w:val="StyleUnderline"/>
        </w:rPr>
        <w:t>climate change should not be seen as a ‘regional’ concern to be tackled through ‘Arctic’ policies</w:t>
      </w:r>
      <w:r w:rsidRPr="009C1A87">
        <w:rPr>
          <w:sz w:val="16"/>
        </w:rPr>
        <w:t xml:space="preserve">. Put together, </w:t>
      </w:r>
      <w:r w:rsidRPr="009C1A87">
        <w:rPr>
          <w:rStyle w:val="StyleUnderline"/>
        </w:rPr>
        <w:t xml:space="preserve">by contesting the supposed essence of the Arctic region and by </w:t>
      </w:r>
      <w:r w:rsidRPr="006435A8">
        <w:rPr>
          <w:rStyle w:val="StyleUnderline"/>
        </w:rPr>
        <w:t xml:space="preserve">producing an </w:t>
      </w:r>
      <w:r w:rsidRPr="006435A8">
        <w:rPr>
          <w:rStyle w:val="Emphasis"/>
        </w:rPr>
        <w:t>alternative</w:t>
      </w:r>
      <w:r w:rsidRPr="006435A8">
        <w:rPr>
          <w:rStyle w:val="StyleUnderline"/>
        </w:rPr>
        <w:t xml:space="preserve"> ‘proposition for </w:t>
      </w:r>
      <w:r w:rsidRPr="00D90FFC">
        <w:rPr>
          <w:rStyle w:val="StyleUnderline"/>
          <w:highlight w:val="cyan"/>
        </w:rPr>
        <w:t>regionalization</w:t>
      </w:r>
      <w:r w:rsidRPr="006435A8">
        <w:rPr>
          <w:rStyle w:val="StyleUnderline"/>
        </w:rPr>
        <w:t>’</w:t>
      </w:r>
      <w:r w:rsidRPr="009C1A87">
        <w:rPr>
          <w:sz w:val="16"/>
        </w:rPr>
        <w:t xml:space="preserve"> in which </w:t>
      </w:r>
      <w:r w:rsidRPr="009C1A87">
        <w:rPr>
          <w:rStyle w:val="Emphasis"/>
        </w:rPr>
        <w:t>economic development</w:t>
      </w:r>
      <w:r w:rsidRPr="009C1A87">
        <w:rPr>
          <w:rStyle w:val="StyleUnderline"/>
        </w:rPr>
        <w:t xml:space="preserve"> for the people of the Arctic would become the </w:t>
      </w:r>
      <w:r w:rsidRPr="009C1A87">
        <w:rPr>
          <w:rStyle w:val="Emphasis"/>
        </w:rPr>
        <w:t>key</w:t>
      </w:r>
      <w:r w:rsidRPr="009C1A87">
        <w:rPr>
          <w:rStyle w:val="StyleUnderline"/>
        </w:rPr>
        <w:t xml:space="preserve"> territorial issue to be focused upon</w:t>
      </w:r>
      <w:r w:rsidRPr="009C1A87">
        <w:rPr>
          <w:sz w:val="16"/>
        </w:rPr>
        <w:t xml:space="preserve">, </w:t>
      </w:r>
      <w:r w:rsidRPr="009C1A87">
        <w:rPr>
          <w:rStyle w:val="StyleUnderline"/>
        </w:rPr>
        <w:t xml:space="preserve">the Alaskan state actors are </w:t>
      </w:r>
      <w:r w:rsidRPr="009C1A87">
        <w:rPr>
          <w:rStyle w:val="Emphasis"/>
        </w:rPr>
        <w:t>utilizing</w:t>
      </w:r>
      <w:r w:rsidRPr="009C1A87">
        <w:rPr>
          <w:rStyle w:val="StyleUnderline"/>
        </w:rPr>
        <w:t xml:space="preserve"> ‘the </w:t>
      </w:r>
      <w:r w:rsidRPr="009C1A87">
        <w:rPr>
          <w:rStyle w:val="Emphasis"/>
        </w:rPr>
        <w:t>Arctic</w:t>
      </w:r>
      <w:r w:rsidRPr="009C1A87">
        <w:rPr>
          <w:rStyle w:val="StyleUnderline"/>
        </w:rPr>
        <w:t xml:space="preserve">’ to </w:t>
      </w:r>
      <w:r w:rsidRPr="00D90FFC">
        <w:rPr>
          <w:rStyle w:val="Emphasis"/>
          <w:highlight w:val="cyan"/>
        </w:rPr>
        <w:t>influence federal policies</w:t>
      </w:r>
      <w:r w:rsidRPr="009C1A87">
        <w:rPr>
          <w:rStyle w:val="StyleUnderline"/>
        </w:rPr>
        <w:t xml:space="preserve"> that affect Alaska</w:t>
      </w:r>
      <w:r w:rsidRPr="009C1A87">
        <w:rPr>
          <w:sz w:val="16"/>
        </w:rPr>
        <w:t>.4</w:t>
      </w:r>
    </w:p>
    <w:p w14:paraId="747771E7" w14:textId="77777777" w:rsidR="003473DB" w:rsidRDefault="003473DB" w:rsidP="003473DB">
      <w:pPr>
        <w:pStyle w:val="Heading4"/>
        <w:rPr>
          <w:rFonts w:cs="Times New Roman"/>
        </w:rPr>
      </w:pPr>
      <w:r>
        <w:rPr>
          <w:rFonts w:cs="Times New Roman"/>
        </w:rPr>
        <w:t>Extinction.</w:t>
      </w:r>
    </w:p>
    <w:p w14:paraId="255998FD" w14:textId="77777777" w:rsidR="003473DB" w:rsidRPr="006435A8" w:rsidRDefault="003473DB" w:rsidP="003473DB">
      <w:pPr>
        <w:rPr>
          <w:b/>
          <w:bCs/>
          <w:sz w:val="26"/>
        </w:rPr>
      </w:pPr>
      <w:r w:rsidRPr="006435A8">
        <w:rPr>
          <w:rStyle w:val="Style13ptBold"/>
        </w:rPr>
        <w:t xml:space="preserve">Dodds </w:t>
      </w:r>
      <w:r>
        <w:rPr>
          <w:rStyle w:val="Style13ptBold"/>
        </w:rPr>
        <w:t>’</w:t>
      </w:r>
      <w:r w:rsidRPr="006435A8">
        <w:rPr>
          <w:rStyle w:val="Style13ptBold"/>
        </w:rPr>
        <w:t>21</w:t>
      </w:r>
      <w:r>
        <w:rPr>
          <w:rStyle w:val="Style13ptBold"/>
        </w:rPr>
        <w:t xml:space="preserve"> </w:t>
      </w:r>
      <w:r w:rsidRPr="006435A8">
        <w:t>[Klaus and Chih Yuan Woon; 2021; Professor of Geopolitics and Executive Dean for the School of Life Sciences and Environment at Royal Holloway; Assistant Professor in the Department of Geography at the National University of Singapore; The Multidimensionality of Regions in World Politics; “A ‘reliably frozen region’?: Imagining and Materialising Arctic Regionalism,” ISBN: 978-0-429-31985-3]</w:t>
      </w:r>
    </w:p>
    <w:p w14:paraId="794EF54D" w14:textId="77777777" w:rsidR="003473DB" w:rsidRPr="009C1A87" w:rsidRDefault="003473DB" w:rsidP="003473DB">
      <w:pPr>
        <w:rPr>
          <w:sz w:val="16"/>
        </w:rPr>
      </w:pPr>
      <w:r w:rsidRPr="009C1A87">
        <w:rPr>
          <w:sz w:val="16"/>
        </w:rPr>
        <w:t>1. Introduction</w:t>
      </w:r>
    </w:p>
    <w:p w14:paraId="6525918B" w14:textId="77777777" w:rsidR="003473DB" w:rsidRPr="009C1A87" w:rsidRDefault="003473DB" w:rsidP="003473DB">
      <w:pPr>
        <w:rPr>
          <w:sz w:val="16"/>
        </w:rPr>
      </w:pPr>
      <w:r w:rsidRPr="009C1A87">
        <w:rPr>
          <w:u w:val="single"/>
        </w:rPr>
        <w:lastRenderedPageBreak/>
        <w:t>Few areas</w:t>
      </w:r>
      <w:r w:rsidRPr="009C1A87">
        <w:rPr>
          <w:sz w:val="16"/>
        </w:rPr>
        <w:t xml:space="preserve"> of the world appear to </w:t>
      </w:r>
      <w:r w:rsidRPr="009C1A87">
        <w:rPr>
          <w:u w:val="single"/>
        </w:rPr>
        <w:t xml:space="preserve">justify a more explicitly </w:t>
      </w:r>
      <w:r w:rsidRPr="009C1A87">
        <w:rPr>
          <w:rStyle w:val="Emphasis"/>
        </w:rPr>
        <w:t>material focus</w:t>
      </w:r>
      <w:r w:rsidRPr="009C1A87">
        <w:rPr>
          <w:u w:val="single"/>
        </w:rPr>
        <w:t xml:space="preserve"> than the </w:t>
      </w:r>
      <w:r w:rsidRPr="009C1A87">
        <w:rPr>
          <w:rStyle w:val="Emphasis"/>
        </w:rPr>
        <w:t>Arctic</w:t>
      </w:r>
      <w:r w:rsidRPr="009C1A87">
        <w:rPr>
          <w:sz w:val="16"/>
        </w:rPr>
        <w:t xml:space="preserve">, which serves as a compelling entrée into how and why material forces and objects produce imaginaries and practices that consolidate and discombobulate the region and regionality. In December 2017, a news story broke warning that “the Arctic will never be frozen again.” Recycling the trope “What happens in the Arctic does not stay in the Arctic,” journalists picked up comments by lead- ing scientists attached to a US agency, the National Oceanic and Atmospheric Administration (NOAA). In their annual Arctic Report Card, NOAA declared that “the Arctic shows no sign of returning to [the] reliably frozen region of recent decades” (Holthaus 2017). </w:t>
      </w:r>
    </w:p>
    <w:p w14:paraId="6D4D6406" w14:textId="77777777" w:rsidR="003473DB" w:rsidRPr="009C1A87" w:rsidRDefault="003473DB" w:rsidP="003473DB">
      <w:pPr>
        <w:rPr>
          <w:sz w:val="16"/>
        </w:rPr>
      </w:pPr>
      <w:r w:rsidRPr="009C1A87">
        <w:rPr>
          <w:sz w:val="16"/>
        </w:rPr>
        <w:t xml:space="preserve">The idea of the Arctic being a “reliably frozen region” caught our collective eyes for four reasons. First, how and why does reliability matter and what happens when something or someplace becomes unreliable? The news story implied that geographical knowledge and scientific understanding becomes scrambled (Dodds and Nuttall 2016). Second, the reference to “frozen” seems an apt descriptor for a region that until quite recently was widely considered and represented as a “frozen desert,” remote and/or sparsely populated with limited communicative infrastruc- ture (Koivurova 2010). Third, it was widely seen to have a material abundance of ice and snow alongside environmental characteristics such as cold and harshness. If ice and cold are no longer “reliable” then what implications does that hold for the spatial politics of the Arctic? Finally, how might such a descriptor usefully inform this edited book’s mission, which is a cross-disciplinary encounter with the region itself, with due attention to what one scholar terms a “Multiplex World” (Acharya 2014)? </w:t>
      </w:r>
    </w:p>
    <w:p w14:paraId="4D0334E9" w14:textId="77777777" w:rsidR="003473DB" w:rsidRPr="009C1A87" w:rsidRDefault="003473DB" w:rsidP="003473DB">
      <w:pPr>
        <w:rPr>
          <w:sz w:val="16"/>
        </w:rPr>
      </w:pPr>
      <w:r w:rsidRPr="009C1A87">
        <w:rPr>
          <w:sz w:val="16"/>
        </w:rPr>
        <w:t xml:space="preserve">In our reading of the Arctic as region, we make a broader point about the need to take seriously the role of the material as more than simply constituting a passive physical landscape and seascape. For political geographers, the spatial politics of the region is not something to be taken for granted. As John Agnew warned his audience, there are “territorial traps” that lie in wait for the unwary (Agnew 1994, 2013). Territory, terrain, region, border and scale are not self-evident or immutable. In Agnew’s conception, space is a space for action, a source of controversy and complicit always with knowledge-power relationships and regimes. While IR scholars distinguish between distinct levels of analysis (e.g. local, national, regional and global) and work with defined regional spaces (e.g. Africa, Europe, Mediterranean), geographical research on regions and the regional address mul- tiple, interlocking scalar and spatial frames of reference (Söderbaum 2016). As Stuart Elden reminds us, terms such as territory and terrain demand careful genea- logical investigation – the meaning, scope and extent vary over time and space (Elden 2017). </w:t>
      </w:r>
    </w:p>
    <w:p w14:paraId="0F11BCB8" w14:textId="77777777" w:rsidR="003473DB" w:rsidRPr="009C1A87" w:rsidRDefault="003473DB" w:rsidP="003473DB">
      <w:pPr>
        <w:rPr>
          <w:u w:val="single"/>
        </w:rPr>
      </w:pPr>
      <w:r w:rsidRPr="009C1A87">
        <w:rPr>
          <w:sz w:val="16"/>
        </w:rPr>
        <w:t xml:space="preserve">More recent work has been inspired by two strands that have relevance for those interested in the spatial politics of the region – materiality and volume ontologies (Squire 2015). Moving beyond debates about whether a region is ter- ritorial (rooted) or networked (routed), the focus is more on how elements such as ice and water are generative of geopolitical agency and the potent imaginative geographies of the Arctic as a space for regional politics. In our reading, material elements and forces are integral to spatial politics and capable of disrupting geo- political notions of “reliably frozen regions.” Building on a material turn in politi- cal geography, recent scholarship has called for a view of territory as volumetric, where height, depth, terrain, altitude and pressure complicate our understandings of the spatial and territorial (Steinberg and Peters 2015). </w:t>
      </w:r>
      <w:r w:rsidRPr="00D90FFC">
        <w:rPr>
          <w:highlight w:val="cyan"/>
          <w:u w:val="single"/>
        </w:rPr>
        <w:t>We need</w:t>
      </w:r>
      <w:r w:rsidRPr="009C1A87">
        <w:rPr>
          <w:sz w:val="16"/>
        </w:rPr>
        <w:t xml:space="preserve">, therefore, </w:t>
      </w:r>
      <w:r w:rsidRPr="00D90FFC">
        <w:rPr>
          <w:highlight w:val="cyan"/>
          <w:u w:val="single"/>
        </w:rPr>
        <w:t>to think</w:t>
      </w:r>
      <w:r w:rsidRPr="009C1A87">
        <w:rPr>
          <w:u w:val="single"/>
        </w:rPr>
        <w:t xml:space="preserve"> to </w:t>
      </w:r>
      <w:r w:rsidRPr="00D90FFC">
        <w:rPr>
          <w:highlight w:val="cyan"/>
          <w:u w:val="single"/>
        </w:rPr>
        <w:t xml:space="preserve">the Arctic as a </w:t>
      </w:r>
      <w:r w:rsidRPr="00D90FFC">
        <w:rPr>
          <w:rStyle w:val="Emphasis"/>
          <w:highlight w:val="cyan"/>
        </w:rPr>
        <w:t>material volume</w:t>
      </w:r>
      <w:r w:rsidRPr="009C1A87">
        <w:rPr>
          <w:u w:val="single"/>
        </w:rPr>
        <w:t xml:space="preserve">(s). </w:t>
      </w:r>
    </w:p>
    <w:p w14:paraId="36818BCD" w14:textId="77777777" w:rsidR="003473DB" w:rsidRPr="009C1A87" w:rsidRDefault="003473DB" w:rsidP="003473DB">
      <w:pPr>
        <w:rPr>
          <w:sz w:val="16"/>
        </w:rPr>
      </w:pPr>
      <w:r w:rsidRPr="009C1A87">
        <w:rPr>
          <w:u w:val="single"/>
        </w:rPr>
        <w:t xml:space="preserve">How we engage </w:t>
      </w:r>
      <w:r w:rsidRPr="009C1A87">
        <w:rPr>
          <w:rStyle w:val="Emphasis"/>
        </w:rPr>
        <w:t>with</w:t>
      </w:r>
      <w:r w:rsidRPr="009C1A87">
        <w:rPr>
          <w:u w:val="single"/>
        </w:rPr>
        <w:t xml:space="preserve"> and </w:t>
      </w:r>
      <w:r w:rsidRPr="009C1A87">
        <w:rPr>
          <w:rStyle w:val="Emphasis"/>
        </w:rPr>
        <w:t>account for</w:t>
      </w:r>
      <w:r w:rsidRPr="009C1A87">
        <w:rPr>
          <w:u w:val="single"/>
        </w:rPr>
        <w:t xml:space="preserve"> regional spaces</w:t>
      </w:r>
      <w:r w:rsidRPr="009C1A87">
        <w:rPr>
          <w:sz w:val="16"/>
        </w:rPr>
        <w:t xml:space="preserve"> such as the Arctic </w:t>
      </w:r>
      <w:r w:rsidRPr="009C1A87">
        <w:rPr>
          <w:u w:val="single"/>
        </w:rPr>
        <w:t>matters</w:t>
      </w:r>
      <w:r w:rsidRPr="009C1A87">
        <w:rPr>
          <w:sz w:val="16"/>
        </w:rPr>
        <w:t xml:space="preserve">. More fundamentally, simply acknowledging that “the Arctic” exists at all is likely to reveal the role of social and political practices that enable its invention, deployment and even dissolution. It is also likely to reveal an under-accounted for material politics. If the “region” is viewed as a social/discursive construction and a political performance, a variety of spatial scales from the local and sub-national to the international and global are mobilised, largely oblivious to material quali- ties of the inanimate materials and the non-human world (Dittmer 2017). Spatial imaginaries proceed to frame understandings, orientations and direct particular spatial projects such as the establishment of regional bodies, the work of states and other stakeholders within particular regions and the management of extra- regional parties. </w:t>
      </w:r>
    </w:p>
    <w:p w14:paraId="22DD10B7" w14:textId="77777777" w:rsidR="003473DB" w:rsidRPr="009C1A87" w:rsidRDefault="003473DB" w:rsidP="003473DB">
      <w:pPr>
        <w:rPr>
          <w:sz w:val="16"/>
        </w:rPr>
      </w:pPr>
      <w:r w:rsidRPr="009C1A87">
        <w:rPr>
          <w:sz w:val="16"/>
        </w:rPr>
        <w:t>When the Arctic as “region” is scrutinised by scholars from geography, politi- cal science, law, IR and anthropology there are two dominant strands (Keskitalo 2007). The first takes an institutional focus and explores how intergovernmental forums, such as the Arctic Council and Barents Euro-Arctic Council, were piv- otal in creating distinctly actors and issues. Within this literary corpus, academics disagree whether Arctic governance is akin to a regime, bazaar and/or mosaic with associated implications for how insiders and outsiders are defined, regulated and policed (Keil and Knecht 2017). The second considers how different geo- graphical imaginaries have played their part in generating multiple Arctic(s) – as homeland, as wilderness, as resource frontier, as scientific hub and as zone of peace and cooperation (Steinberg, Tasch, and Gerhardt 2015). Complicating mat- ters further, there are also distinct national/regional traditions which inter-change the Arctic with the “High North” and simply “North.” For Norwegians, the High North is a region encompassing Greenland, the Nordic Arctic and western Russia. For Canadians, the North refers to land and sea north of 60 degrees North rather than 66 degrees North (Arctic Circle). The Arctic as region gets imagined and put to work in multiple ways but it rarely embraces the manner in which the material generates imaginations and the inter-connectivity of the elemental in the form of ice, snow, water and rock.</w:t>
      </w:r>
    </w:p>
    <w:p w14:paraId="15D6FCC6" w14:textId="77777777" w:rsidR="003473DB" w:rsidRPr="009C1A87" w:rsidRDefault="003473DB" w:rsidP="003473DB">
      <w:pPr>
        <w:rPr>
          <w:sz w:val="16"/>
        </w:rPr>
      </w:pPr>
      <w:r w:rsidRPr="009C1A87">
        <w:rPr>
          <w:sz w:val="16"/>
        </w:rPr>
        <w:t xml:space="preserve">There are four elements to this chapter on the material politics of the Arctic region and regionalism. Initially, </w:t>
      </w:r>
      <w:r w:rsidRPr="009C1A87">
        <w:rPr>
          <w:u w:val="single"/>
        </w:rPr>
        <w:t xml:space="preserve">we reflect on the </w:t>
      </w:r>
      <w:r w:rsidRPr="009C1A87">
        <w:rPr>
          <w:rStyle w:val="Emphasis"/>
        </w:rPr>
        <w:t>emergence</w:t>
      </w:r>
      <w:r w:rsidRPr="009C1A87">
        <w:rPr>
          <w:u w:val="single"/>
        </w:rPr>
        <w:t xml:space="preserve"> of the </w:t>
      </w:r>
      <w:r w:rsidRPr="009C1A87">
        <w:rPr>
          <w:rStyle w:val="Emphasis"/>
        </w:rPr>
        <w:t>C</w:t>
      </w:r>
      <w:r w:rsidRPr="009C1A87">
        <w:rPr>
          <w:u w:val="single"/>
        </w:rPr>
        <w:t xml:space="preserve">entral </w:t>
      </w:r>
      <w:r w:rsidRPr="009C1A87">
        <w:rPr>
          <w:rStyle w:val="Emphasis"/>
        </w:rPr>
        <w:t>A</w:t>
      </w:r>
      <w:r w:rsidRPr="009C1A87">
        <w:rPr>
          <w:u w:val="single"/>
        </w:rPr>
        <w:t xml:space="preserve">rctic </w:t>
      </w:r>
      <w:r w:rsidRPr="00D90FFC">
        <w:rPr>
          <w:rStyle w:val="Emphasis"/>
          <w:highlight w:val="cyan"/>
        </w:rPr>
        <w:t>O</w:t>
      </w:r>
      <w:r w:rsidRPr="00D90FFC">
        <w:rPr>
          <w:highlight w:val="cyan"/>
          <w:u w:val="single"/>
        </w:rPr>
        <w:t>cean</w:t>
      </w:r>
      <w:r w:rsidRPr="009C1A87">
        <w:rPr>
          <w:sz w:val="16"/>
        </w:rPr>
        <w:t xml:space="preserve"> (CAO) </w:t>
      </w:r>
      <w:r w:rsidRPr="00D90FFC">
        <w:rPr>
          <w:highlight w:val="cyan"/>
          <w:u w:val="single"/>
        </w:rPr>
        <w:t>as</w:t>
      </w:r>
      <w:r w:rsidRPr="009C1A87">
        <w:rPr>
          <w:u w:val="single"/>
        </w:rPr>
        <w:t xml:space="preserve"> a distinct “</w:t>
      </w:r>
      <w:r w:rsidRPr="00D90FFC">
        <w:rPr>
          <w:rStyle w:val="Emphasis"/>
          <w:highlight w:val="cyan"/>
        </w:rPr>
        <w:t>regional space</w:t>
      </w:r>
      <w:r w:rsidRPr="009C1A87">
        <w:rPr>
          <w:u w:val="single"/>
        </w:rPr>
        <w:t>,”</w:t>
      </w:r>
      <w:r w:rsidRPr="009C1A87">
        <w:rPr>
          <w:sz w:val="16"/>
        </w:rPr>
        <w:t xml:space="preserve"> and the implications that might follow when retreating sea ice complicates the material and imaginative qualities of the Arctic (Dodds 2013). In particular, we argue that </w:t>
      </w:r>
      <w:r w:rsidRPr="009C1A87">
        <w:rPr>
          <w:u w:val="single"/>
        </w:rPr>
        <w:t xml:space="preserve">this changing </w:t>
      </w:r>
      <w:r w:rsidRPr="009C1A87">
        <w:rPr>
          <w:rStyle w:val="Emphasis"/>
        </w:rPr>
        <w:t>materiality</w:t>
      </w:r>
      <w:r w:rsidRPr="009C1A87">
        <w:rPr>
          <w:u w:val="single"/>
        </w:rPr>
        <w:t xml:space="preserve"> shifts the CAO away from being</w:t>
      </w:r>
      <w:r w:rsidRPr="009C1A87">
        <w:rPr>
          <w:sz w:val="16"/>
        </w:rPr>
        <w:t xml:space="preserve"> seen </w:t>
      </w:r>
      <w:r w:rsidRPr="009C1A87">
        <w:rPr>
          <w:rStyle w:val="Emphasis"/>
        </w:rPr>
        <w:t>simply</w:t>
      </w:r>
      <w:r w:rsidRPr="009C1A87">
        <w:rPr>
          <w:sz w:val="16"/>
        </w:rPr>
        <w:t xml:space="preserve"> as “fixed” and “</w:t>
      </w:r>
      <w:r w:rsidRPr="009C1A87">
        <w:rPr>
          <w:rStyle w:val="Emphasis"/>
        </w:rPr>
        <w:t>frozen</w:t>
      </w:r>
      <w:r w:rsidRPr="009C1A87">
        <w:rPr>
          <w:sz w:val="16"/>
        </w:rPr>
        <w:t xml:space="preserve">” </w:t>
      </w:r>
      <w:r w:rsidRPr="009C1A87">
        <w:rPr>
          <w:u w:val="single"/>
        </w:rPr>
        <w:t xml:space="preserve">to a </w:t>
      </w:r>
      <w:r w:rsidRPr="009C1A87">
        <w:rPr>
          <w:rStyle w:val="Emphasis"/>
        </w:rPr>
        <w:t xml:space="preserve">volumetric </w:t>
      </w:r>
      <w:r w:rsidRPr="009C1A87">
        <w:rPr>
          <w:rStyle w:val="Emphasis"/>
        </w:rPr>
        <w:lastRenderedPageBreak/>
        <w:t>conception</w:t>
      </w:r>
      <w:r w:rsidRPr="009C1A87">
        <w:rPr>
          <w:u w:val="single"/>
        </w:rPr>
        <w:t xml:space="preserve"> whereby the </w:t>
      </w:r>
      <w:r w:rsidRPr="009C1A87">
        <w:rPr>
          <w:rStyle w:val="Emphasis"/>
        </w:rPr>
        <w:t>waters</w:t>
      </w:r>
      <w:r w:rsidRPr="009C1A87">
        <w:rPr>
          <w:u w:val="single"/>
        </w:rPr>
        <w:t xml:space="preserve"> around the CAO</w:t>
      </w:r>
      <w:r w:rsidRPr="009C1A87">
        <w:rPr>
          <w:sz w:val="16"/>
        </w:rPr>
        <w:t xml:space="preserve"> (</w:t>
      </w:r>
      <w:r w:rsidRPr="009C1A87">
        <w:rPr>
          <w:u w:val="single"/>
        </w:rPr>
        <w:t xml:space="preserve">and the </w:t>
      </w:r>
      <w:r w:rsidRPr="009C1A87">
        <w:rPr>
          <w:rStyle w:val="Emphasis"/>
        </w:rPr>
        <w:t>resources</w:t>
      </w:r>
      <w:r w:rsidRPr="009C1A87">
        <w:rPr>
          <w:sz w:val="16"/>
        </w:rPr>
        <w:t xml:space="preserve"> that lie </w:t>
      </w:r>
      <w:r w:rsidRPr="009C1A87">
        <w:rPr>
          <w:u w:val="single"/>
        </w:rPr>
        <w:t>beneath</w:t>
      </w:r>
      <w:r w:rsidRPr="009C1A87">
        <w:rPr>
          <w:sz w:val="16"/>
        </w:rPr>
        <w:t xml:space="preserve"> it) </w:t>
      </w:r>
      <w:r w:rsidRPr="009C1A87">
        <w:rPr>
          <w:u w:val="single"/>
        </w:rPr>
        <w:t xml:space="preserve">become increasingly </w:t>
      </w:r>
      <w:r w:rsidRPr="009C1A87">
        <w:rPr>
          <w:rStyle w:val="Emphasis"/>
        </w:rPr>
        <w:t>accessible</w:t>
      </w:r>
      <w:r w:rsidRPr="009C1A87">
        <w:rPr>
          <w:sz w:val="16"/>
        </w:rPr>
        <w:t>. This in turn opens up and (re)produces the CAO as a region of rising international concern and interest, which enables us to introduce debates within political geography, area studies and international relations (IR) regarding how regions and the regional can be theorised as relational and porous yet profoundly territorial and controlled. In the penultimate section, we address the historic framing of the Arctic because it adds further nuance to today’s meta-geographies and scalar imaginaries complicit with the Arctic as distinct region. Recent expressions of a “Global Arctic” which has found favour with some commentators, deserve further unpacking (Stephenson 2017). Finally, we reflect on the regulatory and disciplinary implications of Arctic region-building as epitomised by the institutional history of the Arctic Council (1996–2017), which needs to be more explicitly understood in materialist terms.</w:t>
      </w:r>
    </w:p>
    <w:p w14:paraId="73ABE58F" w14:textId="77777777" w:rsidR="003473DB" w:rsidRPr="009C1A87" w:rsidRDefault="003473DB" w:rsidP="003473DB">
      <w:pPr>
        <w:rPr>
          <w:sz w:val="16"/>
        </w:rPr>
      </w:pPr>
      <w:r w:rsidRPr="009C1A87">
        <w:rPr>
          <w:sz w:val="16"/>
        </w:rPr>
        <w:t>2. Central Arctic ocean as emerging region?</w:t>
      </w:r>
    </w:p>
    <w:p w14:paraId="2492908B" w14:textId="77777777" w:rsidR="003473DB" w:rsidRPr="009C1A87" w:rsidRDefault="003473DB" w:rsidP="003473DB">
      <w:pPr>
        <w:rPr>
          <w:sz w:val="16"/>
        </w:rPr>
      </w:pPr>
      <w:r w:rsidRPr="009C1A87">
        <w:rPr>
          <w:sz w:val="16"/>
        </w:rPr>
        <w:t xml:space="preserve">The opening section considered how the Arctic as a material volume offers insights into how the intersection between human actors and the marine environment is generating subterranean and submarine interventions. International law (in the form of the United Nations Law of the Sea Convention, UNCLOS in particular) has been pivotal in staging a series of encounters between coastal and non-coastal states, geophysical sciences and the Arctic seabed and submarine environments. Diminishing sea ice, ice sheet melting and the prospect of sea level change have contributed to an unprecedented level of debate and reflection on a “warming Arc- tic” and a “melting Arctic.” Arctic states, aided and abetted by specific articles in UNCLOS on ice-covered waters (Article 234) and extended continental shelves (Article 76), are committed to extending their sovereign rights over the seabed of the Arctic Ocean, and dedicated to maintaining an active managerial grip on the shipping routes off the northern territories of Canada (Northwest Passage) and Russia (Northern Sea Route). The material condition of the Arctic, in the form of ice-covered waters, was generative not only of international legal provisions but also of spatial interventions by coastal states in the form of movement, surveil- lance and defence. What UNCLOS did not consider, however, was whether those ice-covered waters might no longer be covered with ice in decades to come. Open water treats human agency differently to ice-covered waters. Simply put, ice tends to block and complicate activities such as resource extraction and shipping. </w:t>
      </w:r>
      <w:r w:rsidRPr="009C1A87">
        <w:rPr>
          <w:u w:val="single"/>
        </w:rPr>
        <w:t xml:space="preserve">The </w:t>
      </w:r>
      <w:r w:rsidRPr="00D90FFC">
        <w:rPr>
          <w:highlight w:val="cyan"/>
          <w:u w:val="single"/>
        </w:rPr>
        <w:t>future of the Arctic</w:t>
      </w:r>
      <w:r w:rsidRPr="009C1A87">
        <w:rPr>
          <w:u w:val="single"/>
        </w:rPr>
        <w:t xml:space="preserve"> as a </w:t>
      </w:r>
      <w:r w:rsidRPr="009C1A87">
        <w:rPr>
          <w:rStyle w:val="Emphasis"/>
        </w:rPr>
        <w:t>regional space</w:t>
      </w:r>
      <w:r w:rsidRPr="009C1A87">
        <w:rPr>
          <w:u w:val="single"/>
        </w:rPr>
        <w:t xml:space="preserve"> will be shaped by </w:t>
      </w:r>
      <w:r w:rsidRPr="009C1A87">
        <w:rPr>
          <w:rStyle w:val="Emphasis"/>
        </w:rPr>
        <w:t>legal</w:t>
      </w:r>
      <w:r w:rsidRPr="009C1A87">
        <w:rPr>
          <w:u w:val="single"/>
        </w:rPr>
        <w:t xml:space="preserve">, </w:t>
      </w:r>
      <w:r w:rsidRPr="009C1A87">
        <w:rPr>
          <w:rStyle w:val="Emphasis"/>
        </w:rPr>
        <w:t>material</w:t>
      </w:r>
      <w:r w:rsidRPr="009C1A87">
        <w:rPr>
          <w:u w:val="single"/>
        </w:rPr>
        <w:t xml:space="preserve"> and </w:t>
      </w:r>
      <w:r w:rsidRPr="009C1A87">
        <w:rPr>
          <w:rStyle w:val="Emphasis"/>
        </w:rPr>
        <w:t>volumetric</w:t>
      </w:r>
      <w:r w:rsidRPr="009C1A87">
        <w:rPr>
          <w:u w:val="single"/>
        </w:rPr>
        <w:t xml:space="preserve"> encounters with </w:t>
      </w:r>
      <w:r w:rsidRPr="009C1A87">
        <w:rPr>
          <w:rStyle w:val="Emphasis"/>
        </w:rPr>
        <w:t>land</w:t>
      </w:r>
      <w:r w:rsidRPr="009C1A87">
        <w:rPr>
          <w:u w:val="single"/>
        </w:rPr>
        <w:t xml:space="preserve">, </w:t>
      </w:r>
      <w:r w:rsidRPr="009C1A87">
        <w:rPr>
          <w:rStyle w:val="Emphasis"/>
        </w:rPr>
        <w:t>ice</w:t>
      </w:r>
      <w:r w:rsidRPr="009C1A87">
        <w:rPr>
          <w:u w:val="single"/>
        </w:rPr>
        <w:t xml:space="preserve">, </w:t>
      </w:r>
      <w:r w:rsidRPr="009C1A87">
        <w:rPr>
          <w:rStyle w:val="Emphasis"/>
        </w:rPr>
        <w:t>air</w:t>
      </w:r>
      <w:r w:rsidRPr="009C1A87">
        <w:rPr>
          <w:u w:val="single"/>
        </w:rPr>
        <w:t xml:space="preserve"> and </w:t>
      </w:r>
      <w:r w:rsidRPr="009C1A87">
        <w:rPr>
          <w:rStyle w:val="Emphasis"/>
        </w:rPr>
        <w:t>water</w:t>
      </w:r>
      <w:r w:rsidRPr="009C1A87">
        <w:rPr>
          <w:sz w:val="16"/>
        </w:rPr>
        <w:t xml:space="preserve"> (Roach 2012). UNCLOS was negotiated in the 1970s and 1980s when debates about global warming and earth system change were in their infancy. Beyond the 200-nautical-mile limit of the exclusive economic zones lie the world’s high seas (see Figure 8.1). </w:t>
      </w:r>
      <w:r w:rsidRPr="009C1A87">
        <w:rPr>
          <w:u w:val="single"/>
        </w:rPr>
        <w:t xml:space="preserve">These are areas of seas and oceans that depend on </w:t>
      </w:r>
      <w:r w:rsidRPr="009C1A87">
        <w:rPr>
          <w:rStyle w:val="Emphasis"/>
        </w:rPr>
        <w:t>international agreement</w:t>
      </w:r>
      <w:r w:rsidRPr="009C1A87">
        <w:rPr>
          <w:u w:val="single"/>
        </w:rPr>
        <w:t xml:space="preserve"> in order </w:t>
      </w:r>
      <w:r w:rsidRPr="00D90FFC">
        <w:rPr>
          <w:highlight w:val="cyan"/>
          <w:u w:val="single"/>
        </w:rPr>
        <w:t xml:space="preserve">to </w:t>
      </w:r>
      <w:r w:rsidRPr="00D90FFC">
        <w:rPr>
          <w:rStyle w:val="Emphasis"/>
          <w:highlight w:val="cyan"/>
        </w:rPr>
        <w:t>check</w:t>
      </w:r>
      <w:r w:rsidRPr="009C1A87">
        <w:rPr>
          <w:rStyle w:val="Emphasis"/>
        </w:rPr>
        <w:t xml:space="preserve"> and balance</w:t>
      </w:r>
      <w:r w:rsidRPr="009C1A87">
        <w:rPr>
          <w:u w:val="single"/>
        </w:rPr>
        <w:t xml:space="preserve"> </w:t>
      </w:r>
      <w:r w:rsidRPr="00D90FFC">
        <w:rPr>
          <w:highlight w:val="cyan"/>
          <w:u w:val="single"/>
        </w:rPr>
        <w:t>conservation with</w:t>
      </w:r>
      <w:r w:rsidRPr="009C1A87">
        <w:rPr>
          <w:u w:val="single"/>
        </w:rPr>
        <w:t xml:space="preserve"> appropriation </w:t>
      </w:r>
      <w:r w:rsidRPr="009C1A87">
        <w:rPr>
          <w:rStyle w:val="Emphasis"/>
        </w:rPr>
        <w:t xml:space="preserve">and </w:t>
      </w:r>
      <w:r w:rsidRPr="00D90FFC">
        <w:rPr>
          <w:rStyle w:val="Emphasis"/>
          <w:highlight w:val="cyan"/>
        </w:rPr>
        <w:t>extraction</w:t>
      </w:r>
      <w:r w:rsidRPr="009C1A87">
        <w:rPr>
          <w:u w:val="single"/>
        </w:rPr>
        <w:t>.</w:t>
      </w:r>
      <w:r w:rsidRPr="009C1A87">
        <w:rPr>
          <w:sz w:val="16"/>
        </w:rPr>
        <w:t xml:space="preserve"> </w:t>
      </w:r>
      <w:r w:rsidRPr="009C1A87">
        <w:rPr>
          <w:u w:val="single"/>
        </w:rPr>
        <w:t xml:space="preserve">Checking the instinct to do the latter has been arguably one of </w:t>
      </w:r>
      <w:r w:rsidRPr="00D90FFC">
        <w:rPr>
          <w:highlight w:val="cyan"/>
          <w:u w:val="single"/>
        </w:rPr>
        <w:t>the</w:t>
      </w:r>
      <w:r w:rsidRPr="009C1A87">
        <w:rPr>
          <w:u w:val="single"/>
        </w:rPr>
        <w:t xml:space="preserve"> </w:t>
      </w:r>
      <w:r w:rsidRPr="00D90FFC">
        <w:rPr>
          <w:rStyle w:val="Emphasis"/>
          <w:sz w:val="30"/>
          <w:szCs w:val="30"/>
          <w:highlight w:val="cyan"/>
        </w:rPr>
        <w:t>greatest challenges</w:t>
      </w:r>
      <w:r w:rsidRPr="00D90FFC">
        <w:rPr>
          <w:sz w:val="30"/>
          <w:szCs w:val="30"/>
          <w:highlight w:val="cyan"/>
          <w:u w:val="single"/>
        </w:rPr>
        <w:t xml:space="preserve"> </w:t>
      </w:r>
      <w:r w:rsidRPr="00D90FFC">
        <w:rPr>
          <w:highlight w:val="cyan"/>
          <w:u w:val="single"/>
        </w:rPr>
        <w:t xml:space="preserve">facing </w:t>
      </w:r>
      <w:r w:rsidRPr="00D90FFC">
        <w:rPr>
          <w:rStyle w:val="Emphasis"/>
          <w:highlight w:val="cyan"/>
        </w:rPr>
        <w:t>humanity</w:t>
      </w:r>
      <w:r w:rsidRPr="009C1A87">
        <w:rPr>
          <w:u w:val="single"/>
        </w:rPr>
        <w:t xml:space="preserve"> as epitomised by coastal states’ </w:t>
      </w:r>
      <w:r w:rsidRPr="00D90FFC">
        <w:rPr>
          <w:highlight w:val="cyan"/>
          <w:u w:val="single"/>
        </w:rPr>
        <w:t xml:space="preserve">desires to </w:t>
      </w:r>
      <w:r w:rsidRPr="00D90FFC">
        <w:rPr>
          <w:rStyle w:val="Emphasis"/>
          <w:highlight w:val="cyan"/>
        </w:rPr>
        <w:t>expand</w:t>
      </w:r>
      <w:r w:rsidRPr="009C1A87">
        <w:rPr>
          <w:u w:val="single"/>
        </w:rPr>
        <w:t xml:space="preserve"> their </w:t>
      </w:r>
      <w:r w:rsidRPr="009C1A87">
        <w:rPr>
          <w:rStyle w:val="Emphasis"/>
        </w:rPr>
        <w:t xml:space="preserve">sovereign </w:t>
      </w:r>
      <w:r w:rsidRPr="00D90FFC">
        <w:rPr>
          <w:rStyle w:val="Emphasis"/>
          <w:highlight w:val="cyan"/>
        </w:rPr>
        <w:t>rights</w:t>
      </w:r>
      <w:r w:rsidRPr="009C1A87">
        <w:rPr>
          <w:u w:val="single"/>
        </w:rPr>
        <w:t xml:space="preserve"> over the seabed and waters of the world’s oceans</w:t>
      </w:r>
      <w:r w:rsidRPr="009C1A87">
        <w:rPr>
          <w:sz w:val="16"/>
        </w:rPr>
        <w:t xml:space="preserve">. </w:t>
      </w:r>
      <w:r w:rsidRPr="009C1A87">
        <w:rPr>
          <w:u w:val="single"/>
        </w:rPr>
        <w:t xml:space="preserve">The Arctic Ocean’s seabed and waters have not been spared this impulse to </w:t>
      </w:r>
      <w:r w:rsidRPr="009C1A87">
        <w:rPr>
          <w:rStyle w:val="Emphasis"/>
        </w:rPr>
        <w:t>legalise</w:t>
      </w:r>
      <w:r w:rsidRPr="009C1A87">
        <w:rPr>
          <w:u w:val="single"/>
        </w:rPr>
        <w:t xml:space="preserve">, </w:t>
      </w:r>
      <w:r w:rsidRPr="009C1A87">
        <w:rPr>
          <w:rStyle w:val="Emphasis"/>
        </w:rPr>
        <w:t>privatise</w:t>
      </w:r>
      <w:r w:rsidRPr="009C1A87">
        <w:rPr>
          <w:u w:val="single"/>
        </w:rPr>
        <w:t xml:space="preserve"> and </w:t>
      </w:r>
      <w:r w:rsidRPr="009C1A87">
        <w:rPr>
          <w:rStyle w:val="Emphasis"/>
        </w:rPr>
        <w:t>securitise</w:t>
      </w:r>
      <w:r w:rsidRPr="009C1A87">
        <w:rPr>
          <w:sz w:val="16"/>
        </w:rPr>
        <w:t xml:space="preserve"> (Steinberg 2001).</w:t>
      </w:r>
    </w:p>
    <w:p w14:paraId="25BFE60F" w14:textId="77777777" w:rsidR="003473DB" w:rsidRPr="009C1A87" w:rsidRDefault="003473DB" w:rsidP="003473DB">
      <w:pPr>
        <w:rPr>
          <w:sz w:val="16"/>
        </w:rPr>
      </w:pPr>
      <w:r w:rsidRPr="009C1A87">
        <w:rPr>
          <w:sz w:val="16"/>
        </w:rPr>
        <w:t xml:space="preserve">The latest AMAP report entitled “Snow, Water, Ice and Permafrost in the Arc- tic” (2017) stipulates the scale and scope of change affecting the Arctic region, specifically the ice-water ratio in the Arctic Ocean (AMAP 2017). The prospect of a summer ice-free Arctic Ocean had yet to be imagined or encountered. Within the last 15 years, however, areas once considered beyond the realm of the human appear amenable to the colonisation and exploitation of states. The outer continen- tal shelves of the Arctic Ocean are international waters, which either fall within the preserve of coastal states or are areas that extend beyond national jurisdiction (ABNJ). In 2017, member states of the UN recommended that there should be an internationally binding agreement on marine biodiversity in the central Arctic Ocean (CAO). This follows an earlier resolution in 2015 to develop an interna- tional legally binding instrument compatible with UNCLOS. Such a treaty would have implications for the material politics of CAO gov- ernance, where the subterranean and the submarine are subject to new forms of geopolitical and legal intervention (Pan and Huntington 2016). The resolu- tion coincides with the existing negotiations between the Arctic Ocean coastal states (A5) and five extra-territorial parties, including China and the EU, over the possibility of commercial fishing in the CAO. The impulse for such negotia- tions is material state-change underwritten by the loss of sea ice, the warming of open water and the migratory drift northwards of fish stocks. The A5 have urged a precautionary approach and signed the 2015 Oslo Declaration Concern- ing the Prevention of Unregulated High Seas Fishing in the Central Arctic Ocean. The declaration argues that fishing should be prevented until scientific research and management could ensure sustainable fisheries. </w:t>
      </w:r>
      <w:r w:rsidRPr="009C1A87">
        <w:rPr>
          <w:u w:val="single"/>
        </w:rPr>
        <w:t xml:space="preserve">Working with </w:t>
      </w:r>
      <w:r w:rsidRPr="009C1A87">
        <w:rPr>
          <w:rStyle w:val="Emphasis"/>
        </w:rPr>
        <w:t>international parties</w:t>
      </w:r>
      <w:r w:rsidRPr="009C1A87">
        <w:rPr>
          <w:u w:val="single"/>
        </w:rPr>
        <w:t xml:space="preserve">, the </w:t>
      </w:r>
      <w:r w:rsidRPr="009C1A87">
        <w:rPr>
          <w:rStyle w:val="Emphasis"/>
        </w:rPr>
        <w:t>A5</w:t>
      </w:r>
      <w:r w:rsidRPr="009C1A87">
        <w:rPr>
          <w:u w:val="single"/>
        </w:rPr>
        <w:t xml:space="preserve"> hope to </w:t>
      </w:r>
      <w:r w:rsidRPr="00D90FFC">
        <w:rPr>
          <w:highlight w:val="cyan"/>
          <w:u w:val="single"/>
        </w:rPr>
        <w:t xml:space="preserve">discourage </w:t>
      </w:r>
      <w:r w:rsidRPr="00D90FFC">
        <w:rPr>
          <w:rStyle w:val="Emphasis"/>
          <w:highlight w:val="cyan"/>
        </w:rPr>
        <w:t>illegal and unregulated fishing</w:t>
      </w:r>
      <w:r w:rsidRPr="009C1A87">
        <w:rPr>
          <w:u w:val="single"/>
        </w:rPr>
        <w:t xml:space="preserve"> in the CAO because it might well impact on their </w:t>
      </w:r>
      <w:r w:rsidRPr="009C1A87">
        <w:rPr>
          <w:rStyle w:val="Emphasis"/>
        </w:rPr>
        <w:t>fishing prospects</w:t>
      </w:r>
      <w:r w:rsidRPr="009C1A87">
        <w:rPr>
          <w:u w:val="single"/>
        </w:rPr>
        <w:t xml:space="preserve"> in </w:t>
      </w:r>
      <w:r w:rsidRPr="009C1A87">
        <w:rPr>
          <w:rStyle w:val="Emphasis"/>
        </w:rPr>
        <w:t>neighbouring</w:t>
      </w:r>
      <w:r w:rsidRPr="009C1A87">
        <w:rPr>
          <w:u w:val="single"/>
        </w:rPr>
        <w:t xml:space="preserve"> exclusive economic zones.</w:t>
      </w:r>
      <w:r w:rsidRPr="009C1A87">
        <w:rPr>
          <w:sz w:val="16"/>
        </w:rPr>
        <w:t xml:space="preserve"> </w:t>
      </w:r>
      <w:r w:rsidRPr="009C1A87">
        <w:rPr>
          <w:u w:val="single"/>
        </w:rPr>
        <w:t xml:space="preserve">Any </w:t>
      </w:r>
      <w:r w:rsidRPr="009C1A87">
        <w:rPr>
          <w:rStyle w:val="Emphasis"/>
        </w:rPr>
        <w:t>commercial fishing</w:t>
      </w:r>
      <w:r w:rsidRPr="009C1A87">
        <w:rPr>
          <w:u w:val="single"/>
        </w:rPr>
        <w:t xml:space="preserve"> in the CAO would also </w:t>
      </w:r>
      <w:r w:rsidRPr="00D90FFC">
        <w:rPr>
          <w:highlight w:val="cyan"/>
          <w:u w:val="single"/>
        </w:rPr>
        <w:t xml:space="preserve">place </w:t>
      </w:r>
      <w:r w:rsidRPr="00D90FFC">
        <w:rPr>
          <w:rStyle w:val="Emphasis"/>
          <w:highlight w:val="cyan"/>
        </w:rPr>
        <w:t>pressures</w:t>
      </w:r>
      <w:r w:rsidRPr="00D90FFC">
        <w:rPr>
          <w:highlight w:val="cyan"/>
          <w:u w:val="single"/>
        </w:rPr>
        <w:t xml:space="preserve"> on</w:t>
      </w:r>
      <w:r w:rsidRPr="009C1A87">
        <w:rPr>
          <w:u w:val="single"/>
        </w:rPr>
        <w:t xml:space="preserve"> the A5 to invest further in </w:t>
      </w:r>
      <w:r w:rsidRPr="00D90FFC">
        <w:rPr>
          <w:highlight w:val="cyan"/>
          <w:u w:val="single"/>
        </w:rPr>
        <w:t xml:space="preserve">fisheries </w:t>
      </w:r>
      <w:r w:rsidRPr="00D90FFC">
        <w:rPr>
          <w:rStyle w:val="Emphasis"/>
          <w:highlight w:val="cyan"/>
        </w:rPr>
        <w:t>management and protection</w:t>
      </w:r>
      <w:r w:rsidRPr="009C1A87">
        <w:rPr>
          <w:sz w:val="16"/>
        </w:rPr>
        <w:t xml:space="preserve"> (Liu and Brooks 2018).</w:t>
      </w:r>
    </w:p>
    <w:p w14:paraId="4DE9A4D1" w14:textId="77777777" w:rsidR="003473DB" w:rsidRPr="009C1A87" w:rsidRDefault="003473DB" w:rsidP="003473DB">
      <w:pPr>
        <w:rPr>
          <w:sz w:val="16"/>
        </w:rPr>
      </w:pPr>
      <w:r w:rsidRPr="009C1A87">
        <w:rPr>
          <w:sz w:val="16"/>
        </w:rPr>
        <w:t xml:space="preserve">The opening up of the CAO as a prospective fishing ground, or as a sanctuary for fragile fisheries is thus more than just a political, legal or economic matter. As with representations of the Frozen North or the Polar Mediterranean, the CAO is connected to material shifts such as ice </w:t>
      </w:r>
      <w:r w:rsidRPr="009C1A87">
        <w:rPr>
          <w:sz w:val="16"/>
        </w:rPr>
        <w:lastRenderedPageBreak/>
        <w:t xml:space="preserve">loss and shrinkage combined with the generation of new cartographies of the Arctic Ocean that highlight the presence of open water and thinning sea ice rather than a solid, frozen desert. What the nego- tiations are likely to work towards is the development of a regional fisheries man- agement organisation (RFMO). If a RFMO for the CAO does come to fruition, then it is going to build upon and co-exist with a host of pre-existing oceanic zon- ings: high seas, exclusive economic zones, outer continental shelves, territorial waters. While a RFMO in the CAO may solve some problems, its efficacy will remain constrained by the ocean’s incessant dynamism: ice floes, fish and water molecules all move. Thus, even as the CAO is “opened up” for fishing and for new institutions of regulatory intervention, these interventions may well “close” it through the drawing of lines between ice and water, between ice and land, and between the CAO and adjacent, but intimately interconnected, seas. Thus, the potential legacy of this effort to fill policy and knowledge gaps may end up being a division of the elements and ecologies that it is supposed to interconnect. While the Arctic Ocean has only been comparatively recently recognised as a discreet ocean, it might be better conceived as an interlocking element in a series of spaces that make up the Arctic and beyond (for example, Sorlin 2018). As the migrations of the region’s indigenous inhabitants and its non-human actors such as whales and seabirds, as well as the circulation of water itself remind us, the Arctic Ocean is but one element in a wider network of migration and interac- tion. So, conventional maps of the CAO need not tether our imaginations when it comes to thinking of those boundaries as fundamentally porous. Where the CAO begins and ends could be a far more unrestricted and more provocative question, and recent research suggests that increased shipping in the Arctic Ocean brings with it further potential to cause physical change. In short, the ongoing negotiations regarding the CAO might act as a more gen- eral prompt for thinking of the Arctic as a region, which is both porous and flow- ing as well as bordered and rooted. Thinking of the Arctic as a regional volume alerts us to how flows of air, water, ice and non-human agents shape and pull our understandings of the Arctic both as a territorial space but also as something more relational. Sea level change, diminishing sea ice, ocean acidification and migratory flows of fish and other animals already give us clues as to how the Arc- tic Ocean is intimately linked to the world’s other oceans, landforms and global atmosphere. This would seem to be emblematic of calls for critical ocean studies and, what we would term, critical ice studies (DeLoughrey 2017; Dodds 2018). </w:t>
      </w:r>
    </w:p>
    <w:p w14:paraId="1764B7D3" w14:textId="77777777" w:rsidR="003473DB" w:rsidRPr="009C1A87" w:rsidRDefault="003473DB" w:rsidP="003473DB">
      <w:pPr>
        <w:rPr>
          <w:sz w:val="16"/>
        </w:rPr>
      </w:pPr>
      <w:r w:rsidRPr="009C1A87">
        <w:rPr>
          <w:sz w:val="16"/>
        </w:rPr>
        <w:t>3. Reimagining and re-materialising the Arctic: from circumpolar north to global Arctic</w:t>
      </w:r>
    </w:p>
    <w:p w14:paraId="0DECE196" w14:textId="77777777" w:rsidR="003473DB" w:rsidRPr="009C1A87" w:rsidRDefault="003473DB" w:rsidP="003473DB">
      <w:pPr>
        <w:rPr>
          <w:sz w:val="16"/>
        </w:rPr>
      </w:pPr>
      <w:r w:rsidRPr="009C1A87">
        <w:rPr>
          <w:u w:val="single"/>
        </w:rPr>
        <w:t xml:space="preserve">The </w:t>
      </w:r>
      <w:r w:rsidRPr="009C1A87">
        <w:rPr>
          <w:rStyle w:val="Emphasis"/>
        </w:rPr>
        <w:t>manner</w:t>
      </w:r>
      <w:r w:rsidRPr="009C1A87">
        <w:rPr>
          <w:u w:val="single"/>
        </w:rPr>
        <w:t xml:space="preserve"> in which the Arctic is </w:t>
      </w:r>
      <w:r w:rsidRPr="009C1A87">
        <w:rPr>
          <w:rStyle w:val="Emphasis"/>
        </w:rPr>
        <w:t>engaged</w:t>
      </w:r>
      <w:r w:rsidRPr="009C1A87">
        <w:rPr>
          <w:u w:val="single"/>
        </w:rPr>
        <w:t xml:space="preserve"> with, </w:t>
      </w:r>
      <w:r w:rsidRPr="009C1A87">
        <w:rPr>
          <w:rStyle w:val="Emphasis"/>
        </w:rPr>
        <w:t>imagined</w:t>
      </w:r>
      <w:r w:rsidRPr="009C1A87">
        <w:rPr>
          <w:u w:val="single"/>
        </w:rPr>
        <w:t xml:space="preserve">, </w:t>
      </w:r>
      <w:r w:rsidRPr="009C1A87">
        <w:rPr>
          <w:rStyle w:val="Emphasis"/>
        </w:rPr>
        <w:t>mapped</w:t>
      </w:r>
      <w:r w:rsidRPr="009C1A87">
        <w:rPr>
          <w:u w:val="single"/>
        </w:rPr>
        <w:t xml:space="preserve"> and </w:t>
      </w:r>
      <w:r w:rsidRPr="009C1A87">
        <w:rPr>
          <w:rStyle w:val="Emphasis"/>
        </w:rPr>
        <w:t>classified</w:t>
      </w:r>
      <w:r w:rsidRPr="009C1A87">
        <w:rPr>
          <w:u w:val="single"/>
        </w:rPr>
        <w:t xml:space="preserve"> is not</w:t>
      </w:r>
      <w:r w:rsidRPr="009C1A87">
        <w:rPr>
          <w:sz w:val="16"/>
        </w:rPr>
        <w:t xml:space="preserve">, historically speaking, </w:t>
      </w:r>
      <w:r w:rsidRPr="009C1A87">
        <w:rPr>
          <w:u w:val="single"/>
        </w:rPr>
        <w:t xml:space="preserve">an </w:t>
      </w:r>
      <w:r w:rsidRPr="009C1A87">
        <w:rPr>
          <w:rStyle w:val="Emphasis"/>
        </w:rPr>
        <w:t>innocent affair</w:t>
      </w:r>
      <w:r w:rsidRPr="009C1A87">
        <w:rPr>
          <w:sz w:val="16"/>
        </w:rPr>
        <w:t xml:space="preserve">. </w:t>
      </w:r>
      <w:r w:rsidRPr="009C1A87">
        <w:rPr>
          <w:u w:val="single"/>
        </w:rPr>
        <w:t xml:space="preserve">The </w:t>
      </w:r>
      <w:r w:rsidRPr="009C1A87">
        <w:rPr>
          <w:rStyle w:val="Emphasis"/>
        </w:rPr>
        <w:t>border politics</w:t>
      </w:r>
      <w:r w:rsidRPr="009C1A87">
        <w:rPr>
          <w:u w:val="single"/>
        </w:rPr>
        <w:t xml:space="preserve"> of the Arctic provides </w:t>
      </w:r>
      <w:r w:rsidRPr="009C1A87">
        <w:rPr>
          <w:rStyle w:val="Emphasis"/>
        </w:rPr>
        <w:t>powerful and enduring evidence</w:t>
      </w:r>
      <w:r w:rsidRPr="009C1A87">
        <w:rPr>
          <w:u w:val="single"/>
        </w:rPr>
        <w:t xml:space="preserve"> of how nation-states continue to </w:t>
      </w:r>
      <w:r w:rsidRPr="009C1A87">
        <w:rPr>
          <w:rStyle w:val="Emphasis"/>
        </w:rPr>
        <w:t>extend</w:t>
      </w:r>
      <w:r w:rsidRPr="009C1A87">
        <w:rPr>
          <w:u w:val="single"/>
        </w:rPr>
        <w:t xml:space="preserve"> their sovereign rights over the Arctic’s surface and subterranean spaces</w:t>
      </w:r>
      <w:r w:rsidRPr="009C1A87">
        <w:rPr>
          <w:sz w:val="16"/>
        </w:rPr>
        <w:t xml:space="preserve"> (Stephen- son 2017). As indigenous peoples and communities readily appreciate, the way in which the Arctic was colonised, exploited and settled depended upon such legal and material interventions. Terms such as the “Canadian Arctic,” the “American Arctic” and the “Russian Arctic” remain powerful constructions highlighting the colonisation and nationalisation of land, ice and snow and its human and non- human inhabitants. Those acts of settler colonialism were also underwritten by material encounters and experiences. The Arctic as a contact zone, imaginative and embodied, remains ongoing and contested as indigenous peoples continue to campaign over land claims, and demand greater autonomy, consultation and social justice (Wormbs 2018).</w:t>
      </w:r>
    </w:p>
    <w:p w14:paraId="5396F95A" w14:textId="77777777" w:rsidR="003473DB" w:rsidRPr="009C1A87" w:rsidRDefault="003473DB" w:rsidP="003473DB">
      <w:pPr>
        <w:rPr>
          <w:sz w:val="16"/>
        </w:rPr>
      </w:pPr>
      <w:r w:rsidRPr="009C1A87">
        <w:rPr>
          <w:sz w:val="16"/>
        </w:rPr>
        <w:t xml:space="preserve">In an earlier publication, one of the authors working with Arctic anthropolo- gist Mark Nuttall, argued that in the last decade and a half the Arctic has become “scrambled” in a sense that the Arctic, and even more specifically the Arctic Ocean, is no longer reliably characterised as inaccessible, frozen or even lifeless and certainly not beyond the realm of human intervention (Dodds and Nuttall 2019). As environmental historians of the Arctic Ocean remind us, the </w:t>
      </w:r>
      <w:r w:rsidRPr="009C1A87">
        <w:rPr>
          <w:u w:val="single"/>
        </w:rPr>
        <w:t xml:space="preserve">Arctic has neither been lifeless nor immune from the </w:t>
      </w:r>
      <w:r w:rsidRPr="009C1A87">
        <w:rPr>
          <w:rStyle w:val="Emphasis"/>
        </w:rPr>
        <w:t>pollutive consequences</w:t>
      </w:r>
      <w:r w:rsidRPr="009C1A87">
        <w:rPr>
          <w:u w:val="single"/>
        </w:rPr>
        <w:t xml:space="preserve"> of </w:t>
      </w:r>
      <w:r w:rsidRPr="009C1A87">
        <w:rPr>
          <w:rStyle w:val="Emphasis"/>
        </w:rPr>
        <w:t>fossil-fuel capitalism</w:t>
      </w:r>
      <w:r w:rsidRPr="009C1A87">
        <w:rPr>
          <w:sz w:val="16"/>
        </w:rPr>
        <w:t xml:space="preserve"> (Sorlin 2018). While there have been limited human crossings by and trading networks of indigenous inhabitants and explorers/scientists, historically the regional geographies of the Arctic were lively and dynamic as whalers, seal- ers, travellers and traders made their mark on northern communities and more than human life.</w:t>
      </w:r>
    </w:p>
    <w:p w14:paraId="61E8E4EF" w14:textId="77777777" w:rsidR="003473DB" w:rsidRPr="009C1A87" w:rsidRDefault="003473DB" w:rsidP="003473DB">
      <w:pPr>
        <w:rPr>
          <w:sz w:val="16"/>
        </w:rPr>
      </w:pPr>
      <w:r w:rsidRPr="009C1A87">
        <w:rPr>
          <w:sz w:val="16"/>
        </w:rPr>
        <w:t>In 1921, the International Hydrographic Organization (IHO) formally recog- nised the Arctic as an ocean (see Figure 8.2). About the same time nation-states both below and above the Arctic Circle negotiated the Svalbard Treaty (entered into force 1925 and established a legal regime for the management of the archi- pelago Svalbard as a Norwegian national territory with guaranteed rights for third party signatories such as Russia and the United Kingdom) and in some cases projected national ambitions towards the North Pole (Canada and Rus- sia via sector theory, using lines of latitude to extend national territories ever northwards). The IHO identification of the Arctic as ocean-space rather than a point on the map where latitudinal lines converge is significant. But what this two-dimensional definition did not address, however, was oceanic volume – the height and depth of ocean lay beyond the legal and geopolitical grip of states. The Arctic, as Figure 8.2 suggests, is defined as a zone rather than a volume (Steinberg 2010).</w:t>
      </w:r>
    </w:p>
    <w:p w14:paraId="3EA38C9A" w14:textId="77777777" w:rsidR="003473DB" w:rsidRPr="009C1A87" w:rsidRDefault="003473DB" w:rsidP="003473DB">
      <w:pPr>
        <w:rPr>
          <w:sz w:val="16"/>
        </w:rPr>
      </w:pPr>
      <w:r w:rsidRPr="009C1A87">
        <w:rPr>
          <w:u w:val="single"/>
        </w:rPr>
        <w:t>Cold War geopolitical ambition enveloped northern coastlines and the Arctic Ocean</w:t>
      </w:r>
      <w:r w:rsidRPr="009C1A87">
        <w:rPr>
          <w:sz w:val="16"/>
        </w:rPr>
        <w:t xml:space="preserve">. </w:t>
      </w:r>
      <w:r w:rsidRPr="009C1A87">
        <w:rPr>
          <w:u w:val="single"/>
        </w:rPr>
        <w:t xml:space="preserve">Investment in sea </w:t>
      </w:r>
      <w:r w:rsidRPr="009C1A87">
        <w:rPr>
          <w:rStyle w:val="Emphasis"/>
        </w:rPr>
        <w:t>ice research</w:t>
      </w:r>
      <w:r w:rsidRPr="009C1A87">
        <w:rPr>
          <w:u w:val="single"/>
        </w:rPr>
        <w:t xml:space="preserve">, cold weather </w:t>
      </w:r>
      <w:r w:rsidRPr="009C1A87">
        <w:rPr>
          <w:rStyle w:val="Emphasis"/>
        </w:rPr>
        <w:t>engineering</w:t>
      </w:r>
      <w:r w:rsidRPr="009C1A87">
        <w:rPr>
          <w:u w:val="single"/>
        </w:rPr>
        <w:t xml:space="preserve"> and polar train- ing reflected the </w:t>
      </w:r>
      <w:r w:rsidRPr="009C1A87">
        <w:rPr>
          <w:rStyle w:val="Emphasis"/>
        </w:rPr>
        <w:t>military-strategic imperatives</w:t>
      </w:r>
      <w:r w:rsidRPr="009C1A87">
        <w:rPr>
          <w:u w:val="single"/>
        </w:rPr>
        <w:t xml:space="preserve"> of both the US and Soviet </w:t>
      </w:r>
      <w:r w:rsidRPr="00D90FFC">
        <w:rPr>
          <w:highlight w:val="cyan"/>
          <w:u w:val="single"/>
        </w:rPr>
        <w:t>militaries</w:t>
      </w:r>
      <w:r w:rsidRPr="009C1A87">
        <w:rPr>
          <w:sz w:val="16"/>
        </w:rPr>
        <w:t xml:space="preserve"> (Herzberg, Kehrt, and Toma 2018). Both </w:t>
      </w:r>
      <w:r w:rsidRPr="009C1A87">
        <w:rPr>
          <w:u w:val="single"/>
        </w:rPr>
        <w:t xml:space="preserve">countries </w:t>
      </w:r>
      <w:r w:rsidRPr="00D90FFC">
        <w:rPr>
          <w:rStyle w:val="Emphasis"/>
          <w:highlight w:val="cyan"/>
        </w:rPr>
        <w:t>mobilised</w:t>
      </w:r>
      <w:r w:rsidRPr="009C1A87">
        <w:rPr>
          <w:u w:val="single"/>
        </w:rPr>
        <w:t xml:space="preserve"> outlandish plans to </w:t>
      </w:r>
      <w:r w:rsidRPr="009C1A87">
        <w:rPr>
          <w:rStyle w:val="Emphasis"/>
        </w:rPr>
        <w:t>destroy</w:t>
      </w:r>
      <w:r w:rsidRPr="009C1A87">
        <w:rPr>
          <w:u w:val="single"/>
        </w:rPr>
        <w:t xml:space="preserve"> sea ice, </w:t>
      </w:r>
      <w:r w:rsidRPr="009C1A87">
        <w:rPr>
          <w:rStyle w:val="Emphasis"/>
        </w:rPr>
        <w:t>nuclear-engineer</w:t>
      </w:r>
      <w:r w:rsidRPr="009C1A87">
        <w:rPr>
          <w:u w:val="single"/>
        </w:rPr>
        <w:t xml:space="preserve"> Arctic landscapes, invest in </w:t>
      </w:r>
      <w:r w:rsidRPr="009C1A87">
        <w:rPr>
          <w:rStyle w:val="Emphasis"/>
        </w:rPr>
        <w:t>surveillance</w:t>
      </w:r>
      <w:r w:rsidRPr="009C1A87">
        <w:rPr>
          <w:u w:val="single"/>
        </w:rPr>
        <w:t xml:space="preserve"> infrastructure</w:t>
      </w:r>
      <w:r w:rsidRPr="009C1A87">
        <w:rPr>
          <w:sz w:val="16"/>
        </w:rPr>
        <w:t xml:space="preserve"> (e.g. Distant Early Warning line) and subject indigenous peoples to intrusive medical testing (Farish 2006). </w:t>
      </w:r>
      <w:r w:rsidRPr="009C1A87">
        <w:rPr>
          <w:u w:val="single"/>
        </w:rPr>
        <w:t xml:space="preserve">Being </w:t>
      </w:r>
      <w:r w:rsidRPr="009C1A87">
        <w:rPr>
          <w:u w:val="single"/>
        </w:rPr>
        <w:lastRenderedPageBreak/>
        <w:t>“</w:t>
      </w:r>
      <w:r w:rsidRPr="009C1A87">
        <w:rPr>
          <w:rStyle w:val="Emphasis"/>
        </w:rPr>
        <w:t>reliably frozen</w:t>
      </w:r>
      <w:r w:rsidRPr="009C1A87">
        <w:rPr>
          <w:u w:val="single"/>
        </w:rPr>
        <w:t>”</w:t>
      </w:r>
      <w:r w:rsidRPr="009C1A87">
        <w:rPr>
          <w:sz w:val="16"/>
        </w:rPr>
        <w:t xml:space="preserve"> was integral to national security planning, and </w:t>
      </w:r>
      <w:r w:rsidRPr="00D90FFC">
        <w:rPr>
          <w:highlight w:val="cyan"/>
          <w:u w:val="single"/>
        </w:rPr>
        <w:t xml:space="preserve">prompted investment in </w:t>
      </w:r>
      <w:r w:rsidRPr="00D90FFC">
        <w:rPr>
          <w:rStyle w:val="Emphasis"/>
          <w:highlight w:val="cyan"/>
        </w:rPr>
        <w:t>nuclear</w:t>
      </w:r>
      <w:r w:rsidRPr="009C1A87">
        <w:rPr>
          <w:rStyle w:val="Emphasis"/>
        </w:rPr>
        <w:t xml:space="preserve"> </w:t>
      </w:r>
      <w:r w:rsidRPr="00D90FFC">
        <w:rPr>
          <w:rStyle w:val="Emphasis"/>
          <w:highlight w:val="cyan"/>
        </w:rPr>
        <w:t>sub</w:t>
      </w:r>
      <w:r w:rsidRPr="009C1A87">
        <w:rPr>
          <w:rStyle w:val="Emphasis"/>
        </w:rPr>
        <w:t>marine</w:t>
      </w:r>
      <w:r w:rsidRPr="00D90FFC">
        <w:rPr>
          <w:rStyle w:val="Emphasis"/>
          <w:highlight w:val="cyan"/>
        </w:rPr>
        <w:t>s</w:t>
      </w:r>
      <w:r w:rsidRPr="009C1A87">
        <w:rPr>
          <w:u w:val="single"/>
        </w:rPr>
        <w:t xml:space="preserve"> and </w:t>
      </w:r>
      <w:r w:rsidRPr="009C1A87">
        <w:rPr>
          <w:rStyle w:val="Emphasis"/>
        </w:rPr>
        <w:t>ice-breakers</w:t>
      </w:r>
      <w:r w:rsidRPr="009C1A87">
        <w:rPr>
          <w:u w:val="single"/>
        </w:rPr>
        <w:t xml:space="preserve"> </w:t>
      </w:r>
      <w:r w:rsidRPr="00D90FFC">
        <w:rPr>
          <w:highlight w:val="cyan"/>
          <w:u w:val="single"/>
        </w:rPr>
        <w:t>safe in</w:t>
      </w:r>
      <w:r w:rsidRPr="009C1A87">
        <w:rPr>
          <w:sz w:val="16"/>
        </w:rPr>
        <w:t xml:space="preserve"> the knowledge </w:t>
      </w:r>
      <w:r w:rsidRPr="00D90FFC">
        <w:rPr>
          <w:highlight w:val="cyan"/>
          <w:u w:val="single"/>
        </w:rPr>
        <w:t>that few</w:t>
      </w:r>
      <w:r w:rsidRPr="009C1A87">
        <w:rPr>
          <w:u w:val="single"/>
        </w:rPr>
        <w:t xml:space="preserve"> </w:t>
      </w:r>
      <w:r w:rsidRPr="009C1A87">
        <w:rPr>
          <w:rStyle w:val="Emphasis"/>
        </w:rPr>
        <w:t>other actors</w:t>
      </w:r>
      <w:r w:rsidRPr="009C1A87">
        <w:rPr>
          <w:u w:val="single"/>
        </w:rPr>
        <w:t xml:space="preserve"> </w:t>
      </w:r>
      <w:r w:rsidRPr="00D90FFC">
        <w:rPr>
          <w:highlight w:val="cyan"/>
          <w:u w:val="single"/>
        </w:rPr>
        <w:t xml:space="preserve">would be </w:t>
      </w:r>
      <w:r w:rsidRPr="00D90FFC">
        <w:rPr>
          <w:rStyle w:val="Emphasis"/>
          <w:highlight w:val="cyan"/>
        </w:rPr>
        <w:t>able</w:t>
      </w:r>
      <w:r w:rsidRPr="009C1A87">
        <w:rPr>
          <w:u w:val="single"/>
        </w:rPr>
        <w:t xml:space="preserve"> and </w:t>
      </w:r>
      <w:r w:rsidRPr="009C1A87">
        <w:rPr>
          <w:rStyle w:val="Emphasis"/>
        </w:rPr>
        <w:t>willing</w:t>
      </w:r>
      <w:r w:rsidRPr="009C1A87">
        <w:rPr>
          <w:u w:val="single"/>
        </w:rPr>
        <w:t xml:space="preserve"> </w:t>
      </w:r>
      <w:r w:rsidRPr="00D90FFC">
        <w:rPr>
          <w:highlight w:val="cyan"/>
          <w:u w:val="single"/>
        </w:rPr>
        <w:t xml:space="preserve">to </w:t>
      </w:r>
      <w:r w:rsidRPr="00D90FFC">
        <w:rPr>
          <w:rStyle w:val="Emphasis"/>
          <w:highlight w:val="cyan"/>
        </w:rPr>
        <w:t>move</w:t>
      </w:r>
      <w:r w:rsidRPr="00D90FFC">
        <w:rPr>
          <w:highlight w:val="cyan"/>
          <w:u w:val="single"/>
        </w:rPr>
        <w:t xml:space="preserve"> through</w:t>
      </w:r>
      <w:r w:rsidRPr="009C1A87">
        <w:rPr>
          <w:u w:val="single"/>
        </w:rPr>
        <w:t xml:space="preserve"> and under the </w:t>
      </w:r>
      <w:r w:rsidRPr="00D90FFC">
        <w:rPr>
          <w:highlight w:val="cyan"/>
          <w:u w:val="single"/>
        </w:rPr>
        <w:t>icy</w:t>
      </w:r>
      <w:r w:rsidRPr="009C1A87">
        <w:rPr>
          <w:u w:val="single"/>
        </w:rPr>
        <w:t xml:space="preserve"> conditions of the </w:t>
      </w:r>
      <w:r w:rsidRPr="00D90FFC">
        <w:rPr>
          <w:highlight w:val="cyan"/>
          <w:u w:val="single"/>
        </w:rPr>
        <w:t>Arctic</w:t>
      </w:r>
      <w:r w:rsidRPr="009C1A87">
        <w:rPr>
          <w:u w:val="single"/>
        </w:rPr>
        <w:t>.</w:t>
      </w:r>
      <w:r w:rsidRPr="009C1A87">
        <w:rPr>
          <w:sz w:val="16"/>
        </w:rPr>
        <w:t xml:space="preserve"> Through their extensive patrolling and infrastructural investment, in combination with support for Arctic science, both the United States and the Soviet Union reimagined the Arc- tic as a more integrated, volumetric and coherent regional space, that the British geographers Terence Armstrong and his colleagues described as a “circumpolar North” in 1978 (Armstrong, Rogers, and Rowley 1978).</w:t>
      </w:r>
    </w:p>
    <w:p w14:paraId="2355B961" w14:textId="77777777" w:rsidR="003473DB" w:rsidRPr="009C1A87" w:rsidRDefault="003473DB" w:rsidP="003473DB">
      <w:pPr>
        <w:rPr>
          <w:sz w:val="16"/>
        </w:rPr>
      </w:pPr>
      <w:r w:rsidRPr="009C1A87">
        <w:rPr>
          <w:sz w:val="16"/>
        </w:rPr>
        <w:t>For Armstrong, however, the rationale for “circumpolar North” was not just rooted in Cold War geopolitical machinations but also growing evidence of transnational indigenous activism and environmental cooperation in areas such as polar bear conservation. From Alaska to Scandinavia, indigenous communi- ties were articulating demands for greater autonomy and cultural recognition. In 1977 the Inuit Circumpolar Conference brought Alaskan, Soviet, Greenlandic and Canadian representatives together to consider shared interests and values across the northern coastal territories and seas (Nicol 2010). But a “circumpolar North” is rather different to thinking of the Arctic as a volume.</w:t>
      </w:r>
    </w:p>
    <w:p w14:paraId="2AB57204" w14:textId="77777777" w:rsidR="003473DB" w:rsidRPr="009C1A87" w:rsidRDefault="003473DB" w:rsidP="003473DB">
      <w:pPr>
        <w:rPr>
          <w:sz w:val="16"/>
        </w:rPr>
      </w:pPr>
      <w:r w:rsidRPr="009C1A87">
        <w:rPr>
          <w:u w:val="single"/>
        </w:rPr>
        <w:t xml:space="preserve">The </w:t>
      </w:r>
      <w:r w:rsidRPr="009C1A87">
        <w:rPr>
          <w:rStyle w:val="Emphasis"/>
        </w:rPr>
        <w:t>spatial imagination</w:t>
      </w:r>
      <w:r w:rsidRPr="009C1A87">
        <w:rPr>
          <w:u w:val="single"/>
        </w:rPr>
        <w:t xml:space="preserve"> of the Arctic as region is not </w:t>
      </w:r>
      <w:r w:rsidRPr="009C1A87">
        <w:rPr>
          <w:rStyle w:val="Emphasis"/>
        </w:rPr>
        <w:t>natural</w:t>
      </w:r>
      <w:r w:rsidRPr="009C1A87">
        <w:rPr>
          <w:u w:val="single"/>
        </w:rPr>
        <w:t xml:space="preserve">, </w:t>
      </w:r>
      <w:r w:rsidRPr="009C1A87">
        <w:rPr>
          <w:rStyle w:val="Emphasis"/>
        </w:rPr>
        <w:t>inevitable</w:t>
      </w:r>
      <w:r w:rsidRPr="009C1A87">
        <w:rPr>
          <w:u w:val="single"/>
        </w:rPr>
        <w:t xml:space="preserve"> and </w:t>
      </w:r>
      <w:r w:rsidRPr="009C1A87">
        <w:rPr>
          <w:rStyle w:val="Emphasis"/>
        </w:rPr>
        <w:t>preordained</w:t>
      </w:r>
      <w:r w:rsidRPr="009C1A87">
        <w:rPr>
          <w:u w:val="single"/>
        </w:rPr>
        <w:t xml:space="preserve">. Cold War </w:t>
      </w:r>
      <w:r w:rsidRPr="00D90FFC">
        <w:rPr>
          <w:rStyle w:val="Emphasis"/>
          <w:highlight w:val="cyan"/>
        </w:rPr>
        <w:t>geopolitics</w:t>
      </w:r>
      <w:r w:rsidRPr="009C1A87">
        <w:rPr>
          <w:u w:val="single"/>
        </w:rPr>
        <w:t xml:space="preserve"> played a </w:t>
      </w:r>
      <w:r w:rsidRPr="009C1A87">
        <w:rPr>
          <w:rStyle w:val="Emphasis"/>
        </w:rPr>
        <w:t>vital role</w:t>
      </w:r>
      <w:r w:rsidRPr="009C1A87">
        <w:rPr>
          <w:u w:val="single"/>
        </w:rPr>
        <w:t xml:space="preserve"> in helping to </w:t>
      </w:r>
      <w:r w:rsidRPr="00D90FFC">
        <w:rPr>
          <w:highlight w:val="cyan"/>
          <w:u w:val="single"/>
        </w:rPr>
        <w:t>generate</w:t>
      </w:r>
      <w:r w:rsidRPr="009C1A87">
        <w:rPr>
          <w:u w:val="single"/>
        </w:rPr>
        <w:t xml:space="preserve"> </w:t>
      </w:r>
      <w:r w:rsidRPr="009C1A87">
        <w:rPr>
          <w:rStyle w:val="Emphasis"/>
        </w:rPr>
        <w:t>circumpolar and volumetric</w:t>
      </w:r>
      <w:r w:rsidRPr="009C1A87">
        <w:rPr>
          <w:u w:val="single"/>
        </w:rPr>
        <w:t xml:space="preserve"> understandings of the region, especially via those </w:t>
      </w:r>
      <w:r w:rsidRPr="00D90FFC">
        <w:rPr>
          <w:rStyle w:val="Emphasis"/>
          <w:highlight w:val="cyan"/>
        </w:rPr>
        <w:t>militaries exploring</w:t>
      </w:r>
      <w:r w:rsidRPr="00D90FFC">
        <w:rPr>
          <w:highlight w:val="cyan"/>
          <w:u w:val="single"/>
        </w:rPr>
        <w:t xml:space="preserve">, </w:t>
      </w:r>
      <w:r w:rsidRPr="00D90FFC">
        <w:rPr>
          <w:rStyle w:val="Emphasis"/>
          <w:highlight w:val="cyan"/>
        </w:rPr>
        <w:t>mapping</w:t>
      </w:r>
      <w:r w:rsidRPr="00D90FFC">
        <w:rPr>
          <w:highlight w:val="cyan"/>
          <w:u w:val="single"/>
        </w:rPr>
        <w:t xml:space="preserve"> and </w:t>
      </w:r>
      <w:r w:rsidRPr="00D90FFC">
        <w:rPr>
          <w:rStyle w:val="Emphasis"/>
          <w:highlight w:val="cyan"/>
        </w:rPr>
        <w:t>surveying</w:t>
      </w:r>
      <w:r w:rsidRPr="009C1A87">
        <w:rPr>
          <w:u w:val="single"/>
        </w:rPr>
        <w:t xml:space="preserve"> the Arctic Ocean.</w:t>
      </w:r>
      <w:r w:rsidRPr="009C1A87">
        <w:rPr>
          <w:sz w:val="16"/>
        </w:rPr>
        <w:t xml:space="preserve"> In the post-Cold War era, </w:t>
      </w:r>
      <w:r w:rsidRPr="009C1A87">
        <w:rPr>
          <w:u w:val="single"/>
        </w:rPr>
        <w:t xml:space="preserve">there was </w:t>
      </w:r>
      <w:r w:rsidRPr="009C1A87">
        <w:rPr>
          <w:rStyle w:val="Emphasis"/>
        </w:rPr>
        <w:t>further interest</w:t>
      </w:r>
      <w:r w:rsidRPr="009C1A87">
        <w:rPr>
          <w:u w:val="single"/>
        </w:rPr>
        <w:t xml:space="preserve"> in generating</w:t>
      </w:r>
      <w:r w:rsidRPr="009C1A87">
        <w:rPr>
          <w:sz w:val="16"/>
        </w:rPr>
        <w:t xml:space="preserve"> more explicit </w:t>
      </w:r>
      <w:r w:rsidRPr="009C1A87">
        <w:rPr>
          <w:u w:val="single"/>
        </w:rPr>
        <w:t>depictions of the Arctic as</w:t>
      </w:r>
      <w:r w:rsidRPr="009C1A87">
        <w:rPr>
          <w:sz w:val="16"/>
        </w:rPr>
        <w:t xml:space="preserve"> a shared, yet </w:t>
      </w:r>
      <w:r w:rsidRPr="009C1A87">
        <w:rPr>
          <w:rStyle w:val="Emphasis"/>
        </w:rPr>
        <w:t>vulnerable</w:t>
      </w:r>
      <w:r w:rsidRPr="009C1A87">
        <w:rPr>
          <w:u w:val="single"/>
        </w:rPr>
        <w:t xml:space="preserve">, </w:t>
      </w:r>
      <w:r w:rsidRPr="009C1A87">
        <w:rPr>
          <w:rStyle w:val="Emphasis"/>
        </w:rPr>
        <w:t>space</w:t>
      </w:r>
      <w:r w:rsidRPr="009C1A87">
        <w:rPr>
          <w:u w:val="single"/>
        </w:rPr>
        <w:t xml:space="preserve">, one which was being adversely affected by Cold War military legacies and </w:t>
      </w:r>
      <w:r w:rsidRPr="009C1A87">
        <w:rPr>
          <w:rStyle w:val="Emphasis"/>
        </w:rPr>
        <w:t>transnational pollutants</w:t>
      </w:r>
      <w:r w:rsidRPr="009C1A87">
        <w:rPr>
          <w:sz w:val="16"/>
        </w:rPr>
        <w:t xml:space="preserve"> that were impregnating bodies and ecologies (Young 1985). Notably, former Soviet leader Mikhail Gor- bachev was credited with articulating a shared vision for the Arctic in a speech delivered in October 1987 – as a space where national territories coincide in the Arctic Ocean:</w:t>
      </w:r>
    </w:p>
    <w:p w14:paraId="0DE3CAA3" w14:textId="77777777" w:rsidR="003473DB" w:rsidRPr="009C1A87" w:rsidRDefault="003473DB" w:rsidP="003473DB">
      <w:pPr>
        <w:rPr>
          <w:sz w:val="16"/>
        </w:rPr>
      </w:pPr>
      <w:r w:rsidRPr="009C1A87">
        <w:rPr>
          <w:u w:val="single"/>
        </w:rPr>
        <w:t xml:space="preserve">The </w:t>
      </w:r>
      <w:r w:rsidRPr="00D90FFC">
        <w:rPr>
          <w:highlight w:val="cyan"/>
          <w:u w:val="single"/>
        </w:rPr>
        <w:t>Arctic is</w:t>
      </w:r>
      <w:r w:rsidRPr="009C1A87">
        <w:rPr>
          <w:sz w:val="16"/>
        </w:rPr>
        <w:t xml:space="preserve"> not only the Arctic Ocean, but also </w:t>
      </w:r>
      <w:r w:rsidRPr="009C1A87">
        <w:rPr>
          <w:u w:val="single"/>
        </w:rPr>
        <w:t xml:space="preserve">the </w:t>
      </w:r>
      <w:r w:rsidRPr="009C1A87">
        <w:rPr>
          <w:rStyle w:val="Emphasis"/>
        </w:rPr>
        <w:t xml:space="preserve">northern </w:t>
      </w:r>
      <w:r w:rsidRPr="00D90FFC">
        <w:rPr>
          <w:rStyle w:val="Emphasis"/>
          <w:highlight w:val="cyan"/>
        </w:rPr>
        <w:t>tips</w:t>
      </w:r>
      <w:r w:rsidRPr="009C1A87">
        <w:rPr>
          <w:u w:val="single"/>
        </w:rPr>
        <w:t xml:space="preserve"> of three continents</w:t>
      </w:r>
      <w:r w:rsidRPr="009C1A87">
        <w:rPr>
          <w:sz w:val="16"/>
        </w:rPr>
        <w:t xml:space="preserve">: Europe, Asia, and America. It is the place where the Euro-Asian, North American and Asian Pacific regions meet, </w:t>
      </w:r>
      <w:r w:rsidRPr="00D90FFC">
        <w:rPr>
          <w:highlight w:val="cyan"/>
          <w:u w:val="single"/>
        </w:rPr>
        <w:t>where</w:t>
      </w:r>
      <w:r w:rsidRPr="009C1A87">
        <w:rPr>
          <w:u w:val="single"/>
        </w:rPr>
        <w:t xml:space="preserve"> the </w:t>
      </w:r>
      <w:r w:rsidRPr="00D90FFC">
        <w:rPr>
          <w:rStyle w:val="Emphasis"/>
          <w:highlight w:val="cyan"/>
        </w:rPr>
        <w:t>frontiers</w:t>
      </w:r>
      <w:r w:rsidRPr="00D90FFC">
        <w:rPr>
          <w:highlight w:val="cyan"/>
          <w:u w:val="single"/>
        </w:rPr>
        <w:t xml:space="preserve"> come </w:t>
      </w:r>
      <w:r w:rsidRPr="00D90FFC">
        <w:rPr>
          <w:rStyle w:val="Emphasis"/>
          <w:highlight w:val="cyan"/>
        </w:rPr>
        <w:t>close</w:t>
      </w:r>
      <w:r w:rsidRPr="009C1A87">
        <w:rPr>
          <w:u w:val="single"/>
        </w:rPr>
        <w:t xml:space="preserve"> to one another and the interests of states belonging </w:t>
      </w:r>
      <w:r w:rsidRPr="00D90FFC">
        <w:rPr>
          <w:highlight w:val="cyan"/>
          <w:u w:val="single"/>
        </w:rPr>
        <w:t>to</w:t>
      </w:r>
      <w:r w:rsidRPr="009C1A87">
        <w:rPr>
          <w:u w:val="single"/>
        </w:rPr>
        <w:t xml:space="preserve"> mutua</w:t>
      </w:r>
      <w:r w:rsidRPr="009C1A87">
        <w:rPr>
          <w:rStyle w:val="Emphasis"/>
        </w:rPr>
        <w:t xml:space="preserve">lly </w:t>
      </w:r>
      <w:r w:rsidRPr="00D90FFC">
        <w:rPr>
          <w:rStyle w:val="Emphasis"/>
          <w:highlight w:val="cyan"/>
        </w:rPr>
        <w:t>opposed military blocs</w:t>
      </w:r>
      <w:r w:rsidRPr="009C1A87">
        <w:rPr>
          <w:u w:val="single"/>
        </w:rPr>
        <w:t xml:space="preserve"> and </w:t>
      </w:r>
      <w:r w:rsidRPr="009C1A87">
        <w:rPr>
          <w:rStyle w:val="Emphasis"/>
        </w:rPr>
        <w:t>nonaligned</w:t>
      </w:r>
      <w:r w:rsidRPr="009C1A87">
        <w:rPr>
          <w:u w:val="single"/>
        </w:rPr>
        <w:t xml:space="preserve"> ones </w:t>
      </w:r>
      <w:r w:rsidRPr="009C1A87">
        <w:rPr>
          <w:rStyle w:val="Emphasis"/>
        </w:rPr>
        <w:t>cross</w:t>
      </w:r>
      <w:r w:rsidRPr="009C1A87">
        <w:rPr>
          <w:sz w:val="16"/>
        </w:rPr>
        <w:t xml:space="preserve">. (Gorbachev 1987) </w:t>
      </w:r>
    </w:p>
    <w:p w14:paraId="76E1981E" w14:textId="77777777" w:rsidR="003473DB" w:rsidRPr="009C1A87" w:rsidRDefault="003473DB" w:rsidP="003473DB">
      <w:pPr>
        <w:rPr>
          <w:sz w:val="16"/>
        </w:rPr>
      </w:pPr>
      <w:r w:rsidRPr="009C1A87">
        <w:rPr>
          <w:sz w:val="16"/>
        </w:rPr>
        <w:t>While Gorbachev’s oft-cited speech draws attention to continental convergence, it is resolutely not a volumetric understanding of the Arctic. The Arctic Ocean is significant regionally speaking because the extreme edges of land converge on it. The Arctic Environment Protection Strategy (AEPS) initiated by Finland in 1991 and the Arctic Council championed by Canada played a key role in operation- alising these new regional articulations – the Arctic as a shared regional space. One important outcome was to define eight “Arctic states” namely, Canada, Denmark/Greenland, Finland, Iceland, Norway, Russia, Sweden and the United States (Arctic 8 or A8), and thus by association to identify non-Arctic states and extra-territorial actors. As the preamble to the AEPS notes, the signatories drew attention to the presence of pollutants on rather than in and through “fragile Arctic ecosystems”:</w:t>
      </w:r>
    </w:p>
    <w:p w14:paraId="4795ACFC" w14:textId="77777777" w:rsidR="003473DB" w:rsidRPr="009C1A87" w:rsidRDefault="003473DB" w:rsidP="003473DB">
      <w:pPr>
        <w:rPr>
          <w:sz w:val="16"/>
        </w:rPr>
      </w:pPr>
      <w:bookmarkStart w:id="1" w:name="_Hlk204277714"/>
      <w:r w:rsidRPr="009C1A87">
        <w:rPr>
          <w:u w:val="single"/>
        </w:rPr>
        <w:t xml:space="preserve">Deeply concerned with threats to the </w:t>
      </w:r>
      <w:r w:rsidRPr="009C1A87">
        <w:rPr>
          <w:rStyle w:val="Emphasis"/>
        </w:rPr>
        <w:t>Arctic environment</w:t>
      </w:r>
      <w:r w:rsidRPr="009C1A87">
        <w:rPr>
          <w:u w:val="single"/>
        </w:rPr>
        <w:t xml:space="preserve"> and the impact of </w:t>
      </w:r>
      <w:r w:rsidRPr="009C1A87">
        <w:rPr>
          <w:rStyle w:val="Emphasis"/>
        </w:rPr>
        <w:t>pollution</w:t>
      </w:r>
      <w:r w:rsidRPr="009C1A87">
        <w:rPr>
          <w:sz w:val="16"/>
        </w:rPr>
        <w:t xml:space="preserve"> on fragile Arctic ecosystems; </w:t>
      </w:r>
      <w:r w:rsidRPr="009C1A87">
        <w:rPr>
          <w:u w:val="single"/>
        </w:rPr>
        <w:t xml:space="preserve">Acknowledging the growing </w:t>
      </w:r>
      <w:r w:rsidRPr="009C1A87">
        <w:rPr>
          <w:rStyle w:val="Emphasis"/>
        </w:rPr>
        <w:t>national and international appreciation</w:t>
      </w:r>
      <w:r w:rsidRPr="009C1A87">
        <w:rPr>
          <w:u w:val="single"/>
        </w:rPr>
        <w:t xml:space="preserve"> of the importance of Arctic ecosystems and an increasing knowledge of </w:t>
      </w:r>
      <w:r w:rsidRPr="009C1A87">
        <w:rPr>
          <w:rStyle w:val="Emphasis"/>
        </w:rPr>
        <w:t>global pol- lution</w:t>
      </w:r>
      <w:r w:rsidRPr="009C1A87">
        <w:rPr>
          <w:u w:val="single"/>
        </w:rPr>
        <w:t xml:space="preserve"> and resulting </w:t>
      </w:r>
      <w:r w:rsidRPr="00D90FFC">
        <w:rPr>
          <w:rStyle w:val="Emphasis"/>
          <w:highlight w:val="cyan"/>
        </w:rPr>
        <w:t>environmental threats</w:t>
      </w:r>
      <w:r w:rsidRPr="009C1A87">
        <w:rPr>
          <w:sz w:val="16"/>
        </w:rPr>
        <w:t xml:space="preserve">; </w:t>
      </w:r>
      <w:r w:rsidRPr="009C1A87">
        <w:rPr>
          <w:u w:val="single"/>
        </w:rPr>
        <w:t xml:space="preserve">Resolving to </w:t>
      </w:r>
      <w:r w:rsidRPr="009C1A87">
        <w:rPr>
          <w:rStyle w:val="Emphasis"/>
        </w:rPr>
        <w:t>pursue</w:t>
      </w:r>
      <w:r w:rsidRPr="009C1A87">
        <w:rPr>
          <w:u w:val="single"/>
        </w:rPr>
        <w:t xml:space="preserve"> together in other international environmental </w:t>
      </w:r>
      <w:r w:rsidRPr="009C1A87">
        <w:rPr>
          <w:rStyle w:val="Emphasis"/>
        </w:rPr>
        <w:t>fora</w:t>
      </w:r>
      <w:r w:rsidRPr="009C1A87">
        <w:rPr>
          <w:u w:val="single"/>
        </w:rPr>
        <w:t xml:space="preserve"> those issues affecting the Arctic environment, which </w:t>
      </w:r>
      <w:r w:rsidRPr="00D90FFC">
        <w:rPr>
          <w:highlight w:val="cyan"/>
          <w:u w:val="single"/>
        </w:rPr>
        <w:t>require</w:t>
      </w:r>
      <w:r w:rsidRPr="009C1A87">
        <w:rPr>
          <w:u w:val="single"/>
        </w:rPr>
        <w:t xml:space="preserve"> broad </w:t>
      </w:r>
      <w:r w:rsidRPr="00D90FFC">
        <w:rPr>
          <w:rStyle w:val="Emphasis"/>
          <w:highlight w:val="cyan"/>
        </w:rPr>
        <w:t>international cooperation</w:t>
      </w:r>
      <w:r w:rsidRPr="009C1A87">
        <w:rPr>
          <w:sz w:val="16"/>
        </w:rPr>
        <w:t>; Emphasizing our responsibility to protect and preserve the Arctic environ- ment and recognizing the special relationship of the indigenous peoples and local populations to the Arctic and their unique contribution to the protection of the Arctic Environment. (AEPS 1991)</w:t>
      </w:r>
    </w:p>
    <w:p w14:paraId="541A2393" w14:textId="77777777" w:rsidR="003473DB" w:rsidRPr="009C1A87" w:rsidRDefault="003473DB" w:rsidP="003473DB">
      <w:pPr>
        <w:rPr>
          <w:sz w:val="16"/>
        </w:rPr>
      </w:pPr>
      <w:r w:rsidRPr="009C1A87">
        <w:rPr>
          <w:sz w:val="16"/>
        </w:rPr>
        <w:t>Claims to geographical proximity and environmental stewardship trumped other ways of conceiving of the Arctic as networked, relational and volumetric. Historic Arctic states such as the UK, the Netherlands, Germany and France were reclas- sified as “observers” when they entered into a relationship with the new Arctic states and the AEPS and Arctic Council respectively. The designator non-Arctic was an important element in the institutional building process even if it was per- fectly clear that the volumetric boundaries of the Arctic were rather more porous. Indeed, one of the driving factors behind the AEPS was a recognition that the Arctic was a net receiver of extra-territorial pollutants from southern countries such as the UK in the form of acid rain and persistent organic pollutants.</w:t>
      </w:r>
    </w:p>
    <w:p w14:paraId="09D3AB0D" w14:textId="77777777" w:rsidR="003473DB" w:rsidRPr="009C1A87" w:rsidRDefault="003473DB" w:rsidP="003473DB">
      <w:pPr>
        <w:rPr>
          <w:sz w:val="16"/>
        </w:rPr>
      </w:pPr>
      <w:r w:rsidRPr="009C1A87">
        <w:rPr>
          <w:sz w:val="16"/>
        </w:rPr>
        <w:lastRenderedPageBreak/>
        <w:t xml:space="preserve">Perhaps it is no coincidence that as international interest in the Arctic has grown over the last two decades, so descriptors of the region have altered. Notably, the term “global Arctic” has been used to capture the manner in which economic, political and cultural forms of globalisation have interacted, even intruded, into the economies and societies of northern communities. We posit the claim that “global Arctic” has found favour with some commentators precisely because it uses the “global” to signify a more implicit sense of the volumetric akin to a leaky container (Finger and Heininen 2019). While we should be careful not to overstate these interactions, in terms of scale, scope and novelty, it evokes a changing mate- rial relationship between the Arctic and the rest of the world. </w:t>
      </w:r>
      <w:r w:rsidRPr="009C1A87">
        <w:rPr>
          <w:u w:val="single"/>
        </w:rPr>
        <w:t>The term “</w:t>
      </w:r>
      <w:r w:rsidRPr="009C1A87">
        <w:rPr>
          <w:rStyle w:val="Emphasis"/>
        </w:rPr>
        <w:t>global Arctic</w:t>
      </w:r>
      <w:r w:rsidRPr="009C1A87">
        <w:rPr>
          <w:u w:val="single"/>
        </w:rPr>
        <w:t>” has been used</w:t>
      </w:r>
      <w:r w:rsidRPr="009C1A87">
        <w:rPr>
          <w:sz w:val="16"/>
        </w:rPr>
        <w:t xml:space="preserve"> in a variety of ways from </w:t>
      </w:r>
      <w:r w:rsidRPr="009C1A87">
        <w:rPr>
          <w:u w:val="single"/>
        </w:rPr>
        <w:t xml:space="preserve">endorsing </w:t>
      </w:r>
      <w:r w:rsidRPr="00D90FFC">
        <w:rPr>
          <w:highlight w:val="cyan"/>
          <w:u w:val="single"/>
        </w:rPr>
        <w:t xml:space="preserve">an </w:t>
      </w:r>
      <w:r w:rsidRPr="00D90FFC">
        <w:rPr>
          <w:rStyle w:val="Emphasis"/>
          <w:highlight w:val="cyan"/>
        </w:rPr>
        <w:t>export model</w:t>
      </w:r>
      <w:r w:rsidRPr="00D90FFC">
        <w:rPr>
          <w:highlight w:val="cyan"/>
          <w:u w:val="single"/>
        </w:rPr>
        <w:t xml:space="preserve"> of </w:t>
      </w:r>
      <w:r w:rsidRPr="00D90FFC">
        <w:rPr>
          <w:rStyle w:val="Emphasis"/>
          <w:highlight w:val="cyan"/>
        </w:rPr>
        <w:t>Arctic governance</w:t>
      </w:r>
      <w:r w:rsidRPr="00D90FFC">
        <w:rPr>
          <w:highlight w:val="cyan"/>
          <w:u w:val="single"/>
        </w:rPr>
        <w:t xml:space="preserve"> to warnings of </w:t>
      </w:r>
      <w:r w:rsidRPr="00D90FFC">
        <w:rPr>
          <w:rStyle w:val="Emphasis"/>
          <w:highlight w:val="cyan"/>
        </w:rPr>
        <w:t>malign influences</w:t>
      </w:r>
      <w:r w:rsidRPr="009C1A87">
        <w:rPr>
          <w:u w:val="single"/>
        </w:rPr>
        <w:t xml:space="preserve"> and </w:t>
      </w:r>
      <w:r w:rsidRPr="009C1A87">
        <w:rPr>
          <w:rStyle w:val="Emphasis"/>
        </w:rPr>
        <w:t>pressures</w:t>
      </w:r>
      <w:r w:rsidRPr="009C1A87">
        <w:rPr>
          <w:u w:val="single"/>
        </w:rPr>
        <w:t xml:space="preserve"> from elsewhere and material interchanges of </w:t>
      </w:r>
      <w:r w:rsidRPr="00D90FFC">
        <w:rPr>
          <w:rStyle w:val="Emphasis"/>
          <w:highlight w:val="cyan"/>
        </w:rPr>
        <w:t>weather</w:t>
      </w:r>
      <w:r w:rsidRPr="009C1A87">
        <w:rPr>
          <w:u w:val="single"/>
        </w:rPr>
        <w:t xml:space="preserve">, </w:t>
      </w:r>
      <w:r w:rsidRPr="00D90FFC">
        <w:rPr>
          <w:rStyle w:val="Emphasis"/>
          <w:highlight w:val="cyan"/>
        </w:rPr>
        <w:t>pollutants</w:t>
      </w:r>
      <w:r w:rsidRPr="009C1A87">
        <w:rPr>
          <w:u w:val="single"/>
        </w:rPr>
        <w:t xml:space="preserve"> such as </w:t>
      </w:r>
      <w:r w:rsidRPr="00D90FFC">
        <w:rPr>
          <w:rStyle w:val="Emphasis"/>
          <w:highlight w:val="cyan"/>
        </w:rPr>
        <w:t>micro-plastics</w:t>
      </w:r>
      <w:r w:rsidRPr="00D90FFC">
        <w:rPr>
          <w:highlight w:val="cyan"/>
          <w:u w:val="single"/>
        </w:rPr>
        <w:t xml:space="preserve"> and </w:t>
      </w:r>
      <w:r w:rsidRPr="009C1A87">
        <w:rPr>
          <w:rStyle w:val="Emphasis"/>
        </w:rPr>
        <w:t xml:space="preserve">ocean </w:t>
      </w:r>
      <w:r w:rsidRPr="00D90FFC">
        <w:rPr>
          <w:rStyle w:val="Emphasis"/>
          <w:highlight w:val="cyan"/>
        </w:rPr>
        <w:t>acidification</w:t>
      </w:r>
      <w:r w:rsidRPr="009C1A87">
        <w:rPr>
          <w:sz w:val="16"/>
        </w:rPr>
        <w:t xml:space="preserve"> (Dodds 2017).</w:t>
      </w:r>
    </w:p>
    <w:p w14:paraId="1855D3BD" w14:textId="77777777" w:rsidR="003473DB" w:rsidRPr="009C1A87" w:rsidRDefault="003473DB" w:rsidP="003473DB">
      <w:pPr>
        <w:rPr>
          <w:sz w:val="16"/>
        </w:rPr>
      </w:pPr>
      <w:r w:rsidRPr="009C1A87">
        <w:rPr>
          <w:sz w:val="16"/>
        </w:rPr>
        <w:t xml:space="preserve">As a fundamentally mobile term, </w:t>
      </w:r>
      <w:r w:rsidRPr="009C1A87">
        <w:rPr>
          <w:u w:val="single"/>
        </w:rPr>
        <w:t xml:space="preserve">it should </w:t>
      </w:r>
      <w:r w:rsidRPr="00D90FFC">
        <w:rPr>
          <w:rStyle w:val="Emphasis"/>
          <w:highlight w:val="cyan"/>
        </w:rPr>
        <w:t>encourage</w:t>
      </w:r>
      <w:r w:rsidRPr="009C1A87">
        <w:rPr>
          <w:u w:val="single"/>
        </w:rPr>
        <w:t xml:space="preserve"> us to investigate what </w:t>
      </w:r>
      <w:r w:rsidRPr="00D90FFC">
        <w:rPr>
          <w:rStyle w:val="Emphasis"/>
          <w:highlight w:val="cyan"/>
        </w:rPr>
        <w:t>regionalising work</w:t>
      </w:r>
      <w:r w:rsidRPr="009C1A87">
        <w:rPr>
          <w:u w:val="single"/>
        </w:rPr>
        <w:t xml:space="preserve"> the term does</w:t>
      </w:r>
      <w:r w:rsidRPr="009C1A87">
        <w:rPr>
          <w:sz w:val="16"/>
        </w:rPr>
        <w:t xml:space="preserve">, what sort of Arctic is being conjured up, where it finds purchase, and what responses it provokes, as various stakeholders deploy it. </w:t>
      </w:r>
      <w:r w:rsidRPr="009C1A87">
        <w:rPr>
          <w:u w:val="single"/>
        </w:rPr>
        <w:t xml:space="preserve">The </w:t>
      </w:r>
      <w:r w:rsidRPr="009C1A87">
        <w:rPr>
          <w:rStyle w:val="Emphasis"/>
        </w:rPr>
        <w:t>Arctic Council</w:t>
      </w:r>
      <w:r w:rsidRPr="009C1A87">
        <w:rPr>
          <w:sz w:val="16"/>
        </w:rPr>
        <w:t xml:space="preserve">, the primary intergovernmental forum working in the Arctic region and beyond, is often described as a </w:t>
      </w:r>
      <w:r w:rsidRPr="00D90FFC">
        <w:rPr>
          <w:rStyle w:val="Emphasis"/>
          <w:highlight w:val="cyan"/>
        </w:rPr>
        <w:t>trail-blazing model</w:t>
      </w:r>
      <w:r w:rsidRPr="00D90FFC">
        <w:rPr>
          <w:highlight w:val="cyan"/>
          <w:u w:val="single"/>
        </w:rPr>
        <w:t xml:space="preserve"> of </w:t>
      </w:r>
      <w:r w:rsidRPr="00D90FFC">
        <w:rPr>
          <w:rStyle w:val="Emphasis"/>
          <w:highlight w:val="cyan"/>
        </w:rPr>
        <w:t>global governance</w:t>
      </w:r>
      <w:r w:rsidRPr="009C1A87">
        <w:rPr>
          <w:u w:val="single"/>
        </w:rPr>
        <w:t xml:space="preserve"> by those who champion its work.</w:t>
      </w:r>
      <w:r w:rsidRPr="009C1A87">
        <w:rPr>
          <w:sz w:val="16"/>
        </w:rPr>
        <w:t xml:space="preserve"> </w:t>
      </w:r>
      <w:r w:rsidRPr="009C1A87">
        <w:rPr>
          <w:u w:val="single"/>
        </w:rPr>
        <w:t>The term “</w:t>
      </w:r>
      <w:r w:rsidRPr="009C1A87">
        <w:rPr>
          <w:rStyle w:val="Emphasis"/>
        </w:rPr>
        <w:t>global Arctic</w:t>
      </w:r>
      <w:r w:rsidRPr="009C1A87">
        <w:rPr>
          <w:u w:val="single"/>
        </w:rPr>
        <w:t>”</w:t>
      </w:r>
      <w:r w:rsidRPr="009C1A87">
        <w:rPr>
          <w:sz w:val="16"/>
        </w:rPr>
        <w:t xml:space="preserve"> then </w:t>
      </w:r>
      <w:r w:rsidRPr="009C1A87">
        <w:rPr>
          <w:u w:val="single"/>
        </w:rPr>
        <w:t xml:space="preserve">becomes </w:t>
      </w:r>
      <w:r w:rsidRPr="009C1A87">
        <w:rPr>
          <w:rStyle w:val="Emphasis"/>
        </w:rPr>
        <w:t>indicative</w:t>
      </w:r>
      <w:r w:rsidRPr="009C1A87">
        <w:rPr>
          <w:u w:val="single"/>
        </w:rPr>
        <w:t xml:space="preserve"> of the Arctic as a </w:t>
      </w:r>
      <w:r w:rsidRPr="009C1A87">
        <w:rPr>
          <w:rStyle w:val="Emphasis"/>
        </w:rPr>
        <w:t>net exporter</w:t>
      </w:r>
      <w:r w:rsidRPr="009C1A87">
        <w:rPr>
          <w:u w:val="single"/>
        </w:rPr>
        <w:t xml:space="preserve"> – </w:t>
      </w:r>
      <w:r w:rsidRPr="00D90FFC">
        <w:rPr>
          <w:highlight w:val="cyan"/>
          <w:u w:val="single"/>
        </w:rPr>
        <w:t>informing</w:t>
      </w:r>
      <w:r w:rsidRPr="009C1A87">
        <w:rPr>
          <w:u w:val="single"/>
        </w:rPr>
        <w:t xml:space="preserve"> wider </w:t>
      </w:r>
      <w:r w:rsidRPr="00D90FFC">
        <w:rPr>
          <w:rStyle w:val="Emphasis"/>
          <w:highlight w:val="cyan"/>
        </w:rPr>
        <w:t>global communities</w:t>
      </w:r>
      <w:r w:rsidRPr="009C1A87">
        <w:rPr>
          <w:u w:val="single"/>
        </w:rPr>
        <w:t xml:space="preserve"> and </w:t>
      </w:r>
      <w:r w:rsidRPr="009C1A87">
        <w:rPr>
          <w:rStyle w:val="Emphasis"/>
        </w:rPr>
        <w:t>opinion-formers</w:t>
      </w:r>
      <w:r w:rsidRPr="009C1A87">
        <w:rPr>
          <w:u w:val="single"/>
        </w:rPr>
        <w:t xml:space="preserve"> rather than a regional importer of “</w:t>
      </w:r>
      <w:r w:rsidRPr="009C1A87">
        <w:rPr>
          <w:rStyle w:val="Emphasis"/>
        </w:rPr>
        <w:t>extra-regional</w:t>
      </w:r>
      <w:r w:rsidRPr="009C1A87">
        <w:rPr>
          <w:u w:val="single"/>
        </w:rPr>
        <w:t>” or “</w:t>
      </w:r>
      <w:r w:rsidRPr="009C1A87">
        <w:rPr>
          <w:rStyle w:val="Emphasis"/>
        </w:rPr>
        <w:t>global</w:t>
      </w:r>
      <w:r w:rsidRPr="009C1A87">
        <w:rPr>
          <w:u w:val="single"/>
        </w:rPr>
        <w:t>” ideas and practices</w:t>
      </w:r>
      <w:r w:rsidRPr="009C1A87">
        <w:rPr>
          <w:sz w:val="16"/>
        </w:rPr>
        <w:t xml:space="preserve"> (Heininen and Southcott 2010).</w:t>
      </w:r>
    </w:p>
    <w:p w14:paraId="2FA8AE1C" w14:textId="77777777" w:rsidR="003473DB" w:rsidRPr="009C1A87" w:rsidRDefault="003473DB" w:rsidP="003473DB">
      <w:pPr>
        <w:rPr>
          <w:sz w:val="16"/>
        </w:rPr>
      </w:pPr>
      <w:r w:rsidRPr="009C1A87">
        <w:rPr>
          <w:sz w:val="16"/>
        </w:rPr>
        <w:t>“Global Arctic” is deployed in other ways – to endorse particular relation- ships, networks and flows, or to condemn and express regret at global complici- ties, connections and entanglements. To some, the annual Arctic Circle event hosted in Iceland might be understood as welcoming an array of stakeholders and interested parties from inside and outside of the Arctic region, eager to promote, discuss and implement political, commercial and cultural agendas. Conversely, when indigenous peoples speak critically of a European Union seal export ban, we might reasonably assume that the intermingling of the global and the Arctic was unwanted.</w:t>
      </w:r>
    </w:p>
    <w:p w14:paraId="752C47B4" w14:textId="77777777" w:rsidR="003473DB" w:rsidRPr="009C1A87" w:rsidRDefault="003473DB" w:rsidP="003473DB">
      <w:pPr>
        <w:rPr>
          <w:sz w:val="16"/>
        </w:rPr>
      </w:pPr>
      <w:r w:rsidRPr="009C1A87">
        <w:rPr>
          <w:sz w:val="16"/>
        </w:rPr>
        <w:t xml:space="preserve">But </w:t>
      </w:r>
      <w:r w:rsidRPr="009C1A87">
        <w:rPr>
          <w:u w:val="single"/>
        </w:rPr>
        <w:t>the “</w:t>
      </w:r>
      <w:r w:rsidRPr="009C1A87">
        <w:rPr>
          <w:rStyle w:val="Emphasis"/>
        </w:rPr>
        <w:t>global Arctic</w:t>
      </w:r>
      <w:r w:rsidRPr="009C1A87">
        <w:rPr>
          <w:u w:val="single"/>
        </w:rPr>
        <w:t>”</w:t>
      </w:r>
      <w:r w:rsidRPr="009C1A87">
        <w:rPr>
          <w:sz w:val="16"/>
        </w:rPr>
        <w:t xml:space="preserve"> can work on a different register as well – it might be disciplinary to some but </w:t>
      </w:r>
      <w:r w:rsidRPr="009C1A87">
        <w:rPr>
          <w:u w:val="single"/>
        </w:rPr>
        <w:t xml:space="preserve">enabling of </w:t>
      </w:r>
      <w:r w:rsidRPr="009C1A87">
        <w:rPr>
          <w:rStyle w:val="Emphasis"/>
        </w:rPr>
        <w:t>others</w:t>
      </w:r>
      <w:r w:rsidRPr="009C1A87">
        <w:rPr>
          <w:sz w:val="16"/>
        </w:rPr>
        <w:t>. Indigenous communities have also used the global in the form of the UN Declaration on the Rights of Indigenous Peoples to “globalise” the Arctic. In this case, the entanglement of the Arctic and the global is a deliberate one, designed to highlight indigenous peoples’ rights and the responsibilities of nation-states to treat them with respect, dignity and be attentive to outstanding land claims and natural resource arrangements. It is also important to recognise that indigenous peoples are also global actors in their own right, with cultural, economic and political portfolios, which include collective rights (Nicol 2017).</w:t>
      </w:r>
    </w:p>
    <w:p w14:paraId="3EC7B4EF" w14:textId="77777777" w:rsidR="003473DB" w:rsidRPr="009C1A87" w:rsidRDefault="003473DB" w:rsidP="003473DB">
      <w:pPr>
        <w:rPr>
          <w:sz w:val="16"/>
        </w:rPr>
      </w:pPr>
      <w:r w:rsidRPr="009C1A87">
        <w:rPr>
          <w:sz w:val="16"/>
        </w:rPr>
        <w:t>Hence, as such, there is no one “Global Arctic” per se; rather there are multi- ple, overlapping “Global Arctic(s)” that can be shored up (individually or collec- tively) at specific moments in time to serve particular interests. What is also worth considering here are the ways in which a “Global Arctic” no longer represents a remote, faraway space that is bestowed an “exceptional” and “special” status for its value towards “global” scientific investigations and explorations; rather it is increasingly rendered banal and visible as an interconnected region through com- peting narratives and agendas from within and beyond.</w:t>
      </w:r>
    </w:p>
    <w:p w14:paraId="0E7507EC" w14:textId="77777777" w:rsidR="003473DB" w:rsidRPr="009C1A87" w:rsidRDefault="003473DB" w:rsidP="003473DB">
      <w:pPr>
        <w:rPr>
          <w:sz w:val="16"/>
        </w:rPr>
      </w:pPr>
      <w:r w:rsidRPr="009C1A87">
        <w:rPr>
          <w:sz w:val="16"/>
        </w:rPr>
        <w:t>What deserves further engagement is a more explicit engagement with both the volumetric and material. Even to conceptualise the Arctic as a “leaky container” is to take for granted the existence of the region as “container” rather than something that it also explicitly material and its relationship to potent imaginaries such as a circumpolar Arctic.</w:t>
      </w:r>
    </w:p>
    <w:p w14:paraId="3ABDAD12" w14:textId="77777777" w:rsidR="003473DB" w:rsidRPr="009C1A87" w:rsidRDefault="003473DB" w:rsidP="003473DB">
      <w:pPr>
        <w:rPr>
          <w:sz w:val="16"/>
        </w:rPr>
      </w:pPr>
      <w:r w:rsidRPr="009C1A87">
        <w:rPr>
          <w:sz w:val="16"/>
        </w:rPr>
        <w:t xml:space="preserve">4. Institutionalising Arctic regionalism </w:t>
      </w:r>
    </w:p>
    <w:p w14:paraId="19A55832" w14:textId="77777777" w:rsidR="003473DB" w:rsidRPr="009C1A87" w:rsidRDefault="003473DB" w:rsidP="003473DB">
      <w:pPr>
        <w:rPr>
          <w:sz w:val="16"/>
        </w:rPr>
      </w:pPr>
      <w:r w:rsidRPr="009C1A87">
        <w:rPr>
          <w:sz w:val="16"/>
        </w:rPr>
        <w:t xml:space="preserve">However, these </w:t>
      </w:r>
      <w:r w:rsidRPr="009C1A87">
        <w:rPr>
          <w:u w:val="single"/>
        </w:rPr>
        <w:t>Arctic imaginings</w:t>
      </w:r>
      <w:r w:rsidRPr="009C1A87">
        <w:rPr>
          <w:sz w:val="16"/>
        </w:rPr>
        <w:t xml:space="preserve"> across different historical epochs do not merely reside in the rhetorical realm; rather they </w:t>
      </w:r>
      <w:r w:rsidRPr="009C1A87">
        <w:rPr>
          <w:u w:val="single"/>
        </w:rPr>
        <w:t xml:space="preserve">can be </w:t>
      </w:r>
      <w:r w:rsidRPr="00D90FFC">
        <w:rPr>
          <w:rStyle w:val="Emphasis"/>
          <w:highlight w:val="cyan"/>
        </w:rPr>
        <w:t>performative</w:t>
      </w:r>
      <w:r w:rsidRPr="00D90FFC">
        <w:rPr>
          <w:highlight w:val="cyan"/>
          <w:u w:val="single"/>
        </w:rPr>
        <w:t xml:space="preserve"> in</w:t>
      </w:r>
      <w:r w:rsidRPr="009C1A87">
        <w:rPr>
          <w:u w:val="single"/>
        </w:rPr>
        <w:t xml:space="preserve"> </w:t>
      </w:r>
      <w:r w:rsidRPr="009C1A87">
        <w:rPr>
          <w:rStyle w:val="Emphasis"/>
        </w:rPr>
        <w:t xml:space="preserve">directing and </w:t>
      </w:r>
      <w:r w:rsidRPr="00D90FFC">
        <w:rPr>
          <w:rStyle w:val="Emphasis"/>
          <w:highlight w:val="cyan"/>
        </w:rPr>
        <w:t>shaping</w:t>
      </w:r>
      <w:r w:rsidRPr="00D90FFC">
        <w:rPr>
          <w:highlight w:val="cyan"/>
          <w:u w:val="single"/>
        </w:rPr>
        <w:t xml:space="preserve"> concrete policy approaches and actions on the </w:t>
      </w:r>
      <w:r w:rsidRPr="00D90FFC">
        <w:rPr>
          <w:rStyle w:val="Emphasis"/>
          <w:highlight w:val="cyan"/>
        </w:rPr>
        <w:t>ground</w:t>
      </w:r>
      <w:r w:rsidRPr="009C1A87">
        <w:rPr>
          <w:sz w:val="16"/>
        </w:rPr>
        <w:t xml:space="preserve">. Indeed, </w:t>
      </w:r>
      <w:r w:rsidRPr="009C1A87">
        <w:rPr>
          <w:u w:val="single"/>
        </w:rPr>
        <w:t>the making</w:t>
      </w:r>
      <w:r w:rsidRPr="009C1A87">
        <w:rPr>
          <w:sz w:val="16"/>
        </w:rPr>
        <w:t xml:space="preserve"> and remaking </w:t>
      </w:r>
      <w:r w:rsidRPr="009C1A87">
        <w:rPr>
          <w:u w:val="single"/>
        </w:rPr>
        <w:t xml:space="preserve">of the </w:t>
      </w:r>
      <w:r w:rsidRPr="009C1A87">
        <w:rPr>
          <w:rStyle w:val="Emphasis"/>
        </w:rPr>
        <w:t>region and regionalism</w:t>
      </w:r>
      <w:r w:rsidRPr="009C1A87">
        <w:rPr>
          <w:u w:val="single"/>
        </w:rPr>
        <w:t xml:space="preserve"> as both a process and outcome is as much </w:t>
      </w:r>
      <w:r w:rsidRPr="009C1A87">
        <w:rPr>
          <w:rStyle w:val="Emphasis"/>
        </w:rPr>
        <w:t>riven</w:t>
      </w:r>
      <w:r w:rsidRPr="009C1A87">
        <w:rPr>
          <w:u w:val="single"/>
        </w:rPr>
        <w:t xml:space="preserve"> with both </w:t>
      </w:r>
      <w:r w:rsidRPr="009C1A87">
        <w:rPr>
          <w:rStyle w:val="Emphasis"/>
        </w:rPr>
        <w:t>large-scale and public interventions</w:t>
      </w:r>
      <w:r w:rsidRPr="009C1A87">
        <w:rPr>
          <w:sz w:val="16"/>
        </w:rPr>
        <w:t xml:space="preserve"> (e.g. treaties, con- ventions, declarations, and protocols) as they are about the spatial imaginations and “little things” (e.g. the very terms that we use such as Arctic, High North, Arctic states) that help to determine the shape and scope of regional projects. </w:t>
      </w:r>
      <w:r w:rsidRPr="009C1A87">
        <w:rPr>
          <w:u w:val="single"/>
        </w:rPr>
        <w:t xml:space="preserve">In the </w:t>
      </w:r>
      <w:r w:rsidRPr="009C1A87">
        <w:rPr>
          <w:rStyle w:val="Emphasis"/>
        </w:rPr>
        <w:t>maritime</w:t>
      </w:r>
      <w:r w:rsidRPr="009C1A87">
        <w:rPr>
          <w:u w:val="single"/>
        </w:rPr>
        <w:t xml:space="preserve"> Arctic and Antarctic, state parties have had to </w:t>
      </w:r>
      <w:r w:rsidRPr="009C1A87">
        <w:rPr>
          <w:rStyle w:val="Emphasis"/>
        </w:rPr>
        <w:t>negotiate boundaries</w:t>
      </w:r>
      <w:r w:rsidRPr="009C1A87">
        <w:rPr>
          <w:u w:val="single"/>
        </w:rPr>
        <w:t xml:space="preserve"> that are </w:t>
      </w:r>
      <w:r w:rsidRPr="009C1A87">
        <w:rPr>
          <w:rStyle w:val="Emphasis"/>
        </w:rPr>
        <w:t>fluid</w:t>
      </w:r>
      <w:r w:rsidRPr="009C1A87">
        <w:rPr>
          <w:u w:val="single"/>
        </w:rPr>
        <w:t xml:space="preserve"> rather than static</w:t>
      </w:r>
      <w:r w:rsidRPr="009C1A87">
        <w:rPr>
          <w:sz w:val="16"/>
        </w:rPr>
        <w:t xml:space="preserve"> (e.g. the Arctic Ocean and the Southern Ocean despite the International Maritime Organization’s formal definitions) </w:t>
      </w:r>
      <w:r w:rsidRPr="009C1A87">
        <w:rPr>
          <w:u w:val="single"/>
        </w:rPr>
        <w:t xml:space="preserve">and this reflects a </w:t>
      </w:r>
      <w:r w:rsidRPr="009C1A87">
        <w:rPr>
          <w:rStyle w:val="Emphasis"/>
        </w:rPr>
        <w:t>complex interplay</w:t>
      </w:r>
      <w:r w:rsidRPr="009C1A87">
        <w:rPr>
          <w:u w:val="single"/>
        </w:rPr>
        <w:t xml:space="preserve"> between the </w:t>
      </w:r>
      <w:r w:rsidRPr="009C1A87">
        <w:rPr>
          <w:rStyle w:val="Emphasis"/>
        </w:rPr>
        <w:lastRenderedPageBreak/>
        <w:t>sovereign rights</w:t>
      </w:r>
      <w:r w:rsidRPr="009C1A87">
        <w:rPr>
          <w:u w:val="single"/>
        </w:rPr>
        <w:t xml:space="preserve"> of coastal states and areas beyond </w:t>
      </w:r>
      <w:r w:rsidRPr="009C1A87">
        <w:rPr>
          <w:rStyle w:val="Emphasis"/>
        </w:rPr>
        <w:t>national jurisdiction</w:t>
      </w:r>
      <w:r w:rsidRPr="009C1A87">
        <w:rPr>
          <w:u w:val="single"/>
        </w:rPr>
        <w:t xml:space="preserve"> including </w:t>
      </w:r>
      <w:r w:rsidRPr="009C1A87">
        <w:rPr>
          <w:rStyle w:val="Emphasis"/>
        </w:rPr>
        <w:t>international waters</w:t>
      </w:r>
      <w:r w:rsidRPr="009C1A87">
        <w:rPr>
          <w:u w:val="single"/>
        </w:rPr>
        <w:t xml:space="preserve"> and the seabed beyond the continental shelf entitlements of coastal states.</w:t>
      </w:r>
      <w:r w:rsidRPr="009C1A87">
        <w:rPr>
          <w:sz w:val="16"/>
        </w:rPr>
        <w:t xml:space="preserve"> In the case of outer continental shelf delimitation (Dodds 2010), for example, the first state to pursue its legal rights was Russia in 2001 and brought into play the UN Commission on the Limits on the Continental Shelf (CLCS). The CLCS is a technical body which issues “recommendations” and does not have a legal personality. In the aftermath of those recommendations, coastal states such as Canada, Denmark and Russia will have to negotiate with one another as part of the final delimitation of their respective outer continental shelves in the Arctic Ocean. </w:t>
      </w:r>
    </w:p>
    <w:p w14:paraId="773522AB" w14:textId="77777777" w:rsidR="003473DB" w:rsidRPr="009C1A87" w:rsidRDefault="003473DB" w:rsidP="003473DB">
      <w:pPr>
        <w:rPr>
          <w:sz w:val="16"/>
        </w:rPr>
      </w:pPr>
      <w:r w:rsidRPr="009C1A87">
        <w:rPr>
          <w:sz w:val="16"/>
        </w:rPr>
        <w:t xml:space="preserve">Depending on how the Arctic is being framed and imagined as well as the issue and topic, </w:t>
      </w:r>
      <w:r w:rsidRPr="009C1A87">
        <w:rPr>
          <w:u w:val="single"/>
        </w:rPr>
        <w:t xml:space="preserve">there are different global and regional </w:t>
      </w:r>
      <w:r w:rsidRPr="009C1A87">
        <w:rPr>
          <w:rStyle w:val="Emphasis"/>
        </w:rPr>
        <w:t>architectures</w:t>
      </w:r>
      <w:r w:rsidRPr="009C1A87">
        <w:rPr>
          <w:u w:val="single"/>
        </w:rPr>
        <w:t xml:space="preserve"> and </w:t>
      </w:r>
      <w:r w:rsidRPr="009C1A87">
        <w:rPr>
          <w:rStyle w:val="Emphasis"/>
        </w:rPr>
        <w:t>definitions</w:t>
      </w:r>
      <w:r w:rsidRPr="009C1A87">
        <w:rPr>
          <w:u w:val="single"/>
        </w:rPr>
        <w:t xml:space="preserve"> at play, which contribute to </w:t>
      </w:r>
      <w:r w:rsidRPr="009C1A87">
        <w:rPr>
          <w:rStyle w:val="Emphasis"/>
        </w:rPr>
        <w:t>multiple</w:t>
      </w:r>
      <w:r w:rsidRPr="009C1A87">
        <w:rPr>
          <w:sz w:val="16"/>
        </w:rPr>
        <w:t xml:space="preserve"> (global) </w:t>
      </w:r>
      <w:r w:rsidRPr="009C1A87">
        <w:rPr>
          <w:u w:val="single"/>
        </w:rPr>
        <w:t xml:space="preserve">Arctic </w:t>
      </w:r>
      <w:r w:rsidRPr="009C1A87">
        <w:rPr>
          <w:rStyle w:val="Emphasis"/>
        </w:rPr>
        <w:t>regional governance</w:t>
      </w:r>
      <w:r w:rsidRPr="009C1A87">
        <w:rPr>
          <w:u w:val="single"/>
        </w:rPr>
        <w:t xml:space="preserve"> and </w:t>
      </w:r>
      <w:r w:rsidRPr="009C1A87">
        <w:rPr>
          <w:rStyle w:val="Emphasis"/>
        </w:rPr>
        <w:t>geopolitical projects</w:t>
      </w:r>
      <w:r w:rsidRPr="009C1A87">
        <w:rPr>
          <w:sz w:val="16"/>
        </w:rPr>
        <w:t xml:space="preserve"> encompassing inter alia fish, polar bears, whales, minerals, ship- ping and science. For example, the 1973 Polar Bear Agreement involving Canada, Denmark/Greenland, Norway, Russia and the United States notes that</w:t>
      </w:r>
    </w:p>
    <w:p w14:paraId="4C7FF647" w14:textId="77777777" w:rsidR="003473DB" w:rsidRPr="009C1A87" w:rsidRDefault="003473DB" w:rsidP="003473DB">
      <w:pPr>
        <w:rPr>
          <w:sz w:val="16"/>
        </w:rPr>
      </w:pPr>
      <w:r w:rsidRPr="009C1A87">
        <w:rPr>
          <w:sz w:val="16"/>
        </w:rPr>
        <w:t xml:space="preserve">Recognizing the special responsibilities and special interests of the States of the Arctic Region in relation to the protection of the fauna and flora of the Arctic Region. . . . Recognizing that the polar bear is a significant resource of the Arctic Region which requires additional protection. . . . Having decided that such protection should be achieved through co-ordinated national meas- ures taken by the States of the Arctic Region. (Polar Bear Agreement 1973) </w:t>
      </w:r>
    </w:p>
    <w:p w14:paraId="6417DAE1" w14:textId="77777777" w:rsidR="003473DB" w:rsidRPr="009C1A87" w:rsidRDefault="003473DB" w:rsidP="003473DB">
      <w:pPr>
        <w:rPr>
          <w:sz w:val="16"/>
        </w:rPr>
      </w:pPr>
      <w:r w:rsidRPr="009C1A87">
        <w:rPr>
          <w:sz w:val="16"/>
        </w:rPr>
        <w:t xml:space="preserve">Established in 1996, under the Ottawa Declaration, the Arctic Council was intended to provide a means for promoting cooperation, coordination and inter- action among the Arctic States, with the involvement of the Arctic indigenous communities and other Arctic inhabitants on common Arctic issues, in particular issues of </w:t>
      </w:r>
      <w:r w:rsidRPr="00D90FFC">
        <w:rPr>
          <w:rStyle w:val="Emphasis"/>
          <w:highlight w:val="cyan"/>
        </w:rPr>
        <w:t>sustainable development</w:t>
      </w:r>
      <w:r w:rsidRPr="00D90FFC">
        <w:rPr>
          <w:highlight w:val="cyan"/>
          <w:u w:val="single"/>
        </w:rPr>
        <w:t xml:space="preserve"> and </w:t>
      </w:r>
      <w:r w:rsidRPr="00D90FFC">
        <w:rPr>
          <w:rStyle w:val="Emphasis"/>
          <w:highlight w:val="cyan"/>
        </w:rPr>
        <w:t>environmental protection</w:t>
      </w:r>
      <w:r w:rsidRPr="009C1A87">
        <w:rPr>
          <w:u w:val="single"/>
        </w:rPr>
        <w:t xml:space="preserve"> in the Arctic</w:t>
      </w:r>
      <w:r w:rsidRPr="009C1A87">
        <w:rPr>
          <w:sz w:val="16"/>
        </w:rPr>
        <w:t xml:space="preserve">. This is particularly related to the understanding of the Arctic as being a shared yet vul- nerable space that should be subjected to careful interventions by geographically proximate actors (as mentioned in the previous section). What this essentially means is that certain state and non-state actors are privileged in such imaginings to be involved in Arctic governance regimes (like the Ottawa Declaration). The identification of “sustainable development” and “environmental protection” as foci for the Council was rooted in the legacies and consequences of Cold War militarism and post-Cold War regional collaboration and confidence building, as exemplified by the speech in Murmansk by Premier Gorbachev in 1987 call- ing for the Arctic to be a “zone of peace” followed by the Arctic Environment Protection Strategy (AEPS) negotiated in 1991. The AEPS addressed common environmental challenges, acknowledged the agency of indigenous peoples and identified transnational pollution (such as lingering nuclear radioactivity and air- borne contaminants) as regional priorities. It did not specify an Arctic region per se. The Ottawa Declaration did not define the Arctic as a region but rather identi- fied eight Arctic states and six indigenous peoples’ organisations as members and Permanent Participants of the Arctic Council. </w:t>
      </w:r>
    </w:p>
    <w:p w14:paraId="0234E8D2" w14:textId="77777777" w:rsidR="003473DB" w:rsidRPr="009C1A87" w:rsidRDefault="003473DB" w:rsidP="003473DB">
      <w:pPr>
        <w:rPr>
          <w:sz w:val="16"/>
        </w:rPr>
      </w:pPr>
      <w:r w:rsidRPr="009C1A87">
        <w:rPr>
          <w:sz w:val="16"/>
        </w:rPr>
        <w:t>As scholars such as Keskitalo (2004) recognised, the Ottawa Declaration emerged at a time of Arctic “regional-speak,” with multiple Arctic(s) in conversa- tion with one another depending on geographical, ecological, legal and political criteria (Young 2005). For example, the International Arctic Science Commit- tee was created in 1990 and the Northern Research Forum established in 1999. The University of the Arctic was launched in 2001. In Oran Young’s terms, this was indicative of a move towards “mosaic co-operation.” The working groups attached to the Arctic Council, such as the Arctic Monitoring and Assessment Programme and the Conservation of Arctic Flora and Fauna, adopt different Arc- tic boundaries, with countries like Iceland occupying a liminal space between Arctic and near-Arctic and variation in how far the Arctic region extends over the northern fringes of the Atlantic and Pacific Oceans. So, in terms of advancing the core agenda of the Arctic Council, the working groups and taskforces addressing matters such as marine and scientific cooperation have co-opted different working definitions of the Arctic as region. Promoting a circumpolar framing (by evoking the statist presence of eight Arctic countries interwoven by transnational indig- enous peoples) and informed by this scientific-technical knowledge producing architecture, the Arctic Council has been integral to producing the Arctic as space of shared governance (Keil and Knecht 2017).</w:t>
      </w:r>
    </w:p>
    <w:p w14:paraId="42D4762A" w14:textId="77777777" w:rsidR="003473DB" w:rsidRPr="009C1A87" w:rsidRDefault="003473DB" w:rsidP="003473DB">
      <w:pPr>
        <w:rPr>
          <w:sz w:val="16"/>
        </w:rPr>
      </w:pPr>
      <w:r w:rsidRPr="009C1A87">
        <w:rPr>
          <w:u w:val="single"/>
        </w:rPr>
        <w:t xml:space="preserve">The </w:t>
      </w:r>
      <w:r w:rsidRPr="009C1A87">
        <w:rPr>
          <w:rStyle w:val="Emphasis"/>
        </w:rPr>
        <w:t>regional agenda</w:t>
      </w:r>
      <w:r w:rsidRPr="009C1A87">
        <w:rPr>
          <w:u w:val="single"/>
        </w:rPr>
        <w:t xml:space="preserve"> of the Arctic Council grew with a </w:t>
      </w:r>
      <w:r w:rsidRPr="009C1A87">
        <w:rPr>
          <w:rStyle w:val="Emphasis"/>
        </w:rPr>
        <w:t>shared recognition</w:t>
      </w:r>
      <w:r w:rsidRPr="009C1A87">
        <w:rPr>
          <w:u w:val="single"/>
        </w:rPr>
        <w:t xml:space="preserve"> that the</w:t>
      </w:r>
      <w:r w:rsidRPr="009C1A87">
        <w:rPr>
          <w:sz w:val="16"/>
        </w:rPr>
        <w:t xml:space="preserve"> Arctic coastal states of Canada, Denmark/Greenland, Norway, Russia and the United States (</w:t>
      </w:r>
      <w:r w:rsidRPr="009C1A87">
        <w:rPr>
          <w:rStyle w:val="Emphasis"/>
        </w:rPr>
        <w:t>Arctic 5</w:t>
      </w:r>
      <w:r w:rsidRPr="009C1A87">
        <w:rPr>
          <w:sz w:val="16"/>
        </w:rPr>
        <w:t xml:space="preserve"> or A5) </w:t>
      </w:r>
      <w:r w:rsidRPr="009C1A87">
        <w:rPr>
          <w:u w:val="single"/>
        </w:rPr>
        <w:t xml:space="preserve">were </w:t>
      </w:r>
      <w:r w:rsidRPr="009C1A87">
        <w:rPr>
          <w:rStyle w:val="Emphasis"/>
        </w:rPr>
        <w:t>concerned</w:t>
      </w:r>
      <w:r w:rsidRPr="009C1A87">
        <w:rPr>
          <w:u w:val="single"/>
        </w:rPr>
        <w:t xml:space="preserve"> about the ecological changes and challenges confronting the Arctic Ocean environment</w:t>
      </w:r>
      <w:r w:rsidRPr="009C1A87">
        <w:rPr>
          <w:sz w:val="16"/>
        </w:rPr>
        <w:t xml:space="preserve">. </w:t>
      </w:r>
      <w:r w:rsidRPr="009C1A87">
        <w:rPr>
          <w:u w:val="single"/>
        </w:rPr>
        <w:t xml:space="preserve">Ranging from </w:t>
      </w:r>
      <w:r w:rsidRPr="009C1A87">
        <w:rPr>
          <w:rStyle w:val="Emphasis"/>
        </w:rPr>
        <w:t>receding sea ice</w:t>
      </w:r>
      <w:r w:rsidRPr="009C1A87">
        <w:rPr>
          <w:u w:val="single"/>
        </w:rPr>
        <w:t xml:space="preserve"> to ocean acidification, the A5 were drawn into closer cooperation on the basis of </w:t>
      </w:r>
      <w:r w:rsidRPr="009C1A87">
        <w:rPr>
          <w:rStyle w:val="Emphasis"/>
        </w:rPr>
        <w:t>environmental change</w:t>
      </w:r>
      <w:r w:rsidRPr="009C1A87">
        <w:rPr>
          <w:u w:val="single"/>
        </w:rPr>
        <w:t xml:space="preserve"> rather than</w:t>
      </w:r>
      <w:r w:rsidRPr="009C1A87">
        <w:rPr>
          <w:sz w:val="16"/>
        </w:rPr>
        <w:t xml:space="preserve">, say, transnational capital and </w:t>
      </w:r>
      <w:r w:rsidRPr="009C1A87">
        <w:rPr>
          <w:rStyle w:val="Emphasis"/>
        </w:rPr>
        <w:t>resource exploitation</w:t>
      </w:r>
      <w:r w:rsidRPr="009C1A87">
        <w:rPr>
          <w:sz w:val="16"/>
        </w:rPr>
        <w:t>. The Arctic Ocean, unlike onshore Arctic regions, has largely avoided natural resource exploitation including oil, gas, coal and fishing. While the coastal areas of the Arctic region have not escaped marine and mineral exploitation, the marine areas closer to the central Arctic Ocean have remained comparatively iso- lated. But these remoter areas have not been immune to geophysical and chemical changes affecting the Arctic Ocean.</w:t>
      </w:r>
    </w:p>
    <w:p w14:paraId="6BC5F3BD" w14:textId="77777777" w:rsidR="003473DB" w:rsidRPr="009C1A87" w:rsidRDefault="003473DB" w:rsidP="003473DB">
      <w:pPr>
        <w:rPr>
          <w:sz w:val="16"/>
        </w:rPr>
      </w:pPr>
      <w:r w:rsidRPr="009C1A87">
        <w:rPr>
          <w:sz w:val="16"/>
        </w:rPr>
        <w:t>In May 2008, the A5 issued the Ilulissat Declaration, which declared that:</w:t>
      </w:r>
    </w:p>
    <w:p w14:paraId="24247945" w14:textId="77777777" w:rsidR="003473DB" w:rsidRPr="009C1A87" w:rsidRDefault="003473DB" w:rsidP="003473DB">
      <w:pPr>
        <w:rPr>
          <w:sz w:val="16"/>
        </w:rPr>
      </w:pPr>
      <w:r w:rsidRPr="009C1A87">
        <w:rPr>
          <w:u w:val="single"/>
        </w:rPr>
        <w:lastRenderedPageBreak/>
        <w:t xml:space="preserve">The Arctic Ocean stands at the </w:t>
      </w:r>
      <w:r w:rsidRPr="009C1A87">
        <w:rPr>
          <w:rStyle w:val="Emphasis"/>
        </w:rPr>
        <w:t>threshold</w:t>
      </w:r>
      <w:r w:rsidRPr="009C1A87">
        <w:rPr>
          <w:u w:val="single"/>
        </w:rPr>
        <w:t xml:space="preserve"> of </w:t>
      </w:r>
      <w:r w:rsidRPr="009C1A87">
        <w:rPr>
          <w:rStyle w:val="Emphasis"/>
        </w:rPr>
        <w:t>significant changes</w:t>
      </w:r>
      <w:r w:rsidRPr="009C1A87">
        <w:rPr>
          <w:sz w:val="16"/>
        </w:rPr>
        <w:t xml:space="preserve">. </w:t>
      </w:r>
      <w:r w:rsidRPr="00D90FFC">
        <w:rPr>
          <w:rStyle w:val="Emphasis"/>
          <w:highlight w:val="cyan"/>
        </w:rPr>
        <w:t>Climate change</w:t>
      </w:r>
      <w:r w:rsidRPr="00D90FFC">
        <w:rPr>
          <w:highlight w:val="cyan"/>
          <w:u w:val="single"/>
        </w:rPr>
        <w:t xml:space="preserve"> and</w:t>
      </w:r>
      <w:r w:rsidRPr="009C1A87">
        <w:rPr>
          <w:u w:val="single"/>
        </w:rPr>
        <w:t xml:space="preserve"> the melting of </w:t>
      </w:r>
      <w:r w:rsidRPr="00D90FFC">
        <w:rPr>
          <w:rStyle w:val="Emphasis"/>
          <w:highlight w:val="cyan"/>
        </w:rPr>
        <w:t>ice</w:t>
      </w:r>
      <w:r w:rsidRPr="009C1A87">
        <w:rPr>
          <w:sz w:val="16"/>
        </w:rPr>
        <w:t xml:space="preserve"> have a potential </w:t>
      </w:r>
      <w:r w:rsidRPr="00D90FFC">
        <w:rPr>
          <w:highlight w:val="cyan"/>
          <w:u w:val="single"/>
        </w:rPr>
        <w:t>impact</w:t>
      </w:r>
      <w:r w:rsidRPr="009C1A87">
        <w:rPr>
          <w:sz w:val="16"/>
        </w:rPr>
        <w:t xml:space="preserve"> on </w:t>
      </w:r>
      <w:r w:rsidRPr="00D90FFC">
        <w:rPr>
          <w:rStyle w:val="Emphasis"/>
          <w:highlight w:val="cyan"/>
        </w:rPr>
        <w:t>vulnerable</w:t>
      </w:r>
      <w:r w:rsidRPr="00D90FFC">
        <w:rPr>
          <w:highlight w:val="cyan"/>
          <w:u w:val="single"/>
        </w:rPr>
        <w:t xml:space="preserve"> ecosystems</w:t>
      </w:r>
      <w:r w:rsidRPr="009C1A87">
        <w:rPr>
          <w:u w:val="single"/>
        </w:rPr>
        <w:t>, the</w:t>
      </w:r>
      <w:r w:rsidRPr="009C1A87">
        <w:rPr>
          <w:sz w:val="16"/>
        </w:rPr>
        <w:t xml:space="preserve"> livelihoods of local inhabitants and indigenous communities, </w:t>
      </w:r>
      <w:r w:rsidRPr="009C1A87">
        <w:rPr>
          <w:u w:val="single"/>
        </w:rPr>
        <w:t xml:space="preserve">and the potential </w:t>
      </w:r>
      <w:r w:rsidRPr="009C1A87">
        <w:rPr>
          <w:rStyle w:val="Emphasis"/>
        </w:rPr>
        <w:t>exploitation</w:t>
      </w:r>
      <w:r w:rsidRPr="009C1A87">
        <w:rPr>
          <w:u w:val="single"/>
        </w:rPr>
        <w:t xml:space="preserve"> of natural resources</w:t>
      </w:r>
      <w:r w:rsidRPr="009C1A87">
        <w:rPr>
          <w:sz w:val="16"/>
        </w:rPr>
        <w:t xml:space="preserve">. By virtue of their sovereignty, </w:t>
      </w:r>
      <w:r w:rsidRPr="009C1A87">
        <w:rPr>
          <w:u w:val="single"/>
        </w:rPr>
        <w:t xml:space="preserve">sovereign </w:t>
      </w:r>
      <w:r w:rsidRPr="009C1A87">
        <w:rPr>
          <w:rStyle w:val="Emphasis"/>
        </w:rPr>
        <w:t>rights and jurisdiction</w:t>
      </w:r>
      <w:r w:rsidRPr="009C1A87">
        <w:rPr>
          <w:u w:val="single"/>
        </w:rPr>
        <w:t xml:space="preserve"> in large areas of the Arctic Ocean the five coastal </w:t>
      </w:r>
      <w:r w:rsidRPr="00D90FFC">
        <w:rPr>
          <w:highlight w:val="cyan"/>
          <w:u w:val="single"/>
        </w:rPr>
        <w:t xml:space="preserve">states are in a </w:t>
      </w:r>
      <w:r w:rsidRPr="00D90FFC">
        <w:rPr>
          <w:rStyle w:val="Emphasis"/>
          <w:highlight w:val="cyan"/>
        </w:rPr>
        <w:t>unique position</w:t>
      </w:r>
      <w:r w:rsidRPr="00D90FFC">
        <w:rPr>
          <w:highlight w:val="cyan"/>
          <w:u w:val="single"/>
        </w:rPr>
        <w:t xml:space="preserve"> to address</w:t>
      </w:r>
      <w:r w:rsidRPr="009C1A87">
        <w:rPr>
          <w:u w:val="single"/>
        </w:rPr>
        <w:t xml:space="preserve"> these </w:t>
      </w:r>
      <w:r w:rsidRPr="009C1A87">
        <w:rPr>
          <w:rStyle w:val="Emphasis"/>
        </w:rPr>
        <w:t xml:space="preserve">possibilities and </w:t>
      </w:r>
      <w:r w:rsidRPr="00D90FFC">
        <w:rPr>
          <w:rStyle w:val="Emphasis"/>
          <w:highlight w:val="cyan"/>
        </w:rPr>
        <w:t>challenges</w:t>
      </w:r>
      <w:r w:rsidRPr="009C1A87">
        <w:rPr>
          <w:sz w:val="16"/>
        </w:rPr>
        <w:t xml:space="preserve">. . . . Notably, the law of the sea provides for important rights and obligations concerning the delineation of the outer limits of the continental shelf, the protection of the marine environment, including ice-covered areas, freedom of navigation, marine scientific research, and other uses of the sea. We remain committed to this legal framework and to the orderly settlement of any possible overlapping claims. (Ilulissat Declaration 2008) </w:t>
      </w:r>
    </w:p>
    <w:bookmarkEnd w:id="1"/>
    <w:p w14:paraId="264D1D37" w14:textId="77777777" w:rsidR="003473DB" w:rsidRPr="009C1A87" w:rsidRDefault="003473DB" w:rsidP="003473DB">
      <w:pPr>
        <w:rPr>
          <w:sz w:val="16"/>
        </w:rPr>
      </w:pPr>
      <w:r w:rsidRPr="009C1A87">
        <w:rPr>
          <w:sz w:val="16"/>
        </w:rPr>
        <w:t>The Declaration highlights both a shared and volumetric ocean-territory but also a legal-judicial framework in the form of the “Law of the Sea” – helping to man- age and resolve present and future challenges including the delimitation of the outer limits of the continental shelves of coastal states. While other Arctic states, such as Iceland, registered their displeasure at this initiative, fearing a geopolitics of exclusion, the Arctic 5 established a regional bloc that, while attentive to the regional, was also keenly aware of national interests and their individual sover- eign rights as coastal states (Dodds and Ingimundarson 2012).</w:t>
      </w:r>
    </w:p>
    <w:p w14:paraId="776695F4" w14:textId="77777777" w:rsidR="003473DB" w:rsidRPr="009C1A87" w:rsidRDefault="003473DB" w:rsidP="003473DB">
      <w:pPr>
        <w:rPr>
          <w:sz w:val="16"/>
        </w:rPr>
      </w:pPr>
      <w:r w:rsidRPr="009C1A87">
        <w:rPr>
          <w:sz w:val="16"/>
        </w:rPr>
        <w:t>State sovereignty and sovereign rights continue to be emphasised by all the Arc- tic states, and in particular by the A5. Article 76 of UNCLOS and the mechanism for the delimitation of outer limits of continental shelves encouraged substantial investment in oceanographic and geophysical mapping of the Arctic Ocean by the Arctic 5. The Arctic Ocean coastal states have all submitted materials to the UN Commission on the Limits of the Continental Shelf (CLCS), with the excep- tion of the United States, which has still not ratified UNCLOS. Environmental change coupled with the febrile reactions to the planting of a Russian flag on the seabed of the central Arctic Ocean prompted the 2008 Ilulissat Declaration as a device intended to defuse speculation that the Arctic was thinly governed and about to be scrambled over. While the UNCLOS-related process has been “orderly,” it enables and constrains particular forms of regional cooperation. Den- mark, Canada and Russia have, for example, consulted one another over their respective submissions to the CLCS and the A5 have initiated plans to work with other stakeholders about how to manage the central Arctic Ocean (international waters) should fishing become possible in the future. But the fact remained that the other Arctic states were unhappy with what they perceived to be exclusionary tactics and strategies.</w:t>
      </w:r>
    </w:p>
    <w:p w14:paraId="35939CB7" w14:textId="77777777" w:rsidR="003473DB" w:rsidRPr="009C1A87" w:rsidRDefault="003473DB" w:rsidP="003473DB">
      <w:pPr>
        <w:rPr>
          <w:sz w:val="16"/>
        </w:rPr>
      </w:pPr>
      <w:r w:rsidRPr="009C1A87">
        <w:rPr>
          <w:sz w:val="16"/>
        </w:rPr>
        <w:t>Notwithstanding the common purpose of the A5 with regard to Arctic Ocean governance, the A8 were able to conjure up regional alignment by focusing on the prospect of future observers to the Arctic Council. The 1996 Ottawa Declaration made reference to:</w:t>
      </w:r>
    </w:p>
    <w:p w14:paraId="7AEFE1AF" w14:textId="77777777" w:rsidR="003473DB" w:rsidRPr="009C1A87" w:rsidRDefault="003473DB" w:rsidP="003473DB">
      <w:pPr>
        <w:rPr>
          <w:sz w:val="16"/>
        </w:rPr>
      </w:pPr>
      <w:r w:rsidRPr="009C1A87">
        <w:rPr>
          <w:sz w:val="16"/>
        </w:rPr>
        <w:t>Observer status in the Arctic Council is open to: a non-Arctic states; b intergovernmental and inter-parliamentary organisations, global and regional; and c non-governmental organisations.</w:t>
      </w:r>
    </w:p>
    <w:p w14:paraId="5FB1E22B" w14:textId="77777777" w:rsidR="003473DB" w:rsidRPr="009C1A87" w:rsidRDefault="003473DB" w:rsidP="003473DB">
      <w:pPr>
        <w:rPr>
          <w:sz w:val="16"/>
        </w:rPr>
      </w:pPr>
      <w:r w:rsidRPr="009C1A87">
        <w:rPr>
          <w:sz w:val="16"/>
        </w:rPr>
        <w:t>The most challenging moment for the Arctic Council came at the Ministerial Meeting in 2013 when the Arctic states and Permanent Participants discussed the applications of six states and other applicants including Greenpeace and the Oil and Gas Producers Association. The six states (China, India, Singapore, Korea, Italy and Japan) were admitted at the meeting while others including the European Union (at the time an ad hoc observer) were not considered. The decision to admit five “Asian” observers marked a shift from the existing pattern of state observers, which were overwhelmingly “European” members including UK, Germany and Poland. At the same time, the eight Arctic states agreed to a legally binding oil spill response agreement, which complemented an earlier agreement on search and rescue in the Arctic region (Steinberg and Dodds 2015).</w:t>
      </w:r>
    </w:p>
    <w:p w14:paraId="463E8588" w14:textId="77777777" w:rsidR="003473DB" w:rsidRPr="009C1A87" w:rsidRDefault="003473DB" w:rsidP="003473DB">
      <w:pPr>
        <w:rPr>
          <w:sz w:val="16"/>
        </w:rPr>
      </w:pPr>
      <w:r w:rsidRPr="009C1A87">
        <w:rPr>
          <w:sz w:val="16"/>
        </w:rPr>
        <w:t>As part of the expansion of state observers, the Arctic Council revisited their guidelines (the so-called “Nuuk criteria”) for observers. Developed in 2011, they were revisited in 2013 and revised again in 2016, but in essence, it insists that observers respect the sovereignty, sovereign rights and jurisdiction of the eight states, that they contribute positively to the work of the Arctic Council and that they are not permanent observers. Notably, the observers to the Arctic Council are asked to embrace a more material and volumetric conception of the Arctic; a space with seabed, open water and surface where coastal states such as Russia and Norway enjoy sovereign rights over at least part of it. Whereas in the past, Arc- tic states might have spoken about the Arctic being defined by lines of latitudes (e.g. Arctic Circle), spherical qualities (e.g. circumpolar) and/or biogeographical markers such as the northern extent of a treeline, we have something materially and volumetrically quite different. Legal regimes such as UNCLOS are produc- tive of potent material-discursive expressions of the Arctic.</w:t>
      </w:r>
    </w:p>
    <w:p w14:paraId="67957A2F" w14:textId="77777777" w:rsidR="003473DB" w:rsidRPr="009C1A87" w:rsidRDefault="003473DB" w:rsidP="003473DB">
      <w:pPr>
        <w:rPr>
          <w:u w:val="single"/>
        </w:rPr>
      </w:pPr>
      <w:bookmarkStart w:id="2" w:name="_Hlk204277805"/>
      <w:r w:rsidRPr="009C1A87">
        <w:rPr>
          <w:sz w:val="16"/>
        </w:rPr>
        <w:t xml:space="preserve">The admittance of new observers to the Arctic Council in May 2013 brought to the fore different projects – a regionalism rooted in and shaped by the Arctic states and Permanent Participants and a vision of a global Arctic where extra-territorial states such as China and Japan were now imagining themselves as “near-Arctic” states (Bennett 2015). As we argued earlier, such imaginings of a “Global Arc- tic” are often purposefully evoked to typecast the Arctic region as not necessarily bounded and can be connected to other places and peoples through various pro- cesses and performances. In particular, a medley of issues such as climate change, shipping and living and non-living resources have enabled different Arctic(s) to become the basis for intersecting regional projects. </w:t>
      </w:r>
      <w:r w:rsidRPr="009C1A87">
        <w:rPr>
          <w:u w:val="single"/>
        </w:rPr>
        <w:t xml:space="preserve">What makes </w:t>
      </w:r>
      <w:r w:rsidRPr="00D90FFC">
        <w:rPr>
          <w:rStyle w:val="Emphasis"/>
          <w:highlight w:val="cyan"/>
        </w:rPr>
        <w:t>Arctic regionalism</w:t>
      </w:r>
      <w:r w:rsidRPr="009C1A87">
        <w:rPr>
          <w:u w:val="single"/>
        </w:rPr>
        <w:t xml:space="preserve"> interesting</w:t>
      </w:r>
      <w:r w:rsidRPr="009C1A87">
        <w:rPr>
          <w:sz w:val="16"/>
        </w:rPr>
        <w:t xml:space="preserve"> in recent years </w:t>
      </w:r>
      <w:r w:rsidRPr="009C1A87">
        <w:rPr>
          <w:u w:val="single"/>
        </w:rPr>
        <w:t xml:space="preserve">is how the </w:t>
      </w:r>
      <w:r w:rsidRPr="009C1A87">
        <w:rPr>
          <w:rStyle w:val="Emphasis"/>
        </w:rPr>
        <w:t>materiality</w:t>
      </w:r>
      <w:r w:rsidRPr="009C1A87">
        <w:rPr>
          <w:u w:val="single"/>
        </w:rPr>
        <w:t xml:space="preserve"> of the region itself is </w:t>
      </w:r>
      <w:r w:rsidRPr="009C1A87">
        <w:rPr>
          <w:rStyle w:val="Emphasis"/>
        </w:rPr>
        <w:t>fundamental</w:t>
      </w:r>
      <w:r w:rsidRPr="009C1A87">
        <w:rPr>
          <w:u w:val="single"/>
        </w:rPr>
        <w:t xml:space="preserve"> – </w:t>
      </w:r>
      <w:r w:rsidRPr="00D90FFC">
        <w:rPr>
          <w:highlight w:val="cyan"/>
          <w:u w:val="single"/>
        </w:rPr>
        <w:t xml:space="preserve">as a </w:t>
      </w:r>
      <w:r w:rsidRPr="00D90FFC">
        <w:rPr>
          <w:rStyle w:val="Emphasis"/>
          <w:highlight w:val="cyan"/>
        </w:rPr>
        <w:t>transit</w:t>
      </w:r>
      <w:r w:rsidRPr="009C1A87">
        <w:rPr>
          <w:u w:val="single"/>
        </w:rPr>
        <w:t xml:space="preserve"> zone, as a </w:t>
      </w:r>
      <w:r w:rsidRPr="00D90FFC">
        <w:rPr>
          <w:rStyle w:val="Emphasis"/>
          <w:highlight w:val="cyan"/>
        </w:rPr>
        <w:t>resource</w:t>
      </w:r>
      <w:r w:rsidRPr="009C1A87">
        <w:rPr>
          <w:u w:val="single"/>
        </w:rPr>
        <w:t xml:space="preserve"> frontier, </w:t>
      </w:r>
      <w:r w:rsidRPr="009C1A87">
        <w:rPr>
          <w:u w:val="single"/>
        </w:rPr>
        <w:lastRenderedPageBreak/>
        <w:t xml:space="preserve">as a </w:t>
      </w:r>
      <w:r w:rsidRPr="00D90FFC">
        <w:rPr>
          <w:rStyle w:val="Emphasis"/>
          <w:highlight w:val="cyan"/>
        </w:rPr>
        <w:t>military</w:t>
      </w:r>
      <w:r w:rsidRPr="00D90FFC">
        <w:rPr>
          <w:highlight w:val="cyan"/>
          <w:u w:val="single"/>
        </w:rPr>
        <w:t xml:space="preserve"> zone</w:t>
      </w:r>
      <w:r w:rsidRPr="009C1A87">
        <w:rPr>
          <w:u w:val="single"/>
        </w:rPr>
        <w:t xml:space="preserve"> – and the </w:t>
      </w:r>
      <w:r w:rsidRPr="009C1A87">
        <w:rPr>
          <w:rStyle w:val="Emphasis"/>
        </w:rPr>
        <w:t>pressures</w:t>
      </w:r>
      <w:r w:rsidRPr="009C1A87">
        <w:rPr>
          <w:u w:val="single"/>
        </w:rPr>
        <w:t xml:space="preserve"> that diminishing sea </w:t>
      </w:r>
      <w:r w:rsidRPr="009C1A87">
        <w:rPr>
          <w:rStyle w:val="Emphasis"/>
        </w:rPr>
        <w:t>ice</w:t>
      </w:r>
      <w:r w:rsidRPr="009C1A87">
        <w:rPr>
          <w:u w:val="single"/>
        </w:rPr>
        <w:t xml:space="preserve">, ocean </w:t>
      </w:r>
      <w:r w:rsidRPr="009C1A87">
        <w:rPr>
          <w:rStyle w:val="Emphasis"/>
        </w:rPr>
        <w:t>acidification</w:t>
      </w:r>
      <w:r w:rsidRPr="009C1A87">
        <w:rPr>
          <w:u w:val="single"/>
        </w:rPr>
        <w:t xml:space="preserve"> and/or environmental </w:t>
      </w:r>
      <w:r w:rsidRPr="009C1A87">
        <w:rPr>
          <w:rStyle w:val="Emphasis"/>
        </w:rPr>
        <w:t>perturbation</w:t>
      </w:r>
      <w:r w:rsidRPr="009C1A87">
        <w:rPr>
          <w:u w:val="single"/>
        </w:rPr>
        <w:t xml:space="preserve"> place on the regulation of the Arctic.</w:t>
      </w:r>
    </w:p>
    <w:p w14:paraId="6C7D5DB9" w14:textId="77777777" w:rsidR="003473DB" w:rsidRPr="009C1A87" w:rsidRDefault="003473DB" w:rsidP="003473DB">
      <w:pPr>
        <w:rPr>
          <w:u w:val="single"/>
        </w:rPr>
      </w:pPr>
      <w:r w:rsidRPr="009C1A87">
        <w:rPr>
          <w:u w:val="single"/>
        </w:rPr>
        <w:t xml:space="preserve">The use, </w:t>
      </w:r>
      <w:r w:rsidRPr="009C1A87">
        <w:rPr>
          <w:rStyle w:val="Emphasis"/>
        </w:rPr>
        <w:t>representation and regulation</w:t>
      </w:r>
      <w:r w:rsidRPr="009C1A87">
        <w:rPr>
          <w:u w:val="single"/>
        </w:rPr>
        <w:t xml:space="preserve"> of the Arctic are integral to </w:t>
      </w:r>
      <w:r w:rsidRPr="009C1A87">
        <w:rPr>
          <w:rStyle w:val="Emphasis"/>
        </w:rPr>
        <w:t>region- building</w:t>
      </w:r>
      <w:r w:rsidRPr="009C1A87">
        <w:rPr>
          <w:u w:val="single"/>
        </w:rPr>
        <w:t xml:space="preserve">, but the Arctic Council does not enjoy </w:t>
      </w:r>
      <w:r w:rsidRPr="009C1A87">
        <w:rPr>
          <w:rStyle w:val="Emphasis"/>
        </w:rPr>
        <w:t>exclusive sovereignty</w:t>
      </w:r>
      <w:r w:rsidRPr="009C1A87">
        <w:rPr>
          <w:u w:val="single"/>
        </w:rPr>
        <w:t xml:space="preserve"> over that project</w:t>
      </w:r>
      <w:r w:rsidRPr="009C1A87">
        <w:rPr>
          <w:sz w:val="16"/>
        </w:rPr>
        <w:t xml:space="preserve">. </w:t>
      </w:r>
      <w:r w:rsidRPr="00D90FFC">
        <w:rPr>
          <w:highlight w:val="cyan"/>
          <w:u w:val="single"/>
        </w:rPr>
        <w:t xml:space="preserve">There are </w:t>
      </w:r>
      <w:r w:rsidRPr="00D90FFC">
        <w:rPr>
          <w:rStyle w:val="Emphasis"/>
          <w:highlight w:val="cyan"/>
        </w:rPr>
        <w:t>other forums</w:t>
      </w:r>
      <w:r w:rsidRPr="00D90FFC">
        <w:rPr>
          <w:highlight w:val="cyan"/>
          <w:u w:val="single"/>
        </w:rPr>
        <w:t xml:space="preserve"> that</w:t>
      </w:r>
      <w:r w:rsidRPr="009C1A87">
        <w:rPr>
          <w:u w:val="single"/>
        </w:rPr>
        <w:t xml:space="preserve"> arguably </w:t>
      </w:r>
      <w:r w:rsidRPr="00D90FFC">
        <w:rPr>
          <w:rStyle w:val="Emphasis"/>
          <w:highlight w:val="cyan"/>
        </w:rPr>
        <w:t>participate</w:t>
      </w:r>
      <w:r w:rsidRPr="00D90FFC">
        <w:rPr>
          <w:highlight w:val="cyan"/>
          <w:u w:val="single"/>
        </w:rPr>
        <w:t xml:space="preserve"> in </w:t>
      </w:r>
      <w:r w:rsidRPr="00D90FFC">
        <w:rPr>
          <w:rStyle w:val="Emphasis"/>
          <w:highlight w:val="cyan"/>
        </w:rPr>
        <w:t>Arctic regionalism</w:t>
      </w:r>
      <w:r w:rsidRPr="009C1A87">
        <w:rPr>
          <w:u w:val="single"/>
        </w:rPr>
        <w:t>.</w:t>
      </w:r>
      <w:r w:rsidRPr="009C1A87">
        <w:rPr>
          <w:sz w:val="16"/>
        </w:rPr>
        <w:t xml:space="preserve"> Notably, in October 2013, Iceland hosted an Arctic Assembly, which brought together an array of business, political and non-governmental bodies and stake- holders together with Arctic and non-Arctic states. While this body and others such as the annual Arctic Frontiers conference do not pose a challenge to the authority and legitimacy of the Arctic Council, it serves as a reminder that the use, </w:t>
      </w:r>
      <w:r w:rsidRPr="00D90FFC">
        <w:rPr>
          <w:highlight w:val="cyan"/>
          <w:u w:val="single"/>
        </w:rPr>
        <w:t>representation</w:t>
      </w:r>
      <w:r w:rsidRPr="009C1A87">
        <w:rPr>
          <w:u w:val="single"/>
        </w:rPr>
        <w:t xml:space="preserve"> and regulation of the Arctic is </w:t>
      </w:r>
      <w:r w:rsidRPr="00D90FFC">
        <w:rPr>
          <w:highlight w:val="cyan"/>
          <w:u w:val="single"/>
        </w:rPr>
        <w:t xml:space="preserve">not </w:t>
      </w:r>
      <w:r w:rsidRPr="00D90FFC">
        <w:rPr>
          <w:rStyle w:val="Emphasis"/>
          <w:highlight w:val="cyan"/>
        </w:rPr>
        <w:t>straightforward</w:t>
      </w:r>
      <w:r w:rsidRPr="009C1A87">
        <w:rPr>
          <w:sz w:val="16"/>
        </w:rPr>
        <w:t xml:space="preserve">. And this became even more </w:t>
      </w:r>
      <w:r w:rsidRPr="009C1A87">
        <w:rPr>
          <w:u w:val="single"/>
        </w:rPr>
        <w:t xml:space="preserve">apparent in the </w:t>
      </w:r>
      <w:r w:rsidRPr="00D90FFC">
        <w:rPr>
          <w:rStyle w:val="Emphasis"/>
          <w:highlight w:val="cyan"/>
        </w:rPr>
        <w:t>after</w:t>
      </w:r>
      <w:r w:rsidRPr="009C1A87">
        <w:rPr>
          <w:rStyle w:val="Emphasis"/>
        </w:rPr>
        <w:t>math</w:t>
      </w:r>
      <w:r w:rsidRPr="009C1A87">
        <w:rPr>
          <w:u w:val="single"/>
        </w:rPr>
        <w:t xml:space="preserve"> of</w:t>
      </w:r>
      <w:r w:rsidRPr="009C1A87">
        <w:rPr>
          <w:sz w:val="16"/>
        </w:rPr>
        <w:t xml:space="preserve"> the Russian annexation of Crimea and the onset of crisis in Eastern </w:t>
      </w:r>
      <w:r w:rsidRPr="00D90FFC">
        <w:rPr>
          <w:rStyle w:val="Emphasis"/>
          <w:highlight w:val="cyan"/>
        </w:rPr>
        <w:t>Ukraine</w:t>
      </w:r>
      <w:r w:rsidRPr="009C1A87">
        <w:rPr>
          <w:sz w:val="16"/>
        </w:rPr>
        <w:t xml:space="preserve"> from 2014, and the confrontation in relation to Syria. Within months, </w:t>
      </w:r>
      <w:r w:rsidRPr="009C1A87">
        <w:rPr>
          <w:u w:val="single"/>
        </w:rPr>
        <w:t>commentators</w:t>
      </w:r>
      <w:r w:rsidRPr="009C1A87">
        <w:rPr>
          <w:sz w:val="16"/>
        </w:rPr>
        <w:t xml:space="preserve"> were </w:t>
      </w:r>
      <w:r w:rsidRPr="009C1A87">
        <w:rPr>
          <w:u w:val="single"/>
        </w:rPr>
        <w:t xml:space="preserve">expressing concerns that the </w:t>
      </w:r>
      <w:r w:rsidRPr="00D90FFC">
        <w:rPr>
          <w:rStyle w:val="Emphasis"/>
          <w:highlight w:val="cyan"/>
        </w:rPr>
        <w:t>regional cooperation</w:t>
      </w:r>
      <w:r w:rsidRPr="009C1A87">
        <w:rPr>
          <w:u w:val="single"/>
        </w:rPr>
        <w:t xml:space="preserve"> </w:t>
      </w:r>
      <w:r w:rsidRPr="00D90FFC">
        <w:rPr>
          <w:highlight w:val="cyan"/>
          <w:u w:val="single"/>
        </w:rPr>
        <w:t>engendered</w:t>
      </w:r>
      <w:r w:rsidRPr="009C1A87">
        <w:rPr>
          <w:u w:val="single"/>
        </w:rPr>
        <w:t xml:space="preserve"> by the Arctic Council might be </w:t>
      </w:r>
      <w:r w:rsidRPr="009C1A87">
        <w:rPr>
          <w:rStyle w:val="Emphasis"/>
        </w:rPr>
        <w:t>jeopardised</w:t>
      </w:r>
      <w:r w:rsidRPr="009C1A87">
        <w:rPr>
          <w:u w:val="single"/>
        </w:rPr>
        <w:t xml:space="preserve"> by </w:t>
      </w:r>
      <w:r w:rsidRPr="009C1A87">
        <w:rPr>
          <w:rStyle w:val="Emphasis"/>
        </w:rPr>
        <w:t>worsening relations</w:t>
      </w:r>
      <w:r w:rsidRPr="009C1A87">
        <w:rPr>
          <w:u w:val="single"/>
        </w:rPr>
        <w:t xml:space="preserve"> between the EU, the West and Russia.</w:t>
      </w:r>
    </w:p>
    <w:p w14:paraId="20817DB1" w14:textId="77777777" w:rsidR="003473DB" w:rsidRDefault="003473DB" w:rsidP="003473DB">
      <w:pPr>
        <w:rPr>
          <w:sz w:val="16"/>
        </w:rPr>
      </w:pPr>
      <w:r w:rsidRPr="009C1A87">
        <w:rPr>
          <w:sz w:val="16"/>
        </w:rPr>
        <w:t xml:space="preserve">Two things have followed from the onset of a crisis in the West’s relationship with Russia. First, the activities of the Arctic Council have endured, but specific issues, like the application of the EU for observer status, have been abandoned for the moment as a consequence of EU sanctions against Russia. In retrospect, there was a period between 2008–2014 when the Arctic states were able to con- solidate their collective regional interests, address growing extra-regional inter- est in the Arctic and cement their dominant role in Arctic governance. While the Arctic Council does not consider military and security matters, </w:t>
      </w:r>
      <w:r w:rsidRPr="009C1A87">
        <w:rPr>
          <w:u w:val="single"/>
        </w:rPr>
        <w:t xml:space="preserve">the Arctic </w:t>
      </w:r>
      <w:r w:rsidRPr="00D90FFC">
        <w:rPr>
          <w:highlight w:val="cyan"/>
          <w:u w:val="single"/>
        </w:rPr>
        <w:t>states</w:t>
      </w:r>
      <w:r w:rsidRPr="009C1A87">
        <w:rPr>
          <w:u w:val="single"/>
        </w:rPr>
        <w:t xml:space="preserve"> found ways of collaborating on matters of mutual interest such as </w:t>
      </w:r>
      <w:r w:rsidRPr="009C1A87">
        <w:rPr>
          <w:rStyle w:val="Emphasis"/>
        </w:rPr>
        <w:t>search and res- cue</w:t>
      </w:r>
      <w:r w:rsidRPr="009C1A87">
        <w:rPr>
          <w:u w:val="single"/>
        </w:rPr>
        <w:t xml:space="preserve">, </w:t>
      </w:r>
      <w:r w:rsidRPr="009C1A87">
        <w:rPr>
          <w:rStyle w:val="Emphasis"/>
        </w:rPr>
        <w:t>oil spill</w:t>
      </w:r>
      <w:r w:rsidRPr="009C1A87">
        <w:rPr>
          <w:u w:val="single"/>
        </w:rPr>
        <w:t xml:space="preserve"> response, </w:t>
      </w:r>
      <w:r w:rsidRPr="009C1A87">
        <w:rPr>
          <w:rStyle w:val="Emphasis"/>
        </w:rPr>
        <w:t>coastguard</w:t>
      </w:r>
      <w:r w:rsidRPr="009C1A87">
        <w:rPr>
          <w:u w:val="single"/>
        </w:rPr>
        <w:t xml:space="preserve"> and </w:t>
      </w:r>
      <w:r w:rsidRPr="009C1A87">
        <w:rPr>
          <w:rStyle w:val="Emphasis"/>
        </w:rPr>
        <w:t>constabulary matters</w:t>
      </w:r>
      <w:r w:rsidRPr="009C1A87">
        <w:rPr>
          <w:u w:val="single"/>
        </w:rPr>
        <w:t xml:space="preserve">, and </w:t>
      </w:r>
      <w:r w:rsidRPr="00D90FFC">
        <w:rPr>
          <w:rStyle w:val="Emphasis"/>
          <w:highlight w:val="cyan"/>
        </w:rPr>
        <w:t>avoided tension</w:t>
      </w:r>
      <w:r w:rsidRPr="00D90FFC">
        <w:rPr>
          <w:highlight w:val="cyan"/>
          <w:u w:val="single"/>
        </w:rPr>
        <w:t xml:space="preserve"> between</w:t>
      </w:r>
      <w:r w:rsidRPr="009C1A87">
        <w:rPr>
          <w:u w:val="single"/>
        </w:rPr>
        <w:t xml:space="preserve"> the </w:t>
      </w:r>
      <w:r w:rsidRPr="00D90FFC">
        <w:rPr>
          <w:rStyle w:val="Emphasis"/>
          <w:highlight w:val="cyan"/>
        </w:rPr>
        <w:t>NATO</w:t>
      </w:r>
      <w:r w:rsidRPr="009C1A87">
        <w:rPr>
          <w:u w:val="single"/>
        </w:rPr>
        <w:t xml:space="preserve"> member states </w:t>
      </w:r>
      <w:r w:rsidRPr="00D90FFC">
        <w:rPr>
          <w:highlight w:val="cyan"/>
          <w:u w:val="single"/>
        </w:rPr>
        <w:t xml:space="preserve">and </w:t>
      </w:r>
      <w:r w:rsidRPr="00D90FFC">
        <w:rPr>
          <w:rStyle w:val="Emphasis"/>
          <w:highlight w:val="cyan"/>
        </w:rPr>
        <w:t>Russia</w:t>
      </w:r>
      <w:r w:rsidRPr="009C1A87">
        <w:rPr>
          <w:u w:val="single"/>
        </w:rPr>
        <w:t>.</w:t>
      </w:r>
      <w:r w:rsidRPr="009C1A87">
        <w:rPr>
          <w:sz w:val="16"/>
        </w:rPr>
        <w:t xml:space="preserve"> Legally binding agreements have been secured in the following areas: Agreement on Cooperation on Aeronautical and Maritime Search and Rescue in the Arctic (2011), Agreement on Cooperation on Marine Oil Pollution, Preparedness and Response in the Arctic (2013) and the Agreement on Enhancing Arctic Scientific Cooperation (2017). The Arctic states arguably also agreed that the admittance of additional state observers, such as China and Korea, was a useful way of consolidating their sovereign authority (Steinberg and Dodds 2015). Second, as a consequence of sanctions, Russia has looked to other partners, such as China and Vietnam, to support its oil and gas sector and encouraged changes in stakeholder involvement as western companies, such as Exxon-Mobil and BP, have pulled out of Russian partnership deals.</w:t>
      </w:r>
    </w:p>
    <w:bookmarkEnd w:id="2"/>
    <w:p w14:paraId="5B8171F4" w14:textId="77777777" w:rsidR="00AE617E" w:rsidRDefault="00AE617E" w:rsidP="00AE617E">
      <w:pPr>
        <w:pStyle w:val="Heading3"/>
      </w:pPr>
      <w:r>
        <w:lastRenderedPageBreak/>
        <w:t>1NC---OFF</w:t>
      </w:r>
    </w:p>
    <w:p w14:paraId="3A901332" w14:textId="3EB0C6E1" w:rsidR="000D0899" w:rsidRPr="000D0899" w:rsidRDefault="000D0899" w:rsidP="000D0899">
      <w:pPr>
        <w:pStyle w:val="Heading4"/>
        <w:rPr>
          <w:u w:val="single"/>
        </w:rPr>
      </w:pPr>
      <w:r w:rsidRPr="000D0899">
        <w:rPr>
          <w:u w:val="single"/>
        </w:rPr>
        <w:t>Putin DA.</w:t>
      </w:r>
    </w:p>
    <w:p w14:paraId="09E33B1A" w14:textId="77777777" w:rsidR="00AE617E" w:rsidRDefault="00AE617E" w:rsidP="00AE617E">
      <w:pPr>
        <w:pStyle w:val="Heading4"/>
      </w:pPr>
      <w:r>
        <w:t xml:space="preserve">Putin’s regime is </w:t>
      </w:r>
      <w:r w:rsidRPr="00E3367E">
        <w:rPr>
          <w:u w:val="single"/>
        </w:rPr>
        <w:t>stable</w:t>
      </w:r>
      <w:r>
        <w:t xml:space="preserve"> now, but </w:t>
      </w:r>
      <w:r w:rsidRPr="00E3367E">
        <w:rPr>
          <w:u w:val="single"/>
        </w:rPr>
        <w:t>on the brink</w:t>
      </w:r>
      <w:r>
        <w:t xml:space="preserve"> of collapse</w:t>
      </w:r>
    </w:p>
    <w:p w14:paraId="6D5EFF3A" w14:textId="77777777" w:rsidR="00AE617E" w:rsidRPr="008C16D4" w:rsidRDefault="00AE617E" w:rsidP="00AE617E">
      <w:r>
        <w:t xml:space="preserve">Maksim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70724968" w14:textId="77777777" w:rsidR="00AE617E" w:rsidRPr="00A61C65" w:rsidRDefault="00AE617E" w:rsidP="00AE617E">
      <w:pPr>
        <w:rPr>
          <w:sz w:val="16"/>
        </w:rPr>
      </w:pPr>
      <w:r w:rsidRPr="00D90FFC">
        <w:rPr>
          <w:rStyle w:val="Emphasis"/>
          <w:highlight w:val="cyan"/>
        </w:rPr>
        <w:t>On the surface</w:t>
      </w:r>
      <w:r w:rsidRPr="00D90FFC">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D90FFC">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D90FFC">
        <w:rPr>
          <w:rStyle w:val="StyleUnderline"/>
          <w:highlight w:val="cyan"/>
        </w:rPr>
        <w:t>Putin’s</w:t>
      </w:r>
      <w:r w:rsidRPr="00B732A0">
        <w:rPr>
          <w:rStyle w:val="StyleUnderline"/>
        </w:rPr>
        <w:t xml:space="preserve"> regime makes </w:t>
      </w:r>
      <w:r w:rsidRPr="00B732A0">
        <w:rPr>
          <w:rStyle w:val="Emphasis"/>
        </w:rPr>
        <w:t xml:space="preserve">it far more </w:t>
      </w:r>
      <w:r w:rsidRPr="00D90FFC">
        <w:rPr>
          <w:rStyle w:val="Emphasis"/>
          <w:sz w:val="30"/>
          <w:szCs w:val="30"/>
          <w:highlight w:val="cyan"/>
        </w:rPr>
        <w:t>fragile</w:t>
      </w:r>
      <w:r w:rsidRPr="00B732A0">
        <w:rPr>
          <w:rStyle w:val="StyleUnderline"/>
        </w:rPr>
        <w:t xml:space="preserve"> than it appears</w:t>
      </w:r>
      <w:r w:rsidRPr="00A61C65">
        <w:rPr>
          <w:sz w:val="16"/>
        </w:rPr>
        <w:t>.</w:t>
      </w:r>
    </w:p>
    <w:p w14:paraId="6B7705DA" w14:textId="77777777" w:rsidR="00AE617E" w:rsidRPr="00A61C65" w:rsidRDefault="00AE617E" w:rsidP="00AE617E">
      <w:pPr>
        <w:rPr>
          <w:sz w:val="16"/>
        </w:rPr>
      </w:pPr>
      <w:r w:rsidRPr="00A61C65">
        <w:rPr>
          <w:sz w:val="16"/>
        </w:rPr>
        <w:t xml:space="preserve">Consider that, </w:t>
      </w:r>
      <w:r w:rsidRPr="00D90FFC">
        <w:rPr>
          <w:rStyle w:val="StyleUnderline"/>
          <w:highlight w:val="cyan"/>
        </w:rPr>
        <w:t>just a year ago, hardly anyone could have envisioned Prigozhin’s</w:t>
      </w:r>
      <w:r w:rsidRPr="00E3367E">
        <w:rPr>
          <w:rStyle w:val="StyleUnderline"/>
        </w:rPr>
        <w:t xml:space="preserve"> mercenaries </w:t>
      </w:r>
      <w:r w:rsidRPr="00D90FFC">
        <w:rPr>
          <w:rStyle w:val="Emphasis"/>
          <w:highlight w:val="cyan"/>
        </w:rPr>
        <w:t>march</w:t>
      </w:r>
      <w:r w:rsidRPr="00E3367E">
        <w:rPr>
          <w:rStyle w:val="StyleUnderline"/>
        </w:rPr>
        <w:t xml:space="preserve">ing hundreds of miles toward Moscow and meeting hardly any resistance along the way, </w:t>
      </w:r>
      <w:r w:rsidRPr="00D90FFC">
        <w:rPr>
          <w:rStyle w:val="StyleUnderline"/>
          <w:highlight w:val="cyan"/>
        </w:rPr>
        <w:t xml:space="preserve">or </w:t>
      </w:r>
      <w:r w:rsidRPr="00D90FFC">
        <w:rPr>
          <w:rStyle w:val="Emphasis"/>
          <w:highlight w:val="cyan"/>
        </w:rPr>
        <w:t>a</w:t>
      </w:r>
      <w:r w:rsidRPr="00DB3586">
        <w:rPr>
          <w:rStyle w:val="StyleUnderline"/>
        </w:rPr>
        <w:t xml:space="preserve">n anti-Semitic </w:t>
      </w:r>
      <w:r w:rsidRPr="00D90FFC">
        <w:rPr>
          <w:rStyle w:val="StyleUnderline"/>
          <w:highlight w:val="cyan"/>
        </w:rPr>
        <w:t>mob storming a Russian international airport</w:t>
      </w:r>
      <w:r w:rsidRPr="00A61C65">
        <w:rPr>
          <w:sz w:val="16"/>
        </w:rPr>
        <w:t xml:space="preserve">. Similar unpredictability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D90FFC">
        <w:rPr>
          <w:rStyle w:val="Emphasis"/>
          <w:highlight w:val="cyan"/>
        </w:rPr>
        <w:t>new domestic unrest</w:t>
      </w:r>
      <w:r w:rsidRPr="00A61C65">
        <w:rPr>
          <w:sz w:val="16"/>
        </w:rPr>
        <w:t xml:space="preserve">, </w:t>
      </w:r>
      <w:r w:rsidRPr="00D90FFC">
        <w:rPr>
          <w:rStyle w:val="StyleUnderline"/>
          <w:highlight w:val="cyan"/>
        </w:rPr>
        <w:t>could trigger a political avalanche</w:t>
      </w:r>
      <w:r w:rsidRPr="00A61C65">
        <w:rPr>
          <w:sz w:val="16"/>
        </w:rPr>
        <w:t xml:space="preserve"> if accelerated by the authorities’ inaction or policies based on Putin’s delusions. It is not the gravity of Russia’s problems but how </w:t>
      </w:r>
      <w:r w:rsidRPr="00D90FFC">
        <w:rPr>
          <w:rStyle w:val="StyleUnderline"/>
          <w:highlight w:val="cyan"/>
        </w:rPr>
        <w:t>the Kremlin</w:t>
      </w:r>
      <w:r w:rsidRPr="00A61C65">
        <w:rPr>
          <w:sz w:val="16"/>
        </w:rPr>
        <w:t xml:space="preserve"> deal</w:t>
      </w:r>
      <w:r w:rsidRPr="00D90FFC">
        <w:rPr>
          <w:rStyle w:val="Emphasis"/>
          <w:highlight w:val="cyan"/>
        </w:rPr>
        <w:t>s</w:t>
      </w:r>
      <w:r w:rsidRPr="00A61C65">
        <w:rPr>
          <w:sz w:val="16"/>
        </w:rPr>
        <w:t xml:space="preserve"> with them that has positioned the regime permanently </w:t>
      </w:r>
      <w:r w:rsidRPr="00D90FFC">
        <w:rPr>
          <w:rStyle w:val="Emphasis"/>
          <w:highlight w:val="cyan"/>
        </w:rPr>
        <w:t>on the brink of collapse</w:t>
      </w:r>
      <w:r w:rsidRPr="00A61C65">
        <w:rPr>
          <w:sz w:val="16"/>
        </w:rPr>
        <w:t>.</w:t>
      </w:r>
    </w:p>
    <w:p w14:paraId="50286BC3" w14:textId="77777777" w:rsidR="00AE617E" w:rsidRDefault="00AE617E" w:rsidP="00AE617E">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D90FFC">
        <w:rPr>
          <w:rStyle w:val="StyleUnderline"/>
          <w:highlight w:val="cyan"/>
        </w:rPr>
        <w:t>Russia may spiral out of</w:t>
      </w:r>
      <w:r w:rsidRPr="00E3367E">
        <w:rPr>
          <w:rStyle w:val="StyleUnderline"/>
        </w:rPr>
        <w:t xml:space="preserve"> the Kremlin’s </w:t>
      </w:r>
      <w:r w:rsidRPr="00D90FFC">
        <w:rPr>
          <w:rStyle w:val="StyleUnderline"/>
          <w:highlight w:val="cyan"/>
        </w:rPr>
        <w:t>control</w:t>
      </w:r>
      <w:r w:rsidRPr="00A61C65">
        <w:rPr>
          <w:sz w:val="16"/>
        </w:rPr>
        <w:t xml:space="preserve">, </w:t>
      </w:r>
      <w:r w:rsidRPr="00D90FFC">
        <w:rPr>
          <w:rStyle w:val="StyleUnderline"/>
          <w:highlight w:val="cyan"/>
        </w:rPr>
        <w:t xml:space="preserve">triggering the </w:t>
      </w:r>
      <w:r w:rsidRPr="00D90FFC">
        <w:rPr>
          <w:rStyle w:val="Emphasis"/>
          <w:highlight w:val="cyan"/>
        </w:rPr>
        <w:t>swift demise of its</w:t>
      </w:r>
      <w:r w:rsidRPr="00E3367E">
        <w:rPr>
          <w:rStyle w:val="Emphasis"/>
        </w:rPr>
        <w:t xml:space="preserve"> seemingly imperishable </w:t>
      </w:r>
      <w:r w:rsidRPr="00D90FFC">
        <w:rPr>
          <w:rStyle w:val="Emphasis"/>
          <w:highlight w:val="cyan"/>
        </w:rPr>
        <w:t>regime</w:t>
      </w:r>
      <w:r w:rsidRPr="00A61C65">
        <w:rPr>
          <w:sz w:val="16"/>
        </w:rPr>
        <w:t>.</w:t>
      </w:r>
    </w:p>
    <w:p w14:paraId="1B4020D2" w14:textId="77777777" w:rsidR="00AE617E" w:rsidRPr="006B5B5E" w:rsidRDefault="00AE617E" w:rsidP="00AE617E">
      <w:pPr>
        <w:pStyle w:val="Heading4"/>
      </w:pPr>
      <w:bookmarkStart w:id="3" w:name="_Hlk202345354"/>
      <w:r>
        <w:t xml:space="preserve">US leadership causes </w:t>
      </w:r>
      <w:r w:rsidRPr="00AE7DCB">
        <w:rPr>
          <w:u w:val="single"/>
        </w:rPr>
        <w:t>status denial</w:t>
      </w:r>
      <w:r>
        <w:t xml:space="preserve"> in the Arctic collapses Putin’s regime</w:t>
      </w:r>
    </w:p>
    <w:p w14:paraId="0637DF8D" w14:textId="77777777" w:rsidR="00AE617E" w:rsidRPr="0030440A" w:rsidRDefault="00AE617E" w:rsidP="00AE617E">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2887CDBC" w14:textId="77777777" w:rsidR="00AE617E" w:rsidRPr="006B5B5E" w:rsidRDefault="00AE617E" w:rsidP="00AE617E">
      <w:pPr>
        <w:rPr>
          <w:sz w:val="16"/>
        </w:rPr>
      </w:pPr>
      <w:r w:rsidRPr="00D90FFC">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D90FFC">
        <w:rPr>
          <w:rStyle w:val="StyleUnderline"/>
          <w:highlight w:val="cyan"/>
        </w:rPr>
        <w:t>historically used</w:t>
      </w:r>
      <w:r w:rsidRPr="006B5B5E">
        <w:rPr>
          <w:rStyle w:val="StyleUnderline"/>
        </w:rPr>
        <w:t xml:space="preserve"> the </w:t>
      </w:r>
      <w:r w:rsidRPr="00D90FFC">
        <w:rPr>
          <w:rStyle w:val="StyleUnderline"/>
          <w:highlight w:val="cyan"/>
        </w:rPr>
        <w:t>Arctic as</w:t>
      </w:r>
      <w:r w:rsidRPr="006B5B5E">
        <w:rPr>
          <w:rStyle w:val="StyleUnderline"/>
        </w:rPr>
        <w:t xml:space="preserve"> an object of </w:t>
      </w:r>
      <w:r w:rsidRPr="00D90FFC">
        <w:rPr>
          <w:rStyle w:val="StyleUnderline"/>
          <w:highlight w:val="cyan"/>
        </w:rPr>
        <w:t>nationalistic legitimation</w:t>
      </w:r>
      <w:r w:rsidRPr="006B5B5E">
        <w:rPr>
          <w:rStyle w:val="StyleUnderline"/>
        </w:rPr>
        <w:t xml:space="preserve"> an </w:t>
      </w:r>
      <w:r w:rsidRPr="00D90FFC">
        <w:rPr>
          <w:rStyle w:val="StyleUnderline"/>
          <w:highlight w:val="cyan"/>
        </w:rPr>
        <w:t>and</w:t>
      </w:r>
      <w:r w:rsidRPr="006B5B5E">
        <w:rPr>
          <w:rStyle w:val="StyleUnderline"/>
        </w:rPr>
        <w:t xml:space="preserve"> a </w:t>
      </w:r>
      <w:r w:rsidRPr="00D90FFC">
        <w:rPr>
          <w:rStyle w:val="StyleUnderline"/>
          <w:highlight w:val="cyan"/>
        </w:rPr>
        <w:t>propagandistic distraction</w:t>
      </w:r>
      <w:r w:rsidRPr="006B5B5E">
        <w:rPr>
          <w:sz w:val="16"/>
        </w:rPr>
        <w:t>. Laruelle writes that in the early 20th century:</w:t>
      </w:r>
    </w:p>
    <w:p w14:paraId="7CEC70E5" w14:textId="77777777" w:rsidR="00AE617E" w:rsidRPr="006B5B5E" w:rsidRDefault="00AE617E" w:rsidP="00AE617E">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The Arctic came to be presented as the forepost of Soviet civilization</w:t>
      </w:r>
      <w:r w:rsidRPr="006B5B5E">
        <w:rPr>
          <w:sz w:val="16"/>
        </w:rPr>
        <w:t xml:space="preserve">, an authentic tabula rasa on which to build socialism. </w:t>
      </w:r>
      <w:r w:rsidRPr="006B5B5E">
        <w:rPr>
          <w:rStyle w:val="StyleUnderline"/>
        </w:rPr>
        <w:t xml:space="preserve">This made it possible to </w:t>
      </w:r>
      <w:r w:rsidRPr="00D90FFC">
        <w:rPr>
          <w:rStyle w:val="StyleUnderline"/>
          <w:highlight w:val="cyan"/>
        </w:rPr>
        <w:t>celebrate</w:t>
      </w:r>
      <w:r w:rsidRPr="006B5B5E">
        <w:rPr>
          <w:sz w:val="16"/>
        </w:rPr>
        <w:t xml:space="preserve"> the Stalinist values of </w:t>
      </w:r>
      <w:r w:rsidRPr="00D90FFC">
        <w:rPr>
          <w:rStyle w:val="Emphasis"/>
          <w:highlight w:val="cyan"/>
        </w:rPr>
        <w:t>patriotism</w:t>
      </w:r>
      <w:r w:rsidRPr="006B5B5E">
        <w:rPr>
          <w:sz w:val="16"/>
        </w:rPr>
        <w:t>,…</w:t>
      </w:r>
      <w:r w:rsidRPr="006B5B5E">
        <w:rPr>
          <w:rStyle w:val="Emphasis"/>
        </w:rPr>
        <w:t>heroism</w:t>
      </w:r>
      <w:r w:rsidRPr="006B5B5E">
        <w:rPr>
          <w:sz w:val="16"/>
        </w:rPr>
        <w:t xml:space="preserve">, human </w:t>
      </w:r>
      <w:r w:rsidRPr="00D90FFC">
        <w:rPr>
          <w:rStyle w:val="StyleUnderline"/>
          <w:highlight w:val="cyan"/>
        </w:rPr>
        <w:t>and</w:t>
      </w:r>
      <w:r w:rsidRPr="006B5B5E">
        <w:rPr>
          <w:sz w:val="16"/>
        </w:rPr>
        <w:t xml:space="preserve"> </w:t>
      </w:r>
      <w:r w:rsidRPr="00D90FFC">
        <w:rPr>
          <w:rStyle w:val="Emphasis"/>
          <w:highlight w:val="cyan"/>
        </w:rPr>
        <w:t>tech</w:t>
      </w:r>
      <w:r w:rsidRPr="006B5B5E">
        <w:rPr>
          <w:sz w:val="16"/>
        </w:rPr>
        <w:t xml:space="preserve">nological </w:t>
      </w:r>
      <w:r w:rsidRPr="00D90FFC">
        <w:rPr>
          <w:rStyle w:val="Emphasis"/>
          <w:highlight w:val="cyan"/>
        </w:rPr>
        <w:t>prowess</w:t>
      </w:r>
      <w:r w:rsidRPr="006B5B5E">
        <w:rPr>
          <w:sz w:val="16"/>
        </w:rPr>
        <w:t>, and to underscore the extraordinary industrial capacities of socialism, as it conquered one of the world’s most extreme natural environments.212</w:t>
      </w:r>
    </w:p>
    <w:p w14:paraId="15B40BF6" w14:textId="77777777" w:rsidR="00AE617E" w:rsidRPr="006B5B5E" w:rsidRDefault="00AE617E" w:rsidP="00AE617E">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(osvoenie Arktiki) </w:t>
      </w:r>
      <w:r w:rsidRPr="006B5B5E">
        <w:rPr>
          <w:rStyle w:val="StyleUnderline"/>
        </w:rPr>
        <w:t xml:space="preserve">can become one of the </w:t>
      </w:r>
      <w:r w:rsidRPr="00D90FFC">
        <w:rPr>
          <w:rStyle w:val="StyleUnderline"/>
          <w:highlight w:val="cyan"/>
        </w:rPr>
        <w:t>locomotives of</w:t>
      </w:r>
      <w:r w:rsidRPr="006B5B5E">
        <w:rPr>
          <w:rStyle w:val="StyleUnderline"/>
        </w:rPr>
        <w:t xml:space="preserve"> the country’s economic </w:t>
      </w:r>
      <w:r w:rsidRPr="00D90FFC">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373B9F21" w14:textId="77777777" w:rsidR="00AE617E" w:rsidRPr="006B5B5E" w:rsidRDefault="00AE617E" w:rsidP="00AE617E">
      <w:pPr>
        <w:rPr>
          <w:sz w:val="16"/>
        </w:rPr>
      </w:pPr>
      <w:r w:rsidRPr="00D90FFC">
        <w:rPr>
          <w:rStyle w:val="StyleUnderline"/>
          <w:highlight w:val="cyan"/>
        </w:rPr>
        <w:lastRenderedPageBreak/>
        <w:t>Why has Moscow chosen</w:t>
      </w:r>
      <w:r w:rsidRPr="006B5B5E">
        <w:rPr>
          <w:rStyle w:val="StyleUnderline"/>
        </w:rPr>
        <w:t xml:space="preserve"> in the 21st century to reinstate </w:t>
      </w:r>
      <w:r w:rsidRPr="00D90FFC">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D90FFC">
        <w:rPr>
          <w:rStyle w:val="StyleUnderline"/>
          <w:highlight w:val="cyan"/>
        </w:rPr>
        <w:t>to counter</w:t>
      </w:r>
      <w:r w:rsidRPr="006B5B5E">
        <w:rPr>
          <w:rStyle w:val="StyleUnderline"/>
        </w:rPr>
        <w:t xml:space="preserve"> the </w:t>
      </w:r>
      <w:r w:rsidRPr="00D90FFC">
        <w:rPr>
          <w:rStyle w:val="StyleUnderline"/>
          <w:highlight w:val="cyan"/>
        </w:rPr>
        <w:t>weakening</w:t>
      </w:r>
      <w:r w:rsidRPr="006B5B5E">
        <w:rPr>
          <w:rStyle w:val="StyleUnderline"/>
        </w:rPr>
        <w:t xml:space="preserve"> in the </w:t>
      </w:r>
      <w:r w:rsidRPr="00D90FFC">
        <w:rPr>
          <w:rStyle w:val="StyleUnderline"/>
          <w:highlight w:val="cyan"/>
        </w:rPr>
        <w:t>domestic</w:t>
      </w:r>
      <w:r w:rsidRPr="006B5B5E">
        <w:rPr>
          <w:rStyle w:val="StyleUnderline"/>
        </w:rPr>
        <w:t xml:space="preserve"> </w:t>
      </w:r>
      <w:r w:rsidRPr="00D90FFC">
        <w:rPr>
          <w:rStyle w:val="StyleUnderline"/>
          <w:highlight w:val="cyan"/>
        </w:rPr>
        <w:t>support for</w:t>
      </w:r>
      <w:r w:rsidRPr="006B5B5E">
        <w:rPr>
          <w:sz w:val="16"/>
        </w:rPr>
        <w:t xml:space="preserve"> the authoritarianism established by Vladimir </w:t>
      </w:r>
      <w:r w:rsidRPr="00D90FFC">
        <w:rPr>
          <w:rStyle w:val="Emphasis"/>
          <w:highlight w:val="cyan"/>
        </w:rPr>
        <w:t>Putin</w:t>
      </w:r>
      <w:r w:rsidRPr="006B5B5E">
        <w:rPr>
          <w:sz w:val="16"/>
        </w:rPr>
        <w:t xml:space="preserve">, </w:t>
      </w:r>
      <w:r w:rsidRPr="00D90FFC">
        <w:rPr>
          <w:rStyle w:val="StyleUnderline"/>
          <w:highlight w:val="cyan"/>
        </w:rPr>
        <w:t>the</w:t>
      </w:r>
      <w:r w:rsidRPr="006B5B5E">
        <w:rPr>
          <w:rStyle w:val="StyleUnderline"/>
        </w:rPr>
        <w:t xml:space="preserve"> ruling regime is inciting nationalist fervor in the </w:t>
      </w:r>
      <w:r w:rsidRPr="00D90FFC">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D90FFC">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Moscow considers an internal uprising against the ruling Russian regime to be one of the greatest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055488C3" w14:textId="77777777" w:rsidR="00AE617E" w:rsidRPr="006B5B5E" w:rsidRDefault="00AE617E" w:rsidP="00AE617E">
      <w:pPr>
        <w:rPr>
          <w:sz w:val="16"/>
        </w:rPr>
      </w:pPr>
      <w:r w:rsidRPr="006B5B5E">
        <w:rPr>
          <w:sz w:val="16"/>
        </w:rPr>
        <w:t xml:space="preserve">Because of this imperative, some scholars claim that </w:t>
      </w:r>
      <w:r w:rsidRPr="00D90FFC">
        <w:rPr>
          <w:rStyle w:val="StyleUnderline"/>
          <w:highlight w:val="cyan"/>
        </w:rPr>
        <w:t>Russia’s</w:t>
      </w:r>
      <w:r w:rsidRPr="006B5B5E">
        <w:rPr>
          <w:sz w:val="16"/>
        </w:rPr>
        <w:t xml:space="preserve"> revisionary </w:t>
      </w:r>
      <w:r w:rsidRPr="00D90FFC">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D90FFC">
        <w:rPr>
          <w:rStyle w:val="Emphasis"/>
          <w:highlight w:val="cyan"/>
        </w:rPr>
        <w:t>exploit</w:t>
      </w:r>
      <w:r w:rsidRPr="006B5B5E">
        <w:rPr>
          <w:rStyle w:val="StyleUnderline"/>
        </w:rPr>
        <w:t xml:space="preserve">ing issues with nationalist mobilization potential, like </w:t>
      </w:r>
      <w:r w:rsidRPr="00D90FFC">
        <w:rPr>
          <w:rStyle w:val="StyleUnderline"/>
          <w:highlight w:val="cyan"/>
        </w:rPr>
        <w:t xml:space="preserve">the </w:t>
      </w:r>
      <w:r w:rsidRPr="00D90FFC">
        <w:rPr>
          <w:rStyle w:val="Emphasis"/>
          <w:highlight w:val="cyan"/>
        </w:rPr>
        <w:t>Arctic</w:t>
      </w:r>
      <w:r w:rsidRPr="00D90FFC">
        <w:rPr>
          <w:rStyle w:val="StyleUnderline"/>
          <w:highlight w:val="cyan"/>
        </w:rPr>
        <w:t xml:space="preserve">, to </w:t>
      </w:r>
      <w:r w:rsidRPr="00D90FFC">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170F572A" w14:textId="77777777" w:rsidR="00AE617E" w:rsidRPr="006B5B5E" w:rsidRDefault="00AE617E" w:rsidP="00AE617E">
      <w:pPr>
        <w:ind w:left="720"/>
        <w:rPr>
          <w:sz w:val="16"/>
        </w:rPr>
      </w:pPr>
      <w:r w:rsidRPr="00D90FFC">
        <w:rPr>
          <w:rStyle w:val="Emphasis"/>
          <w:sz w:val="28"/>
          <w:szCs w:val="28"/>
          <w:highlight w:val="cyan"/>
        </w:rPr>
        <w:t>In order for Putin to stay in power</w:t>
      </w:r>
      <w:r w:rsidRPr="00D90FFC">
        <w:rPr>
          <w:sz w:val="16"/>
          <w:highlight w:val="cyan"/>
        </w:rPr>
        <w:t xml:space="preserve">, </w:t>
      </w:r>
      <w:r w:rsidRPr="00D90FFC">
        <w:rPr>
          <w:rStyle w:val="StyleUnderline"/>
          <w:highlight w:val="cyan"/>
        </w:rPr>
        <w:t>the 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D90FFC">
        <w:rPr>
          <w:rStyle w:val="StyleUnderline"/>
          <w:highlight w:val="cyan"/>
        </w:rPr>
        <w:t xml:space="preserve">Russia can </w:t>
      </w:r>
      <w:r w:rsidRPr="00D90FFC">
        <w:rPr>
          <w:rStyle w:val="Emphasis"/>
          <w:sz w:val="30"/>
          <w:szCs w:val="30"/>
          <w:highlight w:val="cyan"/>
        </w:rPr>
        <w:t>successfully compete</w:t>
      </w:r>
      <w:r w:rsidRPr="00D90FFC">
        <w:rPr>
          <w:rStyle w:val="StyleUnderline"/>
          <w:highlight w:val="cyan"/>
        </w:rPr>
        <w:t xml:space="preserve"> with the West</w:t>
      </w:r>
      <w:r w:rsidRPr="00D90FFC">
        <w:rPr>
          <w:sz w:val="16"/>
          <w:highlight w:val="cyan"/>
        </w:rPr>
        <w:t xml:space="preserve">. </w:t>
      </w:r>
      <w:r w:rsidRPr="00D90FFC">
        <w:rPr>
          <w:rStyle w:val="StyleUnderline"/>
          <w:highlight w:val="cyan"/>
        </w:rPr>
        <w:t>The narrative of the Arctic as a sacred space endowed with the power to revive</w:t>
      </w:r>
      <w:r w:rsidRPr="006B5B5E">
        <w:rPr>
          <w:sz w:val="16"/>
        </w:rPr>
        <w:t xml:space="preserve"> </w:t>
      </w:r>
      <w:r w:rsidRPr="00D90FFC">
        <w:rPr>
          <w:rStyle w:val="Emphasis"/>
          <w:highlight w:val="cyan"/>
        </w:rPr>
        <w:t>Russian greatness</w:t>
      </w:r>
      <w:r w:rsidRPr="00D90FFC">
        <w:rPr>
          <w:sz w:val="16"/>
          <w:highlight w:val="cyan"/>
        </w:rPr>
        <w:t xml:space="preserve"> </w:t>
      </w:r>
      <w:r w:rsidRPr="00D90FFC">
        <w:rPr>
          <w:rStyle w:val="Emphasis"/>
          <w:sz w:val="40"/>
          <w:szCs w:val="40"/>
          <w:highlight w:val="cyan"/>
        </w:rPr>
        <w:t>has become central to upholding this belief</w:t>
      </w:r>
      <w:r w:rsidRPr="006B5B5E">
        <w:rPr>
          <w:sz w:val="16"/>
        </w:rPr>
        <w:t>.218</w:t>
      </w:r>
    </w:p>
    <w:p w14:paraId="5682931A" w14:textId="77777777" w:rsidR="00AE617E" w:rsidRDefault="00AE617E" w:rsidP="00AE617E">
      <w:pPr>
        <w:pStyle w:val="Heading4"/>
      </w:pPr>
      <w:r>
        <w:t xml:space="preserve">Regime instability leads to </w:t>
      </w:r>
      <w:r w:rsidRPr="00EC0D1C">
        <w:rPr>
          <w:u w:val="single"/>
        </w:rPr>
        <w:t>nuclear war</w:t>
      </w:r>
      <w:r>
        <w:t xml:space="preserve"> via </w:t>
      </w:r>
      <w:r w:rsidRPr="00EC0D1C">
        <w:rPr>
          <w:u w:val="single"/>
        </w:rPr>
        <w:t>civil war</w:t>
      </w:r>
      <w:r>
        <w:t xml:space="preserve">, </w:t>
      </w:r>
      <w:r w:rsidRPr="00EC0D1C">
        <w:rPr>
          <w:u w:val="single"/>
        </w:rPr>
        <w:t>economic decline</w:t>
      </w:r>
      <w:r>
        <w:t xml:space="preserve">, </w:t>
      </w:r>
      <w:r w:rsidRPr="00EC0D1C">
        <w:rPr>
          <w:u w:val="single"/>
        </w:rPr>
        <w:t>supply chain disruption</w:t>
      </w:r>
      <w:r>
        <w:t xml:space="preserve"> and </w:t>
      </w:r>
      <w:r w:rsidRPr="00EC0D1C">
        <w:rPr>
          <w:u w:val="single"/>
        </w:rPr>
        <w:t>separatism</w:t>
      </w:r>
      <w:r>
        <w:t xml:space="preserve">. </w:t>
      </w:r>
    </w:p>
    <w:p w14:paraId="6A523677" w14:textId="77777777" w:rsidR="00AE617E" w:rsidRPr="00024015" w:rsidRDefault="00AE617E" w:rsidP="00AE617E">
      <w:r w:rsidRPr="008C16D4">
        <w:rPr>
          <w:rStyle w:val="Style13ptBold"/>
        </w:rPr>
        <w:t>Yap 25</w:t>
      </w:r>
      <w:r>
        <w:t xml:space="preserve">, Singapore-based independent research analyst and venture architect specializing in market development and business strategy for early-stage ventures and SMEs (Shiwen, “Power at the Brink: Looming Leadership Crises in China and Russia,” </w:t>
      </w:r>
      <w:r w:rsidRPr="00F2355E">
        <w:rPr>
          <w:i/>
          <w:iCs/>
        </w:rPr>
        <w:t>Modern Diplomacy</w:t>
      </w:r>
      <w:r>
        <w:t>, https://moderndiplomacy.eu/2025/04/07/power-at-the-brink-looming-leadership-crises-in-china-and-russia/)//BB</w:t>
      </w:r>
    </w:p>
    <w:p w14:paraId="6F007441" w14:textId="77777777" w:rsidR="00AE617E" w:rsidRPr="00EC0D1C" w:rsidRDefault="00AE617E" w:rsidP="00AE617E">
      <w:pPr>
        <w:rPr>
          <w:sz w:val="16"/>
        </w:rPr>
      </w:pPr>
      <w:r w:rsidRPr="00EC0D1C">
        <w:rPr>
          <w:sz w:val="16"/>
        </w:rPr>
        <w:t>Russia’s Personalized Regime &amp; Succession Uncertainty</w:t>
      </w:r>
    </w:p>
    <w:p w14:paraId="7F78D992" w14:textId="77777777" w:rsidR="00AE617E" w:rsidRPr="00EC0D1C" w:rsidRDefault="00AE617E" w:rsidP="00AE617E">
      <w:pPr>
        <w:rPr>
          <w:sz w:val="16"/>
        </w:rPr>
      </w:pPr>
      <w:r w:rsidRPr="00EC0D1C">
        <w:rPr>
          <w:sz w:val="16"/>
        </w:rPr>
        <w:t xml:space="preserve">Similarly, Vladimir </w:t>
      </w:r>
      <w:r w:rsidRPr="00D90FFC">
        <w:rPr>
          <w:rStyle w:val="StyleUnderline"/>
          <w:highlight w:val="cyan"/>
        </w:rPr>
        <w:t>Putin’s</w:t>
      </w:r>
      <w:r w:rsidRPr="00EC0D1C">
        <w:rPr>
          <w:sz w:val="16"/>
        </w:rPr>
        <w:t xml:space="preserve"> Russia has long been characterized by a highly personalized regime sustained by the myth of autocratic competence, where </w:t>
      </w:r>
      <w:r w:rsidRPr="00D90FFC">
        <w:rPr>
          <w:rStyle w:val="StyleUnderline"/>
          <w:highlight w:val="cyan"/>
        </w:rPr>
        <w:t xml:space="preserve">power is maintained through </w:t>
      </w:r>
      <w:r w:rsidRPr="00801A3C">
        <w:rPr>
          <w:rStyle w:val="StyleUnderline"/>
        </w:rPr>
        <w:t>the</w:t>
      </w:r>
      <w:r w:rsidRPr="00E852AC">
        <w:rPr>
          <w:rStyle w:val="StyleUnderline"/>
        </w:rPr>
        <w:t xml:space="preserve"> loyalty of </w:t>
      </w:r>
      <w:r w:rsidRPr="00D90FFC">
        <w:rPr>
          <w:rStyle w:val="StyleUnderline"/>
          <w:highlight w:val="cyan"/>
        </w:rPr>
        <w:t>a small inner circle</w:t>
      </w:r>
      <w:r w:rsidRPr="00EC0D1C">
        <w:rPr>
          <w:sz w:val="16"/>
        </w:rPr>
        <w:t xml:space="preserve"> rather than through robust institutional checks.</w:t>
      </w:r>
    </w:p>
    <w:p w14:paraId="5A3FAEE6" w14:textId="77777777" w:rsidR="00AE617E" w:rsidRPr="00EC0D1C" w:rsidRDefault="00AE617E" w:rsidP="00AE617E">
      <w:pPr>
        <w:rPr>
          <w:sz w:val="16"/>
        </w:rPr>
      </w:pPr>
      <w:r w:rsidRPr="00EC0D1C">
        <w:rPr>
          <w:sz w:val="16"/>
        </w:rPr>
        <w:t>Over his more than two-decade tenure, Putin has systematically eliminated potential rivals and has relied on a network of close allies—often family members or long-time confidants—to secure his hold on power.</w:t>
      </w:r>
    </w:p>
    <w:p w14:paraId="582586F1" w14:textId="77777777" w:rsidR="00AE617E" w:rsidRPr="00EC0D1C" w:rsidRDefault="00AE617E" w:rsidP="00AE617E">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D90FFC">
        <w:rPr>
          <w:rStyle w:val="StyleUnderline"/>
          <w:highlight w:val="cyan"/>
        </w:rPr>
        <w:t>concentration of power has created a system with weak</w:t>
      </w:r>
      <w:r w:rsidRPr="00E852AC">
        <w:rPr>
          <w:rStyle w:val="StyleUnderline"/>
        </w:rPr>
        <w:t xml:space="preserve"> formal </w:t>
      </w:r>
      <w:r w:rsidRPr="00D90FFC">
        <w:rPr>
          <w:rStyle w:val="StyleUnderline"/>
          <w:highlight w:val="cyan"/>
        </w:rPr>
        <w:t>institutions for</w:t>
      </w:r>
      <w:r w:rsidRPr="00E852AC">
        <w:rPr>
          <w:rStyle w:val="StyleUnderline"/>
        </w:rPr>
        <w:t xml:space="preserve"> leadership </w:t>
      </w:r>
      <w:r w:rsidRPr="00D90FFC">
        <w:rPr>
          <w:rStyle w:val="StyleUnderline"/>
          <w:highlight w:val="cyan"/>
        </w:rPr>
        <w:t>transition</w:t>
      </w:r>
      <w:r w:rsidRPr="00EC0D1C">
        <w:rPr>
          <w:sz w:val="16"/>
        </w:rPr>
        <w:t>.</w:t>
      </w:r>
    </w:p>
    <w:p w14:paraId="32B6C024" w14:textId="77777777" w:rsidR="00AE617E" w:rsidRPr="00EC0D1C" w:rsidRDefault="00AE617E" w:rsidP="00AE617E">
      <w:pPr>
        <w:rPr>
          <w:sz w:val="16"/>
        </w:rPr>
      </w:pPr>
      <w:r w:rsidRPr="00EC0D1C">
        <w:rPr>
          <w:sz w:val="16"/>
        </w:rPr>
        <w:lastRenderedPageBreak/>
        <w:t xml:space="preserve">Unlike the more diversified bureaucracy of the Chinese party-state, </w:t>
      </w:r>
      <w:r w:rsidRPr="00D90FFC">
        <w:rPr>
          <w:rStyle w:val="StyleUnderline"/>
          <w:highlight w:val="cyan"/>
        </w:rPr>
        <w:t>Russia’s political structure has few mechanisms to absorb</w:t>
      </w:r>
      <w:r w:rsidRPr="00E852AC">
        <w:rPr>
          <w:rStyle w:val="StyleUnderline"/>
        </w:rPr>
        <w:t xml:space="preserve"> a sudden </w:t>
      </w:r>
      <w:r w:rsidRPr="00D90FFC">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27F5F0D5" w14:textId="77777777" w:rsidR="00AE617E" w:rsidRPr="00EC0D1C" w:rsidRDefault="00AE617E" w:rsidP="00AE617E">
      <w:pPr>
        <w:rPr>
          <w:sz w:val="16"/>
        </w:rPr>
      </w:pPr>
      <w:r w:rsidRPr="00D90FFC">
        <w:rPr>
          <w:rStyle w:val="StyleUnderline"/>
          <w:highlight w:val="cyan"/>
        </w:rPr>
        <w:t>Should Putin</w:t>
      </w:r>
      <w:r w:rsidRPr="00EC0D1C">
        <w:rPr>
          <w:sz w:val="16"/>
        </w:rPr>
        <w:t xml:space="preserve"> suddenly step down, die, or </w:t>
      </w:r>
      <w:r w:rsidRPr="00D90FFC">
        <w:rPr>
          <w:rStyle w:val="Emphasis"/>
          <w:highlight w:val="cyan"/>
        </w:rPr>
        <w:t>be forced out</w:t>
      </w:r>
      <w:r w:rsidRPr="00D90FFC">
        <w:rPr>
          <w:rStyle w:val="StyleUnderline"/>
          <w:highlight w:val="cyan"/>
        </w:rPr>
        <w:t>, the lack of a</w:t>
      </w:r>
      <w:r w:rsidRPr="00E852AC">
        <w:rPr>
          <w:rStyle w:val="StyleUnderline"/>
        </w:rPr>
        <w:t xml:space="preserve"> clearly institutionalized </w:t>
      </w:r>
      <w:r w:rsidRPr="00D90FFC">
        <w:rPr>
          <w:rStyle w:val="StyleUnderline"/>
          <w:highlight w:val="cyan"/>
        </w:rPr>
        <w:t xml:space="preserve">succession </w:t>
      </w:r>
      <w:r w:rsidRPr="00900C71">
        <w:rPr>
          <w:rStyle w:val="StyleUnderline"/>
        </w:rPr>
        <w:t xml:space="preserve">process </w:t>
      </w:r>
      <w:r w:rsidRPr="00D90FFC">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D90FFC">
        <w:rPr>
          <w:rStyle w:val="Emphasis"/>
          <w:highlight w:val="cyan"/>
        </w:rPr>
        <w:t>civil conflict</w:t>
      </w:r>
      <w:r w:rsidRPr="00EC0D1C">
        <w:rPr>
          <w:sz w:val="16"/>
        </w:rPr>
        <w:t>.</w:t>
      </w:r>
    </w:p>
    <w:p w14:paraId="2124E75C" w14:textId="77777777" w:rsidR="00AE617E" w:rsidRPr="00EC0D1C" w:rsidRDefault="00AE617E" w:rsidP="00AE617E">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1FCC6EF1" w14:textId="77777777" w:rsidR="00AE617E" w:rsidRPr="00EC0D1C" w:rsidRDefault="00AE617E" w:rsidP="00AE617E">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D90FFC">
        <w:rPr>
          <w:rStyle w:val="StyleUnderline"/>
          <w:highlight w:val="cyan"/>
        </w:rPr>
        <w:t>open power struggles</w:t>
      </w:r>
      <w:r w:rsidRPr="00E852AC">
        <w:rPr>
          <w:rStyle w:val="StyleUnderline"/>
        </w:rPr>
        <w:t xml:space="preserve">, </w:t>
      </w:r>
      <w:r w:rsidRPr="00D90FFC">
        <w:rPr>
          <w:rStyle w:val="Emphasis"/>
          <w:highlight w:val="cyan"/>
        </w:rPr>
        <w:t>destabiliz</w:t>
      </w:r>
      <w:r w:rsidRPr="00E852AC">
        <w:rPr>
          <w:rStyle w:val="StyleUnderline"/>
        </w:rPr>
        <w:t xml:space="preserve">ing </w:t>
      </w:r>
      <w:r w:rsidRPr="00D90FFC">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D90FFC">
        <w:rPr>
          <w:rStyle w:val="StyleUnderline"/>
          <w:highlight w:val="cyan"/>
        </w:rPr>
        <w:t>Russia risks an internal conflict</w:t>
      </w:r>
      <w:r w:rsidRPr="00EC0D1C">
        <w:rPr>
          <w:sz w:val="16"/>
        </w:rPr>
        <w:t xml:space="preserve"> that could undermine its strategic posture internationally.</w:t>
      </w:r>
    </w:p>
    <w:p w14:paraId="00C8E813" w14:textId="77777777" w:rsidR="00AE617E" w:rsidRPr="00EC0D1C" w:rsidRDefault="00AE617E" w:rsidP="00AE617E">
      <w:pPr>
        <w:rPr>
          <w:sz w:val="16"/>
        </w:rPr>
      </w:pPr>
      <w:r w:rsidRPr="00EC0D1C">
        <w:rPr>
          <w:sz w:val="16"/>
        </w:rPr>
        <w:t>Comparative Dynamics &amp; Implications for International Stability</w:t>
      </w:r>
    </w:p>
    <w:p w14:paraId="367BD02F" w14:textId="77777777" w:rsidR="00AE617E" w:rsidRPr="00EC0D1C" w:rsidRDefault="00AE617E" w:rsidP="00AE617E">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14:paraId="46EE6627" w14:textId="77777777" w:rsidR="00AE617E" w:rsidRPr="00EC0D1C" w:rsidRDefault="00AE617E" w:rsidP="00AE617E">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42D1CB9F" w14:textId="77777777" w:rsidR="00AE617E" w:rsidRPr="00EC0D1C" w:rsidRDefault="00AE617E" w:rsidP="00AE617E">
      <w:pPr>
        <w:rPr>
          <w:sz w:val="16"/>
        </w:rPr>
      </w:pPr>
      <w:r w:rsidRPr="00D90FFC">
        <w:rPr>
          <w:rStyle w:val="StyleUnderline"/>
          <w:highlight w:val="cyan"/>
        </w:rPr>
        <w:t>An unstable transition</w:t>
      </w:r>
      <w:r w:rsidRPr="00EC0D1C">
        <w:rPr>
          <w:sz w:val="16"/>
        </w:rPr>
        <w:t xml:space="preserve"> in either country </w:t>
      </w:r>
      <w:r w:rsidRPr="00D90FFC">
        <w:rPr>
          <w:rStyle w:val="StyleUnderline"/>
          <w:highlight w:val="cyan"/>
        </w:rPr>
        <w:t xml:space="preserve">would have </w:t>
      </w:r>
      <w:r w:rsidRPr="00D90FFC">
        <w:rPr>
          <w:rStyle w:val="Emphasis"/>
          <w:highlight w:val="cya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057D6A5B" w14:textId="77777777" w:rsidR="00AE617E" w:rsidRPr="00EC0D1C" w:rsidRDefault="00AE617E" w:rsidP="00AE617E">
      <w:pPr>
        <w:rPr>
          <w:sz w:val="16"/>
        </w:rPr>
      </w:pPr>
      <w:r w:rsidRPr="00D90FFC">
        <w:rPr>
          <w:rStyle w:val="StyleUnderline"/>
          <w:highlight w:val="cyan"/>
        </w:rPr>
        <w:t xml:space="preserve">Instability could affect </w:t>
      </w:r>
      <w:r w:rsidRPr="00D90FFC">
        <w:rPr>
          <w:rStyle w:val="Emphasis"/>
          <w:highlight w:val="cyan"/>
        </w:rPr>
        <w:t>global markets</w:t>
      </w:r>
      <w:r w:rsidRPr="00D90FFC">
        <w:rPr>
          <w:rStyle w:val="StyleUnderline"/>
          <w:highlight w:val="cyan"/>
        </w:rPr>
        <w:t xml:space="preserve">, </w:t>
      </w:r>
      <w:r w:rsidRPr="00D90FFC">
        <w:rPr>
          <w:rStyle w:val="Emphasis"/>
          <w:highlight w:val="cyan"/>
        </w:rPr>
        <w:t>supply chains</w:t>
      </w:r>
      <w:r w:rsidRPr="00D90FFC">
        <w:rPr>
          <w:rStyle w:val="StyleUnderline"/>
          <w:highlight w:val="cyan"/>
        </w:rPr>
        <w:t xml:space="preserve">, and </w:t>
      </w:r>
      <w:r w:rsidRPr="00D90FFC">
        <w:rPr>
          <w:rStyle w:val="Emphasis"/>
          <w:highlight w:val="cyan"/>
        </w:rPr>
        <w:t>international security</w:t>
      </w:r>
      <w:r w:rsidRPr="00EC0D1C">
        <w:rPr>
          <w:sz w:val="16"/>
        </w:rPr>
        <w:t>, especially given China’s role as the world’s second-largest economy and a key player in global governance.</w:t>
      </w:r>
    </w:p>
    <w:p w14:paraId="3765E57F" w14:textId="77777777" w:rsidR="00AE617E" w:rsidRPr="00EC0D1C" w:rsidRDefault="00AE617E" w:rsidP="00AE617E">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5B221B11" w14:textId="77777777" w:rsidR="00AE617E" w:rsidRPr="00EC0D1C" w:rsidRDefault="00AE617E" w:rsidP="00AE617E">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D90FFC">
        <w:rPr>
          <w:rStyle w:val="StyleUnderline"/>
          <w:highlight w:val="cyan"/>
        </w:rPr>
        <w:t>power struggle</w:t>
      </w:r>
      <w:r w:rsidRPr="00E852AC">
        <w:rPr>
          <w:rStyle w:val="StyleUnderline"/>
        </w:rPr>
        <w:t xml:space="preserve"> in Moscow </w:t>
      </w:r>
      <w:r w:rsidRPr="00D90FFC">
        <w:rPr>
          <w:rStyle w:val="StyleUnderline"/>
          <w:highlight w:val="cyan"/>
        </w:rPr>
        <w:t xml:space="preserve">may embolden </w:t>
      </w:r>
      <w:r w:rsidRPr="00D90FFC">
        <w:rPr>
          <w:rStyle w:val="Emphasis"/>
          <w:highlight w:val="cyan"/>
        </w:rPr>
        <w:t>separatist movements</w:t>
      </w:r>
      <w:r w:rsidRPr="00D90FFC">
        <w:rPr>
          <w:rStyle w:val="StyleUnderline"/>
          <w:highlight w:val="cyan"/>
        </w:rPr>
        <w:t xml:space="preserve"> in</w:t>
      </w:r>
      <w:r w:rsidRPr="00EC0D1C">
        <w:rPr>
          <w:sz w:val="16"/>
        </w:rPr>
        <w:t xml:space="preserve"> places such as </w:t>
      </w:r>
      <w:r w:rsidRPr="00D90FFC">
        <w:rPr>
          <w:rStyle w:val="StyleUnderline"/>
          <w:highlight w:val="cyan"/>
        </w:rPr>
        <w:t>Chechnya</w:t>
      </w:r>
      <w:r w:rsidRPr="00EC0D1C">
        <w:rPr>
          <w:sz w:val="16"/>
        </w:rPr>
        <w:t>.</w:t>
      </w:r>
    </w:p>
    <w:p w14:paraId="46754486" w14:textId="77777777" w:rsidR="00AE617E" w:rsidRPr="00EC0D1C" w:rsidRDefault="00AE617E" w:rsidP="00AE617E">
      <w:pPr>
        <w:rPr>
          <w:sz w:val="16"/>
        </w:rPr>
      </w:pPr>
      <w:r w:rsidRPr="00D90FFC">
        <w:rPr>
          <w:rStyle w:val="Emphasis"/>
          <w:highlight w:val="cyan"/>
        </w:rPr>
        <w:t>Given Russia’s</w:t>
      </w:r>
      <w:r w:rsidRPr="00EC0D1C">
        <w:rPr>
          <w:rStyle w:val="Emphasis"/>
        </w:rPr>
        <w:t xml:space="preserve"> significant </w:t>
      </w:r>
      <w:r w:rsidRPr="00D90FFC">
        <w:rPr>
          <w:rStyle w:val="Emphasis"/>
          <w:highlight w:val="cyan"/>
        </w:rPr>
        <w:t>nuclear arsenal</w:t>
      </w:r>
      <w:r w:rsidRPr="00EC0D1C">
        <w:rPr>
          <w:sz w:val="16"/>
        </w:rPr>
        <w:t xml:space="preserve"> and its strategic influence over Eastern Europe, </w:t>
      </w:r>
      <w:r w:rsidRPr="00D90FFC">
        <w:rPr>
          <w:rStyle w:val="StyleUnderline"/>
          <w:highlight w:val="cyan"/>
        </w:rPr>
        <w:t>any</w:t>
      </w:r>
      <w:r w:rsidRPr="00E852AC">
        <w:rPr>
          <w:rStyle w:val="StyleUnderline"/>
        </w:rPr>
        <w:t xml:space="preserve"> internal collapse or </w:t>
      </w:r>
      <w:r w:rsidRPr="00D90FFC">
        <w:rPr>
          <w:rStyle w:val="StyleUnderline"/>
          <w:highlight w:val="cyan"/>
        </w:rPr>
        <w:t>prolonged instability could trigger</w:t>
      </w:r>
      <w:r w:rsidRPr="00E852AC">
        <w:rPr>
          <w:rStyle w:val="StyleUnderline"/>
        </w:rPr>
        <w:t xml:space="preserve"> </w:t>
      </w:r>
      <w:r w:rsidRPr="00D90FFC">
        <w:rPr>
          <w:rStyle w:val="Emphasis"/>
          <w:highlight w:val="cyan"/>
        </w:rPr>
        <w:t>regional security crises</w:t>
      </w:r>
      <w:r w:rsidRPr="00D90FFC">
        <w:rPr>
          <w:rStyle w:val="StyleUnderline"/>
          <w:highlight w:val="cyan"/>
        </w:rPr>
        <w:t xml:space="preserve">, with </w:t>
      </w:r>
      <w:r w:rsidRPr="00D90FFC">
        <w:rPr>
          <w:rStyle w:val="Emphasis"/>
          <w:highlight w:val="cyan"/>
        </w:rPr>
        <w:t>spillover effects</w:t>
      </w:r>
      <w:r w:rsidRPr="00D90FFC">
        <w:rPr>
          <w:rStyle w:val="StyleUnderline"/>
          <w:highlight w:val="cyan"/>
        </w:rPr>
        <w:t xml:space="preserve"> in Eastern Europe, Central Asia, and</w:t>
      </w:r>
      <w:r w:rsidRPr="00E852AC">
        <w:rPr>
          <w:rStyle w:val="StyleUnderline"/>
        </w:rPr>
        <w:t xml:space="preserve"> other parts of Russia’s periphery that would concern </w:t>
      </w:r>
      <w:r w:rsidRPr="00D90FFC">
        <w:rPr>
          <w:rStyle w:val="StyleUnderline"/>
          <w:highlight w:val="cyan"/>
        </w:rPr>
        <w:t>the</w:t>
      </w:r>
      <w:r w:rsidRPr="00E852AC">
        <w:rPr>
          <w:rStyle w:val="StyleUnderline"/>
        </w:rPr>
        <w:t xml:space="preserve"> </w:t>
      </w:r>
      <w:r w:rsidRPr="00D90FFC">
        <w:rPr>
          <w:rStyle w:val="StyleUnderline"/>
          <w:highlight w:val="cyan"/>
        </w:rPr>
        <w:t>broader international community</w:t>
      </w:r>
      <w:r w:rsidRPr="00EC0D1C">
        <w:rPr>
          <w:sz w:val="16"/>
        </w:rPr>
        <w:t>.</w:t>
      </w:r>
    </w:p>
    <w:bookmarkEnd w:id="3"/>
    <w:p w14:paraId="3DAFA0C9" w14:textId="56FC77F7" w:rsidR="003473DB" w:rsidRDefault="003473DB" w:rsidP="003473DB">
      <w:pPr>
        <w:pStyle w:val="Heading3"/>
      </w:pPr>
      <w:r>
        <w:lastRenderedPageBreak/>
        <w:t>1NC---OFF</w:t>
      </w:r>
    </w:p>
    <w:p w14:paraId="567F459D" w14:textId="2760BD45" w:rsidR="000D0899" w:rsidRPr="000D0899" w:rsidRDefault="000D0899" w:rsidP="000D0899">
      <w:pPr>
        <w:pStyle w:val="Heading4"/>
        <w:rPr>
          <w:u w:val="single"/>
        </w:rPr>
      </w:pPr>
      <w:r w:rsidRPr="000D0899">
        <w:rPr>
          <w:u w:val="single"/>
        </w:rPr>
        <w:t>T-Minerals.</w:t>
      </w:r>
    </w:p>
    <w:p w14:paraId="4F686695" w14:textId="77777777" w:rsidR="003473DB" w:rsidRPr="00F71F57" w:rsidRDefault="003473DB" w:rsidP="003473DB">
      <w:pPr>
        <w:pStyle w:val="Heading4"/>
      </w:pPr>
      <w:r>
        <w:t xml:space="preserve">Affs must identify, evaluate, or exploit </w:t>
      </w:r>
      <w:r w:rsidRPr="00885622">
        <w:rPr>
          <w:u w:val="single"/>
        </w:rPr>
        <w:t>mineral resources</w:t>
      </w:r>
      <w:r>
        <w:t xml:space="preserve">. </w:t>
      </w:r>
    </w:p>
    <w:p w14:paraId="733430E0" w14:textId="77777777" w:rsidR="003473DB" w:rsidRPr="00A10E75" w:rsidRDefault="003473DB" w:rsidP="003473DB">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3443FDE8" w14:textId="77777777" w:rsidR="003473DB" w:rsidRDefault="003473DB" w:rsidP="003473DB">
      <w:pPr>
        <w:rPr>
          <w:sz w:val="16"/>
        </w:rPr>
      </w:pPr>
      <w:r w:rsidRPr="00A10E75">
        <w:rPr>
          <w:sz w:val="16"/>
        </w:rPr>
        <w:t xml:space="preserve">(3)The term </w:t>
      </w:r>
      <w:r w:rsidRPr="00D90FFC">
        <w:rPr>
          <w:rStyle w:val="Emphasis"/>
          <w:highlight w:val="cyan"/>
        </w:rPr>
        <w:t>“development”</w:t>
      </w:r>
      <w:r w:rsidRPr="00D90FFC">
        <w:rPr>
          <w:rStyle w:val="StyleUnderline"/>
          <w:highlight w:val="cyan"/>
        </w:rPr>
        <w:t xml:space="preserve"> means any </w:t>
      </w:r>
      <w:r w:rsidRPr="00D90FFC">
        <w:rPr>
          <w:rStyle w:val="Emphasis"/>
          <w:highlight w:val="cyan"/>
        </w:rPr>
        <w:t>activity</w:t>
      </w:r>
      <w:r w:rsidRPr="00A10E75">
        <w:rPr>
          <w:rStyle w:val="StyleUnderline"/>
        </w:rPr>
        <w:t xml:space="preserve">, including </w:t>
      </w:r>
      <w:r w:rsidRPr="0060794E">
        <w:rPr>
          <w:rStyle w:val="Emphasis"/>
        </w:rPr>
        <w:t>logistic support</w:t>
      </w:r>
      <w:r w:rsidRPr="0060794E">
        <w:rPr>
          <w:sz w:val="16"/>
        </w:rPr>
        <w:t xml:space="preserve">, which takes place </w:t>
      </w:r>
      <w:r w:rsidRPr="00D90FFC">
        <w:rPr>
          <w:rStyle w:val="StyleUnderline"/>
          <w:highlight w:val="cyan"/>
        </w:rPr>
        <w:t xml:space="preserve">following </w:t>
      </w:r>
      <w:r w:rsidRPr="00D90FFC">
        <w:rPr>
          <w:rStyle w:val="Emphasis"/>
          <w:highlight w:val="cyan"/>
        </w:rPr>
        <w:t>exploration</w:t>
      </w:r>
      <w:r w:rsidRPr="0060794E">
        <w:rPr>
          <w:rStyle w:val="StyleUnderline"/>
        </w:rPr>
        <w:t xml:space="preserve">, the </w:t>
      </w:r>
      <w:r w:rsidRPr="00D90FFC">
        <w:rPr>
          <w:rStyle w:val="StyleUnderline"/>
          <w:highlight w:val="cyan"/>
        </w:rPr>
        <w:t>purpose</w:t>
      </w:r>
      <w:r w:rsidRPr="0060794E">
        <w:rPr>
          <w:rStyle w:val="StyleUnderline"/>
        </w:rPr>
        <w:t xml:space="preserve"> of which </w:t>
      </w:r>
      <w:r w:rsidRPr="00D90FFC">
        <w:rPr>
          <w:rStyle w:val="StyleUnderline"/>
          <w:highlight w:val="cyan"/>
        </w:rPr>
        <w:t>is</w:t>
      </w:r>
      <w:r w:rsidRPr="00A10E75">
        <w:rPr>
          <w:rStyle w:val="StyleUnderline"/>
        </w:rPr>
        <w:t xml:space="preserve"> the </w:t>
      </w:r>
      <w:r w:rsidRPr="00D90FFC">
        <w:rPr>
          <w:rStyle w:val="Emphasis"/>
          <w:highlight w:val="cyan"/>
        </w:rPr>
        <w:t>exploitation</w:t>
      </w:r>
      <w:r w:rsidRPr="00D90FFC">
        <w:rPr>
          <w:rStyle w:val="StyleUnderline"/>
          <w:highlight w:val="cyan"/>
        </w:rPr>
        <w:t xml:space="preserve"> of</w:t>
      </w:r>
      <w:r w:rsidRPr="00A10E75">
        <w:rPr>
          <w:rStyle w:val="StyleUnderline"/>
        </w:rPr>
        <w:t xml:space="preserve"> specific </w:t>
      </w:r>
      <w:r w:rsidRPr="00D90FFC">
        <w:rPr>
          <w:rStyle w:val="StyleUnderline"/>
          <w:highlight w:val="cyan"/>
        </w:rPr>
        <w:t>mineral resource</w:t>
      </w:r>
      <w:r w:rsidRPr="00D90FFC">
        <w:rPr>
          <w:sz w:val="16"/>
          <w:highlight w:val="cyan"/>
        </w:rPr>
        <w:t xml:space="preserve"> </w:t>
      </w:r>
      <w:r w:rsidRPr="00D90FFC">
        <w:rPr>
          <w:rStyle w:val="Emphasis"/>
          <w:highlight w:val="cyan"/>
        </w:rPr>
        <w:t>deposits</w:t>
      </w:r>
      <w:r w:rsidRPr="00D90FFC">
        <w:rPr>
          <w:rStyle w:val="StyleUnderline"/>
          <w:highlight w:val="cyan"/>
        </w:rPr>
        <w:t xml:space="preserve">, including </w:t>
      </w:r>
      <w:r w:rsidRPr="00D90FFC">
        <w:rPr>
          <w:rStyle w:val="Emphasis"/>
          <w:highlight w:val="cyan"/>
        </w:rPr>
        <w:t>processing</w:t>
      </w:r>
      <w:r w:rsidRPr="00D90FFC">
        <w:rPr>
          <w:rStyle w:val="StyleUnderline"/>
          <w:highlight w:val="cyan"/>
        </w:rPr>
        <w:t xml:space="preserve">, </w:t>
      </w:r>
      <w:r w:rsidRPr="00D90FFC">
        <w:rPr>
          <w:rStyle w:val="Emphasis"/>
          <w:highlight w:val="cyan"/>
        </w:rPr>
        <w:t>storage</w:t>
      </w:r>
      <w:r w:rsidRPr="00D90FFC">
        <w:rPr>
          <w:rStyle w:val="StyleUnderline"/>
          <w:highlight w:val="cyan"/>
        </w:rPr>
        <w:t xml:space="preserve">, and </w:t>
      </w:r>
      <w:r w:rsidRPr="00D90FFC">
        <w:rPr>
          <w:rStyle w:val="Emphasis"/>
          <w:highlight w:val="cyan"/>
        </w:rPr>
        <w:t>transport</w:t>
      </w:r>
      <w:r w:rsidRPr="00A10E75">
        <w:rPr>
          <w:rStyle w:val="StyleUnderline"/>
        </w:rPr>
        <w:t xml:space="preserve"> activities</w:t>
      </w:r>
      <w:r w:rsidRPr="00A10E75">
        <w:rPr>
          <w:sz w:val="16"/>
        </w:rPr>
        <w:t>.</w:t>
      </w:r>
    </w:p>
    <w:p w14:paraId="2F7082C7" w14:textId="77777777" w:rsidR="003473DB" w:rsidRDefault="003473DB" w:rsidP="003473DB">
      <w:pPr>
        <w:rPr>
          <w:sz w:val="16"/>
        </w:rPr>
      </w:pPr>
      <w:r w:rsidRPr="00A10E75">
        <w:rPr>
          <w:sz w:val="16"/>
        </w:rPr>
        <w:t xml:space="preserve">(4) The term </w:t>
      </w:r>
      <w:r w:rsidRPr="00D90FFC">
        <w:rPr>
          <w:rStyle w:val="Emphasis"/>
          <w:highlight w:val="cyan"/>
        </w:rPr>
        <w:t>“exploration”</w:t>
      </w:r>
      <w:r w:rsidRPr="00D90FFC">
        <w:rPr>
          <w:rStyle w:val="StyleUnderline"/>
          <w:highlight w:val="cyan"/>
        </w:rPr>
        <w:t xml:space="preserve"> means any </w:t>
      </w:r>
      <w:r w:rsidRPr="00D90FFC">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D90FFC">
        <w:rPr>
          <w:rStyle w:val="Emphasis"/>
          <w:highlight w:val="cyan"/>
        </w:rPr>
        <w:t>purpose</w:t>
      </w:r>
      <w:r w:rsidRPr="00A10E75">
        <w:rPr>
          <w:rStyle w:val="StyleUnderline"/>
        </w:rPr>
        <w:t xml:space="preserve"> of which </w:t>
      </w:r>
      <w:r w:rsidRPr="00D90FFC">
        <w:rPr>
          <w:rStyle w:val="StyleUnderline"/>
          <w:highlight w:val="cyan"/>
        </w:rPr>
        <w:t>is</w:t>
      </w:r>
      <w:r w:rsidRPr="00A10E75">
        <w:rPr>
          <w:sz w:val="16"/>
        </w:rPr>
        <w:t xml:space="preserve"> </w:t>
      </w:r>
      <w:r w:rsidRPr="00A10E75">
        <w:rPr>
          <w:rStyle w:val="StyleUnderline"/>
        </w:rPr>
        <w:t xml:space="preserve">the </w:t>
      </w:r>
      <w:r w:rsidRPr="00D90FFC">
        <w:rPr>
          <w:rStyle w:val="Emphasis"/>
          <w:highlight w:val="cyan"/>
        </w:rPr>
        <w:t>identification</w:t>
      </w:r>
      <w:r w:rsidRPr="00D90FFC">
        <w:rPr>
          <w:rStyle w:val="StyleUnderline"/>
          <w:highlight w:val="cyan"/>
        </w:rPr>
        <w:t xml:space="preserve"> or </w:t>
      </w:r>
      <w:r w:rsidRPr="00D90FFC">
        <w:rPr>
          <w:rStyle w:val="Emphasis"/>
          <w:highlight w:val="cyan"/>
        </w:rPr>
        <w:t>evaluation</w:t>
      </w:r>
      <w:r w:rsidRPr="00D90FFC">
        <w:rPr>
          <w:rStyle w:val="StyleUnderline"/>
          <w:highlight w:val="cyan"/>
        </w:rPr>
        <w:t xml:space="preserve"> of</w:t>
      </w:r>
      <w:r w:rsidRPr="00A10E75">
        <w:rPr>
          <w:rStyle w:val="StyleUnderline"/>
        </w:rPr>
        <w:t xml:space="preserve"> specific mineral </w:t>
      </w:r>
      <w:r w:rsidRPr="00D90FFC">
        <w:rPr>
          <w:rStyle w:val="Emphasis"/>
          <w:highlight w:val="cyan"/>
        </w:rPr>
        <w:t>resource</w:t>
      </w:r>
      <w:r w:rsidRPr="00D90FFC">
        <w:rPr>
          <w:rStyle w:val="StyleUnderline"/>
          <w:highlight w:val="cyan"/>
        </w:rPr>
        <w:t xml:space="preserve"> deposits</w:t>
      </w:r>
      <w:r w:rsidRPr="00A10E75">
        <w:rPr>
          <w:rStyle w:val="StyleUnderline"/>
        </w:rPr>
        <w:t xml:space="preserve">. The term </w:t>
      </w:r>
      <w:r w:rsidRPr="00D90FFC">
        <w:rPr>
          <w:rStyle w:val="StyleUnderline"/>
          <w:highlight w:val="cyan"/>
        </w:rPr>
        <w:t>includes</w:t>
      </w:r>
      <w:r w:rsidRPr="00A10E75">
        <w:rPr>
          <w:sz w:val="16"/>
        </w:rPr>
        <w:t xml:space="preserve"> </w:t>
      </w:r>
      <w:r w:rsidRPr="00A10E75">
        <w:rPr>
          <w:rStyle w:val="StyleUnderline"/>
        </w:rPr>
        <w:t xml:space="preserve">exploratory </w:t>
      </w:r>
      <w:r w:rsidRPr="00D90FFC">
        <w:rPr>
          <w:rStyle w:val="Emphasis"/>
          <w:highlight w:val="cyan"/>
        </w:rPr>
        <w:t>drilling</w:t>
      </w:r>
      <w:r w:rsidRPr="00D90FFC">
        <w:rPr>
          <w:rStyle w:val="StyleUnderline"/>
          <w:highlight w:val="cyan"/>
        </w:rPr>
        <w:t xml:space="preserve">, </w:t>
      </w:r>
      <w:r w:rsidRPr="00D90FFC">
        <w:rPr>
          <w:rStyle w:val="Emphasis"/>
          <w:highlight w:val="cyan"/>
        </w:rPr>
        <w:t>dredging</w:t>
      </w:r>
      <w:r w:rsidRPr="00A10E75">
        <w:rPr>
          <w:rStyle w:val="StyleUnderline"/>
        </w:rPr>
        <w:t>, and</w:t>
      </w:r>
      <w:r w:rsidRPr="00A10E75">
        <w:rPr>
          <w:sz w:val="16"/>
        </w:rPr>
        <w:t xml:space="preserve"> other surface or subsurface </w:t>
      </w:r>
      <w:r w:rsidRPr="00D90FFC">
        <w:rPr>
          <w:rStyle w:val="Emphasis"/>
          <w:highlight w:val="cyan"/>
        </w:rPr>
        <w:t>excavations</w:t>
      </w:r>
      <w:r w:rsidRPr="00A10E75">
        <w:rPr>
          <w:rStyle w:val="StyleUnderline"/>
        </w:rPr>
        <w:t xml:space="preserve"> required </w:t>
      </w:r>
      <w:r w:rsidRPr="00D90FFC">
        <w:rPr>
          <w:rStyle w:val="StyleUnderline"/>
          <w:highlight w:val="cyan"/>
        </w:rPr>
        <w:t>to determine</w:t>
      </w:r>
      <w:r w:rsidRPr="00A10E75">
        <w:rPr>
          <w:sz w:val="16"/>
        </w:rPr>
        <w:t xml:space="preserve"> </w:t>
      </w:r>
      <w:r w:rsidRPr="00A10E75">
        <w:rPr>
          <w:rStyle w:val="StyleUnderline"/>
        </w:rPr>
        <w:t xml:space="preserve">the </w:t>
      </w:r>
      <w:r w:rsidRPr="00D90FFC">
        <w:rPr>
          <w:rStyle w:val="Emphasis"/>
          <w:highlight w:val="cyan"/>
        </w:rPr>
        <w:t>nature</w:t>
      </w:r>
      <w:r w:rsidRPr="00D90FFC">
        <w:rPr>
          <w:rStyle w:val="StyleUnderline"/>
          <w:highlight w:val="cyan"/>
        </w:rPr>
        <w:t xml:space="preserve"> and </w:t>
      </w:r>
      <w:r w:rsidRPr="00D90FFC">
        <w:rPr>
          <w:rStyle w:val="Emphasis"/>
          <w:highlight w:val="cyan"/>
        </w:rPr>
        <w:t>size</w:t>
      </w:r>
      <w:r w:rsidRPr="00D90FFC">
        <w:rPr>
          <w:rStyle w:val="StyleUnderline"/>
          <w:highlight w:val="cyan"/>
        </w:rPr>
        <w:t xml:space="preserve"> of</w:t>
      </w:r>
      <w:r w:rsidRPr="00A10E75">
        <w:rPr>
          <w:rStyle w:val="StyleUnderline"/>
        </w:rPr>
        <w:t xml:space="preserve"> mineral resource </w:t>
      </w:r>
      <w:r w:rsidRPr="00D90FFC">
        <w:rPr>
          <w:rStyle w:val="StyleUnderline"/>
          <w:highlight w:val="cyan"/>
        </w:rPr>
        <w:t>deposits and</w:t>
      </w:r>
      <w:r w:rsidRPr="00A10E75">
        <w:rPr>
          <w:rStyle w:val="StyleUnderline"/>
        </w:rPr>
        <w:t xml:space="preserve"> the </w:t>
      </w:r>
      <w:r w:rsidRPr="00D90FFC">
        <w:rPr>
          <w:rStyle w:val="Emphasis"/>
          <w:highlight w:val="cyan"/>
        </w:rPr>
        <w:t>feasibility</w:t>
      </w:r>
      <w:r w:rsidRPr="00D90FFC">
        <w:rPr>
          <w:rStyle w:val="StyleUnderline"/>
          <w:highlight w:val="cyan"/>
        </w:rPr>
        <w:t xml:space="preserve"> of their </w:t>
      </w:r>
      <w:r w:rsidRPr="00D90FFC">
        <w:rPr>
          <w:rStyle w:val="Emphasis"/>
          <w:highlight w:val="cyan"/>
        </w:rPr>
        <w:t>development</w:t>
      </w:r>
      <w:r w:rsidRPr="00A10E75">
        <w:rPr>
          <w:sz w:val="16"/>
        </w:rPr>
        <w:t>.</w:t>
      </w:r>
    </w:p>
    <w:p w14:paraId="0A55C970" w14:textId="77777777" w:rsidR="003473DB" w:rsidRPr="00B702E7" w:rsidRDefault="003473DB" w:rsidP="003473DB">
      <w:pPr>
        <w:rPr>
          <w:rStyle w:val="Emphasis"/>
        </w:rPr>
      </w:pPr>
      <w:r w:rsidRPr="00AE16B3">
        <w:rPr>
          <w:sz w:val="16"/>
        </w:rPr>
        <w:t xml:space="preserve">(5) The term </w:t>
      </w:r>
      <w:r w:rsidRPr="00B702E7">
        <w:rPr>
          <w:rStyle w:val="Emphasis"/>
        </w:rPr>
        <w:t>"mineral resources"</w:t>
      </w:r>
      <w:r w:rsidRPr="00B702E7">
        <w:rPr>
          <w:rStyle w:val="StyleUnderline"/>
        </w:rPr>
        <w:t xml:space="preserve"> means all nonliving natural </w:t>
      </w:r>
      <w:r w:rsidRPr="00B702E7">
        <w:rPr>
          <w:rStyle w:val="Emphasis"/>
        </w:rPr>
        <w:t>nonrenewable resources</w:t>
      </w:r>
      <w:r w:rsidRPr="00B702E7">
        <w:rPr>
          <w:rStyle w:val="StyleUnderline"/>
        </w:rPr>
        <w:t xml:space="preserve">, including </w:t>
      </w:r>
      <w:r w:rsidRPr="00B702E7">
        <w:rPr>
          <w:rStyle w:val="Emphasis"/>
        </w:rPr>
        <w:t>fossil fuels</w:t>
      </w:r>
      <w:r w:rsidRPr="00B702E7">
        <w:rPr>
          <w:rStyle w:val="StyleUnderline"/>
        </w:rPr>
        <w:t xml:space="preserve">, </w:t>
      </w:r>
      <w:r w:rsidRPr="00B702E7">
        <w:rPr>
          <w:rStyle w:val="Emphasis"/>
        </w:rPr>
        <w:t>minerals</w:t>
      </w:r>
      <w:r w:rsidRPr="00B702E7">
        <w:rPr>
          <w:rStyle w:val="StyleUnderline"/>
        </w:rPr>
        <w:t>,</w:t>
      </w:r>
      <w:r w:rsidRPr="00AE16B3">
        <w:rPr>
          <w:sz w:val="16"/>
        </w:rPr>
        <w:t xml:space="preserve"> whether metallic or nonmetallic, </w:t>
      </w:r>
      <w:r w:rsidRPr="00B702E7">
        <w:rPr>
          <w:rStyle w:val="StyleUnderline"/>
        </w:rPr>
        <w:t>but does not include ice, water, or snow</w:t>
      </w:r>
      <w:r w:rsidRPr="00AE16B3">
        <w:rPr>
          <w:sz w:val="16"/>
        </w:rPr>
        <w:t>.</w:t>
      </w:r>
    </w:p>
    <w:p w14:paraId="181D898F" w14:textId="77777777" w:rsidR="003473DB" w:rsidRPr="006A0B93" w:rsidRDefault="003473DB" w:rsidP="003473DB">
      <w:pPr>
        <w:pStyle w:val="Heading4"/>
      </w:pPr>
      <w:r>
        <w:t>Violation---They don’t.</w:t>
      </w:r>
    </w:p>
    <w:p w14:paraId="4032EB72" w14:textId="77777777" w:rsidR="003473DB" w:rsidRDefault="003473DB" w:rsidP="003473DB">
      <w:pPr>
        <w:pStyle w:val="Heading4"/>
      </w:pPr>
      <w:r>
        <w:t xml:space="preserve">Vote </w:t>
      </w:r>
      <w:r w:rsidRPr="00C06AE6">
        <w:rPr>
          <w:u w:val="single"/>
        </w:rPr>
        <w:t>NEG</w:t>
      </w:r>
      <w:r>
        <w:t>:</w:t>
      </w:r>
    </w:p>
    <w:p w14:paraId="7C7F4C9A" w14:textId="77777777" w:rsidR="003473DB" w:rsidRDefault="003473DB" w:rsidP="003473DB">
      <w:pPr>
        <w:pStyle w:val="Heading4"/>
      </w:pPr>
      <w:r>
        <w:t xml:space="preserve">1. </w:t>
      </w:r>
      <w:r>
        <w:rPr>
          <w:u w:val="single"/>
        </w:rPr>
        <w:t>LIMITS</w:t>
      </w:r>
      <w:r>
        <w:t xml:space="preserve">. Military activity, research, and commercial activity are </w:t>
      </w:r>
      <w:r>
        <w:rPr>
          <w:u w:val="single"/>
        </w:rPr>
        <w:t>untenable</w:t>
      </w:r>
      <w:r>
        <w:t xml:space="preserve"> AFF areas each with </w:t>
      </w:r>
      <w:r>
        <w:rPr>
          <w:u w:val="single"/>
        </w:rPr>
        <w:t>thousands</w:t>
      </w:r>
      <w:r>
        <w:t xml:space="preserve"> of distinct mechanisms.</w:t>
      </w:r>
    </w:p>
    <w:p w14:paraId="3AAAA822" w14:textId="77777777" w:rsidR="003473DB" w:rsidRDefault="003473DB" w:rsidP="003473DB">
      <w:pPr>
        <w:pStyle w:val="Heading4"/>
      </w:pPr>
      <w:r>
        <w:t xml:space="preserve">2. </w:t>
      </w:r>
      <w:r>
        <w:rPr>
          <w:u w:val="single"/>
        </w:rPr>
        <w:t>GROUND</w:t>
      </w:r>
      <w:r>
        <w:t xml:space="preserve">. Only our interp guarantees us </w:t>
      </w:r>
      <w:bookmarkEnd w:id="0"/>
      <w:r>
        <w:t xml:space="preserve">DAs to </w:t>
      </w:r>
      <w:r>
        <w:rPr>
          <w:u w:val="single"/>
        </w:rPr>
        <w:t>specific resources</w:t>
      </w:r>
      <w:r>
        <w:t xml:space="preserve"> like Oil prices or natural gas.</w:t>
      </w:r>
    </w:p>
    <w:p w14:paraId="5707518E" w14:textId="77777777" w:rsidR="003473DB" w:rsidRDefault="003473DB" w:rsidP="003473DB">
      <w:pPr>
        <w:pStyle w:val="Heading3"/>
      </w:pPr>
      <w:r>
        <w:lastRenderedPageBreak/>
        <w:t>1NC---OFF</w:t>
      </w:r>
    </w:p>
    <w:p w14:paraId="411E4CBC" w14:textId="00B94C17" w:rsidR="000D0899" w:rsidRPr="000D0899" w:rsidRDefault="000D0899" w:rsidP="000D0899">
      <w:pPr>
        <w:pStyle w:val="Heading4"/>
        <w:rPr>
          <w:u w:val="single"/>
        </w:rPr>
      </w:pPr>
      <w:r w:rsidRPr="000D0899">
        <w:rPr>
          <w:u w:val="single"/>
        </w:rPr>
        <w:t>Canada CP.</w:t>
      </w:r>
    </w:p>
    <w:p w14:paraId="33872B2A" w14:textId="77777777" w:rsidR="003473DB" w:rsidRPr="00AF75D9" w:rsidRDefault="003473DB" w:rsidP="003473DB">
      <w:pPr>
        <w:pStyle w:val="Heading4"/>
      </w:pPr>
      <w:r>
        <w:t>Canada should:</w:t>
      </w:r>
    </w:p>
    <w:p w14:paraId="274EEF5B" w14:textId="5AFB23E7" w:rsidR="003473DB" w:rsidRPr="00B37239" w:rsidRDefault="000D0899" w:rsidP="000D0899">
      <w:pPr>
        <w:pStyle w:val="Heading4"/>
      </w:pPr>
      <w:r>
        <w:t>---</w:t>
      </w:r>
      <w:r w:rsidR="003473DB">
        <w:t>increase its deployment of domain awareness technology in the Arctic.</w:t>
      </w:r>
    </w:p>
    <w:p w14:paraId="795853B2" w14:textId="65AE3F98" w:rsidR="003473DB" w:rsidRPr="00B37239" w:rsidRDefault="000D0899" w:rsidP="000D0899">
      <w:pPr>
        <w:pStyle w:val="Heading4"/>
      </w:pPr>
      <w:r>
        <w:t>---</w:t>
      </w:r>
      <w:r w:rsidR="003473DB">
        <w:t>provide monetary inducements to the United States to increase its deployment of domain awareness technology in the Arctic.</w:t>
      </w:r>
    </w:p>
    <w:p w14:paraId="3DFC3859" w14:textId="4C8FD7B0" w:rsidR="003473DB" w:rsidRPr="00814362" w:rsidRDefault="003473DB" w:rsidP="003473DB">
      <w:pPr>
        <w:pStyle w:val="Heading4"/>
      </w:pPr>
      <w:r>
        <w:t xml:space="preserve">It </w:t>
      </w:r>
      <w:r w:rsidRPr="003473DB">
        <w:rPr>
          <w:u w:val="single"/>
        </w:rPr>
        <w:t>solves</w:t>
      </w:r>
      <w:r>
        <w:t xml:space="preserve"> the case AND reinvigorates </w:t>
      </w:r>
      <w:r w:rsidRPr="003473DB">
        <w:rPr>
          <w:u w:val="single"/>
        </w:rPr>
        <w:t>Canadian independence</w:t>
      </w:r>
      <w:r>
        <w:t>.</w:t>
      </w:r>
    </w:p>
    <w:p w14:paraId="100A72D2" w14:textId="77777777" w:rsidR="003473DB" w:rsidRPr="00DA14EF" w:rsidRDefault="003473DB" w:rsidP="003473DB">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7BE39683" w14:textId="77777777" w:rsidR="003473DB" w:rsidRPr="00814362" w:rsidRDefault="003473DB" w:rsidP="003473DB">
      <w:pPr>
        <w:rPr>
          <w:sz w:val="16"/>
        </w:rPr>
      </w:pPr>
      <w:r w:rsidRPr="00814362">
        <w:rPr>
          <w:sz w:val="16"/>
        </w:rPr>
        <w:t xml:space="preserve">Northern capabilities to identify, track and destroy potential missile and bomber attacks are not only essential for Canada’s security, but equally so for US security. </w:t>
      </w:r>
      <w:r w:rsidRPr="00D90FFC">
        <w:rPr>
          <w:rStyle w:val="StyleUnderline"/>
          <w:highlight w:val="cyan"/>
        </w:rPr>
        <w:t>If</w:t>
      </w:r>
      <w:r w:rsidRPr="00DA14EF">
        <w:rPr>
          <w:rStyle w:val="StyleUnderline"/>
        </w:rPr>
        <w:t xml:space="preserve"> </w:t>
      </w:r>
      <w:r w:rsidRPr="00654DBC">
        <w:rPr>
          <w:rStyle w:val="Emphasis"/>
        </w:rPr>
        <w:t>Canadian-</w:t>
      </w:r>
      <w:r w:rsidRPr="00D90FFC">
        <w:rPr>
          <w:rStyle w:val="Emphasis"/>
          <w:highlight w:val="cyan"/>
        </w:rPr>
        <w:t>American</w:t>
      </w:r>
      <w:r w:rsidRPr="00D90FFC">
        <w:rPr>
          <w:rStyle w:val="StyleUnderline"/>
          <w:highlight w:val="cyan"/>
        </w:rPr>
        <w:t xml:space="preserve"> relations are</w:t>
      </w:r>
      <w:r w:rsidRPr="00DA14EF">
        <w:rPr>
          <w:rStyle w:val="StyleUnderline"/>
        </w:rPr>
        <w:t xml:space="preserve"> Canada’s </w:t>
      </w:r>
      <w:r w:rsidRPr="00D90FFC">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D90FFC">
        <w:rPr>
          <w:rStyle w:val="StyleUnderline"/>
          <w:highlight w:val="cyan"/>
        </w:rPr>
        <w:t>ensure</w:t>
      </w:r>
      <w:r w:rsidRPr="00DA14EF">
        <w:rPr>
          <w:rStyle w:val="StyleUnderline"/>
        </w:rPr>
        <w:t xml:space="preserve"> that we </w:t>
      </w:r>
      <w:r w:rsidRPr="00D90FFC">
        <w:rPr>
          <w:rStyle w:val="StyleUnderline"/>
          <w:highlight w:val="cyan"/>
        </w:rPr>
        <w:t>use</w:t>
      </w:r>
      <w:r w:rsidRPr="00DA14EF">
        <w:rPr>
          <w:rStyle w:val="StyleUnderline"/>
        </w:rPr>
        <w:t xml:space="preserve"> our </w:t>
      </w:r>
      <w:r w:rsidRPr="00D90FFC">
        <w:rPr>
          <w:rStyle w:val="StyleUnderline"/>
          <w:highlight w:val="cyan"/>
        </w:rPr>
        <w:t>vast</w:t>
      </w:r>
      <w:r w:rsidRPr="00DA14EF">
        <w:rPr>
          <w:rStyle w:val="StyleUnderline"/>
        </w:rPr>
        <w:t xml:space="preserve"> </w:t>
      </w:r>
      <w:r w:rsidRPr="00814362">
        <w:rPr>
          <w:rStyle w:val="Emphasis"/>
        </w:rPr>
        <w:t xml:space="preserve">Arctic </w:t>
      </w:r>
      <w:r w:rsidRPr="00D90FFC">
        <w:rPr>
          <w:rStyle w:val="Emphasis"/>
          <w:highlight w:val="cyan"/>
        </w:rPr>
        <w:t>territory</w:t>
      </w:r>
      <w:r w:rsidRPr="00814362">
        <w:rPr>
          <w:sz w:val="16"/>
        </w:rPr>
        <w:t xml:space="preserve"> to enhance American military security </w:t>
      </w:r>
      <w:r w:rsidRPr="00DA14EF">
        <w:rPr>
          <w:rStyle w:val="StyleUnderline"/>
        </w:rPr>
        <w:t xml:space="preserve">by </w:t>
      </w:r>
      <w:r w:rsidRPr="00D90FFC">
        <w:rPr>
          <w:rStyle w:val="Emphasis"/>
          <w:highlight w:val="cyan"/>
        </w:rPr>
        <w:t>jointly managing</w:t>
      </w:r>
      <w:r w:rsidRPr="00D90FFC">
        <w:rPr>
          <w:rStyle w:val="StyleUnderline"/>
          <w:highlight w:val="cyan"/>
        </w:rPr>
        <w:t xml:space="preserve"> and </w:t>
      </w:r>
      <w:r w:rsidRPr="00D90FFC">
        <w:rPr>
          <w:rStyle w:val="Emphasis"/>
          <w:highlight w:val="cyan"/>
        </w:rPr>
        <w:t>contributing</w:t>
      </w:r>
      <w:r w:rsidRPr="00D90FFC">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defence through </w:t>
      </w:r>
      <w:r w:rsidRPr="00D90FFC">
        <w:rPr>
          <w:rStyle w:val="Emphasis"/>
          <w:highlight w:val="cyan"/>
        </w:rPr>
        <w:t>NORAD</w:t>
      </w:r>
      <w:r w:rsidRPr="00814362">
        <w:rPr>
          <w:sz w:val="16"/>
        </w:rPr>
        <w:t>. Upgrading the North Warning System is an indication that common sense has at last prevailed in Ottawa.</w:t>
      </w:r>
    </w:p>
    <w:p w14:paraId="65121094" w14:textId="77777777" w:rsidR="003473DB" w:rsidRPr="00654DBC" w:rsidRDefault="003473DB" w:rsidP="003473DB">
      <w:pPr>
        <w:rPr>
          <w:sz w:val="16"/>
        </w:rPr>
      </w:pPr>
      <w:r w:rsidRPr="00814362">
        <w:rPr>
          <w:rStyle w:val="StyleUnderline"/>
        </w:rPr>
        <w:t xml:space="preserve">There is a </w:t>
      </w:r>
      <w:r w:rsidRPr="00D90FFC">
        <w:rPr>
          <w:rStyle w:val="Emphasis"/>
          <w:highlight w:val="cyan"/>
        </w:rPr>
        <w:t>troubling precedent</w:t>
      </w:r>
      <w:r w:rsidRPr="00814362">
        <w:rPr>
          <w:rStyle w:val="StyleUnderline"/>
        </w:rPr>
        <w:t xml:space="preserve">, however, for </w:t>
      </w:r>
      <w:r w:rsidRPr="00D90FFC">
        <w:rPr>
          <w:rStyle w:val="Emphasis"/>
          <w:highlight w:val="cyan"/>
        </w:rPr>
        <w:t>Washington</w:t>
      </w:r>
      <w:r w:rsidRPr="00814362">
        <w:rPr>
          <w:rStyle w:val="StyleUnderline"/>
        </w:rPr>
        <w:t xml:space="preserve"> has </w:t>
      </w:r>
      <w:r w:rsidRPr="00D90FFC">
        <w:rPr>
          <w:rStyle w:val="StyleUnderline"/>
          <w:highlight w:val="cyan"/>
        </w:rPr>
        <w:t xml:space="preserve">responded when </w:t>
      </w:r>
      <w:r w:rsidRPr="00D90FFC">
        <w:rPr>
          <w:rStyle w:val="Emphasis"/>
          <w:highlight w:val="cyan"/>
        </w:rPr>
        <w:t>Ottawa</w:t>
      </w:r>
      <w:r w:rsidRPr="00D90FFC">
        <w:rPr>
          <w:rStyle w:val="StyleUnderline"/>
          <w:highlight w:val="cyan"/>
        </w:rPr>
        <w:t xml:space="preserve"> has </w:t>
      </w:r>
      <w:r w:rsidRPr="00D90FFC">
        <w:rPr>
          <w:rStyle w:val="Emphasis"/>
          <w:highlight w:val="cyan"/>
        </w:rPr>
        <w:t>dithered</w:t>
      </w:r>
      <w:r w:rsidRPr="00654DBC">
        <w:rPr>
          <w:rStyle w:val="StyleUnderline"/>
        </w:rPr>
        <w:t xml:space="preserve"> on northern defence</w:t>
      </w:r>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D90FFC">
        <w:rPr>
          <w:rStyle w:val="Emphasis"/>
          <w:highlight w:val="cyan"/>
        </w:rPr>
        <w:t>independence</w:t>
      </w:r>
      <w:r w:rsidRPr="00654DBC">
        <w:rPr>
          <w:rStyle w:val="StyleUnderline"/>
        </w:rPr>
        <w:t xml:space="preserve"> could be </w:t>
      </w:r>
      <w:r w:rsidRPr="00D90FFC">
        <w:rPr>
          <w:rStyle w:val="StyleUnderline"/>
          <w:highlight w:val="cyan"/>
        </w:rPr>
        <w:t xml:space="preserve">at </w:t>
      </w:r>
      <w:r w:rsidRPr="00D90FFC">
        <w:rPr>
          <w:rStyle w:val="Emphasis"/>
          <w:highlight w:val="cyan"/>
        </w:rPr>
        <w:t>peril</w:t>
      </w:r>
      <w:r w:rsidRPr="00D90FFC">
        <w:rPr>
          <w:rStyle w:val="StyleUnderline"/>
          <w:highlight w:val="cyan"/>
        </w:rPr>
        <w:t xml:space="preserve"> if</w:t>
      </w:r>
      <w:r w:rsidRPr="00654DBC">
        <w:rPr>
          <w:rStyle w:val="StyleUnderline"/>
        </w:rPr>
        <w:t xml:space="preserve"> neglect and </w:t>
      </w:r>
      <w:r w:rsidRPr="00D90FFC">
        <w:rPr>
          <w:rStyle w:val="Emphasis"/>
          <w:highlight w:val="cyan"/>
        </w:rPr>
        <w:t>free riding</w:t>
      </w:r>
      <w:r w:rsidRPr="00654DBC">
        <w:rPr>
          <w:rStyle w:val="StyleUnderline"/>
        </w:rPr>
        <w:t xml:space="preserve"> come to </w:t>
      </w:r>
      <w:r w:rsidRPr="00D90FFC">
        <w:rPr>
          <w:rStyle w:val="StyleUnderline"/>
          <w:highlight w:val="cyan"/>
        </w:rPr>
        <w:t>define</w:t>
      </w:r>
      <w:r w:rsidRPr="00654DBC">
        <w:rPr>
          <w:rStyle w:val="StyleUnderline"/>
        </w:rPr>
        <w:t xml:space="preserve"> Canada’s </w:t>
      </w:r>
      <w:r w:rsidRPr="00D90FFC">
        <w:rPr>
          <w:rStyle w:val="StyleUnderline"/>
          <w:highlight w:val="cyan"/>
        </w:rPr>
        <w:t xml:space="preserve">stance in the </w:t>
      </w:r>
      <w:r w:rsidRPr="00D90FFC">
        <w:rPr>
          <w:rStyle w:val="Emphasis"/>
          <w:highlight w:val="cyan"/>
        </w:rPr>
        <w:t>North</w:t>
      </w:r>
      <w:r w:rsidRPr="00654DBC">
        <w:rPr>
          <w:sz w:val="16"/>
        </w:rPr>
        <w:t>.</w:t>
      </w:r>
    </w:p>
    <w:p w14:paraId="0112FAAD" w14:textId="77777777" w:rsidR="003473DB" w:rsidRPr="00654DBC" w:rsidRDefault="003473DB" w:rsidP="003473DB">
      <w:pPr>
        <w:rPr>
          <w:sz w:val="16"/>
        </w:rPr>
      </w:pPr>
      <w:r w:rsidRPr="00D90FFC">
        <w:rPr>
          <w:rStyle w:val="StyleUnderline"/>
          <w:highlight w:val="cyan"/>
        </w:rPr>
        <w:t xml:space="preserve">Being a </w:t>
      </w:r>
      <w:r w:rsidRPr="00D90FFC">
        <w:rPr>
          <w:rStyle w:val="Emphasis"/>
          <w:highlight w:val="cyan"/>
        </w:rPr>
        <w:t>laggard</w:t>
      </w:r>
      <w:r w:rsidRPr="00654DBC">
        <w:rPr>
          <w:rStyle w:val="StyleUnderline"/>
        </w:rPr>
        <w:t xml:space="preserve"> in northern defence could </w:t>
      </w:r>
      <w:r w:rsidRPr="00D90FFC">
        <w:rPr>
          <w:rStyle w:val="StyleUnderline"/>
          <w:highlight w:val="cyan"/>
        </w:rPr>
        <w:t xml:space="preserve">adversely affect </w:t>
      </w:r>
      <w:r w:rsidRPr="00D90FFC">
        <w:rPr>
          <w:rStyle w:val="Emphasis"/>
          <w:highlight w:val="cyan"/>
        </w:rPr>
        <w:t>Canadian independence</w:t>
      </w:r>
      <w:r w:rsidRPr="00D90FFC">
        <w:rPr>
          <w:rStyle w:val="StyleUnderline"/>
          <w:highlight w:val="cyan"/>
        </w:rPr>
        <w:t xml:space="preserve"> and</w:t>
      </w:r>
      <w:r w:rsidRPr="00654DBC">
        <w:rPr>
          <w:rStyle w:val="StyleUnderline"/>
        </w:rPr>
        <w:t xml:space="preserve"> our</w:t>
      </w:r>
      <w:r w:rsidRPr="00654DBC">
        <w:rPr>
          <w:sz w:val="16"/>
        </w:rPr>
        <w:t xml:space="preserve"> </w:t>
      </w:r>
      <w:r w:rsidRPr="00D90FFC">
        <w:rPr>
          <w:rStyle w:val="Emphasis"/>
          <w:highlight w:val="cyan"/>
        </w:rPr>
        <w:t>standing</w:t>
      </w:r>
      <w:r w:rsidRPr="00D90FFC">
        <w:rPr>
          <w:rStyle w:val="StyleUnderline"/>
          <w:highlight w:val="cyan"/>
        </w:rPr>
        <w:t xml:space="preserve"> with the </w:t>
      </w:r>
      <w:r w:rsidRPr="00D90FFC">
        <w:rPr>
          <w:rStyle w:val="Emphasis"/>
          <w:highlight w:val="cyan"/>
        </w:rPr>
        <w:t>US</w:t>
      </w:r>
      <w:r w:rsidRPr="00D90FFC">
        <w:rPr>
          <w:rStyle w:val="StyleUnderline"/>
          <w:highlight w:val="cyan"/>
        </w:rPr>
        <w:t xml:space="preserve"> and</w:t>
      </w:r>
      <w:r w:rsidRPr="00E1752D">
        <w:rPr>
          <w:rStyle w:val="StyleUnderline"/>
        </w:rPr>
        <w:t xml:space="preserve"> </w:t>
      </w:r>
      <w:r w:rsidRPr="00E1752D">
        <w:rPr>
          <w:rStyle w:val="Emphasis"/>
        </w:rPr>
        <w:t xml:space="preserve">other </w:t>
      </w:r>
      <w:r w:rsidRPr="00D90FFC">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50276A75" w14:textId="77777777" w:rsidR="003473DB" w:rsidRPr="00814362" w:rsidRDefault="003473DB" w:rsidP="003473DB">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D90FFC">
        <w:rPr>
          <w:rStyle w:val="Emphasis"/>
          <w:highlight w:val="cyan"/>
        </w:rPr>
        <w:t>Canada</w:t>
      </w:r>
      <w:r w:rsidRPr="00D90FFC">
        <w:rPr>
          <w:rStyle w:val="StyleUnderline"/>
          <w:highlight w:val="cyan"/>
        </w:rPr>
        <w:t xml:space="preserve"> was a leading </w:t>
      </w:r>
      <w:r w:rsidRPr="00D90FFC">
        <w:rPr>
          <w:rStyle w:val="Emphasis"/>
          <w:highlight w:val="cyan"/>
        </w:rPr>
        <w:t>middle power</w:t>
      </w:r>
      <w:r w:rsidRPr="00814362">
        <w:rPr>
          <w:sz w:val="16"/>
        </w:rPr>
        <w:t xml:space="preserve"> within one of two bounded geographic blocs, </w:t>
      </w:r>
      <w:r w:rsidRPr="00D90FFC">
        <w:rPr>
          <w:rStyle w:val="Emphasis"/>
          <w:highlight w:val="cyan"/>
        </w:rPr>
        <w:t>today</w:t>
      </w:r>
      <w:r w:rsidRPr="00AE2822">
        <w:rPr>
          <w:rStyle w:val="StyleUnderline"/>
        </w:rPr>
        <w:t xml:space="preserve"> it faces the </w:t>
      </w:r>
      <w:r w:rsidRPr="00D90FFC">
        <w:rPr>
          <w:rStyle w:val="StyleUnderline"/>
          <w:highlight w:val="cyan"/>
        </w:rPr>
        <w:t xml:space="preserve">prospect of </w:t>
      </w:r>
      <w:r w:rsidRPr="00D90FFC">
        <w:rPr>
          <w:rStyle w:val="Emphasis"/>
          <w:highlight w:val="cyan"/>
        </w:rPr>
        <w:t>becoming</w:t>
      </w:r>
      <w:r w:rsidRPr="00AE2822">
        <w:rPr>
          <w:rStyle w:val="StyleUnderline"/>
        </w:rPr>
        <w:t xml:space="preserve"> a </w:t>
      </w:r>
      <w:r w:rsidRPr="00D90FFC">
        <w:rPr>
          <w:rStyle w:val="Emphasis"/>
          <w:highlight w:val="cyan"/>
        </w:rPr>
        <w:t>marginal</w:t>
      </w:r>
      <w:r w:rsidRPr="00AE2822">
        <w:rPr>
          <w:rStyle w:val="Emphasis"/>
        </w:rPr>
        <w:t xml:space="preserve"> state</w:t>
      </w:r>
      <w:r w:rsidRPr="00AE2822">
        <w:rPr>
          <w:rStyle w:val="StyleUnderline"/>
        </w:rPr>
        <w:t xml:space="preserve">.” One </w:t>
      </w:r>
      <w:r w:rsidRPr="00D90FFC">
        <w:rPr>
          <w:rStyle w:val="Emphasis"/>
          <w:highlight w:val="cyan"/>
        </w:rPr>
        <w:t>criterion</w:t>
      </w:r>
      <w:r w:rsidRPr="00814362">
        <w:rPr>
          <w:sz w:val="16"/>
        </w:rPr>
        <w:t xml:space="preserve"> for having influence </w:t>
      </w:r>
      <w:r w:rsidRPr="00D90FFC">
        <w:rPr>
          <w:rStyle w:val="StyleUnderline"/>
          <w:highlight w:val="cyan"/>
        </w:rPr>
        <w:t>is</w:t>
      </w:r>
      <w:r w:rsidRPr="00AE2822">
        <w:rPr>
          <w:rStyle w:val="StyleUnderline"/>
        </w:rPr>
        <w:t xml:space="preserve"> to have </w:t>
      </w:r>
      <w:r w:rsidRPr="00D90FFC">
        <w:rPr>
          <w:rStyle w:val="Emphasis"/>
          <w:highlight w:val="cyan"/>
        </w:rPr>
        <w:t>capacity</w:t>
      </w:r>
      <w:r w:rsidRPr="00AE2822">
        <w:rPr>
          <w:rStyle w:val="StyleUnderline"/>
        </w:rPr>
        <w:t xml:space="preserve"> relative to your neighbours:</w:t>
      </w:r>
      <w:r w:rsidRPr="00814362">
        <w:rPr>
          <w:sz w:val="16"/>
        </w:rPr>
        <w:t xml:space="preserve"> </w:t>
      </w:r>
      <w:r w:rsidRPr="00D90FFC">
        <w:rPr>
          <w:rStyle w:val="Emphasis"/>
          <w:highlight w:val="cyan"/>
        </w:rPr>
        <w:t>if</w:t>
      </w:r>
      <w:r w:rsidRPr="00654DBC">
        <w:rPr>
          <w:rStyle w:val="StyleUnderline"/>
        </w:rPr>
        <w:t xml:space="preserve"> Canada were </w:t>
      </w:r>
      <w:r w:rsidRPr="00D90FFC">
        <w:rPr>
          <w:rStyle w:val="StyleUnderline"/>
          <w:highlight w:val="cyan"/>
        </w:rPr>
        <w:t xml:space="preserve">a </w:t>
      </w:r>
      <w:r w:rsidRPr="00D90FFC">
        <w:rPr>
          <w:rStyle w:val="Emphasis"/>
          <w:highlight w:val="cyan"/>
        </w:rPr>
        <w:t>leader</w:t>
      </w:r>
      <w:r w:rsidRPr="00D90FFC">
        <w:rPr>
          <w:rStyle w:val="StyleUnderline"/>
          <w:highlight w:val="cyan"/>
        </w:rPr>
        <w:t xml:space="preserve"> in a subset of </w:t>
      </w:r>
      <w:r w:rsidRPr="00D90FFC">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D90FFC">
        <w:rPr>
          <w:rStyle w:val="Emphasis"/>
          <w:highlight w:val="cyan"/>
        </w:rPr>
        <w:t>real leverage</w:t>
      </w:r>
      <w:r w:rsidRPr="00D90FFC">
        <w:rPr>
          <w:rStyle w:val="StyleUnderline"/>
          <w:highlight w:val="cyan"/>
        </w:rPr>
        <w:t xml:space="preserve"> even if</w:t>
      </w:r>
      <w:r w:rsidRPr="00654DBC">
        <w:rPr>
          <w:rStyle w:val="StyleUnderline"/>
        </w:rPr>
        <w:t xml:space="preserve"> its overall </w:t>
      </w:r>
      <w:r w:rsidRPr="00D90FFC">
        <w:rPr>
          <w:rStyle w:val="Emphasis"/>
          <w:highlight w:val="cyan"/>
        </w:rPr>
        <w:t>military</w:t>
      </w:r>
      <w:r w:rsidRPr="00654DBC">
        <w:rPr>
          <w:rStyle w:val="StyleUnderline"/>
        </w:rPr>
        <w:t xml:space="preserve"> contribution were still </w:t>
      </w:r>
      <w:r w:rsidRPr="00D90FFC">
        <w:rPr>
          <w:rStyle w:val="Emphasis"/>
          <w:highlight w:val="cyan"/>
        </w:rPr>
        <w:t>modest</w:t>
      </w:r>
      <w:r w:rsidRPr="00814362">
        <w:rPr>
          <w:sz w:val="16"/>
        </w:rPr>
        <w:t>.</w:t>
      </w:r>
    </w:p>
    <w:p w14:paraId="132BD968" w14:textId="77777777" w:rsidR="003473DB" w:rsidRPr="00B24D75" w:rsidRDefault="003473DB" w:rsidP="003473DB">
      <w:pPr>
        <w:pStyle w:val="Heading4"/>
      </w:pPr>
      <w:r>
        <w:lastRenderedPageBreak/>
        <w:t xml:space="preserve">Canadian leadership prevents </w:t>
      </w:r>
      <w:r>
        <w:rPr>
          <w:u w:val="single"/>
        </w:rPr>
        <w:t>breakdown</w:t>
      </w:r>
      <w:r>
        <w:t xml:space="preserve"> of </w:t>
      </w:r>
      <w:r>
        <w:rPr>
          <w:u w:val="single"/>
        </w:rPr>
        <w:t>multilateral institutions</w:t>
      </w:r>
      <w:r>
        <w:t>---extinction.</w:t>
      </w:r>
    </w:p>
    <w:p w14:paraId="144033FD" w14:textId="77777777" w:rsidR="003473DB" w:rsidRDefault="003473DB" w:rsidP="003473DB">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To Defend West, Reinvigorate Multilateralism,” </w:t>
      </w:r>
      <w:r w:rsidRPr="00EA0137">
        <w:t>https://www.hilltimes.com/2018/04/30/142115/142115</w:t>
      </w:r>
      <w:r w:rsidRPr="007C6184">
        <w:t>]</w:t>
      </w:r>
    </w:p>
    <w:p w14:paraId="7E173624" w14:textId="77777777" w:rsidR="003473DB" w:rsidRPr="00B24D75" w:rsidRDefault="003473DB" w:rsidP="003473DB">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D90FFC">
        <w:rPr>
          <w:rStyle w:val="StyleUnderline"/>
          <w:highlight w:val="cyan"/>
        </w:rPr>
        <w:t xml:space="preserve">to reinvigorate </w:t>
      </w:r>
      <w:r w:rsidRPr="00D90FFC">
        <w:rPr>
          <w:rStyle w:val="Emphasis"/>
          <w:highlight w:val="cyan"/>
        </w:rPr>
        <w:t>multilat</w:t>
      </w:r>
      <w:r w:rsidRPr="00E52545">
        <w:rPr>
          <w:rStyle w:val="Emphasis"/>
        </w:rPr>
        <w:t>eralism</w:t>
      </w:r>
      <w:r w:rsidRPr="00E52545">
        <w:rPr>
          <w:rStyle w:val="StyleUnderline"/>
        </w:rPr>
        <w:t xml:space="preserve">, and to </w:t>
      </w:r>
      <w:r w:rsidRPr="00D90FFC">
        <w:rPr>
          <w:rStyle w:val="StyleUnderline"/>
          <w:highlight w:val="cyan"/>
        </w:rPr>
        <w:t>strengthen</w:t>
      </w:r>
      <w:r w:rsidRPr="00E52545">
        <w:rPr>
          <w:rStyle w:val="StyleUnderline"/>
        </w:rPr>
        <w:t xml:space="preserve"> our multilateral institutions</w:t>
      </w:r>
      <w:r w:rsidRPr="00B24D75">
        <w:rPr>
          <w:sz w:val="16"/>
        </w:rPr>
        <w:t>.</w:t>
      </w:r>
    </w:p>
    <w:p w14:paraId="5B84FCFC" w14:textId="77777777" w:rsidR="003473DB" w:rsidRPr="00B24D75" w:rsidRDefault="003473DB" w:rsidP="003473DB">
      <w:pPr>
        <w:rPr>
          <w:sz w:val="16"/>
        </w:rPr>
      </w:pPr>
      <w:r w:rsidRPr="00B24D75">
        <w:rPr>
          <w:sz w:val="16"/>
        </w:rPr>
        <w:t xml:space="preserve">It was a message that </w:t>
      </w:r>
      <w:r w:rsidRPr="00D90FFC">
        <w:rPr>
          <w:rStyle w:val="Emphasis"/>
          <w:highlight w:val="cyan"/>
        </w:rPr>
        <w:t>Canada</w:t>
      </w:r>
      <w:r w:rsidRPr="00B24D75">
        <w:rPr>
          <w:sz w:val="16"/>
        </w:rPr>
        <w:t xml:space="preserve"> can and should embrace. </w:t>
      </w:r>
      <w:r w:rsidRPr="00D90FFC">
        <w:rPr>
          <w:rStyle w:val="StyleUnderline"/>
          <w:highlight w:val="cyan"/>
        </w:rPr>
        <w:t xml:space="preserve">The </w:t>
      </w:r>
      <w:r w:rsidRPr="00D90FFC">
        <w:rPr>
          <w:rStyle w:val="Emphasis"/>
          <w:highlight w:val="cyan"/>
        </w:rPr>
        <w:t>alt</w:t>
      </w:r>
      <w:r w:rsidRPr="00EA0137">
        <w:rPr>
          <w:rStyle w:val="Emphasis"/>
        </w:rPr>
        <w:t>ernative</w:t>
      </w:r>
      <w:r w:rsidRPr="00EA0137">
        <w:rPr>
          <w:rStyle w:val="StyleUnderline"/>
        </w:rPr>
        <w:t xml:space="preserve"> </w:t>
      </w:r>
      <w:r w:rsidRPr="00D90FFC">
        <w:rPr>
          <w:rStyle w:val="StyleUnderline"/>
          <w:highlight w:val="cyan"/>
        </w:rPr>
        <w:t>is</w:t>
      </w:r>
      <w:r w:rsidRPr="007A2094">
        <w:rPr>
          <w:rStyle w:val="StyleUnderline"/>
        </w:rPr>
        <w:t xml:space="preserve"> a high risk of </w:t>
      </w:r>
      <w:r w:rsidRPr="007A2094">
        <w:rPr>
          <w:rStyle w:val="Emphasis"/>
        </w:rPr>
        <w:t>global disorder</w:t>
      </w:r>
      <w:r w:rsidRPr="007A2094">
        <w:rPr>
          <w:rStyle w:val="StyleUnderline"/>
        </w:rPr>
        <w:t xml:space="preserve">, the </w:t>
      </w:r>
      <w:r w:rsidRPr="00D90FFC">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17EA3DC5" w14:textId="77777777" w:rsidR="003473DB" w:rsidRPr="00B24D75" w:rsidRDefault="003473DB" w:rsidP="003473DB">
      <w:pPr>
        <w:rPr>
          <w:sz w:val="16"/>
        </w:rPr>
      </w:pPr>
      <w:r w:rsidRPr="00B24D75">
        <w:rPr>
          <w:sz w:val="16"/>
        </w:rPr>
        <w:t xml:space="preserve">It is </w:t>
      </w:r>
      <w:r w:rsidRPr="00D90FFC">
        <w:rPr>
          <w:rStyle w:val="StyleUnderline"/>
          <w:highlight w:val="cyan"/>
        </w:rPr>
        <w:t>through</w:t>
      </w:r>
      <w:r w:rsidRPr="007A2094">
        <w:rPr>
          <w:rStyle w:val="StyleUnderline"/>
        </w:rPr>
        <w:t xml:space="preserve"> a </w:t>
      </w:r>
      <w:r w:rsidRPr="00EA0137">
        <w:rPr>
          <w:rStyle w:val="StyleUnderline"/>
        </w:rPr>
        <w:t xml:space="preserve">functioning and trusted </w:t>
      </w:r>
      <w:r w:rsidRPr="00D90FFC">
        <w:rPr>
          <w:rStyle w:val="Emphasis"/>
          <w:highlight w:val="cyan"/>
        </w:rPr>
        <w:t>multilat</w:t>
      </w:r>
      <w:r w:rsidRPr="007A2094">
        <w:rPr>
          <w:rStyle w:val="StyleUnderline"/>
        </w:rPr>
        <w:t xml:space="preserve">eral </w:t>
      </w:r>
      <w:r w:rsidRPr="00EA0137">
        <w:rPr>
          <w:rStyle w:val="StyleUnderline"/>
        </w:rPr>
        <w:t xml:space="preserve">system that </w:t>
      </w:r>
      <w:r w:rsidRPr="00D90FFC">
        <w:rPr>
          <w:rStyle w:val="StyleUnderline"/>
          <w:highlight w:val="cyan"/>
        </w:rPr>
        <w:t>we</w:t>
      </w:r>
      <w:r w:rsidRPr="00B24D75">
        <w:rPr>
          <w:sz w:val="16"/>
        </w:rPr>
        <w:t xml:space="preserve"> have the best hope of </w:t>
      </w:r>
      <w:r w:rsidRPr="00D90FFC">
        <w:rPr>
          <w:rStyle w:val="Emphasis"/>
          <w:highlight w:val="cyan"/>
        </w:rPr>
        <w:t>avert</w:t>
      </w:r>
      <w:r w:rsidRPr="00897077">
        <w:rPr>
          <w:rStyle w:val="StyleUnderline"/>
        </w:rPr>
        <w:t xml:space="preserve">ing trade </w:t>
      </w:r>
      <w:r w:rsidRPr="00D90FFC">
        <w:rPr>
          <w:rStyle w:val="Emphasis"/>
          <w:highlight w:val="cyan"/>
        </w:rPr>
        <w:t>wars</w:t>
      </w:r>
      <w:r w:rsidRPr="00D90FFC">
        <w:rPr>
          <w:rStyle w:val="StyleUnderline"/>
          <w:highlight w:val="cyan"/>
        </w:rPr>
        <w:t xml:space="preserve">, </w:t>
      </w:r>
      <w:r w:rsidRPr="00D90FFC">
        <w:rPr>
          <w:rStyle w:val="Emphasis"/>
          <w:highlight w:val="cyan"/>
        </w:rPr>
        <w:t>nuclear</w:t>
      </w:r>
      <w:r w:rsidRPr="007A2094">
        <w:rPr>
          <w:rStyle w:val="StyleUnderline"/>
        </w:rPr>
        <w:t xml:space="preserve"> confrontat</w:t>
      </w:r>
      <w:r w:rsidRPr="00EA0137">
        <w:rPr>
          <w:rStyle w:val="StyleUnderline"/>
        </w:rPr>
        <w:t xml:space="preserve">ion, </w:t>
      </w:r>
      <w:r w:rsidRPr="00D90FFC">
        <w:rPr>
          <w:rStyle w:val="Emphasis"/>
          <w:highlight w:val="cyan"/>
        </w:rPr>
        <w:t>environmental</w:t>
      </w:r>
      <w:r w:rsidRPr="00EA0137">
        <w:rPr>
          <w:rStyle w:val="StyleUnderline"/>
        </w:rPr>
        <w:t xml:space="preserve"> disaster, </w:t>
      </w:r>
      <w:r w:rsidRPr="00D90FFC">
        <w:rPr>
          <w:rStyle w:val="Emphasis"/>
          <w:highlight w:val="cyan"/>
        </w:rPr>
        <w:t>financial</w:t>
      </w:r>
      <w:r w:rsidRPr="00897077">
        <w:rPr>
          <w:rStyle w:val="Emphasis"/>
        </w:rPr>
        <w:t xml:space="preserve"> </w:t>
      </w:r>
      <w:r w:rsidRPr="00D90FFC">
        <w:rPr>
          <w:rStyle w:val="Emphasis"/>
          <w:highlight w:val="cyan"/>
        </w:rPr>
        <w:t>crises</w:t>
      </w:r>
      <w:r w:rsidRPr="007A2094">
        <w:rPr>
          <w:rStyle w:val="StyleUnderline"/>
        </w:rPr>
        <w:t xml:space="preserve">, and </w:t>
      </w:r>
      <w:r w:rsidRPr="00897077">
        <w:rPr>
          <w:rStyle w:val="StyleUnderline"/>
        </w:rPr>
        <w:t xml:space="preserve">the spread of </w:t>
      </w:r>
      <w:r w:rsidRPr="00D90FFC">
        <w:rPr>
          <w:rStyle w:val="Emphasis"/>
          <w:highlight w:val="cyan"/>
        </w:rPr>
        <w:t>terror</w:t>
      </w:r>
      <w:r w:rsidRPr="00EA0137">
        <w:rPr>
          <w:rStyle w:val="Emphasis"/>
        </w:rPr>
        <w:t>ism</w:t>
      </w:r>
      <w:r w:rsidRPr="00897077">
        <w:rPr>
          <w:rStyle w:val="StyleUnderline"/>
        </w:rPr>
        <w:t>, as well as</w:t>
      </w:r>
      <w:r w:rsidRPr="00B24D75">
        <w:rPr>
          <w:sz w:val="16"/>
        </w:rPr>
        <w:t xml:space="preserve"> building defences for </w:t>
      </w:r>
      <w:r w:rsidRPr="00D90FFC">
        <w:rPr>
          <w:rStyle w:val="Emphasis"/>
          <w:highlight w:val="cyan"/>
        </w:rPr>
        <w:t>cyber</w:t>
      </w:r>
      <w:r w:rsidRPr="00897077">
        <w:rPr>
          <w:rStyle w:val="StyleUnderline"/>
        </w:rPr>
        <w:t xml:space="preserve">security, and strengthening our capacity to deal with </w:t>
      </w:r>
      <w:r w:rsidRPr="00D90FFC">
        <w:rPr>
          <w:rStyle w:val="Emphasis"/>
          <w:highlight w:val="cyan"/>
        </w:rPr>
        <w:t>pandemics</w:t>
      </w:r>
      <w:r w:rsidRPr="00D90FFC">
        <w:rPr>
          <w:rStyle w:val="StyleUnderline"/>
          <w:highlight w:val="cyan"/>
        </w:rPr>
        <w:t xml:space="preserve">, </w:t>
      </w:r>
      <w:r w:rsidRPr="00D90FFC">
        <w:rPr>
          <w:rStyle w:val="Emphasis"/>
          <w:highlight w:val="cyan"/>
        </w:rPr>
        <w:t>food</w:t>
      </w:r>
      <w:r w:rsidRPr="00897077">
        <w:rPr>
          <w:rStyle w:val="Emphasis"/>
        </w:rPr>
        <w:t xml:space="preserve"> disasters</w:t>
      </w:r>
      <w:r w:rsidRPr="00897077">
        <w:rPr>
          <w:rStyle w:val="StyleUnderline"/>
        </w:rPr>
        <w:t xml:space="preserve">, </w:t>
      </w:r>
      <w:r w:rsidRPr="00D90FFC">
        <w:rPr>
          <w:rStyle w:val="StyleUnderline"/>
          <w:highlight w:val="cyan"/>
        </w:rPr>
        <w:t>and</w:t>
      </w:r>
      <w:r w:rsidRPr="00897077">
        <w:rPr>
          <w:rStyle w:val="StyleUnderline"/>
        </w:rPr>
        <w:t xml:space="preserve"> widespread </w:t>
      </w:r>
      <w:r w:rsidRPr="00D90FFC">
        <w:rPr>
          <w:rStyle w:val="Emphasis"/>
          <w:highlight w:val="cyan"/>
        </w:rPr>
        <w:t>migration</w:t>
      </w:r>
      <w:r w:rsidRPr="00B24D75">
        <w:rPr>
          <w:sz w:val="16"/>
        </w:rPr>
        <w:t>.</w:t>
      </w:r>
    </w:p>
    <w:p w14:paraId="10506977" w14:textId="77777777" w:rsidR="003473DB" w:rsidRPr="00B24D75" w:rsidRDefault="003473DB" w:rsidP="003473DB">
      <w:pPr>
        <w:rPr>
          <w:sz w:val="16"/>
        </w:rPr>
      </w:pPr>
      <w:r w:rsidRPr="00886CB0">
        <w:rPr>
          <w:rStyle w:val="StyleUnderline"/>
        </w:rPr>
        <w:t xml:space="preserve">Yet it is this </w:t>
      </w:r>
      <w:r w:rsidRPr="00EA0137">
        <w:rPr>
          <w:rStyle w:val="Emphasis"/>
        </w:rPr>
        <w:t>global order</w:t>
      </w:r>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77EAA4DD" w14:textId="77777777" w:rsidR="003473DB" w:rsidRPr="00B24D75" w:rsidRDefault="003473DB" w:rsidP="003473DB">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7FC399AF" w14:textId="77777777" w:rsidR="003473DB" w:rsidRPr="00B24D75" w:rsidRDefault="003473DB" w:rsidP="003473DB">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0DEBC1E4" w14:textId="77777777" w:rsidR="003473DB" w:rsidRPr="00B24D75" w:rsidRDefault="003473DB" w:rsidP="003473DB">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287A1049" w14:textId="77777777" w:rsidR="003473DB" w:rsidRPr="00B24D75" w:rsidRDefault="003473DB" w:rsidP="003473DB">
      <w:pPr>
        <w:rPr>
          <w:sz w:val="16"/>
        </w:rPr>
      </w:pPr>
      <w:r w:rsidRPr="00B24D75">
        <w:rPr>
          <w:sz w:val="16"/>
        </w:rPr>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6DCF8CCB" w14:textId="77777777" w:rsidR="003473DB" w:rsidRPr="00B24D75" w:rsidRDefault="003473DB" w:rsidP="003473DB">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D90FFC">
        <w:rPr>
          <w:rStyle w:val="Emphasis"/>
          <w:highlight w:val="cyan"/>
        </w:rPr>
        <w:t>decline</w:t>
      </w:r>
      <w:r w:rsidRPr="00D90FFC">
        <w:rPr>
          <w:rStyle w:val="StyleUnderline"/>
          <w:highlight w:val="cyan"/>
        </w:rPr>
        <w:t xml:space="preserve"> in</w:t>
      </w:r>
      <w:r w:rsidRPr="00886CB0">
        <w:rPr>
          <w:rStyle w:val="StyleUnderline"/>
        </w:rPr>
        <w:t xml:space="preserve"> commitment to </w:t>
      </w:r>
      <w:r w:rsidRPr="00886CB0">
        <w:rPr>
          <w:rStyle w:val="StyleUnderline"/>
        </w:rPr>
        <w:lastRenderedPageBreak/>
        <w:t xml:space="preserve">rules-based </w:t>
      </w:r>
      <w:r w:rsidRPr="00D90FFC">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4E594480" w14:textId="77777777" w:rsidR="003473DB" w:rsidRPr="00B24D75" w:rsidRDefault="003473DB" w:rsidP="003473DB">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D90FFC">
        <w:rPr>
          <w:rStyle w:val="Emphasis"/>
          <w:highlight w:val="cyan"/>
        </w:rPr>
        <w:t>take</w:t>
      </w:r>
      <w:r w:rsidRPr="00D90FFC">
        <w:rPr>
          <w:rStyle w:val="StyleUnderline"/>
          <w:highlight w:val="cyan"/>
        </w:rPr>
        <w:t xml:space="preserve"> the world to</w:t>
      </w:r>
      <w:r w:rsidRPr="00886CB0">
        <w:rPr>
          <w:rStyle w:val="StyleUnderline"/>
        </w:rPr>
        <w:t xml:space="preserve"> the </w:t>
      </w:r>
      <w:r w:rsidRPr="00D90FFC">
        <w:rPr>
          <w:rStyle w:val="Emphasis"/>
          <w:highlight w:val="cyan"/>
        </w:rPr>
        <w:t>brink</w:t>
      </w:r>
      <w:r w:rsidRPr="00D90FFC">
        <w:rPr>
          <w:rStyle w:val="StyleUnderline"/>
          <w:highlight w:val="cyan"/>
        </w:rPr>
        <w:t xml:space="preserve"> of</w:t>
      </w:r>
      <w:r w:rsidRPr="00886CB0">
        <w:rPr>
          <w:rStyle w:val="StyleUnderline"/>
        </w:rPr>
        <w:t xml:space="preserve"> </w:t>
      </w:r>
      <w:r w:rsidRPr="00886CB0">
        <w:rPr>
          <w:rStyle w:val="Emphasis"/>
        </w:rPr>
        <w:t xml:space="preserve">systems </w:t>
      </w:r>
      <w:r w:rsidRPr="00D90FFC">
        <w:rPr>
          <w:rStyle w:val="Emphasis"/>
          <w:highlight w:val="cyan"/>
        </w:rPr>
        <w:t>breakdown</w:t>
      </w:r>
      <w:r w:rsidRPr="00D90FFC">
        <w:rPr>
          <w:rStyle w:val="StyleUnderline"/>
          <w:highlight w:val="cyan"/>
        </w:rPr>
        <w:t>.”</w:t>
      </w:r>
    </w:p>
    <w:p w14:paraId="51A5CCF9" w14:textId="77777777" w:rsidR="003473DB" w:rsidRPr="00B24D75" w:rsidRDefault="003473DB" w:rsidP="003473DB">
      <w:pPr>
        <w:rPr>
          <w:sz w:val="16"/>
        </w:rPr>
      </w:pPr>
      <w:r w:rsidRPr="00B24D75">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60B54A91" w14:textId="77777777" w:rsidR="003473DB" w:rsidRPr="00B24D75" w:rsidRDefault="003473DB" w:rsidP="003473DB">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D90FFC">
        <w:rPr>
          <w:rStyle w:val="Emphasis"/>
          <w:highlight w:val="cyan"/>
        </w:rPr>
        <w:t>Canada</w:t>
      </w:r>
      <w:r w:rsidRPr="00D90FFC">
        <w:rPr>
          <w:rStyle w:val="StyleUnderline"/>
          <w:highlight w:val="cyan"/>
        </w:rPr>
        <w:t xml:space="preserve"> can </w:t>
      </w:r>
      <w:r w:rsidRPr="00D90FFC">
        <w:rPr>
          <w:rStyle w:val="Emphasis"/>
          <w:highlight w:val="cyan"/>
        </w:rPr>
        <w:t>strengthen</w:t>
      </w:r>
      <w:r w:rsidRPr="00B24D75">
        <w:rPr>
          <w:rStyle w:val="Emphasis"/>
        </w:rPr>
        <w:t xml:space="preserve"> its </w:t>
      </w:r>
      <w:r w:rsidRPr="00D90FFC">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25FA7BE9" w14:textId="77777777" w:rsidR="003473DB" w:rsidRPr="00B24D75" w:rsidRDefault="003473DB" w:rsidP="003473DB">
      <w:pPr>
        <w:rPr>
          <w:sz w:val="16"/>
        </w:rPr>
      </w:pPr>
      <w:r w:rsidRPr="00B24D75">
        <w:rPr>
          <w:sz w:val="16"/>
        </w:rPr>
        <w:t>These are all important.</w:t>
      </w:r>
    </w:p>
    <w:p w14:paraId="15706E51" w14:textId="77777777" w:rsidR="003473DB" w:rsidRPr="00B24D75" w:rsidRDefault="003473DB" w:rsidP="003473DB">
      <w:pPr>
        <w:rPr>
          <w:sz w:val="16"/>
        </w:rPr>
      </w:pPr>
      <w:r w:rsidRPr="00B24D75">
        <w:rPr>
          <w:sz w:val="16"/>
        </w:rPr>
        <w:t xml:space="preserve">But all depend on a reinvigorated multilateral system, with strong multilateral institutions based on shared goals and increased international cooperation. </w:t>
      </w:r>
      <w:r w:rsidRPr="00D90FFC">
        <w:rPr>
          <w:rStyle w:val="StyleUnderline"/>
          <w:highlight w:val="cyan"/>
        </w:rPr>
        <w:t>Given</w:t>
      </w:r>
      <w:r w:rsidRPr="00823D4A">
        <w:rPr>
          <w:rStyle w:val="StyleUnderline"/>
        </w:rPr>
        <w:t xml:space="preserve"> our </w:t>
      </w:r>
      <w:r w:rsidRPr="00D90FFC">
        <w:rPr>
          <w:rStyle w:val="Emphasis"/>
          <w:highlight w:val="cyan"/>
        </w:rPr>
        <w:t>history</w:t>
      </w:r>
      <w:r w:rsidRPr="00D90FFC">
        <w:rPr>
          <w:rStyle w:val="StyleUnderline"/>
          <w:highlight w:val="cyan"/>
        </w:rPr>
        <w:t xml:space="preserve"> of</w:t>
      </w:r>
      <w:r w:rsidRPr="00823D4A">
        <w:rPr>
          <w:rStyle w:val="StyleUnderline"/>
        </w:rPr>
        <w:t xml:space="preserve"> support for a </w:t>
      </w:r>
      <w:r w:rsidRPr="00D90FFC">
        <w:rPr>
          <w:rStyle w:val="Emphasis"/>
          <w:highlight w:val="cyan"/>
        </w:rPr>
        <w:t>multilat</w:t>
      </w:r>
      <w:r w:rsidRPr="00EA0137">
        <w:rPr>
          <w:rStyle w:val="Emphasis"/>
        </w:rPr>
        <w:t>eral</w:t>
      </w:r>
      <w:r w:rsidRPr="00823D4A">
        <w:rPr>
          <w:rStyle w:val="StyleUnderline"/>
        </w:rPr>
        <w:t xml:space="preserve"> world, </w:t>
      </w:r>
      <w:r w:rsidRPr="00D90FFC">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D90FFC">
        <w:rPr>
          <w:rStyle w:val="Emphasis"/>
          <w:highlight w:val="cyan"/>
        </w:rPr>
        <w:t>creation</w:t>
      </w:r>
      <w:r w:rsidRPr="00B24D75">
        <w:rPr>
          <w:sz w:val="16"/>
        </w:rPr>
        <w:t xml:space="preserve"> and early days of many </w:t>
      </w:r>
      <w:r w:rsidRPr="00D90FFC">
        <w:rPr>
          <w:rStyle w:val="StyleUnderline"/>
          <w:highlight w:val="cyan"/>
        </w:rPr>
        <w:t>of</w:t>
      </w:r>
      <w:r w:rsidRPr="00B24D75">
        <w:rPr>
          <w:rStyle w:val="StyleUnderline"/>
        </w:rPr>
        <w:t xml:space="preserve"> these </w:t>
      </w:r>
      <w:r w:rsidRPr="00D90FFC">
        <w:rPr>
          <w:rStyle w:val="StyleUnderline"/>
          <w:highlight w:val="cyan"/>
        </w:rPr>
        <w:t>institutions, becoming a</w:t>
      </w:r>
      <w:r w:rsidRPr="00B24D75">
        <w:rPr>
          <w:rStyle w:val="StyleUnderline"/>
        </w:rPr>
        <w:t xml:space="preserve"> </w:t>
      </w:r>
      <w:r w:rsidRPr="00B24D75">
        <w:rPr>
          <w:rStyle w:val="Emphasis"/>
        </w:rPr>
        <w:t xml:space="preserve">greater </w:t>
      </w:r>
      <w:r w:rsidRPr="00D90FFC">
        <w:rPr>
          <w:rStyle w:val="Emphasis"/>
          <w:highlight w:val="cyan"/>
        </w:rPr>
        <w:t>voice</w:t>
      </w:r>
      <w:r w:rsidRPr="00D90FFC">
        <w:rPr>
          <w:rStyle w:val="StyleUnderline"/>
          <w:highlight w:val="cyan"/>
        </w:rPr>
        <w:t xml:space="preserve"> for</w:t>
      </w:r>
      <w:r w:rsidRPr="00B24D75">
        <w:rPr>
          <w:rStyle w:val="StyleUnderline"/>
        </w:rPr>
        <w:t xml:space="preserve"> </w:t>
      </w:r>
      <w:r w:rsidRPr="00B24D75">
        <w:rPr>
          <w:rStyle w:val="Emphasis"/>
        </w:rPr>
        <w:t xml:space="preserve">global </w:t>
      </w:r>
      <w:r w:rsidRPr="00D90FFC">
        <w:rPr>
          <w:rStyle w:val="Emphasis"/>
          <w:highlight w:val="cyan"/>
        </w:rPr>
        <w:t>governance</w:t>
      </w:r>
      <w:r w:rsidRPr="00B24D75">
        <w:rPr>
          <w:rStyle w:val="StyleUnderline"/>
        </w:rPr>
        <w:t xml:space="preserve"> for a better future </w:t>
      </w:r>
      <w:r w:rsidRPr="00D90FFC">
        <w:rPr>
          <w:rStyle w:val="StyleUnderline"/>
          <w:highlight w:val="cyan"/>
        </w:rPr>
        <w:t>should be</w:t>
      </w:r>
      <w:r w:rsidRPr="00B24D75">
        <w:rPr>
          <w:sz w:val="16"/>
        </w:rPr>
        <w:t xml:space="preserve"> at the heart of </w:t>
      </w:r>
      <w:r w:rsidRPr="00B24D75">
        <w:rPr>
          <w:rStyle w:val="StyleUnderline"/>
        </w:rPr>
        <w:t xml:space="preserve">our </w:t>
      </w:r>
      <w:r w:rsidRPr="00D90FFC">
        <w:rPr>
          <w:rStyle w:val="StyleUnderline"/>
          <w:highlight w:val="cyan"/>
        </w:rPr>
        <w:t>foreign policy</w:t>
      </w:r>
      <w:r w:rsidRPr="00B24D75">
        <w:rPr>
          <w:sz w:val="16"/>
        </w:rPr>
        <w:t>, in step with like-minded nations.</w:t>
      </w:r>
    </w:p>
    <w:p w14:paraId="1544D6A5" w14:textId="77777777" w:rsidR="003473DB" w:rsidRPr="00B24D75" w:rsidRDefault="003473DB" w:rsidP="003473DB">
      <w:pPr>
        <w:rPr>
          <w:sz w:val="16"/>
        </w:rPr>
      </w:pPr>
      <w:r w:rsidRPr="00B24D75">
        <w:rPr>
          <w:sz w:val="16"/>
        </w:rPr>
        <w:t xml:space="preserve">Macron has set the tone in his great speech to Americans before the U.S. Congress. It should be our cause as well because </w:t>
      </w:r>
      <w:r w:rsidRPr="00D90FFC">
        <w:rPr>
          <w:rStyle w:val="StyleUnderline"/>
          <w:highlight w:val="cyan"/>
        </w:rPr>
        <w:t>unless we have</w:t>
      </w:r>
      <w:r w:rsidRPr="00B24D75">
        <w:rPr>
          <w:sz w:val="16"/>
        </w:rPr>
        <w:t xml:space="preserve"> a reinvigorated </w:t>
      </w:r>
      <w:r w:rsidRPr="00D90FFC">
        <w:rPr>
          <w:rStyle w:val="Emphasis"/>
          <w:highlight w:val="cyan"/>
        </w:rPr>
        <w:t>multilat</w:t>
      </w:r>
      <w:r w:rsidRPr="00EA0137">
        <w:rPr>
          <w:rStyle w:val="Emphasis"/>
        </w:rPr>
        <w:t>eralism</w:t>
      </w:r>
      <w:r w:rsidRPr="00EA0137">
        <w:rPr>
          <w:rStyle w:val="StyleUnderline"/>
        </w:rPr>
        <w:t xml:space="preserve"> </w:t>
      </w:r>
      <w:r w:rsidRPr="00D90FFC">
        <w:rPr>
          <w:rStyle w:val="StyleUnderline"/>
          <w:highlight w:val="cyan"/>
        </w:rPr>
        <w:t>we won’t solve</w:t>
      </w:r>
      <w:r w:rsidRPr="007A2094">
        <w:rPr>
          <w:rStyle w:val="StyleUnderline"/>
        </w:rPr>
        <w:t xml:space="preserve"> many of the </w:t>
      </w:r>
      <w:r w:rsidRPr="00D90FFC">
        <w:rPr>
          <w:rStyle w:val="StyleUnderline"/>
          <w:highlight w:val="cyan"/>
        </w:rPr>
        <w:t xml:space="preserve">problems that </w:t>
      </w:r>
      <w:r w:rsidRPr="00D90FFC">
        <w:rPr>
          <w:rStyle w:val="Emphasis"/>
          <w:highlight w:val="cyan"/>
        </w:rPr>
        <w:t>threaten</w:t>
      </w:r>
      <w:r w:rsidRPr="007A2094">
        <w:rPr>
          <w:rStyle w:val="StyleUnderline"/>
        </w:rPr>
        <w:t xml:space="preserve"> our </w:t>
      </w:r>
      <w:r w:rsidRPr="007A2094">
        <w:rPr>
          <w:rStyle w:val="Emphasis"/>
        </w:rPr>
        <w:t xml:space="preserve">future </w:t>
      </w:r>
      <w:r w:rsidRPr="00D90FFC">
        <w:rPr>
          <w:rStyle w:val="Emphasis"/>
          <w:highlight w:val="cyan"/>
        </w:rPr>
        <w:t>world</w:t>
      </w:r>
      <w:r w:rsidRPr="00B24D75">
        <w:rPr>
          <w:sz w:val="16"/>
        </w:rPr>
        <w:t>, with grim prospects for the future.</w:t>
      </w:r>
    </w:p>
    <w:p w14:paraId="6A54DF09" w14:textId="77777777" w:rsidR="003473DB" w:rsidRDefault="003473DB" w:rsidP="003473DB">
      <w:pPr>
        <w:pStyle w:val="Heading3"/>
      </w:pPr>
      <w:r>
        <w:lastRenderedPageBreak/>
        <w:t>1NC---OFF</w:t>
      </w:r>
    </w:p>
    <w:p w14:paraId="6A2C0283" w14:textId="5E496D8C" w:rsidR="000D0899" w:rsidRPr="000D0899" w:rsidRDefault="000D0899" w:rsidP="000D0899">
      <w:pPr>
        <w:pStyle w:val="Heading4"/>
        <w:rPr>
          <w:u w:val="single"/>
        </w:rPr>
      </w:pPr>
      <w:r w:rsidRPr="000D0899">
        <w:rPr>
          <w:u w:val="single"/>
        </w:rPr>
        <w:t>Strategic Stability DA.</w:t>
      </w:r>
    </w:p>
    <w:p w14:paraId="16EE1E57" w14:textId="77777777" w:rsidR="003473DB" w:rsidRDefault="003473DB" w:rsidP="003473DB">
      <w:pPr>
        <w:pStyle w:val="Heading4"/>
      </w:pPr>
      <w:r>
        <w:t xml:space="preserve">Any significant </w:t>
      </w:r>
      <w:r>
        <w:rPr>
          <w:u w:val="single"/>
        </w:rPr>
        <w:t>expansion</w:t>
      </w:r>
      <w:r>
        <w:t xml:space="preserve"> of Arctic military activity risks </w:t>
      </w:r>
      <w:r>
        <w:rPr>
          <w:u w:val="single"/>
        </w:rPr>
        <w:t>spiraling escalation</w:t>
      </w:r>
      <w:r w:rsidRPr="005C21AC">
        <w:t xml:space="preserve">. </w:t>
      </w:r>
      <w:r>
        <w:t xml:space="preserve">Deterrence fails---they merely ensure the </w:t>
      </w:r>
      <w:r>
        <w:rPr>
          <w:u w:val="single"/>
        </w:rPr>
        <w:t>security dilemma</w:t>
      </w:r>
      <w:r w:rsidRPr="005C21AC">
        <w:t xml:space="preserve">. </w:t>
      </w:r>
    </w:p>
    <w:p w14:paraId="480E9FC9" w14:textId="77777777" w:rsidR="003473DB" w:rsidRDefault="003473DB" w:rsidP="003473DB">
      <w:r w:rsidRPr="008341CA">
        <w:rPr>
          <w:rStyle w:val="Style13ptBold"/>
        </w:rPr>
        <w:t xml:space="preserve">Féron ’18 </w:t>
      </w:r>
      <w:r w:rsidRPr="002110B6">
        <w:t>[</w:t>
      </w:r>
      <w:r>
        <w:t>Henri; 2018; Postdoctoral Research Associate at Columbia University School of Law; “A New Ocean: The Legal Challenges of the Artic Thaw,” 45 Ecology L. Q. 83]</w:t>
      </w:r>
    </w:p>
    <w:p w14:paraId="7414B3FD" w14:textId="77777777" w:rsidR="003473DB" w:rsidRPr="001E5133" w:rsidRDefault="003473DB" w:rsidP="003473DB">
      <w:pPr>
        <w:rPr>
          <w:sz w:val="16"/>
        </w:rPr>
      </w:pPr>
      <w:r w:rsidRPr="001E5133">
        <w:rPr>
          <w:sz w:val="16"/>
        </w:rPr>
        <w:t xml:space="preserve">These outcomes appear to have been wholly preventable—a product of mutual fear rather than necessity. Four periods can be distinguished in Russian Arctic security policy in the post-Cold War era, with none clearly directed at threatening the interests of other Arctic states. Ekaterina Klimenko, writing for the Stockholm International Peace Research Institute, first notes an almost complete disbanding of Russian Arctic forces in the 1990s, as the country was reeling from the Soviet collapse.276 The 2000s then ushered a period of national power restoration, notably through the State Rearmament Program, which unsettled neighbors despite the spending targets remaining much more modest than in the Soviet era.277 Klimenko notes for instance that while the Program paid particular attention to the overhaul of Russia’s northern fleet, in particular for submarine patrols in the Arctic, the number of operational submarines at Moscow’s disposal actually fell by three-quarters from 1986 to 2010.278 Klimenko then highlights a period of attempted cooperation beginning </w:t>
      </w:r>
      <w:r w:rsidRPr="008341CA">
        <w:rPr>
          <w:rStyle w:val="StyleUnderline"/>
        </w:rPr>
        <w:t>in 2008</w:t>
      </w:r>
      <w:r w:rsidRPr="001E5133">
        <w:rPr>
          <w:sz w:val="16"/>
        </w:rPr>
        <w:t xml:space="preserve">, as a key Russian policy document insisted that </w:t>
      </w:r>
      <w:r w:rsidRPr="008341CA">
        <w:rPr>
          <w:rStyle w:val="StyleUnderline"/>
        </w:rPr>
        <w:t xml:space="preserve">it was a </w:t>
      </w:r>
      <w:r w:rsidRPr="00D62B59">
        <w:rPr>
          <w:rStyle w:val="Emphasis"/>
        </w:rPr>
        <w:t>top strategic priority</w:t>
      </w:r>
      <w:r w:rsidRPr="008341CA">
        <w:rPr>
          <w:rStyle w:val="StyleUnderline"/>
        </w:rPr>
        <w:t xml:space="preserve"> for Russia to keep the Arctic a “zone of </w:t>
      </w:r>
      <w:r w:rsidRPr="00D62B59">
        <w:rPr>
          <w:rStyle w:val="Emphasis"/>
        </w:rPr>
        <w:t>peace</w:t>
      </w:r>
      <w:r w:rsidRPr="008341CA">
        <w:rPr>
          <w:rStyle w:val="StyleUnderline"/>
        </w:rPr>
        <w:t xml:space="preserve"> and </w:t>
      </w:r>
      <w:r w:rsidRPr="00D62B59">
        <w:rPr>
          <w:rStyle w:val="Emphasis"/>
        </w:rPr>
        <w:t>cooperation</w:t>
      </w:r>
      <w:r w:rsidRPr="008341CA">
        <w:rPr>
          <w:rStyle w:val="StyleUnderline"/>
        </w:rPr>
        <w:t>.”</w:t>
      </w:r>
      <w:r w:rsidRPr="001E5133">
        <w:rPr>
          <w:sz w:val="16"/>
        </w:rPr>
        <w:t xml:space="preserve">279 This posture presumably reflected the fact that </w:t>
      </w:r>
      <w:r w:rsidRPr="00D90FFC">
        <w:rPr>
          <w:rStyle w:val="StyleUnderline"/>
          <w:highlight w:val="cyan"/>
        </w:rPr>
        <w:t>Russia</w:t>
      </w:r>
      <w:r w:rsidRPr="008341CA">
        <w:rPr>
          <w:rStyle w:val="StyleUnderline"/>
        </w:rPr>
        <w:t xml:space="preserve"> </w:t>
      </w:r>
      <w:r w:rsidRPr="00D62B59">
        <w:rPr>
          <w:rStyle w:val="Emphasis"/>
        </w:rPr>
        <w:t xml:space="preserve">simply </w:t>
      </w:r>
      <w:r w:rsidRPr="00D90FFC">
        <w:rPr>
          <w:rStyle w:val="Emphasis"/>
          <w:highlight w:val="cyan"/>
        </w:rPr>
        <w:t>cannot afford</w:t>
      </w:r>
      <w:r w:rsidRPr="00D90FFC">
        <w:rPr>
          <w:rStyle w:val="StyleUnderline"/>
          <w:highlight w:val="cyan"/>
        </w:rPr>
        <w:t xml:space="preserve"> to</w:t>
      </w:r>
      <w:r w:rsidRPr="008341CA">
        <w:rPr>
          <w:rStyle w:val="StyleUnderline"/>
        </w:rPr>
        <w:t xml:space="preserve"> substantially </w:t>
      </w:r>
      <w:r w:rsidRPr="00D90FFC">
        <w:rPr>
          <w:rStyle w:val="StyleUnderline"/>
          <w:highlight w:val="cyan"/>
        </w:rPr>
        <w:t xml:space="preserve">fortify </w:t>
      </w:r>
      <w:r w:rsidRPr="00D90FFC">
        <w:rPr>
          <w:rStyle w:val="Emphasis"/>
          <w:highlight w:val="cyan"/>
        </w:rPr>
        <w:t>its</w:t>
      </w:r>
      <w:r w:rsidRPr="00D62B59">
        <w:rPr>
          <w:rStyle w:val="Emphasis"/>
        </w:rPr>
        <w:t xml:space="preserve"> extremely </w:t>
      </w:r>
      <w:r w:rsidRPr="00D90FFC">
        <w:rPr>
          <w:rStyle w:val="Emphasis"/>
          <w:highlight w:val="cyan"/>
        </w:rPr>
        <w:t>long</w:t>
      </w:r>
      <w:r w:rsidRPr="00D62B59">
        <w:rPr>
          <w:rStyle w:val="Emphasis"/>
        </w:rPr>
        <w:t xml:space="preserve"> northern </w:t>
      </w:r>
      <w:r w:rsidRPr="00D90FFC">
        <w:rPr>
          <w:rStyle w:val="Emphasis"/>
          <w:highlight w:val="cyan"/>
        </w:rPr>
        <w:t>coastline</w:t>
      </w:r>
      <w:r w:rsidRPr="001E5133">
        <w:rPr>
          <w:sz w:val="16"/>
        </w:rPr>
        <w:t xml:space="preserve">, especially considering that the Russian military budget is only about a seventh of America’s, and that the country’s economy was hit hard by plunging oil prices.280 In any case, </w:t>
      </w:r>
      <w:r w:rsidRPr="008341CA">
        <w:rPr>
          <w:rStyle w:val="StyleUnderline"/>
        </w:rPr>
        <w:t xml:space="preserve">this period was marked by Arctic </w:t>
      </w:r>
      <w:r w:rsidRPr="00D62B59">
        <w:rPr>
          <w:rStyle w:val="Emphasis"/>
        </w:rPr>
        <w:t>advances</w:t>
      </w:r>
      <w:r w:rsidRPr="001E5133">
        <w:rPr>
          <w:sz w:val="16"/>
        </w:rPr>
        <w:t xml:space="preserve"> such as the Ilulissat Declaration of 2008, the Norway-Russia Agreement on the Barents Sea in 2010, </w:t>
      </w:r>
      <w:r w:rsidRPr="008341CA">
        <w:rPr>
          <w:rStyle w:val="StyleUnderline"/>
        </w:rPr>
        <w:t>and</w:t>
      </w:r>
      <w:r w:rsidRPr="001E5133">
        <w:rPr>
          <w:sz w:val="16"/>
        </w:rPr>
        <w:t xml:space="preserve"> the setting up of Arctic </w:t>
      </w:r>
      <w:r w:rsidRPr="00D62B59">
        <w:rPr>
          <w:rStyle w:val="Emphasis"/>
        </w:rPr>
        <w:t>security roundtables</w:t>
      </w:r>
      <w:r w:rsidRPr="001E5133">
        <w:rPr>
          <w:sz w:val="16"/>
        </w:rPr>
        <w:t xml:space="preserve">.281 Note also that </w:t>
      </w:r>
      <w:r w:rsidRPr="00D90FFC">
        <w:rPr>
          <w:rStyle w:val="Emphasis"/>
          <w:highlight w:val="cyan"/>
        </w:rPr>
        <w:t>Russia’s</w:t>
      </w:r>
      <w:r w:rsidRPr="00D62B59">
        <w:rPr>
          <w:rStyle w:val="Emphasis"/>
        </w:rPr>
        <w:t xml:space="preserve"> 2013 Arctic </w:t>
      </w:r>
      <w:r w:rsidRPr="00D90FFC">
        <w:rPr>
          <w:rStyle w:val="Emphasis"/>
          <w:highlight w:val="cyan"/>
        </w:rPr>
        <w:t>Strategy</w:t>
      </w:r>
      <w:r w:rsidRPr="008341CA">
        <w:rPr>
          <w:rStyle w:val="StyleUnderline"/>
        </w:rPr>
        <w:t xml:space="preserve"> </w:t>
      </w:r>
      <w:r w:rsidRPr="00D90FFC">
        <w:rPr>
          <w:rStyle w:val="StyleUnderline"/>
          <w:highlight w:val="cyan"/>
        </w:rPr>
        <w:t xml:space="preserve">outlines </w:t>
      </w:r>
      <w:r w:rsidRPr="00D90FFC">
        <w:rPr>
          <w:rStyle w:val="Emphasis"/>
          <w:highlight w:val="cyan"/>
        </w:rPr>
        <w:t>exclusive</w:t>
      </w:r>
      <w:r w:rsidRPr="00D62B59">
        <w:rPr>
          <w:rStyle w:val="Emphasis"/>
        </w:rPr>
        <w:t xml:space="preserve">ly </w:t>
      </w:r>
      <w:r w:rsidRPr="00D90FFC">
        <w:rPr>
          <w:rStyle w:val="Emphasis"/>
          <w:highlight w:val="cyan"/>
        </w:rPr>
        <w:t>defens</w:t>
      </w:r>
      <w:r w:rsidRPr="00D62B59">
        <w:rPr>
          <w:rStyle w:val="Emphasis"/>
        </w:rPr>
        <w:t>ive goals</w:t>
      </w:r>
      <w:r w:rsidRPr="001E5133">
        <w:rPr>
          <w:sz w:val="16"/>
        </w:rPr>
        <w:t xml:space="preserve"> for Russian armed forces in the region, such as safeguarding sovereign rights, providing strategic deterrence, and repelling aggression.282 Finally, the </w:t>
      </w:r>
      <w:r w:rsidRPr="008341CA">
        <w:rPr>
          <w:rStyle w:val="StyleUnderline"/>
        </w:rPr>
        <w:t>2014</w:t>
      </w:r>
      <w:r w:rsidRPr="001E5133">
        <w:rPr>
          <w:sz w:val="16"/>
        </w:rPr>
        <w:t xml:space="preserve"> Ukraine crisis </w:t>
      </w:r>
      <w:r w:rsidRPr="008341CA">
        <w:rPr>
          <w:rStyle w:val="StyleUnderline"/>
        </w:rPr>
        <w:t xml:space="preserve">began a period of </w:t>
      </w:r>
      <w:r w:rsidRPr="00D62B59">
        <w:rPr>
          <w:rStyle w:val="Emphasis"/>
        </w:rPr>
        <w:t>rapidly deteriorating Russo-Western relations</w:t>
      </w:r>
      <w:r w:rsidRPr="008341CA">
        <w:rPr>
          <w:rStyle w:val="StyleUnderline"/>
        </w:rPr>
        <w:t xml:space="preserve"> and a </w:t>
      </w:r>
      <w:r w:rsidRPr="00D62B59">
        <w:rPr>
          <w:rStyle w:val="Emphasis"/>
        </w:rPr>
        <w:t>strengthening</w:t>
      </w:r>
      <w:r w:rsidRPr="008341CA">
        <w:rPr>
          <w:rStyle w:val="StyleUnderline"/>
        </w:rPr>
        <w:t xml:space="preserve"> of Russia’s Arctic posture</w:t>
      </w:r>
      <w:r w:rsidRPr="001E5133">
        <w:rPr>
          <w:sz w:val="16"/>
        </w:rPr>
        <w:t xml:space="preserve">, for instance </w:t>
      </w:r>
      <w:r w:rsidRPr="008341CA">
        <w:rPr>
          <w:rStyle w:val="StyleUnderline"/>
        </w:rPr>
        <w:t xml:space="preserve">through </w:t>
      </w:r>
      <w:r w:rsidRPr="00D62B59">
        <w:rPr>
          <w:rStyle w:val="Emphasis"/>
        </w:rPr>
        <w:t>large military exercises</w:t>
      </w:r>
      <w:r w:rsidRPr="008341CA">
        <w:rPr>
          <w:rStyle w:val="StyleUnderline"/>
        </w:rPr>
        <w:t xml:space="preserve"> mirroring those of NATO</w:t>
      </w:r>
      <w:r w:rsidRPr="001E5133">
        <w:rPr>
          <w:sz w:val="16"/>
        </w:rPr>
        <w:t xml:space="preserve"> and the setting up of a Joint Strategic Command for Russia’s northern forces.283 Klimenko notes, however, that many Russian military developments in the region since 2013 are products of plans that were announced long before the Ukraine crisis, such as the State Rearmament Program.284 So while it may be expected that other Arctic States would seek, like Russia, to proportionately protect their Arctic interests, there does not yet appear to have been any particular event making Arctic militarization an ineluctable necessity.285 </w:t>
      </w:r>
    </w:p>
    <w:p w14:paraId="5949E62C" w14:textId="77777777" w:rsidR="003473DB" w:rsidRPr="001E5133" w:rsidRDefault="003473DB" w:rsidP="003473DB">
      <w:pPr>
        <w:rPr>
          <w:sz w:val="16"/>
        </w:rPr>
      </w:pPr>
      <w:r w:rsidRPr="001E5133">
        <w:rPr>
          <w:sz w:val="16"/>
        </w:rPr>
        <w:t xml:space="preserve">Be that as it may, </w:t>
      </w:r>
      <w:r w:rsidRPr="008341CA">
        <w:rPr>
          <w:rStyle w:val="StyleUnderline"/>
        </w:rPr>
        <w:t xml:space="preserve">the </w:t>
      </w:r>
      <w:r w:rsidRPr="00D90FFC">
        <w:rPr>
          <w:rStyle w:val="StyleUnderline"/>
          <w:highlight w:val="cyan"/>
        </w:rPr>
        <w:t>Arctic</w:t>
      </w:r>
      <w:r w:rsidRPr="008341CA">
        <w:rPr>
          <w:rStyle w:val="StyleUnderline"/>
        </w:rPr>
        <w:t xml:space="preserve"> is</w:t>
      </w:r>
      <w:r w:rsidRPr="001E5133">
        <w:rPr>
          <w:sz w:val="16"/>
        </w:rPr>
        <w:t xml:space="preserve"> also </w:t>
      </w:r>
      <w:r w:rsidRPr="008341CA">
        <w:rPr>
          <w:rStyle w:val="StyleUnderline"/>
        </w:rPr>
        <w:t xml:space="preserve">at </w:t>
      </w:r>
      <w:r w:rsidRPr="00D90FFC">
        <w:rPr>
          <w:rStyle w:val="StyleUnderline"/>
          <w:highlight w:val="cyan"/>
        </w:rPr>
        <w:t>risk</w:t>
      </w:r>
      <w:r w:rsidRPr="008341CA">
        <w:rPr>
          <w:rStyle w:val="StyleUnderline"/>
        </w:rPr>
        <w:t xml:space="preserve"> of </w:t>
      </w:r>
      <w:r w:rsidRPr="00D90FFC">
        <w:rPr>
          <w:rStyle w:val="Emphasis"/>
          <w:highlight w:val="cyan"/>
        </w:rPr>
        <w:t>nuc</w:t>
      </w:r>
      <w:r w:rsidRPr="00D62B59">
        <w:rPr>
          <w:rStyle w:val="Emphasis"/>
        </w:rPr>
        <w:t xml:space="preserve">lear </w:t>
      </w:r>
      <w:r w:rsidRPr="00D90FFC">
        <w:rPr>
          <w:rStyle w:val="Emphasis"/>
          <w:highlight w:val="cyan"/>
        </w:rPr>
        <w:t>escalation</w:t>
      </w:r>
      <w:r w:rsidRPr="008341CA">
        <w:rPr>
          <w:rStyle w:val="StyleUnderline"/>
        </w:rPr>
        <w:t xml:space="preserve">. Because it represents a </w:t>
      </w:r>
      <w:r w:rsidRPr="00D62B59">
        <w:rPr>
          <w:rStyle w:val="Emphasis"/>
        </w:rPr>
        <w:t>direct way</w:t>
      </w:r>
      <w:r w:rsidRPr="008341CA">
        <w:rPr>
          <w:rStyle w:val="StyleUnderline"/>
        </w:rPr>
        <w:t xml:space="preserve"> for the </w:t>
      </w:r>
      <w:r w:rsidRPr="00D62B59">
        <w:rPr>
          <w:rStyle w:val="Emphasis"/>
        </w:rPr>
        <w:t>two most important nuclear powers</w:t>
      </w:r>
      <w:r w:rsidRPr="008341CA">
        <w:rPr>
          <w:rStyle w:val="StyleUnderline"/>
        </w:rPr>
        <w:t xml:space="preserve"> to bomb each other, it has been </w:t>
      </w:r>
      <w:r w:rsidRPr="00D62B59">
        <w:rPr>
          <w:rStyle w:val="Emphasis"/>
        </w:rPr>
        <w:t xml:space="preserve">regularly </w:t>
      </w:r>
      <w:r w:rsidRPr="00D90FFC">
        <w:rPr>
          <w:rStyle w:val="Emphasis"/>
          <w:highlight w:val="cyan"/>
        </w:rPr>
        <w:t>patrolled</w:t>
      </w:r>
      <w:r w:rsidRPr="00D90FFC">
        <w:rPr>
          <w:rStyle w:val="StyleUnderline"/>
          <w:highlight w:val="cyan"/>
        </w:rPr>
        <w:t xml:space="preserve"> by</w:t>
      </w:r>
      <w:r w:rsidRPr="008341CA">
        <w:rPr>
          <w:rStyle w:val="StyleUnderline"/>
        </w:rPr>
        <w:t xml:space="preserve"> </w:t>
      </w:r>
      <w:r w:rsidRPr="00D62B59">
        <w:rPr>
          <w:rStyle w:val="Emphasis"/>
        </w:rPr>
        <w:t xml:space="preserve">long-range </w:t>
      </w:r>
      <w:r w:rsidRPr="00D90FFC">
        <w:rPr>
          <w:rStyle w:val="Emphasis"/>
          <w:highlight w:val="cyan"/>
        </w:rPr>
        <w:t>nuc</w:t>
      </w:r>
      <w:r w:rsidRPr="00D62B59">
        <w:rPr>
          <w:rStyle w:val="Emphasis"/>
        </w:rPr>
        <w:t xml:space="preserve">lear </w:t>
      </w:r>
      <w:r w:rsidRPr="00D90FFC">
        <w:rPr>
          <w:rStyle w:val="Emphasis"/>
          <w:highlight w:val="cyan"/>
        </w:rPr>
        <w:t>bombers</w:t>
      </w:r>
      <w:r w:rsidRPr="00D90FFC">
        <w:rPr>
          <w:rStyle w:val="StyleUnderline"/>
          <w:highlight w:val="cyan"/>
        </w:rPr>
        <w:t xml:space="preserve"> and</w:t>
      </w:r>
      <w:r w:rsidRPr="008341CA">
        <w:rPr>
          <w:rStyle w:val="StyleUnderline"/>
        </w:rPr>
        <w:t xml:space="preserve"> by </w:t>
      </w:r>
      <w:r w:rsidRPr="00D62B59">
        <w:rPr>
          <w:rStyle w:val="Emphasis"/>
        </w:rPr>
        <w:t xml:space="preserve">nuclear-armed </w:t>
      </w:r>
      <w:r w:rsidRPr="00D90FFC">
        <w:rPr>
          <w:rStyle w:val="Emphasis"/>
          <w:highlight w:val="cyan"/>
        </w:rPr>
        <w:t>sub</w:t>
      </w:r>
      <w:r w:rsidRPr="00D62B59">
        <w:rPr>
          <w:rStyle w:val="Emphasis"/>
        </w:rPr>
        <w:t>marine</w:t>
      </w:r>
      <w:r w:rsidRPr="00D90FFC">
        <w:rPr>
          <w:rStyle w:val="Emphasis"/>
          <w:highlight w:val="cyan"/>
        </w:rPr>
        <w:t>s</w:t>
      </w:r>
      <w:r w:rsidRPr="001E5133">
        <w:rPr>
          <w:sz w:val="16"/>
        </w:rPr>
        <w:t xml:space="preserve"> since the Cold War.286 The mutual downsizing of arsenals after the collapse of the Soviet Union did relax the nuclear danger for a time.287 Yet </w:t>
      </w:r>
      <w:r w:rsidRPr="008341CA">
        <w:rPr>
          <w:rStyle w:val="StyleUnderline"/>
        </w:rPr>
        <w:t xml:space="preserve">tensions are </w:t>
      </w:r>
      <w:r w:rsidRPr="00D62B59">
        <w:rPr>
          <w:rStyle w:val="Emphasis"/>
        </w:rPr>
        <w:t>on the rise</w:t>
      </w:r>
      <w:r w:rsidRPr="008341CA">
        <w:rPr>
          <w:rStyle w:val="StyleUnderline"/>
        </w:rPr>
        <w:t xml:space="preserve"> again after Washington noticed its withdraw from the</w:t>
      </w:r>
      <w:r w:rsidRPr="001E5133">
        <w:rPr>
          <w:sz w:val="16"/>
        </w:rPr>
        <w:t xml:space="preserve"> Anti-Ballistic Missile Treaty (</w:t>
      </w:r>
      <w:r w:rsidRPr="00D62B59">
        <w:rPr>
          <w:rStyle w:val="Emphasis"/>
        </w:rPr>
        <w:t>ABM Treaty</w:t>
      </w:r>
      <w:r w:rsidRPr="001E5133">
        <w:rPr>
          <w:sz w:val="16"/>
        </w:rPr>
        <w:t xml:space="preserve">) roughly three months after 9/11.288 President Bush claimed this move was necessary to defend against “terrorists who strike without warning, or rogue states who seek weapons of mass destruction,” but </w:t>
      </w:r>
      <w:r w:rsidRPr="008341CA">
        <w:rPr>
          <w:rStyle w:val="StyleUnderline"/>
        </w:rPr>
        <w:t>the ensuing development of</w:t>
      </w:r>
      <w:r w:rsidRPr="001E5133">
        <w:rPr>
          <w:sz w:val="16"/>
        </w:rPr>
        <w:t xml:space="preserve"> ballistic missile defense (</w:t>
      </w:r>
      <w:r w:rsidRPr="00D62B59">
        <w:rPr>
          <w:rStyle w:val="Emphasis"/>
        </w:rPr>
        <w:t>BMD</w:t>
      </w:r>
      <w:r w:rsidRPr="001E5133">
        <w:rPr>
          <w:sz w:val="16"/>
        </w:rPr>
        <w:t xml:space="preserve">) capabilities also </w:t>
      </w:r>
      <w:r w:rsidRPr="00D62B59">
        <w:rPr>
          <w:rStyle w:val="Emphasis"/>
        </w:rPr>
        <w:t>destabilized</w:t>
      </w:r>
      <w:r w:rsidRPr="008341CA">
        <w:rPr>
          <w:rStyle w:val="StyleUnderline"/>
        </w:rPr>
        <w:t xml:space="preserve"> the global nuclear balance</w:t>
      </w:r>
      <w:r w:rsidRPr="001E5133">
        <w:rPr>
          <w:sz w:val="16"/>
        </w:rPr>
        <w:t xml:space="preserve">.289 </w:t>
      </w:r>
      <w:r w:rsidRPr="00D90FFC">
        <w:rPr>
          <w:rStyle w:val="Emphasis"/>
          <w:highlight w:val="cyan"/>
        </w:rPr>
        <w:t>BMDs</w:t>
      </w:r>
      <w:r w:rsidRPr="00D90FFC">
        <w:rPr>
          <w:rStyle w:val="StyleUnderline"/>
          <w:highlight w:val="cyan"/>
        </w:rPr>
        <w:t xml:space="preserve"> fuel</w:t>
      </w:r>
      <w:r w:rsidRPr="008341CA">
        <w:rPr>
          <w:rStyle w:val="StyleUnderline"/>
        </w:rPr>
        <w:t xml:space="preserve"> an </w:t>
      </w:r>
      <w:r w:rsidRPr="00D90FFC">
        <w:rPr>
          <w:rStyle w:val="Emphasis"/>
          <w:highlight w:val="cyan"/>
        </w:rPr>
        <w:t>arms race logic</w:t>
      </w:r>
      <w:r w:rsidRPr="008341CA">
        <w:rPr>
          <w:rStyle w:val="StyleUnderline"/>
        </w:rPr>
        <w:t xml:space="preserve"> insofar as </w:t>
      </w:r>
      <w:r w:rsidRPr="00D90FFC">
        <w:rPr>
          <w:rStyle w:val="StyleUnderline"/>
          <w:highlight w:val="cyan"/>
        </w:rPr>
        <w:t>countering them requires</w:t>
      </w:r>
      <w:r w:rsidRPr="008341CA">
        <w:rPr>
          <w:rStyle w:val="StyleUnderline"/>
        </w:rPr>
        <w:t xml:space="preserve"> </w:t>
      </w:r>
      <w:r w:rsidRPr="00D62B59">
        <w:rPr>
          <w:rStyle w:val="Emphasis"/>
        </w:rPr>
        <w:t xml:space="preserve">firing </w:t>
      </w:r>
      <w:r w:rsidRPr="00D90FFC">
        <w:rPr>
          <w:rStyle w:val="Emphasis"/>
          <w:highlight w:val="cyan"/>
        </w:rPr>
        <w:t>more missiles</w:t>
      </w:r>
      <w:r w:rsidRPr="008341CA">
        <w:rPr>
          <w:rStyle w:val="StyleUnderline"/>
        </w:rPr>
        <w:t xml:space="preserve"> than they can intercept, so the expected response to U.S. BMD development by nuclear powers not allied to Washington is to </w:t>
      </w:r>
      <w:r w:rsidRPr="00D62B59">
        <w:rPr>
          <w:rStyle w:val="Emphasis"/>
        </w:rPr>
        <w:t>maintain</w:t>
      </w:r>
      <w:r w:rsidRPr="008341CA">
        <w:rPr>
          <w:rStyle w:val="StyleUnderline"/>
        </w:rPr>
        <w:t xml:space="preserve">, </w:t>
      </w:r>
      <w:r w:rsidRPr="00D62B59">
        <w:rPr>
          <w:rStyle w:val="Emphasis"/>
        </w:rPr>
        <w:t>modernize</w:t>
      </w:r>
      <w:r w:rsidRPr="008341CA">
        <w:rPr>
          <w:rStyle w:val="StyleUnderline"/>
        </w:rPr>
        <w:t>, and</w:t>
      </w:r>
      <w:r w:rsidRPr="001E5133">
        <w:rPr>
          <w:sz w:val="16"/>
        </w:rPr>
        <w:t xml:space="preserve"> perhaps </w:t>
      </w:r>
      <w:r w:rsidRPr="00D62B59">
        <w:rPr>
          <w:rStyle w:val="Emphasis"/>
        </w:rPr>
        <w:t>develop</w:t>
      </w:r>
      <w:r w:rsidRPr="008341CA">
        <w:rPr>
          <w:rStyle w:val="StyleUnderline"/>
        </w:rPr>
        <w:t xml:space="preserve"> their nuclear arsenals</w:t>
      </w:r>
      <w:r w:rsidRPr="001E5133">
        <w:rPr>
          <w:sz w:val="16"/>
        </w:rPr>
        <w:t xml:space="preserve">.290 </w:t>
      </w:r>
      <w:r w:rsidRPr="008341CA">
        <w:rPr>
          <w:rStyle w:val="StyleUnderline"/>
        </w:rPr>
        <w:t xml:space="preserve">BMDs are </w:t>
      </w:r>
      <w:r w:rsidRPr="00D62B59">
        <w:rPr>
          <w:rStyle w:val="Emphasis"/>
        </w:rPr>
        <w:t>particularly relevant</w:t>
      </w:r>
      <w:r w:rsidRPr="008341CA">
        <w:rPr>
          <w:rStyle w:val="StyleUnderline"/>
        </w:rPr>
        <w:t xml:space="preserve"> to the Arctic because </w:t>
      </w:r>
      <w:r w:rsidRPr="00D90FFC">
        <w:rPr>
          <w:rStyle w:val="Emphasis"/>
          <w:highlight w:val="cyan"/>
        </w:rPr>
        <w:t>the most important</w:t>
      </w:r>
      <w:r w:rsidRPr="00D62B59">
        <w:rPr>
          <w:rStyle w:val="Emphasis"/>
        </w:rPr>
        <w:t xml:space="preserve"> American BMD </w:t>
      </w:r>
      <w:r w:rsidRPr="00D90FFC">
        <w:rPr>
          <w:rStyle w:val="Emphasis"/>
          <w:highlight w:val="cyan"/>
        </w:rPr>
        <w:t>base</w:t>
      </w:r>
      <w:r w:rsidRPr="00D90FFC">
        <w:rPr>
          <w:rStyle w:val="StyleUnderline"/>
          <w:highlight w:val="cyan"/>
        </w:rPr>
        <w:t xml:space="preserve"> is </w:t>
      </w:r>
      <w:r w:rsidRPr="00D90FFC">
        <w:rPr>
          <w:rStyle w:val="Emphasis"/>
          <w:highlight w:val="cyan"/>
        </w:rPr>
        <w:t>Fort Greely</w:t>
      </w:r>
      <w:r w:rsidRPr="00D62B59">
        <w:rPr>
          <w:rStyle w:val="Emphasis"/>
        </w:rPr>
        <w:t xml:space="preserve"> in Alaska</w:t>
      </w:r>
      <w:r w:rsidRPr="001E5133">
        <w:rPr>
          <w:sz w:val="16"/>
        </w:rPr>
        <w:t xml:space="preserve">, where dozens of ground-based mid-course defense (GMD) </w:t>
      </w:r>
      <w:r w:rsidRPr="001E5133">
        <w:rPr>
          <w:sz w:val="16"/>
        </w:rPr>
        <w:lastRenderedPageBreak/>
        <w:t xml:space="preserve">interceptors are emplaced to defend against incoming ballistic missiles by intercepting them midcourse.291 </w:t>
      </w:r>
      <w:r w:rsidRPr="008341CA">
        <w:rPr>
          <w:rStyle w:val="StyleUnderline"/>
        </w:rPr>
        <w:t>Russia has</w:t>
      </w:r>
      <w:r w:rsidRPr="001E5133">
        <w:rPr>
          <w:sz w:val="16"/>
        </w:rPr>
        <w:t xml:space="preserve"> in response </w:t>
      </w:r>
      <w:r w:rsidRPr="008341CA">
        <w:rPr>
          <w:rStyle w:val="StyleUnderline"/>
        </w:rPr>
        <w:t>deployed</w:t>
      </w:r>
      <w:r w:rsidRPr="001E5133">
        <w:rPr>
          <w:sz w:val="16"/>
        </w:rPr>
        <w:t xml:space="preserve"> some </w:t>
      </w:r>
      <w:r w:rsidRPr="00D62B59">
        <w:rPr>
          <w:rStyle w:val="Emphasis"/>
        </w:rPr>
        <w:t>S-400</w:t>
      </w:r>
      <w:r w:rsidRPr="008341CA">
        <w:rPr>
          <w:rStyle w:val="StyleUnderline"/>
        </w:rPr>
        <w:t xml:space="preserve"> missile defense units</w:t>
      </w:r>
      <w:r w:rsidRPr="001E5133">
        <w:rPr>
          <w:sz w:val="16"/>
        </w:rPr>
        <w:t xml:space="preserve">, which are similar to American Patriot systems in their multi-role ability to target both aircraft and ballistic missiles, albeit with a greater range.292 </w:t>
      </w:r>
    </w:p>
    <w:p w14:paraId="03100A2B" w14:textId="77777777" w:rsidR="003473DB" w:rsidRPr="001E5133" w:rsidRDefault="003473DB" w:rsidP="003473DB">
      <w:pPr>
        <w:rPr>
          <w:sz w:val="16"/>
        </w:rPr>
      </w:pPr>
      <w:r w:rsidRPr="008341CA">
        <w:rPr>
          <w:rStyle w:val="StyleUnderline"/>
        </w:rPr>
        <w:t xml:space="preserve">The Arctic </w:t>
      </w:r>
      <w:r w:rsidRPr="00D90FFC">
        <w:rPr>
          <w:rStyle w:val="Emphasis"/>
          <w:highlight w:val="cyan"/>
        </w:rPr>
        <w:t>thaw</w:t>
      </w:r>
      <w:r w:rsidRPr="00D90FFC">
        <w:rPr>
          <w:rStyle w:val="StyleUnderline"/>
          <w:highlight w:val="cyan"/>
        </w:rPr>
        <w:t xml:space="preserve"> could</w:t>
      </w:r>
      <w:r w:rsidRPr="008341CA">
        <w:rPr>
          <w:rStyle w:val="StyleUnderline"/>
        </w:rPr>
        <w:t xml:space="preserve"> </w:t>
      </w:r>
      <w:r w:rsidRPr="00D62B59">
        <w:rPr>
          <w:rStyle w:val="Emphasis"/>
        </w:rPr>
        <w:t xml:space="preserve">further </w:t>
      </w:r>
      <w:r w:rsidRPr="00D90FFC">
        <w:rPr>
          <w:rStyle w:val="Emphasis"/>
          <w:highlight w:val="cyan"/>
        </w:rPr>
        <w:t>destabilize</w:t>
      </w:r>
      <w:r w:rsidRPr="00D90FFC">
        <w:rPr>
          <w:rStyle w:val="StyleUnderline"/>
          <w:highlight w:val="cyan"/>
        </w:rPr>
        <w:t xml:space="preserve"> the global nuc</w:t>
      </w:r>
      <w:r w:rsidRPr="008341CA">
        <w:rPr>
          <w:rStyle w:val="StyleUnderline"/>
        </w:rPr>
        <w:t xml:space="preserve">lear </w:t>
      </w:r>
      <w:r w:rsidRPr="00D90FFC">
        <w:rPr>
          <w:rStyle w:val="StyleUnderline"/>
          <w:highlight w:val="cyan"/>
        </w:rPr>
        <w:t>balance</w:t>
      </w:r>
      <w:r w:rsidRPr="008341CA">
        <w:rPr>
          <w:rStyle w:val="StyleUnderline"/>
        </w:rPr>
        <w:t xml:space="preserve">. It could </w:t>
      </w:r>
      <w:r w:rsidRPr="00D90FFC">
        <w:rPr>
          <w:rStyle w:val="StyleUnderline"/>
          <w:highlight w:val="cyan"/>
        </w:rPr>
        <w:t>facilitate</w:t>
      </w:r>
      <w:r w:rsidRPr="008341CA">
        <w:rPr>
          <w:rStyle w:val="StyleUnderline"/>
        </w:rPr>
        <w:t xml:space="preserve"> the deployment of</w:t>
      </w:r>
      <w:r w:rsidRPr="001E5133">
        <w:rPr>
          <w:sz w:val="16"/>
        </w:rPr>
        <w:t xml:space="preserve"> the American sea-based </w:t>
      </w:r>
      <w:r w:rsidRPr="00D90FFC">
        <w:rPr>
          <w:rStyle w:val="Emphasis"/>
          <w:highlight w:val="cyan"/>
        </w:rPr>
        <w:t>Aegis</w:t>
      </w:r>
      <w:r w:rsidRPr="001E5133">
        <w:rPr>
          <w:sz w:val="16"/>
        </w:rPr>
        <w:t xml:space="preserve"> BMD </w:t>
      </w:r>
      <w:r w:rsidRPr="00D90FFC">
        <w:rPr>
          <w:rStyle w:val="StyleUnderline"/>
          <w:highlight w:val="cyan"/>
        </w:rPr>
        <w:t>in the Arctic</w:t>
      </w:r>
      <w:r w:rsidRPr="008341CA">
        <w:rPr>
          <w:rStyle w:val="StyleUnderline"/>
        </w:rPr>
        <w:t xml:space="preserve"> Ocean</w:t>
      </w:r>
      <w:r w:rsidRPr="001E5133">
        <w:rPr>
          <w:sz w:val="16"/>
        </w:rPr>
        <w:t xml:space="preserve"> (designed to intercept midcourse short-to-intermediate range missiles), </w:t>
      </w:r>
      <w:r w:rsidRPr="008341CA">
        <w:rPr>
          <w:rStyle w:val="StyleUnderline"/>
        </w:rPr>
        <w:t>as well as</w:t>
      </w:r>
      <w:r w:rsidRPr="001E5133">
        <w:rPr>
          <w:sz w:val="16"/>
        </w:rPr>
        <w:t xml:space="preserve"> the deployment of </w:t>
      </w:r>
      <w:r w:rsidRPr="00D62B59">
        <w:rPr>
          <w:rStyle w:val="Emphasis"/>
        </w:rPr>
        <w:t>surface anti-submarine warfare capabilities</w:t>
      </w:r>
      <w:r w:rsidRPr="008341CA">
        <w:rPr>
          <w:rStyle w:val="StyleUnderline"/>
        </w:rPr>
        <w:t xml:space="preserve"> to hunt nuclear-armed submarines</w:t>
      </w:r>
      <w:r w:rsidRPr="001E5133">
        <w:rPr>
          <w:sz w:val="16"/>
        </w:rPr>
        <w:t xml:space="preserve">.293 The development of </w:t>
      </w:r>
      <w:r w:rsidRPr="00D90FFC">
        <w:rPr>
          <w:rStyle w:val="Emphasis"/>
          <w:highlight w:val="cyan"/>
        </w:rPr>
        <w:t>American BMD</w:t>
      </w:r>
      <w:r w:rsidRPr="008341CA">
        <w:rPr>
          <w:rStyle w:val="StyleUnderline"/>
        </w:rPr>
        <w:t xml:space="preserve"> capabilities in the Arctic could also </w:t>
      </w:r>
      <w:r w:rsidRPr="00D90FFC">
        <w:rPr>
          <w:rStyle w:val="StyleUnderline"/>
          <w:highlight w:val="cyan"/>
        </w:rPr>
        <w:t xml:space="preserve">provoke </w:t>
      </w:r>
      <w:r w:rsidRPr="00D90FFC">
        <w:rPr>
          <w:rStyle w:val="Emphasis"/>
          <w:highlight w:val="cyan"/>
        </w:rPr>
        <w:t>China</w:t>
      </w:r>
      <w:r w:rsidRPr="00D90FFC">
        <w:rPr>
          <w:rStyle w:val="StyleUnderline"/>
          <w:highlight w:val="cyan"/>
        </w:rPr>
        <w:t xml:space="preserve"> into developing a </w:t>
      </w:r>
      <w:r w:rsidRPr="00D90FFC">
        <w:rPr>
          <w:rStyle w:val="Emphasis"/>
          <w:highlight w:val="cyan"/>
        </w:rPr>
        <w:t>larger</w:t>
      </w:r>
      <w:r w:rsidRPr="00D62B59">
        <w:rPr>
          <w:rStyle w:val="Emphasis"/>
        </w:rPr>
        <w:t xml:space="preserve"> nuclear </w:t>
      </w:r>
      <w:r w:rsidRPr="00D90FFC">
        <w:rPr>
          <w:rStyle w:val="Emphasis"/>
          <w:highlight w:val="cyan"/>
        </w:rPr>
        <w:t>arsenal</w:t>
      </w:r>
      <w:r w:rsidRPr="00D90FFC">
        <w:rPr>
          <w:rStyle w:val="StyleUnderline"/>
          <w:highlight w:val="cyan"/>
        </w:rPr>
        <w:t xml:space="preserve"> and </w:t>
      </w:r>
      <w:r w:rsidRPr="00D90FFC">
        <w:rPr>
          <w:rStyle w:val="Emphasis"/>
          <w:highlight w:val="cyan"/>
        </w:rPr>
        <w:t>deepening</w:t>
      </w:r>
      <w:r w:rsidRPr="00D62B59">
        <w:rPr>
          <w:rStyle w:val="Emphasis"/>
        </w:rPr>
        <w:t xml:space="preserve"> military </w:t>
      </w:r>
      <w:r w:rsidRPr="00D90FFC">
        <w:rPr>
          <w:rStyle w:val="Emphasis"/>
          <w:highlight w:val="cyan"/>
        </w:rPr>
        <w:t>coop</w:t>
      </w:r>
      <w:r w:rsidRPr="00D62B59">
        <w:rPr>
          <w:rStyle w:val="Emphasis"/>
        </w:rPr>
        <w:t>eration</w:t>
      </w:r>
      <w:r w:rsidRPr="008341CA">
        <w:rPr>
          <w:rStyle w:val="StyleUnderline"/>
        </w:rPr>
        <w:t xml:space="preserve"> with Russia</w:t>
      </w:r>
      <w:r w:rsidRPr="001E5133">
        <w:rPr>
          <w:sz w:val="16"/>
        </w:rPr>
        <w:t xml:space="preserve">, as Beijing is already actively developing counter-measures against the development of U.S. BMD capabilities in the Pacific.294 </w:t>
      </w:r>
      <w:r w:rsidRPr="008341CA">
        <w:rPr>
          <w:rStyle w:val="StyleUnderline"/>
        </w:rPr>
        <w:t>The Doomsday Clock</w:t>
      </w:r>
      <w:r w:rsidRPr="001E5133">
        <w:rPr>
          <w:sz w:val="16"/>
        </w:rPr>
        <w:t xml:space="preserve"> of the Bulletin of the Atomic Scientists now </w:t>
      </w:r>
      <w:r w:rsidRPr="008341CA">
        <w:rPr>
          <w:rStyle w:val="StyleUnderline"/>
        </w:rPr>
        <w:t xml:space="preserve">suggests </w:t>
      </w:r>
      <w:r w:rsidRPr="00D90FFC">
        <w:rPr>
          <w:rStyle w:val="StyleUnderline"/>
          <w:highlight w:val="cyan"/>
        </w:rPr>
        <w:t>we are</w:t>
      </w:r>
      <w:r w:rsidRPr="008341CA">
        <w:rPr>
          <w:rStyle w:val="StyleUnderline"/>
        </w:rPr>
        <w:t xml:space="preserve"> </w:t>
      </w:r>
      <w:r w:rsidRPr="00D62B59">
        <w:rPr>
          <w:rStyle w:val="Emphasis"/>
        </w:rPr>
        <w:t xml:space="preserve">only </w:t>
      </w:r>
      <w:r w:rsidRPr="00D90FFC">
        <w:rPr>
          <w:rStyle w:val="Emphasis"/>
          <w:highlight w:val="cyan"/>
        </w:rPr>
        <w:t>“two minutes”</w:t>
      </w:r>
      <w:r w:rsidRPr="00D90FFC">
        <w:rPr>
          <w:rStyle w:val="StyleUnderline"/>
          <w:highlight w:val="cyan"/>
        </w:rPr>
        <w:t xml:space="preserve"> away from</w:t>
      </w:r>
      <w:r w:rsidRPr="008341CA">
        <w:rPr>
          <w:rStyle w:val="StyleUnderline"/>
        </w:rPr>
        <w:t xml:space="preserve"> </w:t>
      </w:r>
      <w:r w:rsidRPr="00D62B59">
        <w:rPr>
          <w:rStyle w:val="Emphasis"/>
        </w:rPr>
        <w:t xml:space="preserve">an apocalyptic </w:t>
      </w:r>
      <w:r w:rsidRPr="00D90FFC">
        <w:rPr>
          <w:rStyle w:val="Emphasis"/>
          <w:highlight w:val="cyan"/>
        </w:rPr>
        <w:t>“midnight,”</w:t>
      </w:r>
      <w:r w:rsidRPr="001E5133">
        <w:rPr>
          <w:sz w:val="16"/>
        </w:rPr>
        <w:t xml:space="preserve"> closer than we were during the 1980s, and “</w:t>
      </w:r>
      <w:r w:rsidRPr="008341CA">
        <w:rPr>
          <w:rStyle w:val="StyleUnderline"/>
        </w:rPr>
        <w:t xml:space="preserve">the </w:t>
      </w:r>
      <w:r w:rsidRPr="00D62B59">
        <w:rPr>
          <w:rStyle w:val="Emphasis"/>
        </w:rPr>
        <w:t>closest the Clock has ever been</w:t>
      </w:r>
      <w:r w:rsidRPr="008341CA">
        <w:rPr>
          <w:rStyle w:val="StyleUnderline"/>
        </w:rPr>
        <w:t xml:space="preserve"> to Doomsday</w:t>
      </w:r>
      <w:r w:rsidRPr="001E5133">
        <w:rPr>
          <w:sz w:val="16"/>
        </w:rPr>
        <w:t xml:space="preserve"> . . . .”295 </w:t>
      </w:r>
    </w:p>
    <w:p w14:paraId="1962C17B" w14:textId="77777777" w:rsidR="003473DB" w:rsidRPr="00BB7551" w:rsidRDefault="003473DB" w:rsidP="003473DB"/>
    <w:p w14:paraId="7CA54574" w14:textId="77777777" w:rsidR="003473DB" w:rsidRDefault="003473DB" w:rsidP="003473DB">
      <w:pPr>
        <w:pStyle w:val="Heading4"/>
      </w:pPr>
      <w:r>
        <w:t xml:space="preserve">Extinction---proliferation, space nuclearization, AND hegemonic collapse. </w:t>
      </w:r>
    </w:p>
    <w:p w14:paraId="6B6665B4" w14:textId="77777777" w:rsidR="003473DB" w:rsidRPr="0058720E" w:rsidRDefault="003473DB" w:rsidP="003473DB">
      <w:r w:rsidRPr="008341CA">
        <w:rPr>
          <w:rStyle w:val="Style13ptBold"/>
        </w:rPr>
        <w:t>Kluth ’25</w:t>
      </w:r>
      <w:r>
        <w:t xml:space="preserve"> [Andreas; May 23; former Lecturer at the University of California, Berkeley, MS in International Relations from the London School of Economics, BA from William’s College; </w:t>
      </w:r>
      <w:r w:rsidRPr="0058720E">
        <w:t>“A ‘Golden Dome’ Could Make America Less Safe,”</w:t>
      </w:r>
      <w:r>
        <w:t xml:space="preserve"> Bloomberg, </w:t>
      </w:r>
      <w:hyperlink r:id="rId8" w:history="1">
        <w:r w:rsidRPr="00AE3449">
          <w:t>https://www.bloomberg.com/opinion/articles/2025-05-23/a-golden-dome-could-make-america-less-safe</w:t>
        </w:r>
      </w:hyperlink>
      <w:r>
        <w:t xml:space="preserve">] </w:t>
      </w:r>
    </w:p>
    <w:p w14:paraId="5258A041" w14:textId="77777777" w:rsidR="003473DB" w:rsidRPr="001E5133" w:rsidRDefault="003473DB" w:rsidP="003473DB">
      <w:pPr>
        <w:rPr>
          <w:sz w:val="16"/>
        </w:rPr>
      </w:pPr>
      <w:r w:rsidRPr="001E5133">
        <w:rPr>
          <w:sz w:val="16"/>
        </w:rPr>
        <w:t xml:space="preserve">Start with </w:t>
      </w:r>
      <w:r w:rsidRPr="00D90FFC">
        <w:rPr>
          <w:rStyle w:val="StyleUnderline"/>
          <w:highlight w:val="cyan"/>
        </w:rPr>
        <w:t>the</w:t>
      </w:r>
      <w:r w:rsidRPr="001E5133">
        <w:rPr>
          <w:sz w:val="16"/>
        </w:rPr>
        <w:t xml:space="preserve"> so-called </w:t>
      </w:r>
      <w:r w:rsidRPr="00D90FFC">
        <w:rPr>
          <w:rStyle w:val="Emphasis"/>
          <w:highlight w:val="cyan"/>
        </w:rPr>
        <w:t>security dilemma</w:t>
      </w:r>
      <w:r w:rsidRPr="001E5133">
        <w:rPr>
          <w:sz w:val="16"/>
        </w:rPr>
        <w:t xml:space="preserve"> that </w:t>
      </w:r>
      <w:r w:rsidRPr="00D90FFC">
        <w:rPr>
          <w:rStyle w:val="StyleUnderline"/>
          <w:highlight w:val="cyan"/>
        </w:rPr>
        <w:t>afflicts all</w:t>
      </w:r>
      <w:r w:rsidRPr="008341CA">
        <w:rPr>
          <w:rStyle w:val="StyleUnderline"/>
        </w:rPr>
        <w:t xml:space="preserve"> major</w:t>
      </w:r>
      <w:r w:rsidRPr="001E5133">
        <w:rPr>
          <w:sz w:val="16"/>
        </w:rPr>
        <w:t xml:space="preserve"> (and minor) </w:t>
      </w:r>
      <w:r w:rsidRPr="00D90FFC">
        <w:rPr>
          <w:rStyle w:val="StyleUnderline"/>
          <w:highlight w:val="cyan"/>
        </w:rPr>
        <w:t>powers</w:t>
      </w:r>
      <w:r w:rsidRPr="001E5133">
        <w:rPr>
          <w:sz w:val="16"/>
        </w:rPr>
        <w:t xml:space="preserve">, with or without nukes. Hoping to makes itself safer, </w:t>
      </w:r>
      <w:r w:rsidRPr="00D90FFC">
        <w:rPr>
          <w:rStyle w:val="Emphasis"/>
          <w:highlight w:val="cyan"/>
        </w:rPr>
        <w:t>country A</w:t>
      </w:r>
      <w:r w:rsidRPr="00D90FFC">
        <w:rPr>
          <w:rStyle w:val="StyleUnderline"/>
          <w:highlight w:val="cyan"/>
        </w:rPr>
        <w:t xml:space="preserve"> develops</w:t>
      </w:r>
      <w:r w:rsidRPr="008341CA">
        <w:rPr>
          <w:rStyle w:val="StyleUnderline"/>
        </w:rPr>
        <w:t xml:space="preserve"> </w:t>
      </w:r>
      <w:r w:rsidRPr="00D62B59">
        <w:rPr>
          <w:rStyle w:val="Emphasis"/>
        </w:rPr>
        <w:t xml:space="preserve">new </w:t>
      </w:r>
      <w:r w:rsidRPr="00D90FFC">
        <w:rPr>
          <w:rStyle w:val="Emphasis"/>
          <w:highlight w:val="cyan"/>
        </w:rPr>
        <w:t>defenses</w:t>
      </w:r>
      <w:r w:rsidRPr="00D90FFC">
        <w:rPr>
          <w:rStyle w:val="StyleUnderline"/>
          <w:highlight w:val="cyan"/>
        </w:rPr>
        <w:t>,</w:t>
      </w:r>
      <w:r w:rsidRPr="008341CA">
        <w:rPr>
          <w:rStyle w:val="StyleUnderline"/>
        </w:rPr>
        <w:t xml:space="preserve"> but </w:t>
      </w:r>
      <w:r w:rsidRPr="00D90FFC">
        <w:rPr>
          <w:rStyle w:val="StyleUnderline"/>
          <w:highlight w:val="cyan"/>
        </w:rPr>
        <w:t>those</w:t>
      </w:r>
      <w:r w:rsidRPr="001E5133">
        <w:rPr>
          <w:sz w:val="16"/>
        </w:rPr>
        <w:t xml:space="preserve"> defenses in turn </w:t>
      </w:r>
      <w:r w:rsidRPr="00D90FFC">
        <w:rPr>
          <w:rStyle w:val="StyleUnderline"/>
          <w:highlight w:val="cyan"/>
        </w:rPr>
        <w:t>make</w:t>
      </w:r>
      <w:r w:rsidRPr="008341CA">
        <w:rPr>
          <w:rStyle w:val="StyleUnderline"/>
        </w:rPr>
        <w:t xml:space="preserve"> </w:t>
      </w:r>
      <w:r w:rsidRPr="00D62B59">
        <w:rPr>
          <w:rStyle w:val="Emphasis"/>
        </w:rPr>
        <w:t xml:space="preserve">country </w:t>
      </w:r>
      <w:r w:rsidRPr="00D90FFC">
        <w:rPr>
          <w:rStyle w:val="Emphasis"/>
          <w:highlight w:val="cyan"/>
        </w:rPr>
        <w:t>B</w:t>
      </w:r>
      <w:r w:rsidRPr="00D90FFC">
        <w:rPr>
          <w:rStyle w:val="StyleUnderline"/>
          <w:highlight w:val="cyan"/>
        </w:rPr>
        <w:t xml:space="preserve"> feel </w:t>
      </w:r>
      <w:r w:rsidRPr="00D90FFC">
        <w:rPr>
          <w:rStyle w:val="Emphasis"/>
          <w:highlight w:val="cyan"/>
        </w:rPr>
        <w:t>less safe</w:t>
      </w:r>
      <w:r w:rsidRPr="00D90FFC">
        <w:rPr>
          <w:rStyle w:val="StyleUnderline"/>
          <w:highlight w:val="cyan"/>
        </w:rPr>
        <w:t>, prompting it to</w:t>
      </w:r>
      <w:r w:rsidRPr="001E5133">
        <w:rPr>
          <w:sz w:val="16"/>
        </w:rPr>
        <w:t xml:space="preserve"> arm or </w:t>
      </w:r>
      <w:r w:rsidRPr="00D90FFC">
        <w:rPr>
          <w:rStyle w:val="Emphasis"/>
          <w:highlight w:val="cyan"/>
        </w:rPr>
        <w:t>escalate</w:t>
      </w:r>
      <w:r w:rsidRPr="008341CA">
        <w:rPr>
          <w:rStyle w:val="StyleUnderline"/>
        </w:rPr>
        <w:t xml:space="preserve"> and</w:t>
      </w:r>
      <w:r w:rsidRPr="001E5133">
        <w:rPr>
          <w:sz w:val="16"/>
        </w:rPr>
        <w:t xml:space="preserve"> thereby increase the threat to country A. At worst, </w:t>
      </w:r>
      <w:r w:rsidRPr="008341CA">
        <w:rPr>
          <w:rStyle w:val="StyleUnderline"/>
        </w:rPr>
        <w:t>both</w:t>
      </w:r>
      <w:r w:rsidRPr="001E5133">
        <w:rPr>
          <w:sz w:val="16"/>
        </w:rPr>
        <w:t xml:space="preserve"> A and B enter a </w:t>
      </w:r>
      <w:r w:rsidRPr="00D62B59">
        <w:rPr>
          <w:rStyle w:val="Emphasis"/>
        </w:rPr>
        <w:t>spiral </w:t>
      </w:r>
      <w:r w:rsidRPr="00D90FFC">
        <w:rPr>
          <w:rStyle w:val="Emphasis"/>
          <w:highlight w:val="cyan"/>
        </w:rPr>
        <w:t>toward war</w:t>
      </w:r>
      <w:r w:rsidRPr="00D90FFC">
        <w:rPr>
          <w:rStyle w:val="StyleUnderline"/>
          <w:highlight w:val="cyan"/>
        </w:rPr>
        <w:t xml:space="preserve"> that </w:t>
      </w:r>
      <w:r w:rsidRPr="00D90FFC">
        <w:rPr>
          <w:rStyle w:val="Emphasis"/>
          <w:highlight w:val="cyan"/>
        </w:rPr>
        <w:t>leaves everybody</w:t>
      </w:r>
      <w:r w:rsidRPr="001E5133">
        <w:rPr>
          <w:sz w:val="16"/>
        </w:rPr>
        <w:t xml:space="preserve"> more vulnerable, or even </w:t>
      </w:r>
      <w:r w:rsidRPr="00D90FFC">
        <w:rPr>
          <w:rStyle w:val="Emphasis"/>
          <w:highlight w:val="cyan"/>
        </w:rPr>
        <w:t>dead</w:t>
      </w:r>
      <w:r w:rsidRPr="001E5133">
        <w:rPr>
          <w:sz w:val="16"/>
        </w:rPr>
        <w:t>.</w:t>
      </w:r>
    </w:p>
    <w:p w14:paraId="2D08ACD0" w14:textId="77777777" w:rsidR="003473DB" w:rsidRPr="001E5133" w:rsidRDefault="003473DB" w:rsidP="003473DB">
      <w:pPr>
        <w:rPr>
          <w:sz w:val="16"/>
          <w:szCs w:val="16"/>
        </w:rPr>
      </w:pPr>
      <w:r w:rsidRPr="001E5133">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40DA812D" w14:textId="77777777" w:rsidR="003473DB" w:rsidRPr="001E5133" w:rsidRDefault="003473DB" w:rsidP="003473DB">
      <w:pPr>
        <w:rPr>
          <w:sz w:val="16"/>
          <w:szCs w:val="16"/>
        </w:rPr>
      </w:pPr>
      <w:r w:rsidRPr="001E5133">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199A7E7B" w14:textId="77777777" w:rsidR="003473DB" w:rsidRPr="001E5133" w:rsidRDefault="003473DB" w:rsidP="003473DB">
      <w:pPr>
        <w:rPr>
          <w:sz w:val="16"/>
          <w:szCs w:val="16"/>
        </w:rPr>
      </w:pPr>
      <w:r w:rsidRPr="001E5133">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56F2F412" w14:textId="77777777" w:rsidR="003473DB" w:rsidRPr="001E5133" w:rsidRDefault="003473DB" w:rsidP="003473DB">
      <w:pPr>
        <w:rPr>
          <w:sz w:val="16"/>
        </w:rPr>
      </w:pPr>
      <w:r w:rsidRPr="001E5133">
        <w:rPr>
          <w:sz w:val="16"/>
        </w:rPr>
        <w:t xml:space="preserve">The situation today is different. First, </w:t>
      </w:r>
      <w:r w:rsidRPr="008341CA">
        <w:rPr>
          <w:rStyle w:val="StyleUnderline"/>
        </w:rPr>
        <w:t>the US faces</w:t>
      </w:r>
      <w:r w:rsidRPr="001E5133">
        <w:rPr>
          <w:sz w:val="16"/>
        </w:rPr>
        <w:t xml:space="preserve"> not just one threat but several: </w:t>
      </w:r>
      <w:r w:rsidRPr="008341CA">
        <w:rPr>
          <w:rStyle w:val="StyleUnderline"/>
        </w:rPr>
        <w:t xml:space="preserve">the old </w:t>
      </w:r>
      <w:r w:rsidRPr="00D90FFC">
        <w:rPr>
          <w:rStyle w:val="Emphasis"/>
          <w:highlight w:val="cyan"/>
        </w:rPr>
        <w:t>nuclear</w:t>
      </w:r>
      <w:r w:rsidRPr="008341CA">
        <w:rPr>
          <w:rStyle w:val="StyleUnderline"/>
        </w:rPr>
        <w:t xml:space="preserve"> “peer” in </w:t>
      </w:r>
      <w:r w:rsidRPr="00D90FFC">
        <w:rPr>
          <w:rStyle w:val="Emphasis"/>
          <w:highlight w:val="cyan"/>
        </w:rPr>
        <w:t>Russia</w:t>
      </w:r>
      <w:r w:rsidRPr="008341CA">
        <w:rPr>
          <w:rStyle w:val="StyleUnderline"/>
        </w:rPr>
        <w:t>, the “near-peer”</w:t>
      </w:r>
      <w:r w:rsidRPr="001E5133">
        <w:rPr>
          <w:sz w:val="16"/>
        </w:rPr>
        <w:t xml:space="preserve"> rising nuclear power </w:t>
      </w:r>
      <w:r w:rsidRPr="008341CA">
        <w:rPr>
          <w:rStyle w:val="StyleUnderline"/>
        </w:rPr>
        <w:t xml:space="preserve">of </w:t>
      </w:r>
      <w:r w:rsidRPr="00D90FFC">
        <w:rPr>
          <w:rStyle w:val="Emphasis"/>
          <w:highlight w:val="cyan"/>
        </w:rPr>
        <w:t>China</w:t>
      </w:r>
      <w:r w:rsidRPr="008341CA">
        <w:rPr>
          <w:rStyle w:val="StyleUnderline"/>
        </w:rPr>
        <w:t xml:space="preserve">, the rogue atomic actors in </w:t>
      </w:r>
      <w:r w:rsidRPr="00D90FFC">
        <w:rPr>
          <w:rStyle w:val="Emphasis"/>
          <w:highlight w:val="cyan"/>
        </w:rPr>
        <w:t>No</w:t>
      </w:r>
      <w:r w:rsidRPr="001E5133">
        <w:rPr>
          <w:sz w:val="16"/>
        </w:rPr>
        <w:t xml:space="preserve">rth </w:t>
      </w:r>
      <w:r w:rsidRPr="00D90FFC">
        <w:rPr>
          <w:rStyle w:val="Emphasis"/>
          <w:highlight w:val="cyan"/>
        </w:rPr>
        <w:t>Ko</w:t>
      </w:r>
      <w:r w:rsidRPr="001E5133">
        <w:rPr>
          <w:sz w:val="16"/>
        </w:rPr>
        <w:t>rea (</w:t>
      </w:r>
      <w:r w:rsidRPr="008341CA">
        <w:rPr>
          <w:rStyle w:val="StyleUnderline"/>
        </w:rPr>
        <w:t>and</w:t>
      </w:r>
      <w:r w:rsidRPr="001E5133">
        <w:rPr>
          <w:sz w:val="16"/>
        </w:rPr>
        <w:t xml:space="preserve"> possibly </w:t>
      </w:r>
      <w:r w:rsidRPr="00D90FFC">
        <w:rPr>
          <w:rStyle w:val="Emphasis"/>
          <w:highlight w:val="cyan"/>
        </w:rPr>
        <w:t>Iran</w:t>
      </w:r>
      <w:r w:rsidRPr="001E5133">
        <w:rPr>
          <w:sz w:val="16"/>
        </w:rPr>
        <w:t xml:space="preserve"> if it builds a bomb), </w:t>
      </w:r>
      <w:r w:rsidRPr="00D90FFC">
        <w:rPr>
          <w:rStyle w:val="StyleUnderline"/>
          <w:highlight w:val="cyan"/>
        </w:rPr>
        <w:t>and</w:t>
      </w:r>
      <w:r w:rsidRPr="008341CA">
        <w:rPr>
          <w:rStyle w:val="StyleUnderline"/>
        </w:rPr>
        <w:t xml:space="preserve"> unpredictable players such as </w:t>
      </w:r>
      <w:r w:rsidRPr="00D90FFC">
        <w:rPr>
          <w:rStyle w:val="Emphasis"/>
          <w:highlight w:val="cyan"/>
        </w:rPr>
        <w:t>Pakistan</w:t>
      </w:r>
      <w:r w:rsidRPr="001E5133">
        <w:rPr>
          <w:sz w:val="16"/>
        </w:rPr>
        <w:t xml:space="preserve">. The main antagonists in war games are </w:t>
      </w:r>
      <w:r w:rsidRPr="008341CA">
        <w:rPr>
          <w:rStyle w:val="StyleUnderline"/>
        </w:rPr>
        <w:t xml:space="preserve">Russia and China. They </w:t>
      </w:r>
      <w:r w:rsidRPr="00D90FFC">
        <w:rPr>
          <w:rStyle w:val="Emphasis"/>
          <w:highlight w:val="cyan"/>
        </w:rPr>
        <w:t>could collude</w:t>
      </w:r>
      <w:r w:rsidRPr="00D90FFC">
        <w:rPr>
          <w:rStyle w:val="StyleUnderline"/>
          <w:highlight w:val="cyan"/>
        </w:rPr>
        <w:t> in</w:t>
      </w:r>
      <w:r w:rsidRPr="008341CA">
        <w:rPr>
          <w:rStyle w:val="StyleUnderline"/>
        </w:rPr>
        <w:t xml:space="preserve"> an </w:t>
      </w:r>
      <w:r w:rsidRPr="00D90FFC">
        <w:rPr>
          <w:rStyle w:val="Emphasis"/>
          <w:highlight w:val="cyan"/>
        </w:rPr>
        <w:t>attack</w:t>
      </w:r>
      <w:r w:rsidRPr="00D90FFC">
        <w:rPr>
          <w:rStyle w:val="StyleUnderline"/>
          <w:highlight w:val="cyan"/>
        </w:rPr>
        <w:t xml:space="preserve"> on the US</w:t>
      </w:r>
      <w:r w:rsidRPr="001E5133">
        <w:rPr>
          <w:sz w:val="16"/>
        </w:rPr>
        <w:t>. Unlike the old Soviet Union, China in particular can also match the US economically and technologically and build its own dome or new and more diabolical weapons.</w:t>
      </w:r>
    </w:p>
    <w:p w14:paraId="418A4A01" w14:textId="77777777" w:rsidR="003473DB" w:rsidRPr="001E5133" w:rsidRDefault="003473DB" w:rsidP="003473DB">
      <w:pPr>
        <w:rPr>
          <w:sz w:val="16"/>
        </w:rPr>
      </w:pPr>
      <w:r w:rsidRPr="001E5133">
        <w:rPr>
          <w:sz w:val="16"/>
        </w:rPr>
        <w:lastRenderedPageBreak/>
        <w:t xml:space="preserve">It is already doing that, in fact. Like the US and Russia, </w:t>
      </w:r>
      <w:r w:rsidRPr="00D62B59">
        <w:rPr>
          <w:rStyle w:val="Emphasis"/>
        </w:rPr>
        <w:t>China</w:t>
      </w:r>
      <w:r w:rsidRPr="001E5133">
        <w:rPr>
          <w:sz w:val="16"/>
        </w:rPr>
        <w:t xml:space="preserve"> nowadays </w:t>
      </w:r>
      <w:r w:rsidRPr="008341CA">
        <w:rPr>
          <w:rStyle w:val="StyleUnderline"/>
        </w:rPr>
        <w:t xml:space="preserve">has </w:t>
      </w:r>
      <w:r w:rsidRPr="00D62B59">
        <w:rPr>
          <w:rStyle w:val="Emphasis"/>
        </w:rPr>
        <w:t>much faster</w:t>
      </w:r>
      <w:r w:rsidRPr="008341CA">
        <w:rPr>
          <w:rStyle w:val="StyleUnderline"/>
        </w:rPr>
        <w:t xml:space="preserve"> missiles that can take more eccentric </w:t>
      </w:r>
      <w:r w:rsidRPr="00D62B59">
        <w:rPr>
          <w:rStyle w:val="Emphasis"/>
        </w:rPr>
        <w:t>flight paths</w:t>
      </w:r>
      <w:r w:rsidRPr="001E5133">
        <w:rPr>
          <w:sz w:val="16"/>
        </w:rPr>
        <w:t xml:space="preserve"> and carry more independently targeted warheads, </w:t>
      </w:r>
      <w:r w:rsidRPr="00D90FFC">
        <w:rPr>
          <w:rStyle w:val="StyleUnderline"/>
          <w:highlight w:val="cyan"/>
        </w:rPr>
        <w:t>overwhelming</w:t>
      </w:r>
      <w:r w:rsidRPr="001E5133">
        <w:rPr>
          <w:sz w:val="16"/>
        </w:rPr>
        <w:t xml:space="preserve"> almost </w:t>
      </w:r>
      <w:r w:rsidRPr="00D90FFC">
        <w:rPr>
          <w:rStyle w:val="Emphasis"/>
          <w:highlight w:val="cyan"/>
        </w:rPr>
        <w:t>any defensive system</w:t>
      </w:r>
      <w:r w:rsidRPr="00D90FFC">
        <w:rPr>
          <w:rStyle w:val="StyleUnderline"/>
          <w:highlight w:val="cyan"/>
        </w:rPr>
        <w:t xml:space="preserve"> by</w:t>
      </w:r>
      <w:r w:rsidRPr="008341CA">
        <w:rPr>
          <w:rStyle w:val="StyleUnderline"/>
        </w:rPr>
        <w:t xml:space="preserve"> </w:t>
      </w:r>
      <w:r w:rsidRPr="00D62B59">
        <w:rPr>
          <w:rStyle w:val="Emphasis"/>
        </w:rPr>
        <w:t xml:space="preserve">sheer </w:t>
      </w:r>
      <w:r w:rsidRPr="00D90FFC">
        <w:rPr>
          <w:rStyle w:val="Emphasis"/>
          <w:highlight w:val="cyan"/>
        </w:rPr>
        <w:t>numbers</w:t>
      </w:r>
      <w:r w:rsidRPr="008341CA">
        <w:rPr>
          <w:rStyle w:val="StyleUnderline"/>
        </w:rPr>
        <w:t xml:space="preserve">. Beijing also has a </w:t>
      </w:r>
      <w:r w:rsidRPr="00D62B59">
        <w:rPr>
          <w:rStyle w:val="Emphasis"/>
        </w:rPr>
        <w:t>hypersonic</w:t>
      </w:r>
      <w:r w:rsidRPr="001E5133">
        <w:rPr>
          <w:sz w:val="16"/>
        </w:rPr>
        <w:t xml:space="preserve"> glide vehicle. Whereas ballistic missiles have to re-enter the atmosphere in a predictable arc, these vehicles can maneuver in the atmosphere, concealing their target — and all of it </w:t>
      </w:r>
      <w:r w:rsidRPr="008341CA">
        <w:rPr>
          <w:rStyle w:val="StyleUnderline"/>
        </w:rPr>
        <w:t xml:space="preserve">at </w:t>
      </w:r>
      <w:r w:rsidRPr="00D62B59">
        <w:rPr>
          <w:rStyle w:val="Emphasis"/>
        </w:rPr>
        <w:t>many times</w:t>
      </w:r>
      <w:r w:rsidRPr="008341CA">
        <w:rPr>
          <w:rStyle w:val="StyleUnderline"/>
        </w:rPr>
        <w:t xml:space="preserve"> the </w:t>
      </w:r>
      <w:r w:rsidRPr="00D62B59">
        <w:rPr>
          <w:rStyle w:val="Emphasis"/>
        </w:rPr>
        <w:t>speed of sound</w:t>
      </w:r>
      <w:r w:rsidRPr="001E5133">
        <w:rPr>
          <w:sz w:val="16"/>
        </w:rPr>
        <w:t>. If Golden Dome mainly looks up at the skies, it might not catch these death darts coming in low from the sides.</w:t>
      </w:r>
    </w:p>
    <w:p w14:paraId="7145DEAE" w14:textId="77777777" w:rsidR="003473DB" w:rsidRPr="001E5133" w:rsidRDefault="003473DB" w:rsidP="003473DB">
      <w:pPr>
        <w:rPr>
          <w:sz w:val="16"/>
        </w:rPr>
      </w:pPr>
      <w:r w:rsidRPr="001E5133">
        <w:rPr>
          <w:sz w:val="16"/>
        </w:rPr>
        <w:t xml:space="preserve">Moreover, many of the Golden Dome’s sensors and interceptors would be </w:t>
      </w:r>
      <w:r w:rsidRPr="00D90FFC">
        <w:rPr>
          <w:rStyle w:val="Emphasis"/>
          <w:highlight w:val="cyan"/>
        </w:rPr>
        <w:t>in space</w:t>
      </w:r>
      <w:r w:rsidRPr="001E5133">
        <w:rPr>
          <w:sz w:val="16"/>
        </w:rPr>
        <w:t xml:space="preserve">. As Seth Moulton, a congressman on the House Armed Services Committee, pointed out during a hearing, the </w:t>
      </w:r>
      <w:r w:rsidRPr="00D90FFC">
        <w:rPr>
          <w:rStyle w:val="StyleUnderline"/>
          <w:highlight w:val="cyan"/>
        </w:rPr>
        <w:t>Russians are</w:t>
      </w:r>
      <w:r w:rsidRPr="001E5133">
        <w:rPr>
          <w:sz w:val="16"/>
        </w:rPr>
        <w:t xml:space="preserve"> reportedly </w:t>
      </w:r>
      <w:r w:rsidRPr="00D90FFC">
        <w:rPr>
          <w:rStyle w:val="StyleUnderline"/>
          <w:highlight w:val="cyan"/>
        </w:rPr>
        <w:t>preparing</w:t>
      </w:r>
      <w:r w:rsidRPr="008341CA">
        <w:rPr>
          <w:rStyle w:val="StyleUnderline"/>
        </w:rPr>
        <w:t xml:space="preserve"> to </w:t>
      </w:r>
      <w:r w:rsidRPr="00D62B59">
        <w:rPr>
          <w:rStyle w:val="Emphasis"/>
        </w:rPr>
        <w:t xml:space="preserve">place </w:t>
      </w:r>
      <w:r w:rsidRPr="00D90FFC">
        <w:rPr>
          <w:rStyle w:val="Emphasis"/>
          <w:highlight w:val="cyan"/>
        </w:rPr>
        <w:t xml:space="preserve">nukes </w:t>
      </w:r>
      <w:r w:rsidRPr="00D62B59">
        <w:rPr>
          <w:rStyle w:val="Emphasis"/>
        </w:rPr>
        <w:t>up there</w:t>
      </w:r>
      <w:r w:rsidRPr="008341CA">
        <w:rPr>
          <w:rStyle w:val="StyleUnderline"/>
        </w:rPr>
        <w:t>. Why wouldn’t they</w:t>
      </w:r>
      <w:r w:rsidRPr="001E5133">
        <w:rPr>
          <w:sz w:val="16"/>
        </w:rPr>
        <w:t xml:space="preserve">, or the Chinese, </w:t>
      </w:r>
      <w:r w:rsidRPr="00D62B59">
        <w:rPr>
          <w:rStyle w:val="Emphasis"/>
        </w:rPr>
        <w:t>detonate those</w:t>
      </w:r>
      <w:r w:rsidRPr="001E5133">
        <w:rPr>
          <w:sz w:val="16"/>
        </w:rPr>
        <w:t xml:space="preserve"> at the start of an attack </w:t>
      </w:r>
      <w:r w:rsidRPr="00D90FFC">
        <w:rPr>
          <w:rStyle w:val="StyleUnderline"/>
          <w:highlight w:val="cyan"/>
        </w:rPr>
        <w:t xml:space="preserve">to </w:t>
      </w:r>
      <w:r w:rsidRPr="00D90FFC">
        <w:rPr>
          <w:rStyle w:val="Emphasis"/>
          <w:highlight w:val="cyan"/>
        </w:rPr>
        <w:t>take out</w:t>
      </w:r>
      <w:r w:rsidRPr="008341CA">
        <w:rPr>
          <w:rStyle w:val="StyleUnderline"/>
        </w:rPr>
        <w:t xml:space="preserve"> the </w:t>
      </w:r>
      <w:r w:rsidRPr="00D90FFC">
        <w:rPr>
          <w:rStyle w:val="StyleUnderline"/>
          <w:highlight w:val="cyan"/>
        </w:rPr>
        <w:t>American</w:t>
      </w:r>
      <w:r w:rsidRPr="001E5133">
        <w:rPr>
          <w:sz w:val="16"/>
        </w:rPr>
        <w:t xml:space="preserve"> space </w:t>
      </w:r>
      <w:r w:rsidRPr="00D90FFC">
        <w:rPr>
          <w:rStyle w:val="Emphasis"/>
          <w:highlight w:val="cyan"/>
        </w:rPr>
        <w:t>interceptors</w:t>
      </w:r>
      <w:r w:rsidRPr="008341CA">
        <w:rPr>
          <w:rStyle w:val="StyleUnderline"/>
        </w:rPr>
        <w:t xml:space="preserve"> first?</w:t>
      </w:r>
      <w:r w:rsidRPr="001E5133">
        <w:rPr>
          <w:sz w:val="16"/>
        </w:rPr>
        <w:t xml:space="preserve"> (Responding to Golden Dome, the Chinese this week warned that it might turn “outer space into a battlefield.”)</w:t>
      </w:r>
    </w:p>
    <w:p w14:paraId="207C9CA5" w14:textId="77777777" w:rsidR="003473DB" w:rsidRPr="001E5133" w:rsidRDefault="003473DB" w:rsidP="003473DB">
      <w:pPr>
        <w:rPr>
          <w:sz w:val="16"/>
          <w:szCs w:val="16"/>
        </w:rPr>
      </w:pPr>
      <w:r w:rsidRPr="001E5133">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67921AEA" w14:textId="77777777" w:rsidR="003473DB" w:rsidRPr="001E5133" w:rsidRDefault="003473DB" w:rsidP="003473DB">
      <w:pPr>
        <w:rPr>
          <w:sz w:val="16"/>
        </w:rPr>
      </w:pPr>
      <w:r w:rsidRPr="001E5133">
        <w:rPr>
          <w:sz w:val="16"/>
        </w:rPr>
        <w:t xml:space="preserve">In short, new American defenses, even before they become operational, will force adversaries to recalculate their own assumptions and strategies. The Chinese have already said that they are “gravely concerned” about </w:t>
      </w:r>
      <w:r w:rsidRPr="00D90FFC">
        <w:rPr>
          <w:rStyle w:val="Emphasis"/>
          <w:highlight w:val="cyan"/>
        </w:rPr>
        <w:t>Golden Dome</w:t>
      </w:r>
      <w:r w:rsidRPr="001E5133">
        <w:rPr>
          <w:sz w:val="16"/>
        </w:rPr>
        <w:t xml:space="preserve"> and worry that it </w:t>
      </w:r>
      <w:r w:rsidRPr="00D90FFC">
        <w:rPr>
          <w:rStyle w:val="StyleUnderline"/>
          <w:highlight w:val="cyan"/>
        </w:rPr>
        <w:t xml:space="preserve">will </w:t>
      </w:r>
      <w:r w:rsidRPr="00D90FFC">
        <w:rPr>
          <w:rStyle w:val="Emphasis"/>
          <w:highlight w:val="cyan"/>
        </w:rPr>
        <w:t>jeopardize</w:t>
      </w:r>
      <w:r w:rsidRPr="008341CA">
        <w:rPr>
          <w:rStyle w:val="StyleUnderline"/>
        </w:rPr>
        <w:t xml:space="preserve"> “strategic balance and </w:t>
      </w:r>
      <w:r w:rsidRPr="00D90FFC">
        <w:rPr>
          <w:rStyle w:val="Emphasis"/>
          <w:highlight w:val="cyan"/>
        </w:rPr>
        <w:t>stability</w:t>
      </w:r>
      <w:r w:rsidRPr="008341CA">
        <w:rPr>
          <w:rStyle w:val="StyleUnderline"/>
        </w:rPr>
        <w:t>.”</w:t>
      </w:r>
      <w:r w:rsidRPr="001E5133">
        <w:rPr>
          <w:sz w:val="16"/>
        </w:rPr>
        <w:t xml:space="preserve"> One of their </w:t>
      </w:r>
      <w:r w:rsidRPr="008341CA">
        <w:rPr>
          <w:rStyle w:val="StyleUnderline"/>
        </w:rPr>
        <w:t>fears</w:t>
      </w:r>
      <w:r w:rsidRPr="001E5133">
        <w:rPr>
          <w:sz w:val="16"/>
        </w:rPr>
        <w:t xml:space="preserve"> is that </w:t>
      </w:r>
      <w:r w:rsidRPr="008341CA">
        <w:rPr>
          <w:rStyle w:val="StyleUnderline"/>
        </w:rPr>
        <w:t>the US, feeling secure</w:t>
      </w:r>
      <w:r w:rsidRPr="001E5133">
        <w:rPr>
          <w:sz w:val="16"/>
        </w:rPr>
        <w:t xml:space="preserve"> from retaliation, </w:t>
      </w:r>
      <w:r w:rsidRPr="008341CA">
        <w:rPr>
          <w:rStyle w:val="StyleUnderline"/>
        </w:rPr>
        <w:t xml:space="preserve">could </w:t>
      </w:r>
      <w:r w:rsidRPr="00D62B59">
        <w:rPr>
          <w:rStyle w:val="Emphasis"/>
        </w:rPr>
        <w:t>blackmail</w:t>
      </w:r>
      <w:r w:rsidRPr="008341CA">
        <w:rPr>
          <w:rStyle w:val="StyleUnderline"/>
        </w:rPr>
        <w:t xml:space="preserve"> them</w:t>
      </w:r>
      <w:r w:rsidRPr="001E5133">
        <w:rPr>
          <w:sz w:val="16"/>
        </w:rPr>
        <w:t xml:space="preserve"> with nuclear threats </w:t>
      </w:r>
      <w:r w:rsidRPr="008341CA">
        <w:rPr>
          <w:rStyle w:val="StyleUnderline"/>
        </w:rPr>
        <w:t xml:space="preserve">to </w:t>
      </w:r>
      <w:r w:rsidRPr="00D62B59">
        <w:rPr>
          <w:rStyle w:val="Emphasis"/>
        </w:rPr>
        <w:t>stand down</w:t>
      </w:r>
      <w:r w:rsidRPr="008341CA">
        <w:rPr>
          <w:rStyle w:val="StyleUnderline"/>
        </w:rPr>
        <w:t xml:space="preserve"> in a conflict</w:t>
      </w:r>
      <w:r w:rsidRPr="001E5133">
        <w:rPr>
          <w:sz w:val="16"/>
        </w:rPr>
        <w:t xml:space="preserve"> over Taiwan.</w:t>
      </w:r>
    </w:p>
    <w:p w14:paraId="14775D4B" w14:textId="6C1C1A3B" w:rsidR="003473DB" w:rsidRDefault="003473DB" w:rsidP="003473DB">
      <w:pPr>
        <w:pStyle w:val="Heading2"/>
      </w:pPr>
      <w:r>
        <w:lastRenderedPageBreak/>
        <w:t>ADV---Miscalc</w:t>
      </w:r>
    </w:p>
    <w:p w14:paraId="0355ACC1" w14:textId="78A75C16" w:rsidR="000D0899" w:rsidRDefault="000D0899" w:rsidP="000D0899">
      <w:pPr>
        <w:pStyle w:val="Heading3"/>
      </w:pPr>
      <w:r>
        <w:lastRenderedPageBreak/>
        <w:t>Missiles---1NC</w:t>
      </w:r>
    </w:p>
    <w:p w14:paraId="00A5458A" w14:textId="600A39BB" w:rsidR="003473DB" w:rsidRPr="00E24DE9" w:rsidRDefault="003473DB" w:rsidP="003473DB">
      <w:pPr>
        <w:pStyle w:val="Heading4"/>
      </w:pPr>
      <w:r w:rsidRPr="00E24DE9">
        <w:t>No missile threat</w:t>
      </w:r>
    </w:p>
    <w:p w14:paraId="5F697528" w14:textId="77777777" w:rsidR="003473DB" w:rsidRPr="00E40426" w:rsidRDefault="003473DB" w:rsidP="003473DB">
      <w:r w:rsidRPr="00E40426">
        <w:rPr>
          <w:rStyle w:val="Style13ptBold"/>
        </w:rPr>
        <w:t>Cirincione 25</w:t>
      </w:r>
      <w:r>
        <w:t xml:space="preserve">, nuclear policy analyst and author with over 35 years of experience in the field. (Joe Cirincione, 2-4-2025, “The national missile defense fantasy—again” </w:t>
      </w:r>
      <w:r w:rsidRPr="008E17D6">
        <w:t>https://thebulletin.org/2025/02/the-national-missile-defense-fantasy-again/</w:t>
      </w:r>
      <w:r>
        <w:t>) wtk</w:t>
      </w:r>
    </w:p>
    <w:p w14:paraId="6BC057F2" w14:textId="77777777" w:rsidR="003473DB" w:rsidRPr="00E40426" w:rsidRDefault="003473DB" w:rsidP="003473DB">
      <w:pPr>
        <w:rPr>
          <w:sz w:val="16"/>
        </w:rPr>
      </w:pPr>
      <w:r w:rsidRPr="00EE0DAF">
        <w:rPr>
          <w:sz w:val="16"/>
        </w:rPr>
        <w:t xml:space="preserve">Doomed to fail. </w:t>
      </w:r>
      <w:r w:rsidRPr="00EE0DAF">
        <w:rPr>
          <w:rStyle w:val="StyleUnderline"/>
        </w:rPr>
        <w:t>Trump’s</w:t>
      </w:r>
      <w:r w:rsidRPr="00EE0DAF">
        <w:rPr>
          <w:sz w:val="16"/>
        </w:rPr>
        <w:t xml:space="preserve"> executive </w:t>
      </w:r>
      <w:r w:rsidRPr="00EE0DAF">
        <w:rPr>
          <w:rStyle w:val="StyleUnderline"/>
        </w:rPr>
        <w:t>order</w:t>
      </w:r>
      <w:r w:rsidRPr="00EE0DAF">
        <w:rPr>
          <w:sz w:val="16"/>
        </w:rPr>
        <w:t xml:space="preserve"> is a jumble of false claims and imaginary solutions. It </w:t>
      </w:r>
      <w:r w:rsidRPr="00EE0DAF">
        <w:rPr>
          <w:rStyle w:val="StyleUnderline"/>
        </w:rPr>
        <w:t>begins by declaring</w:t>
      </w:r>
      <w:r w:rsidRPr="00EE0DAF">
        <w:rPr>
          <w:sz w:val="16"/>
        </w:rPr>
        <w:t xml:space="preserve"> that </w:t>
      </w:r>
      <w:r w:rsidRPr="00EE0DAF">
        <w:rPr>
          <w:rStyle w:val="StyleUnderline"/>
        </w:rPr>
        <w:t>the risk of a missile attack “remains the most catastrophic threat</w:t>
      </w:r>
      <w:r w:rsidRPr="00EE0DAF">
        <w:rPr>
          <w:sz w:val="16"/>
        </w:rPr>
        <w:t xml:space="preserve"> facing the United States.” That would surprise most experts on existential risks. The climate crisis, the threat of new pandemics, artificial intelligence, and crippling cyber attacks are all at least as likely catastrophic events as nuclear weapons delivered by other means. But </w:t>
      </w:r>
      <w:r w:rsidRPr="00EE0DAF">
        <w:rPr>
          <w:rStyle w:val="StyleUnderline"/>
        </w:rPr>
        <w:t>threat inflation has always been a key part of efforts to justify urgent action</w:t>
      </w:r>
      <w:r w:rsidRPr="00EE0DAF">
        <w:rPr>
          <w:sz w:val="16"/>
        </w:rPr>
        <w:t xml:space="preserve"> and massive investment.</w:t>
      </w:r>
    </w:p>
    <w:p w14:paraId="4CFAD11B" w14:textId="77777777" w:rsidR="003473DB" w:rsidRPr="00E40426" w:rsidRDefault="003473DB" w:rsidP="003473DB">
      <w:pPr>
        <w:rPr>
          <w:sz w:val="16"/>
        </w:rPr>
      </w:pPr>
      <w:r w:rsidRPr="00E40426">
        <w:rPr>
          <w:sz w:val="16"/>
        </w:rPr>
        <w:t>Trump claims that “over the past 40 years, rather than lessening, the threat from next-generation strategic weapons has become more intense and complex.” Despite being utter nonsense, this claim has gone largely unchallenged.</w:t>
      </w:r>
    </w:p>
    <w:p w14:paraId="4D34CBC1" w14:textId="77777777" w:rsidR="003473DB" w:rsidRPr="00E40426" w:rsidRDefault="003473DB" w:rsidP="003473DB">
      <w:pPr>
        <w:rPr>
          <w:sz w:val="16"/>
        </w:rPr>
      </w:pPr>
      <w:r w:rsidRPr="00E40426">
        <w:rPr>
          <w:sz w:val="16"/>
        </w:rPr>
        <w:t xml:space="preserve">While it is true that new technologies have increased the lethality of missiles, </w:t>
      </w:r>
      <w:r w:rsidRPr="00D90FFC">
        <w:rPr>
          <w:rStyle w:val="StyleUnderline"/>
          <w:highlight w:val="cyan"/>
        </w:rPr>
        <w:t>the missile threat to the U</w:t>
      </w:r>
      <w:r w:rsidRPr="00E40426">
        <w:rPr>
          <w:sz w:val="16"/>
        </w:rPr>
        <w:t xml:space="preserve">nited </w:t>
      </w:r>
      <w:r w:rsidRPr="00D90FFC">
        <w:rPr>
          <w:rStyle w:val="StyleUnderline"/>
          <w:highlight w:val="cyan"/>
        </w:rPr>
        <w:t>S</w:t>
      </w:r>
      <w:r w:rsidRPr="00E40426">
        <w:rPr>
          <w:sz w:val="16"/>
        </w:rPr>
        <w:t xml:space="preserve">tates </w:t>
      </w:r>
      <w:r w:rsidRPr="00D90FFC">
        <w:rPr>
          <w:rStyle w:val="StyleUnderline"/>
          <w:highlight w:val="cyan"/>
        </w:rPr>
        <w:t>has</w:t>
      </w:r>
      <w:r w:rsidRPr="00E40426">
        <w:rPr>
          <w:sz w:val="16"/>
        </w:rPr>
        <w:t xml:space="preserve"> </w:t>
      </w:r>
      <w:r w:rsidRPr="00D90FFC">
        <w:rPr>
          <w:rStyle w:val="Emphasis"/>
          <w:highlight w:val="cyan"/>
        </w:rPr>
        <w:t>decreased dramatically</w:t>
      </w:r>
      <w:r w:rsidRPr="00E40426">
        <w:rPr>
          <w:sz w:val="16"/>
        </w:rPr>
        <w:t xml:space="preserve">. </w:t>
      </w:r>
      <w:r w:rsidRPr="00D90FFC">
        <w:rPr>
          <w:rStyle w:val="StyleUnderline"/>
          <w:highlight w:val="cyan"/>
        </w:rPr>
        <w:t>Arms control treaties</w:t>
      </w:r>
      <w:r w:rsidRPr="00E40426">
        <w:rPr>
          <w:rStyle w:val="StyleUnderline"/>
        </w:rPr>
        <w:t xml:space="preserve"> and the collapse of the Soviet Union </w:t>
      </w:r>
      <w:r w:rsidRPr="00D90FFC">
        <w:rPr>
          <w:rStyle w:val="StyleUnderline"/>
          <w:highlight w:val="cyan"/>
        </w:rPr>
        <w:t>slashed the number of nuclear weapons</w:t>
      </w:r>
      <w:r w:rsidRPr="00E40426">
        <w:rPr>
          <w:sz w:val="16"/>
        </w:rPr>
        <w:t xml:space="preserve"> and nuclear-armed missiles threatening the United States.</w:t>
      </w:r>
    </w:p>
    <w:p w14:paraId="7D7987DF" w14:textId="77777777" w:rsidR="003473DB" w:rsidRPr="00E40426" w:rsidRDefault="003473DB" w:rsidP="003473DB">
      <w:pPr>
        <w:rPr>
          <w:sz w:val="16"/>
        </w:rPr>
      </w:pPr>
      <w:r w:rsidRPr="00E40426">
        <w:rPr>
          <w:sz w:val="16"/>
        </w:rPr>
        <w:t>In 1985, the Soviet Union deployed 2,345 land-based and submarine-based missiles carrying over 9,300 nuclear warheads. That was the threat Reagan hoped to render “impotent and obsolete” with his missile shield.</w:t>
      </w:r>
    </w:p>
    <w:p w14:paraId="3A5E7145" w14:textId="77777777" w:rsidR="003473DB" w:rsidRDefault="003473DB" w:rsidP="003473DB">
      <w:pPr>
        <w:rPr>
          <w:sz w:val="16"/>
        </w:rPr>
      </w:pPr>
      <w:r w:rsidRPr="00E40426">
        <w:rPr>
          <w:sz w:val="16"/>
        </w:rPr>
        <w:t xml:space="preserve">Thanks to negotiated agreements, </w:t>
      </w:r>
      <w:r w:rsidRPr="00E40426">
        <w:rPr>
          <w:rStyle w:val="StyleUnderline"/>
        </w:rPr>
        <w:t xml:space="preserve">today’s </w:t>
      </w:r>
      <w:r w:rsidRPr="00D90FFC">
        <w:rPr>
          <w:rStyle w:val="StyleUnderline"/>
          <w:highlight w:val="cyan"/>
        </w:rPr>
        <w:t>Russia fields only 521 missiles</w:t>
      </w:r>
      <w:r w:rsidRPr="00E40426">
        <w:rPr>
          <w:sz w:val="16"/>
        </w:rPr>
        <w:t xml:space="preserve">, carrying 2,236 warheads. China’s land-based nuclear-armed missiles capable of reaching the United States have increased from around 20 in 1985 to some 135 today (carrying 238 warheads) and perhaps 72 single-warhead submarine-based missiles. </w:t>
      </w:r>
      <w:r w:rsidRPr="00E40426">
        <w:rPr>
          <w:rStyle w:val="StyleUnderline"/>
        </w:rPr>
        <w:t xml:space="preserve">In sum, </w:t>
      </w:r>
      <w:r w:rsidRPr="00C134EA">
        <w:rPr>
          <w:rStyle w:val="StyleUnderline"/>
        </w:rPr>
        <w:t>the U</w:t>
      </w:r>
      <w:r w:rsidRPr="00C134EA">
        <w:rPr>
          <w:sz w:val="16"/>
        </w:rPr>
        <w:t xml:space="preserve">nited </w:t>
      </w:r>
      <w:r w:rsidRPr="00C134EA">
        <w:rPr>
          <w:rStyle w:val="StyleUnderline"/>
        </w:rPr>
        <w:t>S</w:t>
      </w:r>
      <w:r w:rsidRPr="00C134EA">
        <w:rPr>
          <w:sz w:val="16"/>
        </w:rPr>
        <w:t xml:space="preserve">tates today </w:t>
      </w:r>
      <w:r w:rsidRPr="00C134EA">
        <w:rPr>
          <w:rStyle w:val="StyleUnderline"/>
        </w:rPr>
        <w:t>faces</w:t>
      </w:r>
      <w:r w:rsidRPr="00E40426">
        <w:rPr>
          <w:sz w:val="16"/>
        </w:rPr>
        <w:t xml:space="preserve"> roughly </w:t>
      </w:r>
      <w:r w:rsidRPr="00D90FFC">
        <w:rPr>
          <w:rStyle w:val="Emphasis"/>
          <w:highlight w:val="cyan"/>
        </w:rPr>
        <w:t>one-fifth</w:t>
      </w:r>
      <w:r w:rsidRPr="00D90FFC">
        <w:rPr>
          <w:sz w:val="16"/>
          <w:highlight w:val="cyan"/>
        </w:rPr>
        <w:t xml:space="preserve"> </w:t>
      </w:r>
      <w:r w:rsidRPr="00D90FFC">
        <w:rPr>
          <w:rStyle w:val="StyleUnderline"/>
          <w:highlight w:val="cyan"/>
        </w:rPr>
        <w:t>the number of enemy missiles compared to 40 years ago</w:t>
      </w:r>
      <w:r w:rsidRPr="00E40426">
        <w:rPr>
          <w:sz w:val="16"/>
        </w:rPr>
        <w:t xml:space="preserve"> and one-quarter of the nuclear warheads (728 vs. 2,365 missiles and 2,546 vs. 9,320 warheads). That is still a very dangerous threat but by no means a greater one.</w:t>
      </w:r>
    </w:p>
    <w:p w14:paraId="78E8F751" w14:textId="77777777" w:rsidR="000D0899" w:rsidRDefault="000D0899" w:rsidP="000D0899">
      <w:pPr>
        <w:pStyle w:val="Heading4"/>
      </w:pPr>
      <w:r>
        <w:t>Missile defense fails---adversaries adapt</w:t>
      </w:r>
    </w:p>
    <w:p w14:paraId="1C64D617" w14:textId="77777777" w:rsidR="000D0899" w:rsidRDefault="000D0899" w:rsidP="000D0899">
      <w:r w:rsidRPr="00C77DB5">
        <w:rPr>
          <w:rStyle w:val="Style13ptBold"/>
        </w:rPr>
        <w:t>Billings and Lewis 25</w:t>
      </w:r>
      <w:r>
        <w:t xml:space="preserve">, *senior editor at Scientific American, **director of the East Asia Nonproliferation Program at CNS. (*Lee Billings, **Jeffrey Lewis, 5-22-2025, “Why Some Experts Call Trump’s ‘Golden Dome’ Missile Shield a Dangerous Fantasy” </w:t>
      </w:r>
      <w:r w:rsidRPr="008E17D6">
        <w:t>https://www.scientificamerican.com/article/why-trumps-golden-dome-wont-shield-the-u-s-from-nuclear-strikes/</w:t>
      </w:r>
      <w:r>
        <w:t>) wtk</w:t>
      </w:r>
    </w:p>
    <w:p w14:paraId="6375E6FA" w14:textId="77777777" w:rsidR="000D0899" w:rsidRPr="00E40426" w:rsidRDefault="000D0899" w:rsidP="000D0899">
      <w:pPr>
        <w:rPr>
          <w:sz w:val="16"/>
        </w:rPr>
      </w:pPr>
      <w:r w:rsidRPr="00E40426">
        <w:rPr>
          <w:sz w:val="16"/>
        </w:rPr>
        <w:t xml:space="preserve">So you’re telling me there’s a chance! No, seriously, I see what you mean. The arguments in favor of this working seem rather contrived. No system is perfect, and just one missile getting through can still have catastrophic results. And </w:t>
      </w:r>
      <w:r w:rsidRPr="00C77DB5">
        <w:rPr>
          <w:rStyle w:val="StyleUnderline"/>
        </w:rPr>
        <w:t xml:space="preserve">we haven’t even talked about </w:t>
      </w:r>
      <w:r w:rsidRPr="00BC3E74">
        <w:rPr>
          <w:rStyle w:val="StyleUnderline"/>
        </w:rPr>
        <w:t>adversarial countermeasures</w:t>
      </w:r>
      <w:r w:rsidRPr="00E40426">
        <w:rPr>
          <w:sz w:val="16"/>
        </w:rPr>
        <w:t xml:space="preserve"> yet.</w:t>
      </w:r>
    </w:p>
    <w:p w14:paraId="3D2AEE9F" w14:textId="77777777" w:rsidR="000D0899" w:rsidRDefault="000D0899" w:rsidP="000D0899">
      <w:pPr>
        <w:rPr>
          <w:rStyle w:val="StyleUnderline"/>
        </w:rPr>
      </w:pPr>
      <w:r w:rsidRPr="00E40426">
        <w:rPr>
          <w:sz w:val="16"/>
        </w:rPr>
        <w:t>There’s a joke that’s sometimes made about this: “</w:t>
      </w:r>
      <w:r w:rsidRPr="00DE3B9A">
        <w:rPr>
          <w:rStyle w:val="StyleUnderline"/>
        </w:rPr>
        <w:t>We play chess, and they don’t move their pieces</w:t>
      </w:r>
      <w:r w:rsidRPr="00DE3B9A">
        <w:rPr>
          <w:sz w:val="16"/>
        </w:rPr>
        <w:t xml:space="preserve">.” </w:t>
      </w:r>
      <w:r w:rsidRPr="00DE3B9A">
        <w:rPr>
          <w:rStyle w:val="StyleUnderline"/>
        </w:rPr>
        <w:t>That seems to be the operative assumption here</w:t>
      </w:r>
      <w:r w:rsidRPr="00DE3B9A">
        <w:rPr>
          <w:sz w:val="16"/>
        </w:rPr>
        <w:t xml:space="preserve">: </w:t>
      </w:r>
      <w:r w:rsidRPr="00DE3B9A">
        <w:rPr>
          <w:rStyle w:val="StyleUnderline"/>
        </w:rPr>
        <w:t>that other nations will sit idly by as we build a complex, vulnerable system to nullify any strategic nuclear capability they</w:t>
      </w:r>
      <w:r w:rsidRPr="00C77DB5">
        <w:rPr>
          <w:rStyle w:val="StyleUnderline"/>
        </w:rPr>
        <w:t xml:space="preserve"> have</w:t>
      </w:r>
      <w:r w:rsidRPr="00E40426">
        <w:rPr>
          <w:sz w:val="16"/>
        </w:rPr>
        <w:t xml:space="preserve">. And of course, </w:t>
      </w:r>
      <w:r w:rsidRPr="00D90FFC">
        <w:rPr>
          <w:rStyle w:val="Emphasis"/>
          <w:highlight w:val="cyan"/>
        </w:rPr>
        <w:t>it’s not valid</w:t>
      </w:r>
      <w:r w:rsidRPr="00C77DB5">
        <w:rPr>
          <w:rStyle w:val="Emphasis"/>
        </w:rPr>
        <w:t xml:space="preserve"> at all.</w:t>
      </w:r>
      <w:r w:rsidRPr="00E40426">
        <w:rPr>
          <w:sz w:val="16"/>
        </w:rPr>
        <w:t xml:space="preserve"> </w:t>
      </w:r>
      <w:r w:rsidRPr="00C77DB5">
        <w:rPr>
          <w:rStyle w:val="StyleUnderline"/>
        </w:rPr>
        <w:t xml:space="preserve">Why do you think </w:t>
      </w:r>
      <w:r w:rsidRPr="00D90FFC">
        <w:rPr>
          <w:rStyle w:val="StyleUnderline"/>
          <w:highlight w:val="cyan"/>
        </w:rPr>
        <w:t>the Chinese are building</w:t>
      </w:r>
      <w:r w:rsidRPr="00C77DB5">
        <w:rPr>
          <w:rStyle w:val="StyleUnderline"/>
        </w:rPr>
        <w:t xml:space="preserve"> massive fields of missile </w:t>
      </w:r>
      <w:r w:rsidRPr="00D90FFC">
        <w:rPr>
          <w:rStyle w:val="StyleUnderline"/>
          <w:highlight w:val="cyan"/>
        </w:rPr>
        <w:t>silos</w:t>
      </w:r>
      <w:r w:rsidRPr="00C77DB5">
        <w:rPr>
          <w:rStyle w:val="StyleUnderline"/>
        </w:rPr>
        <w:t>?</w:t>
      </w:r>
      <w:r w:rsidRPr="00E40426">
        <w:rPr>
          <w:sz w:val="16"/>
        </w:rPr>
        <w:t xml:space="preserve"> It’s </w:t>
      </w:r>
      <w:r w:rsidRPr="00D90FFC">
        <w:rPr>
          <w:rStyle w:val="StyleUnderline"/>
          <w:highlight w:val="cyan"/>
        </w:rPr>
        <w:t>to</w:t>
      </w:r>
      <w:r w:rsidRPr="00D90FFC">
        <w:rPr>
          <w:sz w:val="16"/>
          <w:highlight w:val="cyan"/>
        </w:rPr>
        <w:t xml:space="preserve"> </w:t>
      </w:r>
      <w:r w:rsidRPr="00D90FFC">
        <w:rPr>
          <w:rStyle w:val="Emphasis"/>
          <w:highlight w:val="cyan"/>
        </w:rPr>
        <w:t>counteract</w:t>
      </w:r>
      <w:r w:rsidRPr="00E40426">
        <w:rPr>
          <w:sz w:val="16"/>
        </w:rPr>
        <w:t xml:space="preserve"> or overwhelm </w:t>
      </w:r>
      <w:r w:rsidRPr="00D90FFC">
        <w:rPr>
          <w:rStyle w:val="StyleUnderline"/>
          <w:highlight w:val="cyan"/>
        </w:rPr>
        <w:t>this</w:t>
      </w:r>
      <w:r w:rsidRPr="00C77DB5">
        <w:rPr>
          <w:rStyle w:val="StyleUnderline"/>
        </w:rPr>
        <w:t xml:space="preserve"> sort of thing</w:t>
      </w:r>
      <w:r w:rsidRPr="00E40426">
        <w:rPr>
          <w:sz w:val="16"/>
        </w:rPr>
        <w:t xml:space="preserve">. </w:t>
      </w:r>
      <w:r w:rsidRPr="00C77DB5">
        <w:rPr>
          <w:rStyle w:val="StyleUnderline"/>
        </w:rPr>
        <w:t>Why do you think the Russia</w:t>
      </w:r>
      <w:r w:rsidRPr="00D90FFC">
        <w:rPr>
          <w:rStyle w:val="StyleUnderline"/>
          <w:highlight w:val="cyan"/>
        </w:rPr>
        <w:t>ns are making moves to put a nuclear weapon in orbit</w:t>
      </w:r>
      <w:r w:rsidRPr="00C77DB5">
        <w:rPr>
          <w:rStyle w:val="StyleUnderline"/>
        </w:rPr>
        <w:t>?</w:t>
      </w:r>
      <w:r w:rsidRPr="00E40426">
        <w:rPr>
          <w:sz w:val="16"/>
        </w:rPr>
        <w:t xml:space="preserve"> </w:t>
      </w:r>
      <w:r w:rsidRPr="00C77DB5">
        <w:rPr>
          <w:rStyle w:val="StyleUnderline"/>
        </w:rPr>
        <w:t xml:space="preserve">It’s </w:t>
      </w:r>
      <w:r w:rsidRPr="00D90FFC">
        <w:rPr>
          <w:rStyle w:val="StyleUnderline"/>
          <w:highlight w:val="cyan"/>
        </w:rPr>
        <w:t>to mass kill any satellite constellation</w:t>
      </w:r>
      <w:r w:rsidRPr="00C77DB5">
        <w:rPr>
          <w:rStyle w:val="StyleUnderline"/>
        </w:rPr>
        <w:t xml:space="preserve"> that would shoot down their missiles.</w:t>
      </w:r>
    </w:p>
    <w:p w14:paraId="7364B10B" w14:textId="308D3F47" w:rsidR="000D0899" w:rsidRPr="00E40426" w:rsidRDefault="000D0899" w:rsidP="003473DB">
      <w:pPr>
        <w:rPr>
          <w:sz w:val="16"/>
        </w:rPr>
      </w:pPr>
      <w:r w:rsidRPr="00E40426">
        <w:rPr>
          <w:sz w:val="16"/>
        </w:rPr>
        <w:t xml:space="preserve">Golden Dome </w:t>
      </w:r>
      <w:r w:rsidRPr="00D90FFC">
        <w:rPr>
          <w:rStyle w:val="StyleUnderline"/>
          <w:highlight w:val="cyan"/>
        </w:rPr>
        <w:t>proponents may say</w:t>
      </w:r>
      <w:r w:rsidRPr="00E40426">
        <w:rPr>
          <w:sz w:val="16"/>
        </w:rPr>
        <w:t xml:space="preserve">, “Oh, </w:t>
      </w:r>
      <w:r w:rsidRPr="00D90FFC">
        <w:rPr>
          <w:rStyle w:val="StyleUnderline"/>
          <w:highlight w:val="cyan"/>
        </w:rPr>
        <w:t>we’ll shoot that down, too</w:t>
      </w:r>
      <w:r w:rsidRPr="00E40426">
        <w:rPr>
          <w:sz w:val="16"/>
        </w:rPr>
        <w:t xml:space="preserve">, before it goes off.” Well, </w:t>
      </w:r>
      <w:r w:rsidRPr="00D90FFC">
        <w:rPr>
          <w:rStyle w:val="Emphasis"/>
          <w:highlight w:val="cyan"/>
        </w:rPr>
        <w:t>good luck</w:t>
      </w:r>
      <w:r w:rsidRPr="00C77DB5">
        <w:rPr>
          <w:rStyle w:val="Emphasis"/>
        </w:rPr>
        <w:t>.</w:t>
      </w:r>
      <w:r w:rsidRPr="00E40426">
        <w:rPr>
          <w:sz w:val="16"/>
        </w:rPr>
        <w:t xml:space="preserve"> You put a high-yield nuclear weapon on a booster, and the split second it gets above the clouds, sure, you might see it—but now it sees you, too, before you </w:t>
      </w:r>
      <w:r w:rsidRPr="00E40426">
        <w:rPr>
          <w:sz w:val="16"/>
        </w:rPr>
        <w:lastRenderedPageBreak/>
        <w:t xml:space="preserve">can shoot. </w:t>
      </w:r>
      <w:r w:rsidRPr="00C77DB5">
        <w:rPr>
          <w:rStyle w:val="StyleUnderline"/>
        </w:rPr>
        <w:t>All it has to do</w:t>
      </w:r>
      <w:r w:rsidRPr="00E40426">
        <w:rPr>
          <w:sz w:val="16"/>
        </w:rPr>
        <w:t xml:space="preserve"> at that point </w:t>
      </w:r>
      <w:r w:rsidRPr="00E40426">
        <w:rPr>
          <w:rStyle w:val="StyleUnderline"/>
        </w:rPr>
        <w:t>is detonate to blow a giant hole in your defenses, and that’s game over</w:t>
      </w:r>
      <w:r w:rsidRPr="00E40426">
        <w:rPr>
          <w:sz w:val="16"/>
        </w:rPr>
        <w:t xml:space="preserve">. And by the way, </w:t>
      </w:r>
      <w:r w:rsidRPr="00D90FFC">
        <w:rPr>
          <w:rStyle w:val="StyleUnderline"/>
          <w:highlight w:val="cyan"/>
        </w:rPr>
        <w:t>this rosy scenario assumes your adversaries don’t interfere with all your satellites passing over their territory</w:t>
      </w:r>
      <w:r w:rsidRPr="00E40426">
        <w:rPr>
          <w:sz w:val="16"/>
        </w:rPr>
        <w:t xml:space="preserve"> in peacetime. We know that won’t be the case—they’ll light them up with sensor-dazzling lasers, at minimum!</w:t>
      </w:r>
    </w:p>
    <w:p w14:paraId="4A7B5DD3" w14:textId="205B5541" w:rsidR="000D0899" w:rsidRDefault="000D0899" w:rsidP="000D0899">
      <w:pPr>
        <w:pStyle w:val="Heading3"/>
      </w:pPr>
      <w:r>
        <w:lastRenderedPageBreak/>
        <w:t>Data---1NC</w:t>
      </w:r>
    </w:p>
    <w:p w14:paraId="542C3643" w14:textId="4784BE0A" w:rsidR="003473DB" w:rsidRPr="0092472F" w:rsidRDefault="003473DB" w:rsidP="003473DB">
      <w:pPr>
        <w:pStyle w:val="Heading4"/>
      </w:pPr>
      <w:r>
        <w:t xml:space="preserve">Military leaders </w:t>
      </w:r>
      <w:r w:rsidRPr="0092472F">
        <w:t>can’t use data adequately</w:t>
      </w:r>
    </w:p>
    <w:p w14:paraId="3F2A8C25" w14:textId="77777777" w:rsidR="003473DB" w:rsidRPr="00C134EA" w:rsidRDefault="003473DB" w:rsidP="003473DB">
      <w:r w:rsidRPr="00B56F1B">
        <w:rPr>
          <w:rStyle w:val="Style13ptBold"/>
        </w:rPr>
        <w:t>Szewczyk 23</w:t>
      </w:r>
      <w:r>
        <w:t xml:space="preserve">, serves in the 3rd Multi-Domain Task Force, degree in  computer science and information systems. (Captain Zachary Szewczyk, 6-27-2023, “The Three Wicked Problems Inhibiting Data-Driven Decision-Making in the Army” </w:t>
      </w:r>
      <w:r w:rsidRPr="008E17D6">
        <w:t>https://mwi.westpoint.edu/the-three-</w:t>
      </w:r>
      <w:r w:rsidRPr="00C134EA">
        <w:t xml:space="preserve">wicked-problems-inhibiting-data-driven-decision-making-in-the-army/) wtk </w:t>
      </w:r>
    </w:p>
    <w:p w14:paraId="5E4F3F2E" w14:textId="77777777" w:rsidR="003473DB" w:rsidRPr="00073E0B" w:rsidRDefault="003473DB" w:rsidP="003473DB">
      <w:pPr>
        <w:rPr>
          <w:sz w:val="16"/>
        </w:rPr>
      </w:pPr>
      <w:r w:rsidRPr="00C134EA">
        <w:rPr>
          <w:rStyle w:val="StyleUnderline"/>
        </w:rPr>
        <w:t>Military leaders have sought</w:t>
      </w:r>
      <w:r w:rsidRPr="00C134EA">
        <w:rPr>
          <w:sz w:val="16"/>
        </w:rPr>
        <w:t xml:space="preserve"> hard </w:t>
      </w:r>
      <w:r w:rsidRPr="00C134EA">
        <w:rPr>
          <w:rStyle w:val="StyleUnderline"/>
        </w:rPr>
        <w:t>data</w:t>
      </w:r>
      <w:r w:rsidRPr="00C134EA">
        <w:rPr>
          <w:sz w:val="16"/>
        </w:rPr>
        <w:t xml:space="preserve"> to</w:t>
      </w:r>
      <w:r w:rsidRPr="00073E0B">
        <w:rPr>
          <w:sz w:val="16"/>
        </w:rPr>
        <w:t xml:space="preserve"> drive their decisions </w:t>
      </w:r>
      <w:r w:rsidRPr="00073E0B">
        <w:rPr>
          <w:rStyle w:val="StyleUnderline"/>
        </w:rPr>
        <w:t>for decades</w:t>
      </w:r>
      <w:r w:rsidRPr="00073E0B">
        <w:rPr>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073E0B">
        <w:rPr>
          <w:rStyle w:val="StyleUnderline"/>
        </w:rPr>
        <w:t>more data may be no</w:t>
      </w:r>
      <w:r w:rsidRPr="00073E0B">
        <w:rPr>
          <w:sz w:val="16"/>
        </w:rPr>
        <w:t xml:space="preserve"> more a </w:t>
      </w:r>
      <w:r w:rsidRPr="00073E0B">
        <w:rPr>
          <w:rStyle w:val="StyleUnderline"/>
        </w:rPr>
        <w:t>silver bullet</w:t>
      </w:r>
      <w:r w:rsidRPr="00073E0B">
        <w:rPr>
          <w:sz w:val="16"/>
        </w:rPr>
        <w:t xml:space="preserve"> today than it purported to be sixty years ago.</w:t>
      </w:r>
    </w:p>
    <w:p w14:paraId="72456177" w14:textId="2DCF8517" w:rsidR="003473DB" w:rsidRPr="000D0899" w:rsidRDefault="003473DB" w:rsidP="003473DB">
      <w:pPr>
        <w:rPr>
          <w:sz w:val="16"/>
        </w:rPr>
      </w:pPr>
      <w:r w:rsidRPr="00D90FFC">
        <w:rPr>
          <w:rStyle w:val="StyleUnderline"/>
          <w:highlight w:val="cyan"/>
        </w:rPr>
        <w:t xml:space="preserve">Reasons for data’s failure to enable perfected decision-making are </w:t>
      </w:r>
      <w:r w:rsidRPr="00D90FFC">
        <w:rPr>
          <w:rStyle w:val="Emphasis"/>
          <w:highlight w:val="cyan"/>
        </w:rPr>
        <w:t>legion</w:t>
      </w:r>
      <w:r w:rsidRPr="00073E0B">
        <w:rPr>
          <w:sz w:val="16"/>
        </w:rPr>
        <w:t xml:space="preserve">. Careful attention must be paid to the assumptions underlying the trend toward </w:t>
      </w:r>
      <w:r w:rsidRPr="00D90FFC">
        <w:rPr>
          <w:rStyle w:val="StyleUnderline"/>
          <w:highlight w:val="cyan"/>
        </w:rPr>
        <w:t>centralized decision-making</w:t>
      </w:r>
      <w:r w:rsidRPr="00073E0B">
        <w:rPr>
          <w:sz w:val="16"/>
        </w:rPr>
        <w:t xml:space="preserve">, a concept that relies on complex, brittle systems of systems, </w:t>
      </w:r>
      <w:r w:rsidRPr="00D90FFC">
        <w:rPr>
          <w:rStyle w:val="StyleUnderline"/>
          <w:highlight w:val="cyan"/>
        </w:rPr>
        <w:t>demolishes agility</w:t>
      </w:r>
      <w:r w:rsidRPr="00073E0B">
        <w:rPr>
          <w:rStyle w:val="StyleUnderline"/>
        </w:rPr>
        <w:t xml:space="preserve"> and adaptability</w:t>
      </w:r>
      <w:r w:rsidRPr="00073E0B">
        <w:rPr>
          <w:sz w:val="16"/>
        </w:rPr>
        <w:t xml:space="preserve">, </w:t>
      </w:r>
      <w:r w:rsidRPr="00073E0B">
        <w:rPr>
          <w:rStyle w:val="StyleUnderline"/>
        </w:rPr>
        <w:t>and runs counter to the decentralized mandates of mission command</w:t>
      </w:r>
      <w:r w:rsidRPr="00073E0B">
        <w:rPr>
          <w:sz w:val="16"/>
        </w:rPr>
        <w:t xml:space="preserve">. Here, too, we must not only ask whether or not we can enable certain functions with data, but also whether or not we should. Important questions regarding the efficacy of data-driven decision-making must also be addressed, especially in a world where data overload is not a danger but rather a given. Finally, well-studied </w:t>
      </w:r>
      <w:r w:rsidRPr="00D90FFC">
        <w:rPr>
          <w:rStyle w:val="StyleUnderline"/>
          <w:highlight w:val="cyan"/>
        </w:rPr>
        <w:t>biases threaten to make efforts</w:t>
      </w:r>
      <w:r w:rsidRPr="00073E0B">
        <w:rPr>
          <w:rStyle w:val="StyleUnderline"/>
        </w:rPr>
        <w:t xml:space="preserve"> to achieve </w:t>
      </w:r>
      <w:r w:rsidRPr="00D90FFC">
        <w:rPr>
          <w:rStyle w:val="StyleUnderline"/>
          <w:highlight w:val="cyan"/>
        </w:rPr>
        <w:t xml:space="preserve">data-driven decision-making little more than a quest for </w:t>
      </w:r>
      <w:r w:rsidRPr="00D90FFC">
        <w:rPr>
          <w:rStyle w:val="Emphasis"/>
          <w:highlight w:val="cyan"/>
        </w:rPr>
        <w:t>decision-driven data</w:t>
      </w:r>
      <w:r w:rsidRPr="00073E0B">
        <w:rPr>
          <w:sz w:val="16"/>
        </w:rPr>
        <w:t xml:space="preserve">. Here, however, I deal only with the substantial </w:t>
      </w:r>
      <w:r w:rsidRPr="00D90FFC">
        <w:rPr>
          <w:rStyle w:val="StyleUnderline"/>
          <w:highlight w:val="cyan"/>
        </w:rPr>
        <w:t>technical challenges</w:t>
      </w:r>
      <w:r w:rsidRPr="00073E0B">
        <w:rPr>
          <w:sz w:val="16"/>
        </w:rPr>
        <w:t xml:space="preserve"> facing the joint force in making data-driven decisions. These challenges </w:t>
      </w:r>
      <w:r w:rsidRPr="00073E0B">
        <w:rPr>
          <w:rStyle w:val="StyleUnderline"/>
        </w:rPr>
        <w:t xml:space="preserve">fall </w:t>
      </w:r>
      <w:r w:rsidRPr="00D90FFC">
        <w:rPr>
          <w:rStyle w:val="StyleUnderline"/>
          <w:highlight w:val="cyan"/>
        </w:rPr>
        <w:t>in</w:t>
      </w:r>
      <w:r w:rsidRPr="00073E0B">
        <w:rPr>
          <w:rStyle w:val="StyleUnderline"/>
        </w:rPr>
        <w:t>to three categories:</w:t>
      </w:r>
      <w:r w:rsidRPr="00073E0B">
        <w:rPr>
          <w:sz w:val="16"/>
        </w:rPr>
        <w:t xml:space="preserve"> </w:t>
      </w:r>
      <w:r w:rsidRPr="00D90FFC">
        <w:rPr>
          <w:rStyle w:val="StyleUnderline"/>
          <w:highlight w:val="cyan"/>
        </w:rPr>
        <w:t>collection, transport, and presentation</w:t>
      </w:r>
      <w:r w:rsidRPr="00073E0B">
        <w:rPr>
          <w:rStyle w:val="StyleUnderline"/>
        </w:rPr>
        <w:t>.</w:t>
      </w:r>
      <w:r w:rsidRPr="00073E0B">
        <w:rPr>
          <w:sz w:val="16"/>
        </w:rPr>
        <w:t xml:space="preserve"> </w:t>
      </w:r>
      <w:r w:rsidRPr="00073E0B">
        <w:rPr>
          <w:rStyle w:val="StyleUnderline"/>
        </w:rPr>
        <w:t xml:space="preserve">They </w:t>
      </w:r>
      <w:r w:rsidRPr="00D90FFC">
        <w:rPr>
          <w:rStyle w:val="StyleUnderline"/>
          <w:highlight w:val="cyan"/>
        </w:rPr>
        <w:t>represent</w:t>
      </w:r>
      <w:r w:rsidRPr="00073E0B">
        <w:rPr>
          <w:rStyle w:val="StyleUnderline"/>
        </w:rPr>
        <w:t xml:space="preserve"> the most </w:t>
      </w:r>
      <w:r w:rsidRPr="00D90FFC">
        <w:rPr>
          <w:rStyle w:val="StyleUnderline"/>
          <w:highlight w:val="cyan"/>
        </w:rPr>
        <w:t>significant barriers</w:t>
      </w:r>
      <w:r w:rsidRPr="00073E0B">
        <w:rPr>
          <w:rStyle w:val="StyleUnderline"/>
        </w:rPr>
        <w:t xml:space="preserve"> to meeting the</w:t>
      </w:r>
      <w:r w:rsidRPr="00073E0B">
        <w:rPr>
          <w:sz w:val="16"/>
        </w:rPr>
        <w:t xml:space="preserve"> threefold </w:t>
      </w:r>
      <w:r w:rsidRPr="00073E0B">
        <w:rPr>
          <w:rStyle w:val="StyleUnderline"/>
        </w:rPr>
        <w:t>requirements for analysis</w:t>
      </w:r>
      <w:r w:rsidRPr="00073E0B">
        <w:rPr>
          <w:sz w:val="16"/>
        </w:rPr>
        <w:t xml:space="preserve">—(1) </w:t>
      </w:r>
      <w:r w:rsidRPr="00073E0B">
        <w:rPr>
          <w:rStyle w:val="StyleUnderline"/>
        </w:rPr>
        <w:t>correct and complete data</w:t>
      </w:r>
      <w:r w:rsidRPr="00073E0B">
        <w:rPr>
          <w:sz w:val="16"/>
        </w:rPr>
        <w:t xml:space="preserve">, (2) </w:t>
      </w:r>
      <w:r w:rsidRPr="00073E0B">
        <w:rPr>
          <w:rStyle w:val="StyleUnderline"/>
        </w:rPr>
        <w:t>in a suitable platform</w:t>
      </w:r>
      <w:r w:rsidRPr="00073E0B">
        <w:rPr>
          <w:sz w:val="16"/>
        </w:rPr>
        <w:t xml:space="preserve">, </w:t>
      </w:r>
      <w:r w:rsidRPr="00073E0B">
        <w:rPr>
          <w:rStyle w:val="StyleUnderline"/>
        </w:rPr>
        <w:t>with</w:t>
      </w:r>
      <w:r w:rsidRPr="00073E0B">
        <w:rPr>
          <w:sz w:val="16"/>
        </w:rPr>
        <w:t xml:space="preserve"> (3) </w:t>
      </w:r>
      <w:r w:rsidRPr="00073E0B">
        <w:rPr>
          <w:rStyle w:val="StyleUnderline"/>
        </w:rPr>
        <w:t>the requisite analytics to answer decision-makers’ information requirements</w:t>
      </w:r>
      <w:r w:rsidRPr="00073E0B">
        <w:rPr>
          <w:sz w:val="16"/>
        </w:rPr>
        <w:t xml:space="preserve">. And </w:t>
      </w:r>
      <w:r w:rsidRPr="00D90FFC">
        <w:rPr>
          <w:rStyle w:val="StyleUnderline"/>
          <w:highlight w:val="cyan"/>
        </w:rPr>
        <w:t xml:space="preserve">each challenge is a </w:t>
      </w:r>
      <w:r w:rsidRPr="00D90FFC">
        <w:rPr>
          <w:rStyle w:val="Emphasis"/>
          <w:highlight w:val="cyan"/>
        </w:rPr>
        <w:t>wicked problem</w:t>
      </w:r>
      <w:r w:rsidRPr="00073E0B">
        <w:rPr>
          <w:sz w:val="16"/>
        </w:rPr>
        <w:t xml:space="preserve">, one </w:t>
      </w:r>
      <w:r w:rsidRPr="00D90FFC">
        <w:rPr>
          <w:rStyle w:val="StyleUnderline"/>
          <w:highlight w:val="cyan"/>
        </w:rPr>
        <w:t xml:space="preserve">for which </w:t>
      </w:r>
      <w:r w:rsidRPr="00D90FFC">
        <w:rPr>
          <w:rStyle w:val="Emphasis"/>
          <w:highlight w:val="cyan"/>
        </w:rPr>
        <w:t>no perfect solution exists</w:t>
      </w:r>
      <w:r w:rsidRPr="00073E0B">
        <w:rPr>
          <w:sz w:val="16"/>
        </w:rPr>
        <w:t>, only progressively better ones.</w:t>
      </w:r>
    </w:p>
    <w:p w14:paraId="0C7BD418" w14:textId="4DDF5CEB" w:rsidR="000D0899" w:rsidRDefault="000D0899" w:rsidP="000D0899">
      <w:pPr>
        <w:pStyle w:val="Heading3"/>
      </w:pPr>
      <w:r>
        <w:lastRenderedPageBreak/>
        <w:t>Solvency---Domain Awareness---1NC</w:t>
      </w:r>
    </w:p>
    <w:p w14:paraId="5CD6705D" w14:textId="1FC4EC79" w:rsidR="003473DB" w:rsidRDefault="003473DB" w:rsidP="003473DB">
      <w:pPr>
        <w:pStyle w:val="Heading4"/>
      </w:pPr>
      <w:r>
        <w:t>The US has major capacity constraints that limit Arctic domain awareness</w:t>
      </w:r>
      <w:r w:rsidR="000D0899">
        <w:t>---</w:t>
      </w:r>
      <w:r>
        <w:t xml:space="preserve">limited miliary presence and a lack of icebreakers </w:t>
      </w:r>
    </w:p>
    <w:p w14:paraId="29A19786" w14:textId="77777777" w:rsidR="003473DB" w:rsidRPr="008773D9" w:rsidRDefault="003473DB" w:rsidP="003473DB">
      <w:r w:rsidRPr="008773D9">
        <w:t xml:space="preserve">Abbie </w:t>
      </w:r>
      <w:r w:rsidRPr="008773D9">
        <w:rPr>
          <w:rStyle w:val="Style13ptBold"/>
        </w:rPr>
        <w:t>Tingstad et al</w:t>
      </w:r>
      <w:r w:rsidRPr="008773D9">
        <w:t>., 11/1/</w:t>
      </w:r>
      <w:r w:rsidRPr="008773D9">
        <w:rPr>
          <w:rStyle w:val="Style13ptBold"/>
        </w:rPr>
        <w:t>23</w:t>
      </w:r>
      <w:r w:rsidRPr="008773D9">
        <w:t>, RAND, “Report on the Arctic Capabilities of the U.S. Armed Forces,” https://www.rand.org/pubs/research_reports/RRA1638-1.html, mm</w:t>
      </w:r>
    </w:p>
    <w:p w14:paraId="373EC433" w14:textId="77777777" w:rsidR="003473DB" w:rsidRDefault="003473DB" w:rsidP="003473DB">
      <w:pPr>
        <w:rPr>
          <w:sz w:val="16"/>
        </w:rPr>
      </w:pPr>
      <w:r w:rsidRPr="00D80AF5">
        <w:rPr>
          <w:sz w:val="16"/>
        </w:rPr>
        <w:t xml:space="preserve">Although the United States has substantial strategic capabilities for operating from or through the Arctic, its capacity and capability for conducting operations to secure its Arctic interests are more limited than those of other Arctic countries. This is even more of an issue for instances of the USCG operating alone in the region, rather than with joint and interagency partners. Per the FY 2021 NDAA request, we have noted in this report why the USCG operating alone is not advantageous from the perspectives of domain awareness and self-defense or protection from threats. Our findings suggest that the benefits of operating jointly and with like-minded partners in the Arctic are not specific to these two areas. In general, </w:t>
      </w:r>
      <w:r w:rsidRPr="00D90FFC">
        <w:rPr>
          <w:rStyle w:val="StyleUnderline"/>
          <w:highlight w:val="cyan"/>
        </w:rPr>
        <w:t>other Arctic countries have scaled their</w:t>
      </w:r>
      <w:r w:rsidRPr="00D80AF5">
        <w:rPr>
          <w:sz w:val="16"/>
        </w:rPr>
        <w:t xml:space="preserve"> capabilities and </w:t>
      </w:r>
      <w:r w:rsidRPr="00D90FFC">
        <w:rPr>
          <w:rStyle w:val="StyleUnderline"/>
          <w:highlight w:val="cyan"/>
        </w:rPr>
        <w:t>capacity</w:t>
      </w:r>
      <w:r w:rsidRPr="008773D9">
        <w:rPr>
          <w:rStyle w:val="StyleUnderline"/>
        </w:rPr>
        <w:t xml:space="preserve"> to their respective Arctic</w:t>
      </w:r>
      <w:r>
        <w:rPr>
          <w:rStyle w:val="StyleUnderline"/>
        </w:rPr>
        <w:t xml:space="preserve"> </w:t>
      </w:r>
      <w:r w:rsidRPr="008773D9">
        <w:rPr>
          <w:rStyle w:val="StyleUnderline"/>
        </w:rPr>
        <w:t>needs</w:t>
      </w:r>
      <w:r w:rsidRPr="00D80AF5">
        <w:rPr>
          <w:sz w:val="16"/>
        </w:rPr>
        <w:t xml:space="preserve">, considering natural hazards, military threats, and the sizes of their populations and economies. Even Russia’s investments, including its now famously large number of icebreakers and well-publicized efforts to refurbish Cold War–era infrastructure, are at least roughly aligned with its massive Arctic territory, including just over 50 percent of the circumpolar coastline, and its equally sizable economic ambitions for the region. </w:t>
      </w:r>
      <w:r w:rsidRPr="008773D9">
        <w:rPr>
          <w:rStyle w:val="StyleUnderline"/>
        </w:rPr>
        <w:t>White House</w:t>
      </w:r>
      <w:r w:rsidRPr="00D80AF5">
        <w:rPr>
          <w:sz w:val="16"/>
        </w:rPr>
        <w:t xml:space="preserve">, DoD, DHS, and service component Arctic </w:t>
      </w:r>
      <w:r w:rsidRPr="008773D9">
        <w:rPr>
          <w:rStyle w:val="StyleUnderline"/>
        </w:rPr>
        <w:t>strategies have sought to rectify this gap, but</w:t>
      </w:r>
      <w:r>
        <w:rPr>
          <w:rStyle w:val="StyleUnderline"/>
        </w:rPr>
        <w:t xml:space="preserve"> </w:t>
      </w:r>
      <w:r w:rsidRPr="00D90FFC">
        <w:rPr>
          <w:rStyle w:val="StyleUnderline"/>
          <w:highlight w:val="cyan"/>
        </w:rPr>
        <w:t>sufficient resources have not yet been allocated</w:t>
      </w:r>
      <w:r w:rsidRPr="008773D9">
        <w:rPr>
          <w:rStyle w:val="StyleUnderline"/>
        </w:rPr>
        <w:t>.</w:t>
      </w:r>
      <w:r>
        <w:rPr>
          <w:rStyle w:val="StyleUnderline"/>
        </w:rPr>
        <w:t xml:space="preserve"> </w:t>
      </w:r>
      <w:r w:rsidRPr="00D80AF5">
        <w:rPr>
          <w:sz w:val="16"/>
        </w:rPr>
        <w:t xml:space="preserve">Similarly, China’s polar investments mirror its scientific and economic ambitions. It is not alone among countries without polar territory in owning icebreakers. The fact that China has multiple ice-capable vessels and is planning for more does not directly threaten the United States. Still, we assessed that those concerns about China utilizing Arctic activities for opportunistic dual-purpose activities and for strategic messaging are potentially valid. Yet domain awareness and communications are admittedly difficult for everyone operating in the region. However, other regional stakeholders’ focus on the Arctic does give them some advantages. In some cases, geography is also advantageous. For example, the Nordic countries are small, and even their non-Arctic portions are nonetheless very close and quite similar climatically to the Arctic, so many of their capabilities are suitable for the region. One other exception would be some aspects of Russia’s military buildup in the Arctic, a limited number of which could be interpreted as posturing aggressively, not purely defensively. </w:t>
      </w:r>
      <w:r w:rsidRPr="00D90FFC">
        <w:rPr>
          <w:rStyle w:val="StyleUnderline"/>
          <w:highlight w:val="cyan"/>
        </w:rPr>
        <w:t>The issue</w:t>
      </w:r>
      <w:r w:rsidRPr="008773D9">
        <w:rPr>
          <w:rStyle w:val="StyleUnderline"/>
        </w:rPr>
        <w:t xml:space="preserve"> that </w:t>
      </w:r>
      <w:r w:rsidRPr="00D90FFC">
        <w:rPr>
          <w:rStyle w:val="StyleUnderline"/>
          <w:highlight w:val="cyan"/>
        </w:rPr>
        <w:t>the U</w:t>
      </w:r>
      <w:r w:rsidRPr="008773D9">
        <w:rPr>
          <w:rStyle w:val="StyleUnderline"/>
        </w:rPr>
        <w:t xml:space="preserve">nited </w:t>
      </w:r>
      <w:r w:rsidRPr="00D90FFC">
        <w:rPr>
          <w:rStyle w:val="StyleUnderline"/>
          <w:highlight w:val="cyan"/>
        </w:rPr>
        <w:t>S</w:t>
      </w:r>
      <w:r w:rsidRPr="008773D9">
        <w:rPr>
          <w:rStyle w:val="StyleUnderline"/>
        </w:rPr>
        <w:t xml:space="preserve">tates faces </w:t>
      </w:r>
      <w:r w:rsidRPr="00D90FFC">
        <w:rPr>
          <w:rStyle w:val="StyleUnderline"/>
          <w:highlight w:val="cyan"/>
        </w:rPr>
        <w:t xml:space="preserve">has been most visible with respect to </w:t>
      </w:r>
      <w:r w:rsidRPr="00D90FFC">
        <w:rPr>
          <w:rStyle w:val="Emphasis"/>
          <w:highlight w:val="cyan"/>
        </w:rPr>
        <w:t>icebreaking</w:t>
      </w:r>
      <w:r w:rsidRPr="00D80AF5">
        <w:rPr>
          <w:sz w:val="16"/>
        </w:rPr>
        <w:t xml:space="preserve">; like others, </w:t>
      </w:r>
      <w:r w:rsidRPr="008773D9">
        <w:rPr>
          <w:rStyle w:val="StyleUnderline"/>
        </w:rPr>
        <w:t>we</w:t>
      </w:r>
      <w:r>
        <w:rPr>
          <w:rStyle w:val="StyleUnderline"/>
        </w:rPr>
        <w:t xml:space="preserve"> </w:t>
      </w:r>
      <w:r w:rsidRPr="008773D9">
        <w:rPr>
          <w:rStyle w:val="StyleUnderline"/>
        </w:rPr>
        <w:t>have noted the severe capacity problem arising from the United States maintaining only two operational</w:t>
      </w:r>
      <w:r>
        <w:rPr>
          <w:rStyle w:val="StyleUnderline"/>
        </w:rPr>
        <w:t xml:space="preserve"> </w:t>
      </w:r>
      <w:r w:rsidRPr="008773D9">
        <w:rPr>
          <w:rStyle w:val="StyleUnderline"/>
        </w:rPr>
        <w:t>polar icebreakers</w:t>
      </w:r>
      <w:r w:rsidRPr="00D80AF5">
        <w:rPr>
          <w:sz w:val="16"/>
        </w:rPr>
        <w:t xml:space="preserve">. Continuing to sustain funding for the PSC program and potentially obtaining funding for an ASC program will be essential for right-sizing the icebreaking fleet relative to needs, which exist at both poles and are likely to continue increasing in the future Arctic as science missions continue and demand increases for participation in exercises, SAR, and law enforcement. </w:t>
      </w:r>
      <w:r w:rsidRPr="00D90FFC">
        <w:rPr>
          <w:rStyle w:val="StyleUnderline"/>
          <w:highlight w:val="cyan"/>
        </w:rPr>
        <w:t>The U</w:t>
      </w:r>
      <w:r w:rsidRPr="008773D9">
        <w:rPr>
          <w:rStyle w:val="StyleUnderline"/>
        </w:rPr>
        <w:t xml:space="preserve">nited </w:t>
      </w:r>
      <w:r w:rsidRPr="00D90FFC">
        <w:rPr>
          <w:rStyle w:val="StyleUnderline"/>
          <w:highlight w:val="cyan"/>
        </w:rPr>
        <w:t>S</w:t>
      </w:r>
      <w:r w:rsidRPr="008773D9">
        <w:rPr>
          <w:rStyle w:val="StyleUnderline"/>
        </w:rPr>
        <w:t xml:space="preserve">tates </w:t>
      </w:r>
      <w:r w:rsidRPr="00D90FFC">
        <w:rPr>
          <w:rStyle w:val="StyleUnderline"/>
          <w:highlight w:val="cyan"/>
        </w:rPr>
        <w:t>will need more</w:t>
      </w:r>
      <w:r w:rsidRPr="00D90FFC">
        <w:rPr>
          <w:sz w:val="16"/>
          <w:highlight w:val="cyan"/>
        </w:rPr>
        <w:t xml:space="preserve"> </w:t>
      </w:r>
      <w:r w:rsidRPr="00D90FFC">
        <w:rPr>
          <w:rStyle w:val="StyleUnderline"/>
          <w:highlight w:val="cyan"/>
        </w:rPr>
        <w:t>than these icebreakers</w:t>
      </w:r>
      <w:r w:rsidRPr="00D80AF5">
        <w:rPr>
          <w:sz w:val="16"/>
        </w:rPr>
        <w:t xml:space="preserve"> and strategically focused assets, such as submarines, fighter aircraft, and bomber aircraft, </w:t>
      </w:r>
      <w:r w:rsidRPr="008773D9">
        <w:rPr>
          <w:rStyle w:val="StyleUnderline"/>
        </w:rPr>
        <w:t>to maintain a credible Arctic presence</w:t>
      </w:r>
      <w:r w:rsidRPr="00D80AF5">
        <w:rPr>
          <w:sz w:val="16"/>
        </w:rPr>
        <w:t xml:space="preserve"> across its sizable Arctic territory. The existing inventory is necessary for demonstrating presence, but it is not sufficient for practicing ongoing presence and readiness for a wide array of plausible contingencies in the Far North and asserting strategic influence. </w:t>
      </w:r>
      <w:r w:rsidRPr="008773D9">
        <w:rPr>
          <w:rStyle w:val="StyleUnderline"/>
        </w:rPr>
        <w:t xml:space="preserve">Principal among the capabilities that should not be lost in the discussion of </w:t>
      </w:r>
      <w:r w:rsidRPr="00D90FFC">
        <w:rPr>
          <w:rStyle w:val="StyleUnderline"/>
          <w:highlight w:val="cyan"/>
        </w:rPr>
        <w:t>icebreakers are domain awareness</w:t>
      </w:r>
      <w:r w:rsidRPr="00D80AF5">
        <w:rPr>
          <w:sz w:val="16"/>
        </w:rPr>
        <w:t xml:space="preserve">, communications, and logistics for sustainment. </w:t>
      </w:r>
      <w:r w:rsidRPr="008773D9">
        <w:rPr>
          <w:rStyle w:val="StyleUnderline"/>
        </w:rPr>
        <w:t>We have highlighted</w:t>
      </w:r>
      <w:r w:rsidRPr="00D80AF5">
        <w:rPr>
          <w:sz w:val="16"/>
        </w:rPr>
        <w:t xml:space="preserve"> three types of </w:t>
      </w:r>
      <w:r w:rsidRPr="00D90FFC">
        <w:rPr>
          <w:rStyle w:val="StyleUnderline"/>
          <w:highlight w:val="cyan"/>
        </w:rPr>
        <w:t>domain-awareness challenges the U</w:t>
      </w:r>
      <w:r w:rsidRPr="008773D9">
        <w:rPr>
          <w:rStyle w:val="StyleUnderline"/>
        </w:rPr>
        <w:t xml:space="preserve">nited </w:t>
      </w:r>
      <w:r w:rsidRPr="00D90FFC">
        <w:rPr>
          <w:rStyle w:val="StyleUnderline"/>
          <w:highlight w:val="cyan"/>
        </w:rPr>
        <w:t>S</w:t>
      </w:r>
      <w:r w:rsidRPr="008773D9">
        <w:rPr>
          <w:rStyle w:val="StyleUnderline"/>
        </w:rPr>
        <w:t xml:space="preserve">tates </w:t>
      </w:r>
      <w:r w:rsidRPr="00D90FFC">
        <w:rPr>
          <w:rStyle w:val="StyleUnderline"/>
          <w:highlight w:val="cyan"/>
        </w:rPr>
        <w:t>will face if increasing its Arctic presence</w:t>
      </w:r>
      <w:r w:rsidRPr="00D80AF5">
        <w:rPr>
          <w:sz w:val="16"/>
        </w:rPr>
        <w:t xml:space="preserve">: • First, </w:t>
      </w:r>
      <w:r w:rsidRPr="00D90FFC">
        <w:rPr>
          <w:rStyle w:val="StyleUnderline"/>
          <w:highlight w:val="cyan"/>
        </w:rPr>
        <w:t>the existing system</w:t>
      </w:r>
      <w:r w:rsidRPr="008773D9">
        <w:rPr>
          <w:rStyle w:val="StyleUnderline"/>
        </w:rPr>
        <w:t xml:space="preserve"> in place for strategic warning and response </w:t>
      </w:r>
      <w:r w:rsidRPr="00D90FFC">
        <w:rPr>
          <w:rStyle w:val="StyleUnderline"/>
          <w:highlight w:val="cyan"/>
        </w:rPr>
        <w:t>has not yet been fully evaluated</w:t>
      </w:r>
      <w:r>
        <w:rPr>
          <w:rStyle w:val="StyleUnderline"/>
        </w:rPr>
        <w:t xml:space="preserve"> </w:t>
      </w:r>
      <w:r w:rsidRPr="008773D9">
        <w:rPr>
          <w:rStyle w:val="StyleUnderline"/>
        </w:rPr>
        <w:t>and adapted for threats designed to elude legacy sensing architectures or target modernized critical</w:t>
      </w:r>
      <w:r>
        <w:rPr>
          <w:rStyle w:val="StyleUnderline"/>
        </w:rPr>
        <w:t xml:space="preserve"> </w:t>
      </w:r>
      <w:r w:rsidRPr="008773D9">
        <w:rPr>
          <w:rStyle w:val="StyleUnderline"/>
        </w:rPr>
        <w:t>infrastructure</w:t>
      </w:r>
      <w:r w:rsidRPr="00D80AF5">
        <w:rPr>
          <w:sz w:val="16"/>
        </w:rPr>
        <w:t xml:space="preserve">. • Second, this existing system was not designed with law enforcement and other Arctic regional needs in mind. • Third, </w:t>
      </w:r>
      <w:r w:rsidRPr="00D90FFC">
        <w:rPr>
          <w:rStyle w:val="StyleUnderline"/>
          <w:highlight w:val="cyan"/>
        </w:rPr>
        <w:t xml:space="preserve">the emergence of the region as one of strategic competition could leave </w:t>
      </w:r>
      <w:r w:rsidRPr="00FD098E">
        <w:rPr>
          <w:rStyle w:val="StyleUnderline"/>
        </w:rPr>
        <w:t>the USCG</w:t>
      </w:r>
      <w:r w:rsidRPr="008773D9">
        <w:rPr>
          <w:rStyle w:val="StyleUnderline"/>
        </w:rPr>
        <w:t xml:space="preserve"> and other tactical regional </w:t>
      </w:r>
      <w:r w:rsidRPr="00D90FFC">
        <w:rPr>
          <w:rStyle w:val="StyleUnderline"/>
          <w:highlight w:val="cyan"/>
        </w:rPr>
        <w:t>operators with</w:t>
      </w:r>
      <w:r w:rsidRPr="008773D9">
        <w:rPr>
          <w:rStyle w:val="StyleUnderline"/>
        </w:rPr>
        <w:t xml:space="preserve"> </w:t>
      </w:r>
      <w:r w:rsidRPr="00D90FFC">
        <w:rPr>
          <w:rStyle w:val="StyleUnderline"/>
          <w:highlight w:val="cyan"/>
        </w:rPr>
        <w:t>limited means of identifying potential threats to their platforms</w:t>
      </w:r>
      <w:r w:rsidRPr="00D80AF5">
        <w:rPr>
          <w:sz w:val="16"/>
        </w:rPr>
        <w:t xml:space="preserve">. As noted elsewhere, in the appendix that is not available to the public, we examine all-domain awareness, as well as other capabilities and various threats, in greater depth. Similarly, </w:t>
      </w:r>
      <w:r w:rsidRPr="00D80AF5">
        <w:rPr>
          <w:rStyle w:val="StyleUnderline"/>
        </w:rPr>
        <w:t>much of the Arctic communication available to the United States was not designed for sustained presence</w:t>
      </w:r>
      <w:r w:rsidRPr="00D80AF5">
        <w:rPr>
          <w:sz w:val="16"/>
        </w:rPr>
        <w:t xml:space="preserve"> and mobility in the context of operations in (rather than from or through) the Arctic. </w:t>
      </w:r>
      <w:r w:rsidRPr="00D80AF5">
        <w:rPr>
          <w:rStyle w:val="StyleUnderline"/>
        </w:rPr>
        <w:t>The</w:t>
      </w:r>
      <w:r>
        <w:rPr>
          <w:rStyle w:val="StyleUnderline"/>
        </w:rPr>
        <w:t xml:space="preserve"> </w:t>
      </w:r>
      <w:r w:rsidRPr="00D90FFC">
        <w:rPr>
          <w:rStyle w:val="StyleUnderline"/>
          <w:highlight w:val="cyan"/>
        </w:rPr>
        <w:t>limitations</w:t>
      </w:r>
      <w:r w:rsidRPr="00D80AF5">
        <w:rPr>
          <w:sz w:val="16"/>
        </w:rPr>
        <w:t xml:space="preserve"> we have described come in different varieties. These </w:t>
      </w:r>
      <w:r w:rsidRPr="00D90FFC">
        <w:rPr>
          <w:rStyle w:val="StyleUnderline"/>
          <w:highlight w:val="cyan"/>
        </w:rPr>
        <w:t>include physical limitations on extending communications</w:t>
      </w:r>
      <w:r w:rsidRPr="00D80AF5">
        <w:rPr>
          <w:sz w:val="16"/>
        </w:rPr>
        <w:t xml:space="preserve"> available </w:t>
      </w:r>
      <w:r w:rsidRPr="00D90FFC">
        <w:rPr>
          <w:rStyle w:val="StyleUnderline"/>
          <w:highlight w:val="cyan"/>
        </w:rPr>
        <w:t>farther south</w:t>
      </w:r>
      <w:r w:rsidRPr="00D80AF5">
        <w:rPr>
          <w:sz w:val="16"/>
        </w:rPr>
        <w:t xml:space="preserve"> to work in the Arctic; </w:t>
      </w:r>
      <w:r w:rsidRPr="00D90FFC">
        <w:rPr>
          <w:rStyle w:val="StyleUnderline"/>
          <w:highlight w:val="cyan"/>
        </w:rPr>
        <w:t>competition among armed forces for access to strategic communications</w:t>
      </w:r>
      <w:r w:rsidRPr="00D80AF5">
        <w:rPr>
          <w:rStyle w:val="StyleUnderline"/>
        </w:rPr>
        <w:t>;</w:t>
      </w:r>
      <w:r w:rsidRPr="00D80AF5">
        <w:rPr>
          <w:sz w:val="16"/>
        </w:rPr>
        <w:t xml:space="preserve"> </w:t>
      </w:r>
      <w:r w:rsidRPr="00D90FFC">
        <w:rPr>
          <w:rStyle w:val="StyleUnderline"/>
          <w:highlight w:val="cyan"/>
        </w:rPr>
        <w:t>limited depth in</w:t>
      </w:r>
      <w:r w:rsidRPr="00D80AF5">
        <w:rPr>
          <w:rStyle w:val="StyleUnderline"/>
        </w:rPr>
        <w:t xml:space="preserve"> the </w:t>
      </w:r>
      <w:r w:rsidRPr="00D90FFC">
        <w:rPr>
          <w:rStyle w:val="StyleUnderline"/>
          <w:highlight w:val="cyan"/>
        </w:rPr>
        <w:t>sequence of</w:t>
      </w:r>
      <w:r w:rsidRPr="00D80AF5">
        <w:rPr>
          <w:rStyle w:val="StyleUnderline"/>
        </w:rPr>
        <w:t xml:space="preserve"> primary, alternative, contingency, and emergency </w:t>
      </w:r>
      <w:r w:rsidRPr="00D90FFC">
        <w:rPr>
          <w:rStyle w:val="StyleUnderline"/>
          <w:highlight w:val="cyan"/>
        </w:rPr>
        <w:t>communications</w:t>
      </w:r>
      <w:r w:rsidRPr="00D80AF5">
        <w:rPr>
          <w:rStyle w:val="StyleUnderline"/>
        </w:rPr>
        <w:t xml:space="preserve">; </w:t>
      </w:r>
      <w:r w:rsidRPr="00D90FFC">
        <w:rPr>
          <w:rStyle w:val="StyleUnderline"/>
          <w:highlight w:val="cyan"/>
        </w:rPr>
        <w:t>few tangible options for supporting higher-bandwidth applications</w:t>
      </w:r>
      <w:r w:rsidRPr="00D80AF5">
        <w:rPr>
          <w:rStyle w:val="StyleUnderline"/>
        </w:rPr>
        <w:t>; and dilemmas</w:t>
      </w:r>
      <w:r>
        <w:rPr>
          <w:rStyle w:val="StyleUnderline"/>
        </w:rPr>
        <w:t xml:space="preserve"> </w:t>
      </w:r>
      <w:r w:rsidRPr="00D80AF5">
        <w:rPr>
          <w:rStyle w:val="StyleUnderline"/>
        </w:rPr>
        <w:t>with respect to policy about communicating among partners</w:t>
      </w:r>
      <w:r w:rsidRPr="00D80AF5">
        <w:rPr>
          <w:sz w:val="16"/>
        </w:rPr>
        <w:t xml:space="preserve"> (both between U.S. internal organizations and with external countries). Another common theme </w:t>
      </w:r>
      <w:r w:rsidRPr="00D80AF5">
        <w:rPr>
          <w:sz w:val="16"/>
        </w:rPr>
        <w:lastRenderedPageBreak/>
        <w:t>from our TTXs and interviews that we have emphasized is the issue of sustaining presence once initiated</w:t>
      </w:r>
      <w:r w:rsidRPr="00D80AF5">
        <w:rPr>
          <w:rStyle w:val="StyleUnderline"/>
        </w:rPr>
        <w:t xml:space="preserve">. </w:t>
      </w:r>
      <w:r w:rsidRPr="00D90FFC">
        <w:rPr>
          <w:rStyle w:val="StyleUnderline"/>
          <w:highlight w:val="cyan"/>
        </w:rPr>
        <w:t>The only U.S. Arctic presence sustained year-round is</w:t>
      </w:r>
      <w:r w:rsidRPr="00D80AF5">
        <w:rPr>
          <w:rStyle w:val="StyleUnderline"/>
        </w:rPr>
        <w:t xml:space="preserve"> at </w:t>
      </w:r>
      <w:r w:rsidRPr="00D90FFC">
        <w:rPr>
          <w:rStyle w:val="StyleUnderline"/>
          <w:highlight w:val="cyan"/>
        </w:rPr>
        <w:t>Thule</w:t>
      </w:r>
      <w:r w:rsidRPr="00D80AF5">
        <w:rPr>
          <w:rStyle w:val="StyleUnderline"/>
        </w:rPr>
        <w:t xml:space="preserve"> Air Base in</w:t>
      </w:r>
      <w:r>
        <w:rPr>
          <w:rStyle w:val="StyleUnderline"/>
        </w:rPr>
        <w:t xml:space="preserve"> </w:t>
      </w:r>
      <w:r w:rsidRPr="00D80AF5">
        <w:rPr>
          <w:rStyle w:val="StyleUnderline"/>
        </w:rPr>
        <w:t xml:space="preserve">northwestern Greenland. </w:t>
      </w:r>
      <w:r w:rsidRPr="00D90FFC">
        <w:rPr>
          <w:rStyle w:val="StyleUnderline"/>
          <w:highlight w:val="cyan"/>
        </w:rPr>
        <w:t>Creating</w:t>
      </w:r>
      <w:r w:rsidRPr="00D80AF5">
        <w:rPr>
          <w:rStyle w:val="StyleUnderline"/>
        </w:rPr>
        <w:t xml:space="preserve"> and sustaining </w:t>
      </w:r>
      <w:r w:rsidRPr="00D90FFC">
        <w:rPr>
          <w:rStyle w:val="StyleUnderline"/>
          <w:highlight w:val="cyan"/>
        </w:rPr>
        <w:t>more presence</w:t>
      </w:r>
      <w:r w:rsidRPr="00D80AF5">
        <w:rPr>
          <w:rStyle w:val="StyleUnderline"/>
        </w:rPr>
        <w:t xml:space="preserve"> in and around far northern Alaska and</w:t>
      </w:r>
      <w:r>
        <w:rPr>
          <w:rStyle w:val="StyleUnderline"/>
        </w:rPr>
        <w:t xml:space="preserve"> </w:t>
      </w:r>
      <w:r w:rsidRPr="00D80AF5">
        <w:rPr>
          <w:rStyle w:val="StyleUnderline"/>
        </w:rPr>
        <w:t xml:space="preserve">maintaining a capability to deploy a sustained presence elsewhere </w:t>
      </w:r>
      <w:r w:rsidRPr="00D80AF5">
        <w:rPr>
          <w:sz w:val="16"/>
        </w:rPr>
        <w:t xml:space="preserve">(e.g., to the Greenland–Iceland–United Kingdom [GIUK] gap between the European Arctic and North Atlantic) </w:t>
      </w:r>
      <w:r w:rsidRPr="00D90FFC">
        <w:rPr>
          <w:rStyle w:val="StyleUnderline"/>
          <w:highlight w:val="cyan"/>
        </w:rPr>
        <w:t>will require substantial investment in infrastructure</w:t>
      </w:r>
      <w:r w:rsidRPr="00D80AF5">
        <w:rPr>
          <w:rStyle w:val="StyleUnderline"/>
        </w:rPr>
        <w:t>, inventories, personnel, and plans</w:t>
      </w:r>
      <w:r w:rsidRPr="00D80AF5">
        <w:rPr>
          <w:sz w:val="16"/>
        </w:rPr>
        <w:t>. This would include better leveraging the Army’s ground presence in Alaska, planning between the USCG and the USN for maritime infrastructure and capabilities, coordinating between the USCG and the USAF to enable more-regular tactical air presence, planning for prepositioned stock and south-to-north movement of supplies (including determining routes), and collaborating with Alaska state, Indigenous, commercial, and other partners. It is also true that other Arctic countries do not have the global reach and responsibilities the United States does. The Arctic, as a historically peaceful and difficult-to-access region, has typically not been a high priority for U.S. armed forces, homeland security, SAR, environmental response, and law-enforcement investments, except during the height of the Cold War, when the region played a key strategic role in the overarching U.S. deterrence and homeland defense strategies. However, this is already beginning to change: As White House, DoD, DHS, and service component Arctic strategies have noted, the Arctic is again becoming a zone of major power competition.</w:t>
      </w:r>
    </w:p>
    <w:p w14:paraId="50CECA96" w14:textId="53E22B45" w:rsidR="000D0899" w:rsidRDefault="000D0899" w:rsidP="000D0899">
      <w:pPr>
        <w:pStyle w:val="Heading3"/>
      </w:pPr>
      <w:r>
        <w:lastRenderedPageBreak/>
        <w:t>Arctic War---Generic---1NC</w:t>
      </w:r>
    </w:p>
    <w:p w14:paraId="7DF9AE2B" w14:textId="1AED2FF3" w:rsidR="003473DB" w:rsidRPr="007369C6" w:rsidRDefault="003473DB" w:rsidP="003473DB">
      <w:pPr>
        <w:pStyle w:val="Heading4"/>
      </w:pPr>
      <w:r>
        <w:t>No Arctic war</w:t>
      </w:r>
      <w:r w:rsidR="000D0899">
        <w:t>---</w:t>
      </w:r>
      <w:r>
        <w:t xml:space="preserve">Ukraine </w:t>
      </w:r>
      <w:r>
        <w:rPr>
          <w:u w:val="single"/>
        </w:rPr>
        <w:t>stabilizes</w:t>
      </w:r>
      <w:r>
        <w:t xml:space="preserve"> the Arctic</w:t>
      </w:r>
    </w:p>
    <w:p w14:paraId="6E9B990F" w14:textId="77777777" w:rsidR="003473DB" w:rsidRDefault="003473DB" w:rsidP="003473DB">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122F9C29" w14:textId="60B0934E" w:rsidR="003473DB" w:rsidRDefault="003473DB" w:rsidP="003473DB">
      <w:r>
        <w:t xml:space="preserve">Vol. 16, 2025, pp. 58–80, </w:t>
      </w:r>
      <w:r w:rsidRPr="008E17D6">
        <w:t>https://arcticreview.no/index.php/arctic/article/view/6837/11032</w:t>
      </w:r>
      <w:r>
        <w:t xml:space="preserve">  //DH</w:t>
      </w:r>
    </w:p>
    <w:p w14:paraId="4E25F36E" w14:textId="20F890E3" w:rsidR="000D0899" w:rsidRPr="000D0899" w:rsidRDefault="003473DB" w:rsidP="000D0899">
      <w:pPr>
        <w:rPr>
          <w:u w:val="single"/>
        </w:rPr>
      </w:pPr>
      <w:r w:rsidRPr="001437BB">
        <w:rPr>
          <w:sz w:val="16"/>
        </w:rPr>
        <w:t xml:space="preserve">Based on available data in an open-source environment, </w:t>
      </w:r>
      <w:r w:rsidRPr="00D90FFC">
        <w:rPr>
          <w:sz w:val="16"/>
          <w:highlight w:val="cyan"/>
        </w:rPr>
        <w:t>t</w:t>
      </w:r>
      <w:r w:rsidRPr="00D90FFC">
        <w:rPr>
          <w:rStyle w:val="StyleUnderline"/>
          <w:highlight w:val="cyan"/>
        </w:rPr>
        <w:t>here was no military antagonism nor any provocative exercises between U.S. and Russian forces in the Arctic between 2022 and 2024</w:t>
      </w:r>
      <w:r w:rsidRPr="00DE3B9A">
        <w:rPr>
          <w:rStyle w:val="StyleUnderline"/>
        </w:rPr>
        <w:t>. This contrasts the 2015–2021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D90FFC">
        <w:rPr>
          <w:rStyle w:val="StyleUnderline"/>
          <w:highlight w:val="cyan"/>
        </w:rPr>
        <w:t xml:space="preserve">this study finds the Ukraine War to be an </w:t>
      </w:r>
      <w:r w:rsidRPr="00D90FFC">
        <w:rPr>
          <w:rStyle w:val="Emphasis"/>
          <w:highlight w:val="cyan"/>
        </w:rPr>
        <w:t>Arctic tranquilizer</w:t>
      </w:r>
      <w:r w:rsidRPr="00D90FFC">
        <w:rPr>
          <w:rStyle w:val="StyleUnderline"/>
          <w:highlight w:val="cyan"/>
        </w:rPr>
        <w:t>.</w:t>
      </w:r>
      <w:r w:rsidRPr="007369C6">
        <w:rPr>
          <w:rStyle w:val="StyleUnderline"/>
        </w:rPr>
        <w:t xml:space="preserve"> </w:t>
      </w:r>
      <w:r w:rsidRPr="00D90FFC">
        <w:rPr>
          <w:rStyle w:val="StyleUnderline"/>
          <w:highlight w:val="cyan"/>
        </w:rPr>
        <w:t>This is partly due to fear of</w:t>
      </w:r>
      <w:r w:rsidRPr="001437BB">
        <w:rPr>
          <w:sz w:val="16"/>
        </w:rPr>
        <w:t xml:space="preserve"> nuclear </w:t>
      </w:r>
      <w:r w:rsidRPr="00D90FFC">
        <w:rPr>
          <w:rStyle w:val="StyleUnderline"/>
          <w:highlight w:val="cyan"/>
        </w:rPr>
        <w:t xml:space="preserve">escalation but also </w:t>
      </w:r>
      <w:r w:rsidRPr="00041EC3">
        <w:rPr>
          <w:rStyle w:val="StyleUnderline"/>
        </w:rPr>
        <w:t xml:space="preserve">due to strategic necessity: </w:t>
      </w:r>
      <w:r w:rsidRPr="00D90FFC">
        <w:rPr>
          <w:rStyle w:val="StyleUnderline"/>
          <w:highlight w:val="cyan"/>
        </w:rPr>
        <w:t>neither U.S. nor Russian forces can afford</w:t>
      </w:r>
      <w:r w:rsidRPr="007369C6">
        <w:rPr>
          <w:rStyle w:val="StyleUnderline"/>
        </w:rPr>
        <w:t xml:space="preserve"> an </w:t>
      </w:r>
      <w:r w:rsidRPr="00D90FFC">
        <w:rPr>
          <w:rStyle w:val="StyleUnderline"/>
          <w:highlight w:val="cyan"/>
        </w:rPr>
        <w:t>overstretch</w:t>
      </w:r>
      <w:r w:rsidRPr="001437BB">
        <w:rPr>
          <w:sz w:val="16"/>
        </w:rPr>
        <w:t xml:space="preserve"> problématique </w:t>
      </w:r>
      <w:r w:rsidRPr="007369C6">
        <w:rPr>
          <w:rStyle w:val="StyleUnderline"/>
        </w:rPr>
        <w:t>in the contemporary international environment</w:t>
      </w:r>
      <w:r w:rsidRPr="001437BB">
        <w:rPr>
          <w:sz w:val="16"/>
        </w:rPr>
        <w:t xml:space="preserve">. As both protagonists forge self-imposed restraints, </w:t>
      </w:r>
      <w:r w:rsidRPr="00D90FFC">
        <w:rPr>
          <w:rStyle w:val="StyleUnderline"/>
          <w:highlight w:val="cyan"/>
        </w:rPr>
        <w:t>Russia’s</w:t>
      </w:r>
      <w:r w:rsidRPr="001437BB">
        <w:rPr>
          <w:sz w:val="16"/>
        </w:rPr>
        <w:t xml:space="preserve"> 2022 </w:t>
      </w:r>
      <w:r w:rsidRPr="00D90FFC">
        <w:rPr>
          <w:rStyle w:val="StyleUnderline"/>
          <w:highlight w:val="cyan"/>
        </w:rPr>
        <w:t>invasion</w:t>
      </w:r>
      <w:r w:rsidRPr="001437BB">
        <w:rPr>
          <w:sz w:val="16"/>
        </w:rPr>
        <w:t xml:space="preserve"> has </w:t>
      </w:r>
      <w:r w:rsidRPr="006B335C">
        <w:rPr>
          <w:rStyle w:val="StyleUnderline"/>
        </w:rPr>
        <w:t xml:space="preserve">inadvertently </w:t>
      </w:r>
      <w:r w:rsidRPr="00D90FFC">
        <w:rPr>
          <w:rStyle w:val="StyleUnderline"/>
          <w:highlight w:val="cyan"/>
        </w:rPr>
        <w:t xml:space="preserve">led to more </w:t>
      </w:r>
      <w:r w:rsidRPr="00D90FFC">
        <w:rPr>
          <w:rStyle w:val="Emphasis"/>
          <w:highlight w:val="cyan"/>
        </w:rPr>
        <w:t>Arctic stability</w:t>
      </w:r>
      <w:r w:rsidRPr="00D90FFC">
        <w:rPr>
          <w:sz w:val="16"/>
          <w:highlight w:val="cyan"/>
        </w:rPr>
        <w:t>.</w:t>
      </w:r>
    </w:p>
    <w:p w14:paraId="0E4EE529" w14:textId="26A2C9D7" w:rsidR="003473DB" w:rsidRDefault="003473DB" w:rsidP="003473DB">
      <w:pPr>
        <w:pStyle w:val="Heading4"/>
      </w:pPr>
      <w:r>
        <w:t>No miscalc</w:t>
      </w:r>
      <w:r w:rsidR="000D0899">
        <w:t>.</w:t>
      </w:r>
    </w:p>
    <w:p w14:paraId="03BA1AFC" w14:textId="77777777" w:rsidR="003473DB" w:rsidRDefault="003473DB" w:rsidP="003473DB">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15A9D4CB" w14:textId="77777777" w:rsidR="003473DB" w:rsidRPr="00A34BB8" w:rsidRDefault="003473DB" w:rsidP="003473DB">
      <w:r>
        <w:t xml:space="preserve">Vol. 16, 2025, pp. 58–80, </w:t>
      </w:r>
      <w:r w:rsidRPr="008E17D6">
        <w:t>https://arcticreview.no/index.php/arctic/article/view/6837/11032</w:t>
      </w:r>
      <w:r>
        <w:t xml:space="preserve">  //DH</w:t>
      </w:r>
    </w:p>
    <w:p w14:paraId="2F553FC5" w14:textId="77777777" w:rsidR="003473DB" w:rsidRPr="001437BB" w:rsidRDefault="003473DB" w:rsidP="003473DB">
      <w:pPr>
        <w:rPr>
          <w:sz w:val="16"/>
        </w:rPr>
      </w:pPr>
      <w:r w:rsidRPr="001437BB">
        <w:rPr>
          <w:sz w:val="16"/>
        </w:rPr>
        <w:t>Analysis</w:t>
      </w:r>
    </w:p>
    <w:p w14:paraId="747C421A" w14:textId="77777777" w:rsidR="003473DB" w:rsidRPr="001437BB" w:rsidRDefault="003473DB" w:rsidP="003473DB">
      <w:pPr>
        <w:rPr>
          <w:sz w:val="16"/>
        </w:rPr>
      </w:pPr>
      <w:r w:rsidRPr="001437BB">
        <w:rPr>
          <w:sz w:val="16"/>
        </w:rPr>
        <w:t xml:space="preserve">Based on the empirical description, how can the slide from malign to benign operations be explained? Or more precisely, why </w:t>
      </w:r>
      <w:r w:rsidRPr="00D90FFC">
        <w:rPr>
          <w:sz w:val="16"/>
          <w:highlight w:val="cyan"/>
        </w:rPr>
        <w:t xml:space="preserve">have </w:t>
      </w:r>
      <w:r w:rsidRPr="00D90FFC">
        <w:rPr>
          <w:rStyle w:val="StyleUnderline"/>
          <w:highlight w:val="cyan"/>
        </w:rPr>
        <w:t>U.S. and Russian forces since</w:t>
      </w:r>
      <w:r w:rsidRPr="00A34BB8">
        <w:rPr>
          <w:rStyle w:val="StyleUnderline"/>
        </w:rPr>
        <w:t xml:space="preserve"> </w:t>
      </w:r>
      <w:r w:rsidRPr="00D90FFC">
        <w:rPr>
          <w:rStyle w:val="StyleUnderline"/>
          <w:highlight w:val="cyan"/>
        </w:rPr>
        <w:t>2022</w:t>
      </w:r>
      <w:r w:rsidRPr="001437BB">
        <w:rPr>
          <w:sz w:val="16"/>
        </w:rPr>
        <w:t xml:space="preserve"> seemingly </w:t>
      </w:r>
      <w:r w:rsidRPr="00D90FFC">
        <w:rPr>
          <w:rStyle w:val="StyleUnderline"/>
          <w:highlight w:val="cyan"/>
        </w:rPr>
        <w:t>stopped antagonizing each other</w:t>
      </w:r>
      <w:r w:rsidRPr="001437BB">
        <w:rPr>
          <w:sz w:val="16"/>
        </w:rPr>
        <w:t xml:space="preserve"> outside the coast of Norway? Using Schelling’s theory of brinkmanship and Lebow’s warning of inadvertent wars, </w:t>
      </w:r>
      <w:r w:rsidRPr="00A34BB8">
        <w:rPr>
          <w:rStyle w:val="StyleUnderline"/>
        </w:rPr>
        <w:t xml:space="preserve">the empirical expectation suggests that </w:t>
      </w:r>
      <w:r w:rsidRPr="00D90FFC">
        <w:rPr>
          <w:rStyle w:val="StyleUnderline"/>
          <w:highlight w:val="cyan"/>
        </w:rPr>
        <w:t>in the post-Ukrainian environment, U.S. and Russian forces are incentivized to move away from the Arctic brink of war;</w:t>
      </w:r>
      <w:r w:rsidRPr="00A34BB8">
        <w:rPr>
          <w:rStyle w:val="StyleUnderline"/>
        </w:rPr>
        <w:t xml:space="preserve"> </w:t>
      </w:r>
      <w:r w:rsidRPr="00D90FFC">
        <w:rPr>
          <w:rStyle w:val="StyleUnderline"/>
          <w:highlight w:val="cyan"/>
        </w:rPr>
        <w:t>restraints on military activities</w:t>
      </w:r>
      <w:r w:rsidRPr="001437BB">
        <w:rPr>
          <w:sz w:val="16"/>
        </w:rPr>
        <w:t xml:space="preserve"> and respect for each other’s sphere of interest </w:t>
      </w:r>
      <w:r w:rsidRPr="00D90FFC">
        <w:rPr>
          <w:rStyle w:val="StyleUnderline"/>
          <w:highlight w:val="cyan"/>
        </w:rPr>
        <w:t>is safer</w:t>
      </w:r>
      <w:r w:rsidRPr="00A34BB8">
        <w:rPr>
          <w:rStyle w:val="StyleUnderline"/>
        </w:rPr>
        <w:t xml:space="preserve"> than “manipulating the risk of war”</w:t>
      </w:r>
      <w:r w:rsidRPr="001437BB">
        <w:rPr>
          <w:sz w:val="16"/>
        </w:rPr>
        <w:t>. Analyzing this assumption, two explanations seem particularly plausible: broader security concerns and strategic necessity.</w:t>
      </w:r>
    </w:p>
    <w:p w14:paraId="5E00E1F8" w14:textId="77777777" w:rsidR="003473DB" w:rsidRPr="001437BB" w:rsidRDefault="003473DB" w:rsidP="003473DB">
      <w:pPr>
        <w:rPr>
          <w:sz w:val="16"/>
        </w:rPr>
      </w:pPr>
      <w:r w:rsidRPr="001437BB">
        <w:rPr>
          <w:sz w:val="16"/>
        </w:rP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14:paraId="62E9D0F7" w14:textId="77777777" w:rsidR="003473DB" w:rsidRPr="001437BB" w:rsidRDefault="003473DB" w:rsidP="003473DB">
      <w:pPr>
        <w:rPr>
          <w:sz w:val="16"/>
        </w:rPr>
      </w:pPr>
      <w:r w:rsidRPr="001437BB">
        <w:rPr>
          <w:sz w:val="16"/>
        </w:rPr>
        <w:t xml:space="preserve">The </w:t>
      </w:r>
      <w:r w:rsidRPr="00A34BB8">
        <w:rPr>
          <w:rStyle w:val="StyleUnderline"/>
        </w:rPr>
        <w:t>post-Ukrainian restraints</w:t>
      </w:r>
      <w:r w:rsidRPr="001437BB">
        <w:rPr>
          <w:sz w:val="16"/>
        </w:rP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rsidRPr="001437BB">
        <w:rPr>
          <w:sz w:val="16"/>
        </w:rPr>
        <w:t>man</w:t>
      </w:r>
      <w:r w:rsidRPr="00A34BB8">
        <w:rPr>
          <w:rStyle w:val="StyleUnderline"/>
        </w:rPr>
        <w:t>ship</w:t>
      </w:r>
      <w:r w:rsidRPr="001437BB">
        <w:rPr>
          <w:sz w:val="16"/>
        </w:rPr>
        <w:t xml:space="preserve"> </w:t>
      </w:r>
      <w:r w:rsidRPr="00A34BB8">
        <w:rPr>
          <w:rStyle w:val="StyleUnderline"/>
        </w:rPr>
        <w:t xml:space="preserve">strategy </w:t>
      </w:r>
      <w:r w:rsidRPr="001437BB">
        <w:rPr>
          <w:sz w:val="16"/>
        </w:rPr>
        <w:t xml:space="preserve">that subsequently leaves everyone worse off. On the contrary, </w:t>
      </w:r>
      <w:r w:rsidRPr="00D90FFC">
        <w:rPr>
          <w:rStyle w:val="StyleUnderline"/>
          <w:highlight w:val="cyan"/>
        </w:rPr>
        <w:t>by showing restraints in the Norwegian and Barents Seas</w:t>
      </w:r>
      <w:r w:rsidRPr="00A34BB8">
        <w:rPr>
          <w:rStyle w:val="StyleUnderline"/>
        </w:rPr>
        <w:t>,</w:t>
      </w:r>
      <w:r w:rsidRPr="001437BB">
        <w:rPr>
          <w:sz w:val="16"/>
        </w:rPr>
        <w:t xml:space="preserve"> state </w:t>
      </w:r>
      <w:r w:rsidRPr="00D90FFC">
        <w:rPr>
          <w:rStyle w:val="StyleUnderline"/>
          <w:highlight w:val="cyan"/>
        </w:rPr>
        <w:t>leaders in Washington D.C. and Moscow</w:t>
      </w:r>
      <w:r w:rsidRPr="00D90FFC">
        <w:rPr>
          <w:sz w:val="16"/>
          <w:highlight w:val="cyan"/>
        </w:rPr>
        <w:t xml:space="preserve"> </w:t>
      </w:r>
      <w:r w:rsidRPr="00D90FFC">
        <w:rPr>
          <w:rStyle w:val="StyleUnderline"/>
          <w:highlight w:val="cyan"/>
        </w:rPr>
        <w:t>are allowed to take active steps away from the brink of war</w:t>
      </w:r>
      <w:r w:rsidRPr="001437BB">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rsidRPr="001437BB">
        <w:rPr>
          <w:sz w:val="16"/>
        </w:rPr>
        <w:t>.</w:t>
      </w:r>
    </w:p>
    <w:p w14:paraId="3F0286D2" w14:textId="3451BBAE" w:rsidR="003473DB" w:rsidRDefault="003473DB" w:rsidP="003473DB">
      <w:pPr>
        <w:pStyle w:val="Heading2"/>
      </w:pPr>
      <w:r>
        <w:lastRenderedPageBreak/>
        <w:t>ADV---Cooperation</w:t>
      </w:r>
    </w:p>
    <w:p w14:paraId="21F5155F" w14:textId="74F63580" w:rsidR="0049483C" w:rsidRDefault="000D0899" w:rsidP="000D0899">
      <w:pPr>
        <w:pStyle w:val="Heading3"/>
      </w:pPr>
      <w:r>
        <w:lastRenderedPageBreak/>
        <w:t>Democracy---Generic---1NC</w:t>
      </w:r>
    </w:p>
    <w:p w14:paraId="52419721" w14:textId="77777777" w:rsidR="0049483C" w:rsidRDefault="0049483C" w:rsidP="0049483C">
      <w:pPr>
        <w:pStyle w:val="Heading4"/>
      </w:pPr>
      <w:r>
        <w:t>No Russia-China axis in the Arctic – cooperation is limited and relations are at risk of tension and collapse</w:t>
      </w:r>
    </w:p>
    <w:p w14:paraId="394FC0FA" w14:textId="77777777" w:rsidR="0049483C" w:rsidRPr="001976BB" w:rsidRDefault="0049483C" w:rsidP="0049483C">
      <w:r w:rsidRPr="001976BB">
        <w:t xml:space="preserve">Elizabeth </w:t>
      </w:r>
      <w:r w:rsidRPr="001976BB">
        <w:rPr>
          <w:rStyle w:val="Style13ptBold"/>
        </w:rPr>
        <w:t>Buchanan</w:t>
      </w:r>
      <w:r w:rsidRPr="001976BB">
        <w:t>, 5/8/</w:t>
      </w:r>
      <w:r w:rsidRPr="001976BB">
        <w:rPr>
          <w:rStyle w:val="Style13ptBold"/>
        </w:rPr>
        <w:t>24</w:t>
      </w:r>
      <w:r w:rsidRPr="001976BB">
        <w:t>, (Dr Elizabeth Buchanan is a former Australian Department of Defence employee who is currently a senior fellow with the Australian Strategic Policy Institute (ASPI) and an Associate Researcher with the French Ministry of Armed Forces’ strategic research institute (IRSEM).), The Royal United Services Institute for Defence and Security Studies, “Why Russia and China Won’t Go the Distance in the High North,” https://www.rusi.org/explore-our-research/publications/commentary/why-russia-and-china-wont-go-distance-high-north, mm</w:t>
      </w:r>
    </w:p>
    <w:p w14:paraId="43AB178E" w14:textId="77777777" w:rsidR="0049483C" w:rsidRPr="00224257" w:rsidRDefault="0049483C" w:rsidP="0049483C">
      <w:pPr>
        <w:rPr>
          <w:sz w:val="16"/>
        </w:rPr>
      </w:pPr>
      <w:r w:rsidRPr="00D90FFC">
        <w:rPr>
          <w:rStyle w:val="StyleUnderline"/>
          <w:highlight w:val="cyan"/>
        </w:rPr>
        <w:t>Closer engagement between Russia and China has fueled assumptions of an emerging axis</w:t>
      </w:r>
      <w:r w:rsidRPr="001976BB">
        <w:rPr>
          <w:rStyle w:val="StyleUnderline"/>
        </w:rPr>
        <w:t>.</w:t>
      </w:r>
      <w:r w:rsidRPr="00464D1A">
        <w:rPr>
          <w:sz w:val="16"/>
        </w:rPr>
        <w:t xml:space="preserve"> </w:t>
      </w:r>
      <w:r w:rsidRPr="001976BB">
        <w:rPr>
          <w:rStyle w:val="StyleUnderline"/>
        </w:rPr>
        <w:t>The Arctic is often cited as evidence of Sino-Russian alignment due to their growing Arctic ties across the security, strategic and commercial spheres</w:t>
      </w:r>
      <w:r w:rsidRPr="00464D1A">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icebreaker about to roll off China’s production yard further point to </w:t>
      </w:r>
      <w:r w:rsidRPr="00D90FFC">
        <w:rPr>
          <w:rStyle w:val="StyleUnderline"/>
          <w:highlight w:val="cyan"/>
        </w:rPr>
        <w:t>Beijing’s</w:t>
      </w:r>
      <w:r w:rsidRPr="00464D1A">
        <w:rPr>
          <w:rStyle w:val="StyleUnderline"/>
        </w:rPr>
        <w:t xml:space="preserve"> growing </w:t>
      </w:r>
      <w:r w:rsidRPr="00D90FFC">
        <w:rPr>
          <w:rStyle w:val="StyleUnderline"/>
          <w:highlight w:val="cyan"/>
        </w:rPr>
        <w:t>polar capability</w:t>
      </w:r>
      <w:r w:rsidRPr="00464D1A">
        <w:rPr>
          <w:sz w:val="16"/>
        </w:rPr>
        <w:t xml:space="preserve">. In securing observer status to the Arctic Council in 2013, China inserted itself into the Arctic governance ecosystem. But this </w:t>
      </w:r>
      <w:r w:rsidRPr="00D90FFC">
        <w:rPr>
          <w:rStyle w:val="StyleUnderline"/>
          <w:highlight w:val="cyan"/>
        </w:rPr>
        <w:t>does not place Beijing at the decision-making table</w:t>
      </w:r>
      <w:r w:rsidRPr="00464D1A">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464D1A">
        <w:rPr>
          <w:rStyle w:val="StyleUnderline"/>
        </w:rPr>
        <w:t>While the Sino-Russian Arctic relationship is predicated on economic foundations</w:t>
      </w:r>
      <w:r w:rsidRPr="00464D1A">
        <w:rPr>
          <w:sz w:val="16"/>
        </w:rPr>
        <w:t xml:space="preserve">, for now, Russia has yet to fall into Beijing’s ‘debt-trap diplomacy’. </w:t>
      </w:r>
      <w:r w:rsidRPr="00D90FFC">
        <w:rPr>
          <w:rStyle w:val="StyleUnderline"/>
          <w:highlight w:val="cyan"/>
        </w:rPr>
        <w:t>Moscow maintains stringent domestic legislation on joint ventures</w:t>
      </w:r>
      <w:r w:rsidRPr="00464D1A">
        <w:rPr>
          <w:rStyle w:val="StyleUnderline"/>
        </w:rPr>
        <w:t xml:space="preserve"> and ownership of sovereign energy deposits</w:t>
      </w:r>
      <w:r w:rsidRPr="00464D1A">
        <w:rPr>
          <w:sz w:val="16"/>
        </w:rPr>
        <w:t xml:space="preserve">. This is a delicate balance. Russia relies on sustained future Chinese demand for Arctic liquified natural gas (LNG), but </w:t>
      </w:r>
      <w:r w:rsidRPr="00464D1A">
        <w:rPr>
          <w:rStyle w:val="StyleUnderline"/>
        </w:rPr>
        <w:t>Moscow has also worked to diversify its capital pools</w:t>
      </w:r>
      <w:r w:rsidRPr="00464D1A">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sidRPr="00D90FFC">
        <w:rPr>
          <w:rStyle w:val="StyleUnderline"/>
          <w:highlight w:val="cyan"/>
        </w:rPr>
        <w:t>on the</w:t>
      </w:r>
      <w:r w:rsidRPr="00464D1A">
        <w:rPr>
          <w:sz w:val="16"/>
        </w:rPr>
        <w:t xml:space="preserve"> NSR or ‘</w:t>
      </w:r>
      <w:r w:rsidRPr="00D90FFC">
        <w:rPr>
          <w:rStyle w:val="StyleUnderline"/>
          <w:highlight w:val="cyan"/>
        </w:rPr>
        <w:t>polar silk road’</w:t>
      </w:r>
      <w:r w:rsidRPr="00464D1A">
        <w:rPr>
          <w:rStyle w:val="StyleUnderline"/>
        </w:rPr>
        <w:t xml:space="preserve"> front, </w:t>
      </w:r>
      <w:r w:rsidRPr="00D90FFC">
        <w:rPr>
          <w:rStyle w:val="StyleUnderline"/>
          <w:highlight w:val="cyan"/>
        </w:rPr>
        <w:t>Russia maintains the upper</w:t>
      </w:r>
      <w:r w:rsidRPr="00464D1A">
        <w:rPr>
          <w:sz w:val="16"/>
        </w:rPr>
        <w:t xml:space="preserve"> (controlling) </w:t>
      </w:r>
      <w:r w:rsidRPr="00D90FFC">
        <w:rPr>
          <w:rStyle w:val="StyleUnderline"/>
          <w:highlight w:val="cyan"/>
        </w:rPr>
        <w:t>hand</w:t>
      </w:r>
      <w:r w:rsidRPr="00464D1A">
        <w:rPr>
          <w:sz w:val="16"/>
        </w:rPr>
        <w:t xml:space="preserve">. The NSR wraps along the Russian coastline for most of its route. This is important to Russia for two reasons. First, much of the NSR falls within Russia’s exclusive economic zone (EEZ) and therefore </w:t>
      </w:r>
      <w:r w:rsidRPr="00464D1A">
        <w:rPr>
          <w:rStyle w:val="StyleUnderline"/>
        </w:rPr>
        <w:t>Moscow has deemed it necessary to charge transit tariffs</w:t>
      </w:r>
      <w:r w:rsidRPr="00464D1A">
        <w:rPr>
          <w:sz w:val="16"/>
        </w:rPr>
        <w:t xml:space="preserve">. The tariffs have been accompanied by Russia’s introduction of tight rules and domestic laws for foreign firms looking to use the route. Second, </w:t>
      </w:r>
      <w:r w:rsidRPr="00464D1A">
        <w:rPr>
          <w:rStyle w:val="StyleUnderline"/>
        </w:rPr>
        <w:t>Russia insists vessels can only navigate</w:t>
      </w:r>
      <w:r w:rsidRPr="00464D1A">
        <w:rPr>
          <w:sz w:val="16"/>
        </w:rPr>
        <w:t xml:space="preserve"> the NSR </w:t>
      </w:r>
      <w:r w:rsidRPr="00464D1A">
        <w:rPr>
          <w:rStyle w:val="StyleUnderline"/>
        </w:rPr>
        <w:t>when accompanied by Russian nuclear icebreakers</w:t>
      </w:r>
      <w:r w:rsidRPr="00464D1A">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464D1A">
        <w:rPr>
          <w:rStyle w:val="StyleUnderline"/>
        </w:rPr>
        <w:t>it is</w:t>
      </w:r>
      <w:r w:rsidRPr="00464D1A">
        <w:rPr>
          <w:sz w:val="16"/>
        </w:rPr>
        <w:t xml:space="preserve"> still </w:t>
      </w:r>
      <w:r w:rsidRPr="00464D1A">
        <w:rPr>
          <w:rStyle w:val="StyleUnderline"/>
        </w:rPr>
        <w:t>problematic to assume an Arctic ‘axis’ is forthcoming</w:t>
      </w:r>
      <w:r w:rsidRPr="00464D1A">
        <w:rPr>
          <w:sz w:val="16"/>
        </w:rPr>
        <w:t xml:space="preserve">. </w:t>
      </w:r>
      <w:r w:rsidRPr="00464D1A">
        <w:rPr>
          <w:rStyle w:val="StyleUnderline"/>
        </w:rPr>
        <w:t>China’s</w:t>
      </w:r>
      <w:r w:rsidRPr="00464D1A">
        <w:rPr>
          <w:sz w:val="16"/>
        </w:rPr>
        <w:t xml:space="preserve"> efforts to increase its </w:t>
      </w:r>
      <w:r w:rsidRPr="00464D1A">
        <w:rPr>
          <w:rStyle w:val="StyleUnderline"/>
        </w:rPr>
        <w:t>engagement in the Arctic are occurring far beyond the Russian Arctic Zone</w:t>
      </w:r>
      <w:r w:rsidRPr="00464D1A">
        <w:rPr>
          <w:sz w:val="16"/>
        </w:rPr>
        <w:t xml:space="preserve">.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w:t>
      </w:r>
      <w:r w:rsidRPr="00464D1A">
        <w:rPr>
          <w:sz w:val="16"/>
        </w:rPr>
        <w:lastRenderedPageBreak/>
        <w:t xml:space="preserve">as a logistics hub that would act as a key shipping port between Europe and Asia along the NSR. It seems clear that Chinese Arctic strategy is to ‘internationalise’ the Arctic in a way that features and promotes China’s strategic benefit. </w:t>
      </w:r>
      <w:r w:rsidRPr="00464D1A">
        <w:rPr>
          <w:rStyle w:val="StyleUnderline"/>
        </w:rPr>
        <w:t>China is also driven by great power ideology</w:t>
      </w:r>
      <w:r w:rsidRPr="00464D1A">
        <w:rPr>
          <w:sz w:val="16"/>
        </w:rPr>
        <w:t xml:space="preserve"> and the prestige afforded by having a global polar footprint. </w:t>
      </w:r>
      <w:r w:rsidRPr="00464D1A">
        <w:rPr>
          <w:rStyle w:val="StyleUnderline"/>
        </w:rPr>
        <w:t>Russia is aware of this simmering rationale for Chinese Arctic strategy</w:t>
      </w:r>
      <w:r w:rsidRPr="00464D1A">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D90FFC">
        <w:rPr>
          <w:rStyle w:val="StyleUnderline"/>
          <w:highlight w:val="cyan"/>
        </w:rPr>
        <w:t>Sino-Russian strategic tensions remain</w:t>
      </w:r>
      <w:r w:rsidRPr="00464D1A">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defence planning documents of Arctic-rim states. Washington’s litany of Arctic strategic planning documents – Naval, Air Force and Coast Guard strategies – feature renewed great power competition in the Arctic as a central security threat. However, </w:t>
      </w:r>
      <w:r w:rsidRPr="00464D1A">
        <w:rPr>
          <w:rStyle w:val="StyleUnderline"/>
        </w:rPr>
        <w:t>the notion that there is a Sino-Russian Arctic alliance is a misinterpretation of the realities that drive China and Russia together in the Arctic</w:t>
      </w:r>
      <w:r w:rsidRPr="00464D1A">
        <w:rPr>
          <w:sz w:val="16"/>
        </w:rPr>
        <w:t xml:space="preserve">. The realities of the Sino-Russian relationship (dubbed by both as one of ‘mutual benefit’) in the Arctic is best grasped when the limits of the partnership are considered. </w:t>
      </w:r>
      <w:r w:rsidRPr="00464D1A">
        <w:rPr>
          <w:rStyle w:val="StyleUnderline"/>
        </w:rPr>
        <w:t>There are</w:t>
      </w:r>
      <w:r w:rsidRPr="00464D1A">
        <w:rPr>
          <w:sz w:val="16"/>
        </w:rPr>
        <w:t>, first and foremost</w:t>
      </w:r>
      <w:r w:rsidRPr="00464D1A">
        <w:rPr>
          <w:rStyle w:val="StyleUnderline"/>
        </w:rPr>
        <w:t>, limits in terms of geographical boundaries</w:t>
      </w:r>
      <w:r w:rsidRPr="00464D1A">
        <w:rPr>
          <w:sz w:val="16"/>
        </w:rPr>
        <w:t xml:space="preserve">. </w:t>
      </w:r>
      <w:r w:rsidRPr="00464D1A">
        <w:rPr>
          <w:rStyle w:val="StyleUnderline"/>
        </w:rPr>
        <w:t xml:space="preserve">The </w:t>
      </w:r>
      <w:r w:rsidRPr="00D90FFC">
        <w:rPr>
          <w:rStyle w:val="StyleUnderline"/>
          <w:highlight w:val="cyan"/>
        </w:rPr>
        <w:t>Russian Arctic Zone</w:t>
      </w:r>
      <w:r w:rsidRPr="00464D1A">
        <w:rPr>
          <w:rStyle w:val="StyleUnderline"/>
        </w:rPr>
        <w:t xml:space="preserve"> is the lion’s share of the Arctic region</w:t>
      </w:r>
      <w:r w:rsidRPr="00464D1A">
        <w:rPr>
          <w:sz w:val="16"/>
        </w:rPr>
        <w:t xml:space="preserve">, home to the NSR and a vast percentage of Arctic resources. </w:t>
      </w:r>
      <w:r w:rsidRPr="00464D1A">
        <w:rPr>
          <w:rStyle w:val="StyleUnderline"/>
        </w:rPr>
        <w:t>The</w:t>
      </w:r>
      <w:r w:rsidRPr="00464D1A">
        <w:rPr>
          <w:sz w:val="16"/>
        </w:rPr>
        <w:t xml:space="preserve"> Russian Arctic </w:t>
      </w:r>
      <w:r w:rsidRPr="00464D1A">
        <w:rPr>
          <w:rStyle w:val="StyleUnderline"/>
        </w:rPr>
        <w:t xml:space="preserve">Zone </w:t>
      </w:r>
      <w:r w:rsidRPr="00D90FFC">
        <w:rPr>
          <w:rStyle w:val="StyleUnderline"/>
          <w:highlight w:val="cyan"/>
        </w:rPr>
        <w:t>is</w:t>
      </w:r>
      <w:r w:rsidRPr="00464D1A">
        <w:rPr>
          <w:rStyle w:val="StyleUnderline"/>
        </w:rPr>
        <w:t xml:space="preserve"> also </w:t>
      </w:r>
      <w:r w:rsidRPr="00D90FFC">
        <w:rPr>
          <w:rStyle w:val="StyleUnderline"/>
          <w:highlight w:val="cyan"/>
        </w:rPr>
        <w:t>the</w:t>
      </w:r>
      <w:r w:rsidRPr="00464D1A">
        <w:rPr>
          <w:rStyle w:val="StyleUnderline"/>
        </w:rPr>
        <w:t xml:space="preserve"> geographical ‘</w:t>
      </w:r>
      <w:r w:rsidRPr="00D90FFC">
        <w:rPr>
          <w:rStyle w:val="StyleUnderline"/>
          <w:highlight w:val="cyan"/>
        </w:rPr>
        <w:t>limit’ of Sino-Russian Arctic ‘cooperation’ as well</w:t>
      </w:r>
      <w:r w:rsidRPr="00464D1A">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global commons. Yet within the Russian Arctic Zone, </w:t>
      </w:r>
      <w:r w:rsidRPr="00464D1A">
        <w:rPr>
          <w:rStyle w:val="StyleUnderline"/>
        </w:rPr>
        <w:t>Russia welcomes Chinese engagement, but on Kremlin terms</w:t>
      </w:r>
      <w:r w:rsidRPr="00464D1A">
        <w:rPr>
          <w:sz w:val="16"/>
        </w:rPr>
        <w:t xml:space="preserve">. Since 2014, with Western sanctions over Russia’s annexation of Crimea and sustained aggression in Ukraine, Moscow has had a cashflow problem. </w:t>
      </w:r>
      <w:r w:rsidRPr="00464D1A">
        <w:rPr>
          <w:rStyle w:val="StyleUnderline"/>
        </w:rPr>
        <w:t>Despite</w:t>
      </w:r>
      <w:r w:rsidRPr="00464D1A">
        <w:rPr>
          <w:sz w:val="16"/>
        </w:rPr>
        <w:t xml:space="preserve"> key economic strategic </w:t>
      </w:r>
      <w:r w:rsidRPr="00464D1A">
        <w:rPr>
          <w:rStyle w:val="StyleUnderline"/>
        </w:rPr>
        <w:t>partnerships in the Russian Arctic, China is busy diversifying itself throughout the region</w:t>
      </w:r>
      <w:r w:rsidRPr="00464D1A">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464D1A">
        <w:rPr>
          <w:rStyle w:val="StyleUnderline"/>
        </w:rPr>
        <w:t>Any deterioration in Sino-Russian ties could threaten this delicate balance</w:t>
      </w:r>
      <w:r w:rsidRPr="00464D1A">
        <w:rPr>
          <w:sz w:val="16"/>
        </w:rPr>
        <w:t xml:space="preserve">. Russian efforts to securitise its economic interests in the Arctic fall short of an expansionist agenda. Beyond the posturing, ultimately Moscow’s Arctic priority remains regional stability. Continued regional cooperation with its NATO-member and Western Arctic neighbours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D90FFC">
        <w:rPr>
          <w:rStyle w:val="StyleUnderline"/>
          <w:highlight w:val="cyan"/>
        </w:rPr>
        <w:t>Fragmentation of Sino-Russian relations</w:t>
      </w:r>
      <w:r w:rsidRPr="00464D1A">
        <w:rPr>
          <w:sz w:val="16"/>
        </w:rPr>
        <w:t xml:space="preserve"> in the Arctic context </w:t>
      </w:r>
      <w:r w:rsidRPr="00D90FFC">
        <w:rPr>
          <w:rStyle w:val="StyleUnderline"/>
          <w:highlight w:val="cyan"/>
        </w:rPr>
        <w:t>might</w:t>
      </w:r>
      <w:r w:rsidRPr="00464D1A">
        <w:rPr>
          <w:rStyle w:val="StyleUnderline"/>
        </w:rPr>
        <w:t xml:space="preserve"> yet </w:t>
      </w:r>
      <w:r w:rsidRPr="00D90FFC">
        <w:rPr>
          <w:rStyle w:val="StyleUnderline"/>
          <w:highlight w:val="cyan"/>
        </w:rPr>
        <w:t>emerge from the outcomes of the Arctic continental shelf debate</w:t>
      </w:r>
      <w:r w:rsidRPr="00464D1A">
        <w:rPr>
          <w:rStyle w:val="StyleUnderline"/>
        </w:rPr>
        <w:t>.</w:t>
      </w:r>
      <w:r w:rsidRPr="00464D1A">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464D1A">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464D1A">
        <w:rPr>
          <w:sz w:val="16"/>
        </w:rPr>
        <w:t xml:space="preserve">. Sino-Russian Arctic ties will continue to be predictable to a large extent.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D90FFC">
        <w:rPr>
          <w:rStyle w:val="StyleUnderline"/>
          <w:highlight w:val="cyan"/>
        </w:rPr>
        <w:t>Russia and China’s Arctic relationship is not an alliance</w:t>
      </w:r>
      <w:r w:rsidRPr="00464D1A">
        <w:rPr>
          <w:sz w:val="16"/>
        </w:rPr>
        <w:t xml:space="preserve"> – it is driven by ‘win-win’ thinking. Such framing is extremely subjective and prone to change. Despite mutually beneficial interests in the region</w:t>
      </w:r>
      <w:r w:rsidRPr="00464D1A">
        <w:rPr>
          <w:rStyle w:val="StyleUnderline"/>
        </w:rPr>
        <w:t>, commercial realpolitik is at the heart of their engagement</w:t>
      </w:r>
      <w:r w:rsidRPr="00464D1A">
        <w:rPr>
          <w:sz w:val="16"/>
        </w:rPr>
        <w:t xml:space="preserve">. For now, the partnership in the Arctic navigates existing fault lines elsewhere, such as Beijing’s failure to acknowledge Russia’s annexation of Crimea and Moscow’s nonalignment in the developing India–China conflict. </w:t>
      </w:r>
      <w:r w:rsidRPr="00464D1A">
        <w:rPr>
          <w:rStyle w:val="StyleUnderline"/>
        </w:rPr>
        <w:t xml:space="preserve">Sino-Russian mutually beneficial cooperation and engagement within the </w:t>
      </w:r>
      <w:r w:rsidRPr="00464D1A">
        <w:rPr>
          <w:rStyle w:val="StyleUnderline"/>
        </w:rPr>
        <w:lastRenderedPageBreak/>
        <w:t>Russian Arctic Zone is not a Sino-Russian alliance in the Arctic</w:t>
      </w:r>
      <w:r w:rsidRPr="00464D1A">
        <w:rPr>
          <w:sz w:val="16"/>
        </w:rPr>
        <w:t>. In a somewhat Confucius-informed position, Beijing wants to ‘seek harmony and keep differences’ when it comes to engagement with Russia in the Arctic. Both countries will remain engaged proactively and collaboratively across industrialisation projects, diplomatic relations and various commercial dealings in the Russian Arctic Zone. But when this ‘win-win’ situation sours, Western Arctic states may indeed be faced with another Arctic security threat – a conflict between Russia and China in the Arctic</w:t>
      </w:r>
    </w:p>
    <w:p w14:paraId="15B3692C" w14:textId="77777777" w:rsidR="0049483C" w:rsidRDefault="0049483C" w:rsidP="0049483C">
      <w:pPr>
        <w:pStyle w:val="Heading4"/>
      </w:pPr>
      <w:r>
        <w:t xml:space="preserve">Authoritarianism isn’t an existential threat </w:t>
      </w:r>
    </w:p>
    <w:p w14:paraId="1ED67482" w14:textId="77777777" w:rsidR="0049483C" w:rsidRPr="00852F43" w:rsidRDefault="0049483C" w:rsidP="0049483C">
      <w:r w:rsidRPr="00852F43">
        <w:t xml:space="preserve">Daniel </w:t>
      </w:r>
      <w:r w:rsidRPr="00852F43">
        <w:rPr>
          <w:rStyle w:val="Style13ptBold"/>
        </w:rPr>
        <w:t>Treisman</w:t>
      </w:r>
      <w:r w:rsidRPr="00852F43">
        <w:t>, 6/3/</w:t>
      </w:r>
      <w:r w:rsidRPr="00852F43">
        <w:rPr>
          <w:rStyle w:val="Style13ptBold"/>
        </w:rPr>
        <w:t>25</w:t>
      </w:r>
      <w:r w:rsidRPr="00852F43">
        <w:rPr>
          <w:rStyle w:val="StyleUnderline"/>
        </w:rPr>
        <w:t>,</w:t>
      </w:r>
      <w:r w:rsidRPr="00852F43">
        <w:t xml:space="preserve"> [Professor of Political Science at UCLA], The Conversation, “Autocrats don’t act like Hitler or Stalin anymore - instead of governing with violence, they use manipulation,” https://theconversation.com/autocrats-dont-act-like-hitler-or-stalin-anymore-instead-of-governing-with-violence-they-use-manipulation-256665, mm</w:t>
      </w:r>
    </w:p>
    <w:p w14:paraId="2440698F" w14:textId="77777777" w:rsidR="0049483C" w:rsidRDefault="0049483C" w:rsidP="0049483C">
      <w:pPr>
        <w:rPr>
          <w:rStyle w:val="StyleUnderline"/>
        </w:rPr>
      </w:pPr>
      <w:r w:rsidRPr="00852F43">
        <w:rPr>
          <w:sz w:val="16"/>
        </w:rPr>
        <w:t xml:space="preserve">President Donald Trump’s critics often accuse him of harboring authoritarian ambitions. Journalists and scholars have drawn parallels between his leadership style and that of strongmen abroad. Some Democrats warn that the U.S. is sliding toward autocracy – a system in which one leader holds unchecked power. Others counter that labeling Trump an autocrat is alarmist. After all, he hasn’t suspended the Constitution, forced school children to memorize his sayings or executed his rivals, as dictators such as Augusto Pinochet, Mao Zedong and Saddam Hussein once did. But </w:t>
      </w:r>
      <w:r w:rsidRPr="00D90FFC">
        <w:rPr>
          <w:rStyle w:val="StyleUnderline"/>
          <w:highlight w:val="cyan"/>
        </w:rPr>
        <w:t>modern autocrats don’t</w:t>
      </w:r>
      <w:r w:rsidRPr="00852F43">
        <w:rPr>
          <w:rStyle w:val="StyleUnderline"/>
        </w:rPr>
        <w:t xml:space="preserve"> always </w:t>
      </w:r>
      <w:r w:rsidRPr="00D90FFC">
        <w:rPr>
          <w:rStyle w:val="StyleUnderline"/>
          <w:highlight w:val="cyan"/>
        </w:rPr>
        <w:t>resemble their</w:t>
      </w:r>
      <w:r w:rsidRPr="00852F43">
        <w:rPr>
          <w:rStyle w:val="StyleUnderline"/>
        </w:rPr>
        <w:t xml:space="preserve"> 20th-century </w:t>
      </w:r>
      <w:r w:rsidRPr="00D90FFC">
        <w:rPr>
          <w:rStyle w:val="StyleUnderline"/>
          <w:highlight w:val="cyan"/>
        </w:rPr>
        <w:t>predecessors</w:t>
      </w:r>
      <w:r w:rsidRPr="00852F43">
        <w:rPr>
          <w:sz w:val="16"/>
        </w:rPr>
        <w:t xml:space="preserve">. Instead, </w:t>
      </w:r>
      <w:r w:rsidRPr="00D90FFC">
        <w:rPr>
          <w:rStyle w:val="StyleUnderline"/>
          <w:highlight w:val="cyan"/>
        </w:rPr>
        <w:t>they</w:t>
      </w:r>
      <w:r w:rsidRPr="00852F43">
        <w:rPr>
          <w:sz w:val="16"/>
        </w:rPr>
        <w:t xml:space="preserve"> project a polished image, </w:t>
      </w:r>
      <w:r w:rsidRPr="00D90FFC">
        <w:rPr>
          <w:rStyle w:val="StyleUnderline"/>
          <w:highlight w:val="cyan"/>
        </w:rPr>
        <w:t>avoid overt violence and speak the language of democracy</w:t>
      </w:r>
      <w:r w:rsidRPr="00D90FFC">
        <w:rPr>
          <w:sz w:val="16"/>
          <w:highlight w:val="cyan"/>
        </w:rPr>
        <w:t>.</w:t>
      </w:r>
      <w:r w:rsidRPr="00852F43">
        <w:rPr>
          <w:sz w:val="16"/>
        </w:rPr>
        <w:t xml:space="preserve"> They wear suits, hold elections and talk about the will of the people. Rather than terrorizing citizens, many use media control and messaging to shape public opinion and promote nationalist narratives. Many gain power not through military coups but at the ballot box. In the early 2000s, political scientist Andreas Schedler coined the term “electoral authoritarianism” to describe regimes that hold elections without real competition. Scholars Steven Levitsky and Lucan Way use another phrase, “competitive authoritarianism,” for systems in which opposition parties exist but leaders undermine them through censorship, electoral fraud or legal manipulation. In my own work with economist Sergei Guriev, we explore a broader strategy that modern autocrats use to gain and maintain power. We call this “informational autocracy” or “</w:t>
      </w:r>
      <w:r w:rsidRPr="00852F43">
        <w:rPr>
          <w:rStyle w:val="StyleUnderline"/>
        </w:rPr>
        <w:t>spin dictatorship.”</w:t>
      </w:r>
      <w:r w:rsidRPr="00852F43">
        <w:rPr>
          <w:sz w:val="16"/>
        </w:rPr>
        <w:t xml:space="preserve"> These leaders </w:t>
      </w:r>
      <w:r w:rsidRPr="00852F43">
        <w:rPr>
          <w:rStyle w:val="StyleUnderline"/>
        </w:rPr>
        <w:t>don’t rely on violent repression</w:t>
      </w:r>
      <w:r w:rsidRPr="00852F43">
        <w:rPr>
          <w:sz w:val="16"/>
        </w:rPr>
        <w:t xml:space="preserve">. Instead, they craft the illusion that they are competent, democratic defenders of the nation – protecting it from foreign threats or internal enemies who seek to undermine its culture or steal its wealth. Hungarian Prime Minister Viktor </w:t>
      </w:r>
      <w:r w:rsidRPr="00852F43">
        <w:rPr>
          <w:rStyle w:val="StyleUnderline"/>
        </w:rPr>
        <w:t>Orbán exemplifies this approach.</w:t>
      </w:r>
      <w:r w:rsidRPr="00852F43">
        <w:rPr>
          <w:sz w:val="16"/>
        </w:rPr>
        <w:t xml:space="preserve"> He first served from 1998 to 2002, returned to power in 2010 and has since won three more elections – in 2014, 2018 and 2022 – after campaigns that international observers criticized as “intimidating and xenophobic.” </w:t>
      </w:r>
      <w:r w:rsidRPr="00D90FFC">
        <w:rPr>
          <w:rStyle w:val="StyleUnderline"/>
          <w:highlight w:val="cyan"/>
        </w:rPr>
        <w:t>Orbán</w:t>
      </w:r>
      <w:r w:rsidRPr="00852F43">
        <w:rPr>
          <w:sz w:val="16"/>
        </w:rPr>
        <w:t xml:space="preserve"> has </w:t>
      </w:r>
      <w:r w:rsidRPr="00D90FFC">
        <w:rPr>
          <w:rStyle w:val="StyleUnderline"/>
          <w:highlight w:val="cyan"/>
        </w:rPr>
        <w:t>preserved the formal structures of democracy</w:t>
      </w:r>
      <w:r w:rsidRPr="00852F43">
        <w:rPr>
          <w:sz w:val="16"/>
        </w:rPr>
        <w:t xml:space="preserve"> – courts, a parliament and regular elections – </w:t>
      </w:r>
      <w:r w:rsidRPr="00852F43">
        <w:rPr>
          <w:rStyle w:val="StyleUnderline"/>
        </w:rPr>
        <w:t>but</w:t>
      </w:r>
      <w:r w:rsidRPr="00852F43">
        <w:rPr>
          <w:sz w:val="16"/>
        </w:rPr>
        <w:t xml:space="preserve"> has </w:t>
      </w:r>
      <w:r w:rsidRPr="00852F43">
        <w:rPr>
          <w:rStyle w:val="StyleUnderline"/>
        </w:rPr>
        <w:t>systematically hollowed them out</w:t>
      </w:r>
      <w:r w:rsidRPr="00852F43">
        <w:rPr>
          <w:sz w:val="16"/>
        </w:rPr>
        <w:t xml:space="preserve">. In his first two years he packed Hungary’s constitutional court, which reviews laws for constitutionality, with loyalists, forced judges off the bench by mandating a lower retirement age and rewrote the constitution to limit judicial review of his actions. He also tightened government control over independent media. To boost his image, Orbán funneled state advertising funds to friendly news outlets. In 2016, an ally bought Hungary’s largest opposition newspaper – then shut it down. Orbán has also targeted advocacy groups and universities. The Central European University, which was registered in both Budapest and the U.S., was once a symbol of the new democratic Hungary. But a law penalizing foreign-accredited institutions forced it to relocate to Vienna in 2020. Yet </w:t>
      </w:r>
      <w:r w:rsidRPr="00852F43">
        <w:rPr>
          <w:rStyle w:val="StyleUnderline"/>
        </w:rPr>
        <w:t>Orbán has mostly avoided violence</w:t>
      </w:r>
      <w:r w:rsidRPr="00852F43">
        <w:rPr>
          <w:sz w:val="16"/>
        </w:rPr>
        <w:t>. Journalists are harassed rather than jailed or killed. Critics are discredited for their beliefs but not abducted. His appeal rests on a narrative that Hungary is under siege – by immigrants, liberal elites and foreign influences – and that only he can defend its sovereignty and Christian identity. That message resonates with older, rural, conservative voters, even as it alienates younger, urban populations. In recent decades</w:t>
      </w:r>
      <w:r w:rsidRPr="00852F43">
        <w:rPr>
          <w:rStyle w:val="StyleUnderline"/>
        </w:rPr>
        <w:t xml:space="preserve">, </w:t>
      </w:r>
      <w:r w:rsidRPr="00D90FFC">
        <w:rPr>
          <w:rStyle w:val="StyleUnderline"/>
          <w:highlight w:val="cyan"/>
        </w:rPr>
        <w:t>variants of spin dictatorship have</w:t>
      </w:r>
      <w:r w:rsidRPr="00852F43">
        <w:rPr>
          <w:sz w:val="16"/>
        </w:rPr>
        <w:t xml:space="preserve"> appeared in Singapore, Malaysia, Kazakhstan, Russia, Ecuador and Venezuela. Leaders such as Hugo Chávez and the early Vladimir Putin </w:t>
      </w:r>
      <w:r w:rsidRPr="00D90FFC">
        <w:rPr>
          <w:rStyle w:val="StyleUnderline"/>
          <w:highlight w:val="cyan"/>
        </w:rPr>
        <w:t>consolidated power and marginalized opposition with minimal violence. Data confirm this trend</w:t>
      </w:r>
      <w:r w:rsidRPr="00852F43">
        <w:rPr>
          <w:sz w:val="16"/>
        </w:rPr>
        <w:t xml:space="preserve">. Drawing from human rights reports, historical records and local media, my colleague Sergei Guriev and I found that </w:t>
      </w:r>
      <w:r w:rsidRPr="00D90FFC">
        <w:rPr>
          <w:rStyle w:val="Emphasis"/>
          <w:highlight w:val="cyan"/>
        </w:rPr>
        <w:t>the global incidence of political killings and imprisonments</w:t>
      </w:r>
      <w:r w:rsidRPr="00852F43">
        <w:rPr>
          <w:rStyle w:val="Emphasis"/>
        </w:rPr>
        <w:t xml:space="preserve"> by autocrats </w:t>
      </w:r>
      <w:r w:rsidRPr="00D90FFC">
        <w:rPr>
          <w:rStyle w:val="Emphasis"/>
          <w:highlight w:val="cyan"/>
        </w:rPr>
        <w:t>dropped significantly from the 1980s to the 2010s</w:t>
      </w:r>
      <w:r w:rsidRPr="00852F43">
        <w:rPr>
          <w:sz w:val="16"/>
        </w:rPr>
        <w:t xml:space="preserve">. Why? </w:t>
      </w:r>
      <w:r w:rsidRPr="00852F43">
        <w:rPr>
          <w:rStyle w:val="StyleUnderline"/>
        </w:rPr>
        <w:t xml:space="preserve">In an interconnected world, </w:t>
      </w:r>
      <w:r w:rsidRPr="00852F43">
        <w:rPr>
          <w:rStyle w:val="Emphasis"/>
        </w:rPr>
        <w:t>overt repression has costs</w:t>
      </w:r>
      <w:r w:rsidRPr="00852F43">
        <w:rPr>
          <w:rStyle w:val="StyleUnderline"/>
        </w:rPr>
        <w:t>.</w:t>
      </w:r>
      <w:r w:rsidRPr="00852F43">
        <w:rPr>
          <w:sz w:val="16"/>
        </w:rPr>
        <w:t xml:space="preserve"> </w:t>
      </w:r>
      <w:r w:rsidRPr="00D90FFC">
        <w:rPr>
          <w:rStyle w:val="StyleUnderline"/>
          <w:highlight w:val="cyan"/>
        </w:rPr>
        <w:t>Attacking journalists</w:t>
      </w:r>
      <w:r w:rsidRPr="00852F43">
        <w:rPr>
          <w:rStyle w:val="StyleUnderline"/>
        </w:rPr>
        <w:t xml:space="preserve"> and dissidents </w:t>
      </w:r>
      <w:r w:rsidRPr="00D90FFC">
        <w:rPr>
          <w:rStyle w:val="StyleUnderline"/>
          <w:highlight w:val="cyan"/>
        </w:rPr>
        <w:t>can prompt</w:t>
      </w:r>
      <w:r w:rsidRPr="00852F43">
        <w:rPr>
          <w:rStyle w:val="StyleUnderline"/>
        </w:rPr>
        <w:t xml:space="preserve"> foreign governments to impose economic </w:t>
      </w:r>
      <w:r w:rsidRPr="00D90FFC">
        <w:rPr>
          <w:rStyle w:val="StyleUnderline"/>
          <w:highlight w:val="cyan"/>
        </w:rPr>
        <w:t>sanctions</w:t>
      </w:r>
      <w:r w:rsidRPr="00852F43">
        <w:rPr>
          <w:rStyle w:val="StyleUnderline"/>
        </w:rPr>
        <w:t xml:space="preserve"> </w:t>
      </w:r>
      <w:r w:rsidRPr="00D90FFC">
        <w:rPr>
          <w:rStyle w:val="StyleUnderline"/>
          <w:highlight w:val="cyan"/>
        </w:rPr>
        <w:t>and discourage</w:t>
      </w:r>
      <w:r w:rsidRPr="00852F43">
        <w:rPr>
          <w:rStyle w:val="StyleUnderline"/>
        </w:rPr>
        <w:t xml:space="preserve"> international companies from </w:t>
      </w:r>
      <w:r w:rsidRPr="00D90FFC">
        <w:rPr>
          <w:rStyle w:val="StyleUnderline"/>
          <w:highlight w:val="cyan"/>
        </w:rPr>
        <w:t>investing</w:t>
      </w:r>
      <w:r w:rsidRPr="00852F43">
        <w:rPr>
          <w:sz w:val="16"/>
        </w:rPr>
        <w:t xml:space="preserve">. </w:t>
      </w:r>
      <w:r w:rsidRPr="00852F43">
        <w:rPr>
          <w:rStyle w:val="StyleUnderline"/>
        </w:rPr>
        <w:t>Curbing free expression risks stifling scientific and technological innovation – something even autocrats need in modern, knowledge-based economies</w:t>
      </w:r>
      <w:r w:rsidRPr="00852F43">
        <w:rPr>
          <w:sz w:val="16"/>
        </w:rPr>
        <w:t xml:space="preserve">. Still, when crises erupt, even spin dictators often revert to more traditional tactics. Russia’s Putin has cracked down violently on protesters and jailed opposition leaders. Meanwhile, more brutal regimes such as those in North Korea and China continue to rule by spreading fear, combining mass incarceration with advanced surveillance technologies. But </w:t>
      </w:r>
      <w:r w:rsidRPr="00852F43">
        <w:rPr>
          <w:rStyle w:val="StyleUnderline"/>
        </w:rPr>
        <w:t>overall</w:t>
      </w:r>
      <w:r w:rsidRPr="00852F43">
        <w:rPr>
          <w:sz w:val="16"/>
        </w:rPr>
        <w:t xml:space="preserve">, </w:t>
      </w:r>
      <w:r w:rsidRPr="00D90FFC">
        <w:rPr>
          <w:rStyle w:val="StyleUnderline"/>
          <w:highlight w:val="cyan"/>
        </w:rPr>
        <w:t>spin is replacing terror</w:t>
      </w:r>
      <w:r w:rsidRPr="00852F43">
        <w:rPr>
          <w:rStyle w:val="StyleUnderline"/>
        </w:rPr>
        <w:t>.</w:t>
      </w:r>
    </w:p>
    <w:p w14:paraId="561E4D9E" w14:textId="208D145E" w:rsidR="0049483C" w:rsidRDefault="00D90FFC" w:rsidP="00D90FFC">
      <w:pPr>
        <w:pStyle w:val="Heading1"/>
      </w:pPr>
      <w:r>
        <w:t>2NC---Jack Howe---Round 4</w:t>
      </w:r>
    </w:p>
    <w:p w14:paraId="0DF81277" w14:textId="77777777" w:rsidR="00D90FFC" w:rsidRDefault="00D90FFC" w:rsidP="00D90FFC">
      <w:pPr>
        <w:pStyle w:val="Heading2"/>
      </w:pPr>
      <w:r>
        <w:t>T</w:t>
      </w:r>
    </w:p>
    <w:p w14:paraId="00E925AB" w14:textId="77777777" w:rsidR="00D90FFC" w:rsidRPr="001D64E6" w:rsidRDefault="00D90FFC" w:rsidP="00D90FFC">
      <w:pPr>
        <w:pStyle w:val="Heading3"/>
      </w:pPr>
      <w:r>
        <w:t>Kick---2NC</w:t>
      </w:r>
    </w:p>
    <w:p w14:paraId="0B56BAB6" w14:textId="77CB5590" w:rsidR="00D90FFC" w:rsidRPr="001D64E6" w:rsidRDefault="00D90FFC" w:rsidP="00D90FFC">
      <w:pPr>
        <w:pStyle w:val="Heading2"/>
      </w:pPr>
      <w:r>
        <w:t>DA---Strategic Stability</w:t>
      </w:r>
    </w:p>
    <w:p w14:paraId="19458454" w14:textId="77777777" w:rsidR="00D90FFC" w:rsidRDefault="00D90FFC" w:rsidP="00D90FFC">
      <w:pPr>
        <w:pStyle w:val="Heading3"/>
      </w:pPr>
      <w:r>
        <w:t>Arms Racing---Impact---2NC</w:t>
      </w:r>
    </w:p>
    <w:p w14:paraId="7395EA29" w14:textId="77777777" w:rsidR="00D90FFC" w:rsidRPr="007E4A2E" w:rsidRDefault="00D90FFC" w:rsidP="00D90FFC">
      <w:pPr>
        <w:pStyle w:val="Heading4"/>
      </w:pPr>
      <w:r>
        <w:t>Undermining stra</w:t>
      </w:r>
      <w:r>
        <w:lastRenderedPageBreak/>
        <w:t xml:space="preserve">tegic stability risks nuclear </w:t>
      </w:r>
      <w:r>
        <w:rPr>
          <w:u w:val="single"/>
        </w:rPr>
        <w:t>miscalc</w:t>
      </w:r>
      <w:r>
        <w:t xml:space="preserve">, </w:t>
      </w:r>
      <w:r>
        <w:rPr>
          <w:u w:val="single"/>
        </w:rPr>
        <w:t>arms racing</w:t>
      </w:r>
      <w:r>
        <w:t xml:space="preserve">, and </w:t>
      </w:r>
      <w:r w:rsidRPr="007E4A2E">
        <w:t>undermines</w:t>
      </w:r>
      <w:r>
        <w:t xml:space="preserve"> </w:t>
      </w:r>
      <w:r w:rsidRPr="007E4A2E">
        <w:rPr>
          <w:u w:val="single"/>
        </w:rPr>
        <w:t>deterrence</w:t>
      </w:r>
      <w:r>
        <w:t xml:space="preserve"> by </w:t>
      </w:r>
      <w:r>
        <w:rPr>
          <w:u w:val="single"/>
        </w:rPr>
        <w:t>lowering</w:t>
      </w:r>
      <w:r>
        <w:t xml:space="preserve"> the </w:t>
      </w:r>
      <w:r>
        <w:rPr>
          <w:u w:val="single"/>
        </w:rPr>
        <w:t>threshold</w:t>
      </w:r>
      <w:r>
        <w:t xml:space="preserve"> for nuclear use.</w:t>
      </w:r>
    </w:p>
    <w:p w14:paraId="594509E0" w14:textId="77777777" w:rsidR="00D90FFC" w:rsidRPr="00EF561E" w:rsidRDefault="00D90FFC" w:rsidP="00D90FFC">
      <w:r>
        <w:rPr>
          <w:rStyle w:val="Style13ptBold"/>
        </w:rPr>
        <w:t>Wilson</w:t>
      </w:r>
      <w:r w:rsidRPr="00EF561E">
        <w:rPr>
          <w:rStyle w:val="Style13ptBold"/>
        </w:rPr>
        <w:t xml:space="preserve"> ’25</w:t>
      </w:r>
      <w:r w:rsidRPr="00EF561E">
        <w:t xml:space="preserve"> [</w:t>
      </w:r>
      <w:r>
        <w:t>Geoff Wilson</w:t>
      </w:r>
      <w:r w:rsidRPr="00EF561E">
        <w:t>; Distinguished Fellow and Strategic Advisor for the National Security Reform Program at the Stimson Center.</w:t>
      </w:r>
      <w:r>
        <w:t xml:space="preserve"> </w:t>
      </w:r>
      <w:r w:rsidRPr="00EF561E">
        <w:t>Christopher Preble</w:t>
      </w:r>
      <w:r>
        <w:t xml:space="preserve">; </w:t>
      </w:r>
      <w:r w:rsidRPr="00EF561E">
        <w:t>Senior Fellow and Director of the Reimagining US Grand Strategy program at the Stimson Center</w:t>
      </w:r>
      <w:r>
        <w:t xml:space="preserve">. </w:t>
      </w:r>
      <w:r w:rsidRPr="00EF561E">
        <w:t xml:space="preserve">Lucas </w:t>
      </w:r>
      <w:r>
        <w:t xml:space="preserve">Ruiz; </w:t>
      </w:r>
      <w:r w:rsidRPr="00EF561E">
        <w:t>Herbert Scoville Jr. Peace Fellow with the Reimagining U.S. Grand Strategy Program at the Stimson Center. “Gambling on Armageddon,” Stimson Center, published 2-19-2025, accessed 7-3-2025, https://www.stimson.org/2025/gambling-on-armageddon-nuclear-deterrence-threshold-for-nuclear-war/] olivia</w:t>
      </w:r>
    </w:p>
    <w:p w14:paraId="24624304" w14:textId="4E9E5FA3" w:rsidR="00D90FFC" w:rsidRPr="00D90FFC" w:rsidRDefault="00D90FFC" w:rsidP="00D90FFC">
      <w:pPr>
        <w:rPr>
          <w:u w:val="single"/>
        </w:rPr>
      </w:pPr>
      <w:r w:rsidRPr="00D90FFC">
        <w:rPr>
          <w:rStyle w:val="StyleUnderline"/>
          <w:highlight w:val="cyan"/>
        </w:rPr>
        <w:t xml:space="preserve">Policies that </w:t>
      </w:r>
      <w:r w:rsidRPr="00250D70">
        <w:rPr>
          <w:rStyle w:val="StyleUnderline"/>
        </w:rPr>
        <w:t xml:space="preserve">sound tough, but </w:t>
      </w:r>
      <w:r w:rsidRPr="00D90FFC">
        <w:rPr>
          <w:rStyle w:val="Emphasis"/>
          <w:highlight w:val="cyan"/>
        </w:rPr>
        <w:t>undermine strategic stability</w:t>
      </w:r>
      <w:r w:rsidRPr="00D90FFC">
        <w:rPr>
          <w:rStyle w:val="StyleUnderline"/>
          <w:highlight w:val="cyan"/>
        </w:rPr>
        <w:t xml:space="preserve">, do </w:t>
      </w:r>
      <w:r w:rsidRPr="00D90FFC">
        <w:rPr>
          <w:rStyle w:val="Emphasis"/>
          <w:highlight w:val="cyan"/>
        </w:rPr>
        <w:t>not</w:t>
      </w:r>
      <w:r w:rsidRPr="00D90FFC">
        <w:rPr>
          <w:rStyle w:val="StyleUnderline"/>
          <w:highlight w:val="cyan"/>
        </w:rPr>
        <w:t xml:space="preserve"> enhance </w:t>
      </w:r>
      <w:r w:rsidRPr="00250D70">
        <w:rPr>
          <w:rStyle w:val="StyleUnderline"/>
        </w:rPr>
        <w:t xml:space="preserve">national </w:t>
      </w:r>
      <w:r w:rsidRPr="00D90FFC">
        <w:rPr>
          <w:rStyle w:val="StyleUnderline"/>
          <w:highlight w:val="cyan"/>
        </w:rPr>
        <w:t>security</w:t>
      </w:r>
      <w:r w:rsidRPr="00EF561E">
        <w:rPr>
          <w:sz w:val="16"/>
        </w:rPr>
        <w:t xml:space="preserve">. The </w:t>
      </w:r>
      <w:r w:rsidRPr="00EF561E">
        <w:rPr>
          <w:rStyle w:val="StyleUnderline"/>
        </w:rPr>
        <w:t xml:space="preserve">decision to continue the </w:t>
      </w:r>
      <w:r w:rsidRPr="00250D70">
        <w:rPr>
          <w:rStyle w:val="StyleUnderline"/>
        </w:rPr>
        <w:t xml:space="preserve">current course is being driven by serious misconceptions about the </w:t>
      </w:r>
      <w:r w:rsidRPr="00250D70">
        <w:rPr>
          <w:rStyle w:val="Emphasis"/>
        </w:rPr>
        <w:t>importance</w:t>
      </w:r>
      <w:r w:rsidRPr="00250D70">
        <w:rPr>
          <w:rStyle w:val="StyleUnderline"/>
        </w:rPr>
        <w:t xml:space="preserve"> of </w:t>
      </w:r>
      <w:r w:rsidRPr="00250D70">
        <w:rPr>
          <w:rStyle w:val="Emphasis"/>
        </w:rPr>
        <w:t>nuclear superiority</w:t>
      </w:r>
      <w:r w:rsidRPr="00250D70">
        <w:rPr>
          <w:sz w:val="16"/>
        </w:rPr>
        <w:t xml:space="preserve">. At best, </w:t>
      </w:r>
      <w:r w:rsidRPr="00250D70">
        <w:rPr>
          <w:rStyle w:val="StyleUnderline"/>
        </w:rPr>
        <w:t>c</w:t>
      </w:r>
      <w:r w:rsidRPr="00EF561E">
        <w:rPr>
          <w:rStyle w:val="StyleUnderline"/>
        </w:rPr>
        <w:t xml:space="preserve">urrent </w:t>
      </w:r>
      <w:r w:rsidRPr="00D90FFC">
        <w:rPr>
          <w:rStyle w:val="StyleUnderline"/>
          <w:highlight w:val="cyan"/>
        </w:rPr>
        <w:t>plans</w:t>
      </w:r>
      <w:r w:rsidRPr="00EF561E">
        <w:rPr>
          <w:rStyle w:val="StyleUnderline"/>
        </w:rPr>
        <w:t xml:space="preserve"> commit U.S. taxpayers </w:t>
      </w:r>
      <w:r w:rsidRPr="00D90FFC">
        <w:rPr>
          <w:rStyle w:val="StyleUnderline"/>
          <w:highlight w:val="cyan"/>
        </w:rPr>
        <w:t>to</w:t>
      </w:r>
      <w:r w:rsidRPr="00EF561E">
        <w:rPr>
          <w:rStyle w:val="StyleUnderline"/>
        </w:rPr>
        <w:t xml:space="preserve"> costly weapons programs</w:t>
      </w:r>
      <w:r w:rsidRPr="00EF561E">
        <w:rPr>
          <w:sz w:val="16"/>
        </w:rPr>
        <w:t xml:space="preserve">, </w:t>
      </w:r>
      <w:r w:rsidRPr="00EF561E">
        <w:rPr>
          <w:rStyle w:val="StyleUnderline"/>
        </w:rPr>
        <w:t xml:space="preserve">including the </w:t>
      </w:r>
      <w:r w:rsidRPr="00D90FFC">
        <w:rPr>
          <w:rStyle w:val="StyleUnderline"/>
          <w:highlight w:val="cyan"/>
        </w:rPr>
        <w:t>develop</w:t>
      </w:r>
      <w:r w:rsidRPr="00EF561E">
        <w:rPr>
          <w:rStyle w:val="StyleUnderline"/>
        </w:rPr>
        <w:t xml:space="preserve">ment of </w:t>
      </w:r>
      <w:r w:rsidRPr="00D90FFC">
        <w:rPr>
          <w:rStyle w:val="StyleUnderline"/>
          <w:highlight w:val="cyan"/>
        </w:rPr>
        <w:t>new</w:t>
      </w:r>
      <w:r w:rsidRPr="00EF561E">
        <w:rPr>
          <w:sz w:val="16"/>
        </w:rPr>
        <w:t xml:space="preserve"> tactical nuclear </w:t>
      </w:r>
      <w:r w:rsidRPr="00D90FFC">
        <w:rPr>
          <w:rStyle w:val="Emphasis"/>
          <w:highlight w:val="cyan"/>
        </w:rPr>
        <w:t>weapons</w:t>
      </w:r>
      <w:r w:rsidRPr="00EF561E">
        <w:rPr>
          <w:rStyle w:val="StyleUnderline"/>
        </w:rPr>
        <w:t xml:space="preserve"> that </w:t>
      </w:r>
      <w:r w:rsidRPr="00D90FFC">
        <w:rPr>
          <w:rStyle w:val="StyleUnderline"/>
          <w:highlight w:val="cyan"/>
        </w:rPr>
        <w:t xml:space="preserve">do little to </w:t>
      </w:r>
      <w:r w:rsidRPr="00250D70">
        <w:rPr>
          <w:rStyle w:val="StyleUnderline"/>
        </w:rPr>
        <w:t>further</w:t>
      </w:r>
      <w:r w:rsidRPr="00EF561E">
        <w:rPr>
          <w:rStyle w:val="StyleUnderline"/>
        </w:rPr>
        <w:t xml:space="preserve"> real </w:t>
      </w:r>
      <w:r w:rsidRPr="00D90FFC">
        <w:rPr>
          <w:rStyle w:val="StyleUnderline"/>
          <w:highlight w:val="cyan"/>
        </w:rPr>
        <w:t>deter</w:t>
      </w:r>
      <w:r w:rsidRPr="00250D70">
        <w:rPr>
          <w:rStyle w:val="StyleUnderline"/>
        </w:rPr>
        <w:t>rence</w:t>
      </w:r>
      <w:r w:rsidRPr="00250D70">
        <w:rPr>
          <w:sz w:val="16"/>
        </w:rPr>
        <w:t>.</w:t>
      </w:r>
      <w:r w:rsidRPr="00EF561E">
        <w:rPr>
          <w:sz w:val="16"/>
        </w:rPr>
        <w:t xml:space="preserve"> At worst, </w:t>
      </w:r>
      <w:r w:rsidRPr="00250D70">
        <w:rPr>
          <w:rStyle w:val="StyleUnderline"/>
        </w:rPr>
        <w:t xml:space="preserve">the drive for an “all-of-the-above” supremacy approach to U.S. nuclear strategy, with an increased focus on </w:t>
      </w:r>
      <w:r w:rsidRPr="00250D70">
        <w:rPr>
          <w:sz w:val="16"/>
        </w:rPr>
        <w:t xml:space="preserve">weapons meant to fight and </w:t>
      </w:r>
      <w:r w:rsidRPr="00250D70">
        <w:rPr>
          <w:rStyle w:val="StyleUnderline"/>
        </w:rPr>
        <w:t xml:space="preserve">“win” a nuclear war, will only stoke the fires of the </w:t>
      </w:r>
      <w:r w:rsidRPr="00250D70">
        <w:rPr>
          <w:rStyle w:val="Emphasis"/>
        </w:rPr>
        <w:t xml:space="preserve">global nuclear </w:t>
      </w:r>
      <w:r w:rsidRPr="00D90FFC">
        <w:rPr>
          <w:rStyle w:val="Emphasis"/>
          <w:highlight w:val="cyan"/>
        </w:rPr>
        <w:t>arms race</w:t>
      </w:r>
      <w:r w:rsidRPr="00D90FFC">
        <w:rPr>
          <w:sz w:val="16"/>
          <w:highlight w:val="cyan"/>
        </w:rPr>
        <w:t xml:space="preserve"> </w:t>
      </w:r>
      <w:r w:rsidRPr="00250D70">
        <w:rPr>
          <w:rStyle w:val="StyleUnderline"/>
        </w:rPr>
        <w:t xml:space="preserve">while </w:t>
      </w:r>
      <w:r w:rsidRPr="00D90FFC">
        <w:rPr>
          <w:rStyle w:val="Emphasis"/>
          <w:highlight w:val="cyan"/>
        </w:rPr>
        <w:t>lowering</w:t>
      </w:r>
      <w:r w:rsidRPr="00D90FFC">
        <w:rPr>
          <w:rStyle w:val="StyleUnderline"/>
          <w:highlight w:val="cyan"/>
        </w:rPr>
        <w:t xml:space="preserve"> the </w:t>
      </w:r>
      <w:r w:rsidRPr="00D90FFC">
        <w:rPr>
          <w:rStyle w:val="Emphasis"/>
          <w:highlight w:val="cyan"/>
        </w:rPr>
        <w:t>threshold</w:t>
      </w:r>
      <w:r w:rsidRPr="00D90FFC">
        <w:rPr>
          <w:rStyle w:val="StyleUnderline"/>
          <w:highlight w:val="cyan"/>
        </w:rPr>
        <w:t xml:space="preserve"> for nuclear use</w:t>
      </w:r>
      <w:r w:rsidRPr="00EF561E">
        <w:rPr>
          <w:sz w:val="16"/>
        </w:rPr>
        <w:t xml:space="preserve">. Ultimately, such policies would cast aside President Ronald Reagan’s wise conclusion that “a nuclear war cannot be won and must never be fought.” Thus, </w:t>
      </w:r>
      <w:r w:rsidRPr="00D90FFC">
        <w:rPr>
          <w:rStyle w:val="StyleUnderline"/>
          <w:highlight w:val="cyan"/>
        </w:rPr>
        <w:t>reversing</w:t>
      </w:r>
      <w:r w:rsidRPr="00EF561E">
        <w:rPr>
          <w:rStyle w:val="StyleUnderline"/>
        </w:rPr>
        <w:t xml:space="preserve"> these </w:t>
      </w:r>
      <w:r w:rsidRPr="00D90FFC">
        <w:rPr>
          <w:rStyle w:val="StyleUnderline"/>
          <w:highlight w:val="cyan"/>
        </w:rPr>
        <w:t>trends</w:t>
      </w:r>
      <w:r w:rsidRPr="00EF561E">
        <w:rPr>
          <w:rStyle w:val="StyleUnderline"/>
        </w:rPr>
        <w:t xml:space="preserve"> is </w:t>
      </w:r>
      <w:r w:rsidRPr="00D90FFC">
        <w:rPr>
          <w:rStyle w:val="StyleUnderline"/>
          <w:highlight w:val="cyan"/>
        </w:rPr>
        <w:t>essential to</w:t>
      </w:r>
      <w:r w:rsidRPr="00EF561E">
        <w:rPr>
          <w:rStyle w:val="StyleUnderline"/>
        </w:rPr>
        <w:t xml:space="preserve"> maintaining U.S. </w:t>
      </w:r>
      <w:r w:rsidRPr="00D90FFC">
        <w:rPr>
          <w:rStyle w:val="Emphasis"/>
          <w:highlight w:val="cyan"/>
        </w:rPr>
        <w:t>deterrence</w:t>
      </w:r>
      <w:r w:rsidRPr="00D90FFC">
        <w:rPr>
          <w:rStyle w:val="StyleUnderline"/>
          <w:highlight w:val="cyan"/>
        </w:rPr>
        <w:t xml:space="preserve"> and</w:t>
      </w:r>
      <w:r w:rsidRPr="00D90FFC">
        <w:rPr>
          <w:sz w:val="16"/>
          <w:highlight w:val="cyan"/>
        </w:rPr>
        <w:t xml:space="preserve"> </w:t>
      </w:r>
      <w:r w:rsidRPr="00D90FFC">
        <w:rPr>
          <w:rStyle w:val="Emphasis"/>
          <w:highlight w:val="cyan"/>
        </w:rPr>
        <w:t xml:space="preserve">global </w:t>
      </w:r>
      <w:r w:rsidRPr="00250D70">
        <w:rPr>
          <w:rStyle w:val="Emphasis"/>
        </w:rPr>
        <w:t xml:space="preserve">strategic </w:t>
      </w:r>
      <w:r w:rsidRPr="00D90FFC">
        <w:rPr>
          <w:rStyle w:val="Emphasis"/>
          <w:highlight w:val="cyan"/>
        </w:rPr>
        <w:t>stability</w:t>
      </w:r>
      <w:r w:rsidRPr="00D90FFC">
        <w:rPr>
          <w:rStyle w:val="StyleUnderline"/>
          <w:highlight w:val="cyan"/>
        </w:rPr>
        <w:t xml:space="preserve"> while preventing</w:t>
      </w:r>
      <w:r w:rsidRPr="00EF561E">
        <w:rPr>
          <w:rStyle w:val="StyleUnderline"/>
        </w:rPr>
        <w:t xml:space="preserve"> a </w:t>
      </w:r>
      <w:r w:rsidRPr="00250D70">
        <w:rPr>
          <w:rStyle w:val="StyleUnderline"/>
        </w:rPr>
        <w:t xml:space="preserve">further slide toward nuclear </w:t>
      </w:r>
      <w:r w:rsidRPr="00250D70">
        <w:rPr>
          <w:rStyle w:val="Emphasis"/>
        </w:rPr>
        <w:t>misadventure</w:t>
      </w:r>
      <w:r w:rsidRPr="00250D70">
        <w:rPr>
          <w:rStyle w:val="StyleUnderline"/>
        </w:rPr>
        <w:t xml:space="preserve">, </w:t>
      </w:r>
      <w:r w:rsidRPr="00D90FFC">
        <w:rPr>
          <w:rStyle w:val="Emphasis"/>
          <w:highlight w:val="cyan"/>
        </w:rPr>
        <w:t>miscalc</w:t>
      </w:r>
      <w:r w:rsidRPr="00250D70">
        <w:rPr>
          <w:rStyle w:val="Emphasis"/>
        </w:rPr>
        <w:t>ulation</w:t>
      </w:r>
      <w:r w:rsidRPr="00250D70">
        <w:rPr>
          <w:rStyle w:val="StyleUnderline"/>
        </w:rPr>
        <w:t xml:space="preserve">, or </w:t>
      </w:r>
      <w:r w:rsidRPr="00250D70">
        <w:rPr>
          <w:rStyle w:val="Emphasis"/>
        </w:rPr>
        <w:t>madness</w:t>
      </w:r>
      <w:r w:rsidRPr="00250D70">
        <w:rPr>
          <w:rStyle w:val="StyleUnderline"/>
        </w:rPr>
        <w:t>.</w:t>
      </w:r>
      <w:r w:rsidRPr="00EF561E">
        <w:rPr>
          <w:rStyle w:val="StyleUnderline"/>
        </w:rPr>
        <w:t xml:space="preserve"> </w:t>
      </w:r>
    </w:p>
    <w:p w14:paraId="68B1C1E6" w14:textId="77777777" w:rsidR="00D90FFC" w:rsidRDefault="00D90FFC" w:rsidP="00D90FFC">
      <w:pPr>
        <w:pStyle w:val="Heading4"/>
      </w:pPr>
      <w:r>
        <w:t>Arctic militarization causes numerous geopolitical AND environmental existential threats.</w:t>
      </w:r>
    </w:p>
    <w:p w14:paraId="06687F68" w14:textId="77777777" w:rsidR="00D90FFC" w:rsidRDefault="00D90FFC" w:rsidP="00D90FFC">
      <w:r w:rsidRPr="008341CA">
        <w:rPr>
          <w:rStyle w:val="Style13ptBold"/>
        </w:rPr>
        <w:t>Heggelund ’23</w:t>
      </w:r>
      <w:r>
        <w:t xml:space="preserve"> [Ragna Mathiesen; 2023; Master’s candidate in International Affairs, School of Social Sciences, University of Iceland; “Thawing Arctic Realities: Analyzing Arctic Security through the Lens of Arctic Exceptionalism and Great Power Politics,” </w:t>
      </w:r>
      <w:hyperlink r:id="rId9" w:history="1">
        <w:r w:rsidRPr="00BB0433">
          <w:t>https://skemman.is/handle/1946/45722</w:t>
        </w:r>
      </w:hyperlink>
      <w:r>
        <w:t>, dml]</w:t>
      </w:r>
    </w:p>
    <w:p w14:paraId="71EC6D01" w14:textId="77777777" w:rsidR="00D90FFC" w:rsidRPr="001E5133" w:rsidRDefault="00D90FFC" w:rsidP="00D90FFC">
      <w:pPr>
        <w:rPr>
          <w:sz w:val="14"/>
        </w:rPr>
      </w:pPr>
      <w:r w:rsidRPr="008341CA">
        <w:rPr>
          <w:rStyle w:val="StyleUnderline"/>
        </w:rPr>
        <w:t xml:space="preserve">Even though the </w:t>
      </w:r>
      <w:r w:rsidRPr="00D90FFC">
        <w:rPr>
          <w:rStyle w:val="Emphasis"/>
          <w:highlight w:val="cyan"/>
        </w:rPr>
        <w:t>US</w:t>
      </w:r>
      <w:r w:rsidRPr="00D90FFC">
        <w:rPr>
          <w:rStyle w:val="StyleUnderline"/>
          <w:highlight w:val="cyan"/>
        </w:rPr>
        <w:t xml:space="preserve"> and </w:t>
      </w:r>
      <w:r w:rsidRPr="00D90FFC">
        <w:rPr>
          <w:rStyle w:val="Emphasis"/>
          <w:highlight w:val="cyan"/>
        </w:rPr>
        <w:t>Russia</w:t>
      </w:r>
      <w:r w:rsidRPr="008341CA">
        <w:rPr>
          <w:rStyle w:val="StyleUnderline"/>
        </w:rPr>
        <w:t xml:space="preserve"> have been able to work as </w:t>
      </w:r>
      <w:r w:rsidRPr="00D90FFC">
        <w:rPr>
          <w:rStyle w:val="StyleUnderline"/>
          <w:highlight w:val="cyan"/>
        </w:rPr>
        <w:t>cooperative</w:t>
      </w:r>
      <w:r w:rsidRPr="008341CA">
        <w:rPr>
          <w:rStyle w:val="StyleUnderline"/>
        </w:rPr>
        <w:t xml:space="preserve"> Arctic actors</w:t>
      </w:r>
      <w:r w:rsidRPr="001E5133">
        <w:rPr>
          <w:sz w:val="14"/>
        </w:rPr>
        <w:t xml:space="preserve"> within the AC, one could argue that, </w:t>
      </w:r>
      <w:r w:rsidRPr="00D90FFC">
        <w:rPr>
          <w:rStyle w:val="StyleUnderline"/>
          <w:highlight w:val="cyan"/>
        </w:rPr>
        <w:t>as</w:t>
      </w:r>
      <w:r w:rsidRPr="008341CA">
        <w:rPr>
          <w:rStyle w:val="StyleUnderline"/>
        </w:rPr>
        <w:t xml:space="preserve"> </w:t>
      </w:r>
      <w:r w:rsidRPr="00D62B59">
        <w:rPr>
          <w:rStyle w:val="Emphasis"/>
        </w:rPr>
        <w:t xml:space="preserve">great power </w:t>
      </w:r>
      <w:r w:rsidRPr="00D90FFC">
        <w:rPr>
          <w:rStyle w:val="Emphasis"/>
          <w:highlight w:val="cyan"/>
        </w:rPr>
        <w:t>competition</w:t>
      </w:r>
      <w:r w:rsidRPr="00D90FFC">
        <w:rPr>
          <w:rStyle w:val="StyleUnderline"/>
          <w:highlight w:val="cyan"/>
        </w:rPr>
        <w:t xml:space="preserve"> reenters</w:t>
      </w:r>
      <w:r w:rsidRPr="008341CA">
        <w:rPr>
          <w:rStyle w:val="StyleUnderline"/>
        </w:rPr>
        <w:t xml:space="preserve"> the Arctic region</w:t>
      </w:r>
      <w:r w:rsidRPr="001E5133">
        <w:rPr>
          <w:sz w:val="14"/>
        </w:rPr>
        <w:t xml:space="preserve">, </w:t>
      </w:r>
      <w:r w:rsidRPr="008341CA">
        <w:rPr>
          <w:rStyle w:val="StyleUnderline"/>
        </w:rPr>
        <w:t xml:space="preserve">these Arctic cooperative </w:t>
      </w:r>
      <w:r w:rsidRPr="00D90FFC">
        <w:rPr>
          <w:rStyle w:val="StyleUnderline"/>
          <w:highlight w:val="cyan"/>
        </w:rPr>
        <w:t xml:space="preserve">actors may evolve back into </w:t>
      </w:r>
      <w:r w:rsidRPr="00D90FFC">
        <w:rPr>
          <w:rStyle w:val="Emphasis"/>
          <w:highlight w:val="cyan"/>
        </w:rPr>
        <w:t>confrontation</w:t>
      </w:r>
      <w:r w:rsidRPr="00D62B59">
        <w:rPr>
          <w:rStyle w:val="Emphasis"/>
        </w:rPr>
        <w:t>al superpowers</w:t>
      </w:r>
      <w:r w:rsidRPr="001E5133">
        <w:rPr>
          <w:sz w:val="14"/>
        </w:rPr>
        <w:t>. This is amplified by the behavior of the states the US, Russia, and China within the region and their pursuit of economic gain and strategic consideration (Gross, 2020; Lopez, 2021; Humpert, 2022).</w:t>
      </w:r>
    </w:p>
    <w:p w14:paraId="161EB05C" w14:textId="77777777" w:rsidR="00D90FFC" w:rsidRPr="001E5133" w:rsidRDefault="00D90FFC" w:rsidP="00D90FFC">
      <w:pPr>
        <w:rPr>
          <w:sz w:val="14"/>
        </w:rPr>
      </w:pPr>
      <w:r w:rsidRPr="001E5133">
        <w:rPr>
          <w:sz w:val="14"/>
        </w:rPr>
        <w:t>5.1.4 Agents and structures</w:t>
      </w:r>
    </w:p>
    <w:p w14:paraId="3260699A" w14:textId="77777777" w:rsidR="00D90FFC" w:rsidRPr="001E5133" w:rsidRDefault="00D90FFC" w:rsidP="00D90FFC">
      <w:pPr>
        <w:rPr>
          <w:sz w:val="14"/>
        </w:rPr>
      </w:pPr>
      <w:r w:rsidRPr="001E5133">
        <w:rPr>
          <w:sz w:val="14"/>
        </w:rPr>
        <w:t xml:space="preserve">As illustrated by Flockhart (2016, p. 88), the concept of mutual constitution underscores the dynamic nature of how perspectives in the Arctic region are constructed, perpetuated, and potentially transformed. In the context of the melting Arctic, the notion of mutual constitution central to constructivism becomes apparent. This perspective emphasizes that </w:t>
      </w:r>
      <w:r w:rsidRPr="008341CA">
        <w:rPr>
          <w:rStyle w:val="StyleUnderline"/>
        </w:rPr>
        <w:t xml:space="preserve">structures </w:t>
      </w:r>
      <w:r w:rsidRPr="00D62B59">
        <w:rPr>
          <w:rStyle w:val="Emphasis"/>
        </w:rPr>
        <w:t>influence</w:t>
      </w:r>
      <w:r w:rsidRPr="008341CA">
        <w:rPr>
          <w:rStyle w:val="StyleUnderline"/>
        </w:rPr>
        <w:t xml:space="preserve"> actors and are simultaneously </w:t>
      </w:r>
      <w:r w:rsidRPr="00D62B59">
        <w:rPr>
          <w:rStyle w:val="Emphasis"/>
        </w:rPr>
        <w:t>shaped</w:t>
      </w:r>
      <w:r w:rsidRPr="008341CA">
        <w:rPr>
          <w:rStyle w:val="StyleUnderline"/>
        </w:rPr>
        <w:t xml:space="preserve"> by their practices</w:t>
      </w:r>
      <w:r w:rsidRPr="001E5133">
        <w:rPr>
          <w:sz w:val="14"/>
        </w:rPr>
        <w:t xml:space="preserve"> (Giddens, 1991). Archer (1995) expands on this concept by introducing “structuration,” highlighting that </w:t>
      </w:r>
      <w:r w:rsidRPr="008341CA">
        <w:rPr>
          <w:rStyle w:val="StyleUnderline"/>
        </w:rPr>
        <w:t xml:space="preserve">agents </w:t>
      </w:r>
      <w:r w:rsidRPr="00D62B59">
        <w:rPr>
          <w:rStyle w:val="Emphasis"/>
        </w:rPr>
        <w:t>reproduce</w:t>
      </w:r>
      <w:r w:rsidRPr="008341CA">
        <w:rPr>
          <w:rStyle w:val="StyleUnderline"/>
        </w:rPr>
        <w:t xml:space="preserve"> and </w:t>
      </w:r>
      <w:r w:rsidRPr="00D62B59">
        <w:rPr>
          <w:rStyle w:val="Emphasis"/>
        </w:rPr>
        <w:t>transform</w:t>
      </w:r>
      <w:r w:rsidRPr="008341CA">
        <w:rPr>
          <w:rStyle w:val="StyleUnderline"/>
        </w:rPr>
        <w:t xml:space="preserve"> structures through their actions</w:t>
      </w:r>
      <w:r w:rsidRPr="001E5133">
        <w:rPr>
          <w:sz w:val="14"/>
        </w:rPr>
        <w:t xml:space="preserve">. Consider, for instance, the changing Arctic identities. </w:t>
      </w:r>
      <w:r w:rsidRPr="008341CA">
        <w:rPr>
          <w:rStyle w:val="StyleUnderline"/>
        </w:rPr>
        <w:t>Historically</w:t>
      </w:r>
      <w:r w:rsidRPr="001E5133">
        <w:rPr>
          <w:sz w:val="14"/>
        </w:rPr>
        <w:t xml:space="preserve">, </w:t>
      </w:r>
      <w:r w:rsidRPr="008341CA">
        <w:rPr>
          <w:rStyle w:val="StyleUnderline"/>
        </w:rPr>
        <w:t xml:space="preserve">Arctic states viewed themselves </w:t>
      </w:r>
      <w:r w:rsidRPr="00D62B59">
        <w:rPr>
          <w:rStyle w:val="Emphasis"/>
        </w:rPr>
        <w:t>primarily</w:t>
      </w:r>
      <w:r w:rsidRPr="008341CA">
        <w:rPr>
          <w:rStyle w:val="StyleUnderline"/>
        </w:rPr>
        <w:t xml:space="preserve"> as</w:t>
      </w:r>
      <w:r w:rsidRPr="001E5133">
        <w:rPr>
          <w:sz w:val="14"/>
        </w:rPr>
        <w:t xml:space="preserve"> the AC members </w:t>
      </w:r>
      <w:r w:rsidRPr="008341CA">
        <w:rPr>
          <w:rStyle w:val="StyleUnderline"/>
        </w:rPr>
        <w:t xml:space="preserve">focused on </w:t>
      </w:r>
      <w:r w:rsidRPr="00D62B59">
        <w:rPr>
          <w:rStyle w:val="Emphasis"/>
        </w:rPr>
        <w:t>cooperative governance</w:t>
      </w:r>
      <w:r w:rsidRPr="001E5133">
        <w:rPr>
          <w:sz w:val="14"/>
        </w:rPr>
        <w:t xml:space="preserve"> (Lackenbauer &amp; Dean, 2021, p. 327). </w:t>
      </w:r>
      <w:r w:rsidRPr="008341CA">
        <w:rPr>
          <w:rStyle w:val="StyleUnderline"/>
        </w:rPr>
        <w:t>However</w:t>
      </w:r>
      <w:r w:rsidRPr="001E5133">
        <w:rPr>
          <w:sz w:val="14"/>
        </w:rPr>
        <w:t xml:space="preserve">, </w:t>
      </w:r>
      <w:r w:rsidRPr="00D90FFC">
        <w:rPr>
          <w:rStyle w:val="StyleUnderline"/>
          <w:highlight w:val="cyan"/>
        </w:rPr>
        <w:t>as</w:t>
      </w:r>
      <w:r w:rsidRPr="008341CA">
        <w:rPr>
          <w:rStyle w:val="StyleUnderline"/>
        </w:rPr>
        <w:t xml:space="preserve"> the region’s resources become </w:t>
      </w:r>
      <w:r w:rsidRPr="00D62B59">
        <w:rPr>
          <w:rStyle w:val="Emphasis"/>
        </w:rPr>
        <w:t>more accessible</w:t>
      </w:r>
      <w:r w:rsidRPr="008341CA">
        <w:rPr>
          <w:rStyle w:val="StyleUnderline"/>
        </w:rPr>
        <w:t xml:space="preserve"> and the potential for </w:t>
      </w:r>
      <w:r w:rsidRPr="00D90FFC">
        <w:rPr>
          <w:rStyle w:val="Emphasis"/>
          <w:highlight w:val="cyan"/>
        </w:rPr>
        <w:t>g</w:t>
      </w:r>
      <w:r w:rsidRPr="00D62B59">
        <w:rPr>
          <w:rStyle w:val="Emphasis"/>
        </w:rPr>
        <w:t xml:space="preserve">reat </w:t>
      </w:r>
      <w:r w:rsidRPr="00D90FFC">
        <w:rPr>
          <w:rStyle w:val="Emphasis"/>
          <w:highlight w:val="cyan"/>
        </w:rPr>
        <w:t>p</w:t>
      </w:r>
      <w:r w:rsidRPr="00D62B59">
        <w:rPr>
          <w:rStyle w:val="Emphasis"/>
        </w:rPr>
        <w:t xml:space="preserve">ower </w:t>
      </w:r>
      <w:r w:rsidRPr="00D90FFC">
        <w:rPr>
          <w:rStyle w:val="Emphasis"/>
          <w:highlight w:val="cyan"/>
        </w:rPr>
        <w:t>c</w:t>
      </w:r>
      <w:r w:rsidRPr="00D62B59">
        <w:rPr>
          <w:rStyle w:val="Emphasis"/>
        </w:rPr>
        <w:t>ompetition</w:t>
      </w:r>
      <w:r w:rsidRPr="008341CA">
        <w:rPr>
          <w:rStyle w:val="StyleUnderline"/>
        </w:rPr>
        <w:t xml:space="preserve"> </w:t>
      </w:r>
      <w:r w:rsidRPr="00D90FFC">
        <w:rPr>
          <w:rStyle w:val="StyleUnderline"/>
          <w:highlight w:val="cyan"/>
        </w:rPr>
        <w:t>increases</w:t>
      </w:r>
      <w:r w:rsidRPr="001E5133">
        <w:rPr>
          <w:sz w:val="14"/>
        </w:rPr>
        <w:t xml:space="preserve">, </w:t>
      </w:r>
      <w:r w:rsidRPr="008341CA">
        <w:rPr>
          <w:rStyle w:val="StyleUnderline"/>
        </w:rPr>
        <w:t>these identities are evolving</w:t>
      </w:r>
      <w:r w:rsidRPr="001E5133">
        <w:rPr>
          <w:sz w:val="14"/>
        </w:rPr>
        <w:t xml:space="preserve">. </w:t>
      </w:r>
      <w:r w:rsidRPr="00D90FFC">
        <w:rPr>
          <w:rStyle w:val="StyleUnderline"/>
          <w:highlight w:val="cyan"/>
        </w:rPr>
        <w:t>States</w:t>
      </w:r>
      <w:r w:rsidRPr="001E5133">
        <w:rPr>
          <w:sz w:val="14"/>
        </w:rPr>
        <w:t xml:space="preserve"> like the US </w:t>
      </w:r>
      <w:r w:rsidRPr="008341CA">
        <w:rPr>
          <w:rStyle w:val="StyleUnderline"/>
        </w:rPr>
        <w:t xml:space="preserve">are </w:t>
      </w:r>
      <w:r w:rsidRPr="00D90FFC">
        <w:rPr>
          <w:rStyle w:val="StyleUnderline"/>
          <w:highlight w:val="cyan"/>
        </w:rPr>
        <w:t>adapting</w:t>
      </w:r>
      <w:r w:rsidRPr="008341CA">
        <w:rPr>
          <w:rStyle w:val="StyleUnderline"/>
        </w:rPr>
        <w:t xml:space="preserve"> their practices and identities </w:t>
      </w:r>
      <w:r w:rsidRPr="00D90FFC">
        <w:rPr>
          <w:rStyle w:val="StyleUnderline"/>
          <w:highlight w:val="cyan"/>
        </w:rPr>
        <w:t xml:space="preserve">to </w:t>
      </w:r>
      <w:r w:rsidRPr="00D90FFC">
        <w:rPr>
          <w:rStyle w:val="Emphasis"/>
          <w:highlight w:val="cyan"/>
        </w:rPr>
        <w:t>assert themselves</w:t>
      </w:r>
      <w:r w:rsidRPr="00D62B59">
        <w:rPr>
          <w:rStyle w:val="Emphasis"/>
        </w:rPr>
        <w:t xml:space="preserve"> more </w:t>
      </w:r>
      <w:r w:rsidRPr="00D90FFC">
        <w:rPr>
          <w:rStyle w:val="Emphasis"/>
          <w:highlight w:val="cyan"/>
        </w:rPr>
        <w:t>forcefully</w:t>
      </w:r>
      <w:r w:rsidRPr="008341CA">
        <w:rPr>
          <w:rStyle w:val="StyleUnderline"/>
        </w:rPr>
        <w:t xml:space="preserve"> in the region</w:t>
      </w:r>
      <w:r w:rsidRPr="001E5133">
        <w:rPr>
          <w:sz w:val="14"/>
        </w:rPr>
        <w:t xml:space="preserve">, </w:t>
      </w:r>
      <w:r w:rsidRPr="00D90FFC">
        <w:rPr>
          <w:rStyle w:val="StyleUnderline"/>
          <w:highlight w:val="cyan"/>
        </w:rPr>
        <w:t>challenging</w:t>
      </w:r>
      <w:r w:rsidRPr="008341CA">
        <w:rPr>
          <w:rStyle w:val="StyleUnderline"/>
        </w:rPr>
        <w:t xml:space="preserve"> the existing </w:t>
      </w:r>
      <w:r w:rsidRPr="00D90FFC">
        <w:rPr>
          <w:rStyle w:val="Emphasis"/>
          <w:highlight w:val="cyan"/>
        </w:rPr>
        <w:t>cooperative structures</w:t>
      </w:r>
      <w:r w:rsidRPr="001E5133">
        <w:rPr>
          <w:sz w:val="14"/>
        </w:rPr>
        <w:t xml:space="preserve"> (Flockhart, 2016, p. 88). The norms governing Arctic security have also undergone transformation. The Arctic was traditionally seen as a zone of cooperation, with a focus on environmental protection and peaceful coexistence. However, the changing geopolitical landscape and resource interests are reshaping these norms. </w:t>
      </w:r>
      <w:r w:rsidRPr="008341CA">
        <w:rPr>
          <w:rStyle w:val="StyleUnderline"/>
        </w:rPr>
        <w:t xml:space="preserve">The emergence of new </w:t>
      </w:r>
      <w:r w:rsidRPr="00D90FFC">
        <w:rPr>
          <w:rStyle w:val="Emphasis"/>
          <w:highlight w:val="cyan"/>
        </w:rPr>
        <w:t>security concerns</w:t>
      </w:r>
      <w:r w:rsidRPr="00D90FFC">
        <w:rPr>
          <w:rStyle w:val="StyleUnderline"/>
          <w:highlight w:val="cyan"/>
        </w:rPr>
        <w:t xml:space="preserve"> related to</w:t>
      </w:r>
      <w:r w:rsidRPr="008341CA">
        <w:rPr>
          <w:rStyle w:val="StyleUnderline"/>
        </w:rPr>
        <w:t xml:space="preserve"> resource competition and </w:t>
      </w:r>
      <w:r w:rsidRPr="00D90FFC">
        <w:rPr>
          <w:rStyle w:val="Emphasis"/>
          <w:highlight w:val="cyan"/>
        </w:rPr>
        <w:t>military</w:t>
      </w:r>
      <w:r w:rsidRPr="008341CA">
        <w:rPr>
          <w:rStyle w:val="StyleUnderline"/>
        </w:rPr>
        <w:t xml:space="preserve"> presence reflects how practices and interactions can </w:t>
      </w:r>
      <w:r w:rsidRPr="00D62B59">
        <w:rPr>
          <w:rStyle w:val="Emphasis"/>
        </w:rPr>
        <w:t>influence security perspectives</w:t>
      </w:r>
      <w:r w:rsidRPr="001E5133">
        <w:rPr>
          <w:sz w:val="14"/>
        </w:rPr>
        <w:t xml:space="preserve"> (Archer, 1995).</w:t>
      </w:r>
    </w:p>
    <w:p w14:paraId="37C00AEB" w14:textId="77777777" w:rsidR="00D90FFC" w:rsidRPr="001E5133" w:rsidRDefault="00D90FFC" w:rsidP="00D90FFC">
      <w:pPr>
        <w:rPr>
          <w:sz w:val="14"/>
        </w:rPr>
      </w:pPr>
      <w:r w:rsidRPr="001E5133">
        <w:rPr>
          <w:sz w:val="14"/>
        </w:rPr>
        <w:t>Furthermore, disruptive events in the Arctic, such as the opening of new shipping routes and resource extraction projects, challenge shared meanings and existing structures of governance. These events expose the inadequacy of traditional cooperative structures in addressing emerging security issues. Arctic states must adapt their practices and identities to address these challenges effectively (Flockhart, 2016, p. 90). This demonstrates how the constructivist perspective, emphasizing the mutual constitution of structures and actors, can help us understand the evolving dynamics of Arctic security and cooperation in the face of environmental changes and shifting power dynamics.</w:t>
      </w:r>
    </w:p>
    <w:p w14:paraId="5D6FA845" w14:textId="77777777" w:rsidR="00D90FFC" w:rsidRPr="001E5133" w:rsidRDefault="00D90FFC" w:rsidP="00D90FFC">
      <w:pPr>
        <w:rPr>
          <w:sz w:val="14"/>
        </w:rPr>
      </w:pPr>
      <w:r w:rsidRPr="001E5133">
        <w:rPr>
          <w:sz w:val="14"/>
        </w:rPr>
        <w:t>5.2 Arctic Exceptionalism Perspective</w:t>
      </w:r>
    </w:p>
    <w:p w14:paraId="1F97432C" w14:textId="77777777" w:rsidR="00D90FFC" w:rsidRPr="001E5133" w:rsidRDefault="00D90FFC" w:rsidP="00D90FFC">
      <w:pPr>
        <w:rPr>
          <w:sz w:val="14"/>
        </w:rPr>
      </w:pPr>
      <w:r w:rsidRPr="001E5133">
        <w:rPr>
          <w:sz w:val="14"/>
        </w:rPr>
        <w:t>Before diving further into the analysis, this section will start of by addressing how Arctic exceptionalism will be utilized in the discussion. The theory of Arctic exceptionalism offers an insightful framework for comprehending the distinctive characteristics of the Arctic region (Lackenbauer &amp; Dean, 2021, p. 327). This understanding provides researchers with the tools to effectively identify and predict security threats unique to the Arctic. However, authors and scholars such as Gjørv and Hodgson (2019) argue that Arctic exceptionalism’s narrow view of Arctic security prevents it from taking meaningful actions to protect the environment and human security. Furthermore, Melchiorre (2022) contends that the Arctic is not exceptional and is instead a reflection of the international order, suggesting that the “exceptional” idea of the Arctic was an illusion. Nonetheless, the concept of Arctic exceptionalism has predominantly been interpreted through the lens of Gorbachev’s speech, where he characterizes the Arctic as a “zone of peace” (Gorbachev, 1987). Instead, by revisiting the origin of the theoretical framework, which emphasized the distinction from other regions due to extraordinary characteristics and the perspective of the Arctic as a “land of tomorrow” requiring exceptional protection, this revised interpretation of Arctic exceptionalism could offer valuable insights into the security dynamics of the region (Lackenbauer &amp; Dean, 2021; Young &amp; Osherenko, 1989; Young, 1992). Revisiting this origin-based interpretation of Arctic exceptionalism not only offers insights into the security dynamics of the region but also unlocks a fresh perspective on how its exceptional characteristics shape both the challenges and opportunities it presents.</w:t>
      </w:r>
    </w:p>
    <w:p w14:paraId="08F8BC3D" w14:textId="77777777" w:rsidR="00D90FFC" w:rsidRPr="001E5133" w:rsidRDefault="00D90FFC" w:rsidP="00D90FFC">
      <w:pPr>
        <w:rPr>
          <w:sz w:val="14"/>
        </w:rPr>
      </w:pPr>
      <w:r w:rsidRPr="001E5133">
        <w:rPr>
          <w:sz w:val="14"/>
        </w:rPr>
        <w:t>Considering these insights, understanding the security dynamics in the Arctic necessitates a shifting focus from the usual narrative of Arctic exceptionalism in favor of a strategy that considers the region’s unique characteristics and vulnerabilities. Recognizing the intricate interplay between environmental, human, and traditional security components, we see the Arctic as more than just a “zone of peace.” The updated or revisited understanding of Arctic exceptionalism motivates researchers to look at security issues from various approaches.</w:t>
      </w:r>
    </w:p>
    <w:p w14:paraId="495A2E0D" w14:textId="77777777" w:rsidR="00D90FFC" w:rsidRPr="001E5133" w:rsidRDefault="00D90FFC" w:rsidP="00D90FFC">
      <w:pPr>
        <w:rPr>
          <w:sz w:val="14"/>
        </w:rPr>
      </w:pPr>
      <w:r w:rsidRPr="001E5133">
        <w:rPr>
          <w:sz w:val="14"/>
        </w:rPr>
        <w:t xml:space="preserve">Viewed through the Arctic exceptionalist lens, the rapid sea ice loss and tundra thawing in the Arctic, occurring at a rate three times higher than the global average, exemplify the region’s exceptional response to global climate change (Arctic Council, n.d.-a; World Wildlife Fund Arctic, 2023). This distinctiveness underscores the exceptional nature of the Arctic environment, a critical area for climate study and policy. The increased frequency of forest fires, transformation of the Arctic landscape, rising sea levels, and loss of biodiversity in response to these climate changes are further examples of the Arctic exceptional nature (Gigova &amp; Paddison, 2023; Struzik, 2020; Greenpeace USA, 2015). Notably, Arctic exceptionalism highlights that the Arctic’s response to global climate shifts differs significantly from other regions by the intricate connection of climate change, environmental security, human security, and the rise of geopolitical competition. Moreover, the concept underscores that </w:t>
      </w:r>
      <w:r w:rsidRPr="008341CA">
        <w:rPr>
          <w:rStyle w:val="StyleUnderline"/>
        </w:rPr>
        <w:t xml:space="preserve">the </w:t>
      </w:r>
      <w:r w:rsidRPr="00D90FFC">
        <w:rPr>
          <w:rStyle w:val="StyleUnderline"/>
          <w:highlight w:val="cyan"/>
        </w:rPr>
        <w:t>consequences</w:t>
      </w:r>
      <w:r w:rsidRPr="008341CA">
        <w:rPr>
          <w:rStyle w:val="StyleUnderline"/>
        </w:rPr>
        <w:t xml:space="preserve"> of the melting Arctic extend beyond its borders</w:t>
      </w:r>
      <w:r w:rsidRPr="001E5133">
        <w:rPr>
          <w:sz w:val="14"/>
        </w:rPr>
        <w:t xml:space="preserve">, </w:t>
      </w:r>
      <w:r w:rsidRPr="00D90FFC">
        <w:rPr>
          <w:rStyle w:val="StyleUnderline"/>
          <w:highlight w:val="cyan"/>
        </w:rPr>
        <w:t>affect</w:t>
      </w:r>
      <w:r w:rsidRPr="008341CA">
        <w:rPr>
          <w:rStyle w:val="StyleUnderline"/>
        </w:rPr>
        <w:t xml:space="preserve">ing </w:t>
      </w:r>
      <w:r w:rsidRPr="00D90FFC">
        <w:rPr>
          <w:rStyle w:val="StyleUnderline"/>
          <w:highlight w:val="cyan"/>
        </w:rPr>
        <w:t xml:space="preserve">ecosystems </w:t>
      </w:r>
      <w:r w:rsidRPr="00D90FFC">
        <w:rPr>
          <w:rStyle w:val="Emphasis"/>
          <w:highlight w:val="cyan"/>
        </w:rPr>
        <w:t>worldwide</w:t>
      </w:r>
      <w:r w:rsidRPr="001E5133">
        <w:rPr>
          <w:sz w:val="14"/>
        </w:rPr>
        <w:t xml:space="preserve">. </w:t>
      </w:r>
      <w:r w:rsidRPr="008341CA">
        <w:rPr>
          <w:rStyle w:val="StyleUnderline"/>
        </w:rPr>
        <w:t>This interconnectedness</w:t>
      </w:r>
      <w:r w:rsidRPr="001E5133">
        <w:rPr>
          <w:sz w:val="14"/>
        </w:rPr>
        <w:t xml:space="preserve">, highlighted by Arctic exceptionalism, </w:t>
      </w:r>
      <w:r w:rsidRPr="008341CA">
        <w:rPr>
          <w:rStyle w:val="StyleUnderline"/>
        </w:rPr>
        <w:t xml:space="preserve">emphasizes the need for </w:t>
      </w:r>
      <w:r w:rsidRPr="00D62B59">
        <w:rPr>
          <w:rStyle w:val="Emphasis"/>
        </w:rPr>
        <w:t>international cooperation</w:t>
      </w:r>
      <w:r w:rsidRPr="008341CA">
        <w:rPr>
          <w:rStyle w:val="StyleUnderline"/>
        </w:rPr>
        <w:t xml:space="preserve"> and</w:t>
      </w:r>
      <w:r w:rsidRPr="001E5133">
        <w:rPr>
          <w:sz w:val="14"/>
        </w:rPr>
        <w:t xml:space="preserve"> policy actions to address Arctic climate change as part of broader </w:t>
      </w:r>
      <w:r w:rsidRPr="00D62B59">
        <w:rPr>
          <w:rStyle w:val="Emphasis"/>
        </w:rPr>
        <w:t>global</w:t>
      </w:r>
      <w:r w:rsidRPr="001E5133">
        <w:rPr>
          <w:sz w:val="14"/>
        </w:rPr>
        <w:t xml:space="preserve"> climate </w:t>
      </w:r>
      <w:r w:rsidRPr="00D62B59">
        <w:rPr>
          <w:rStyle w:val="Emphasis"/>
        </w:rPr>
        <w:t>efforts</w:t>
      </w:r>
      <w:r w:rsidRPr="001E5133">
        <w:rPr>
          <w:sz w:val="14"/>
        </w:rPr>
        <w:t xml:space="preserve"> (GreenFacts, 2010). </w:t>
      </w:r>
      <w:r w:rsidRPr="008341CA">
        <w:rPr>
          <w:rStyle w:val="StyleUnderline"/>
        </w:rPr>
        <w:t xml:space="preserve">The exceptional </w:t>
      </w:r>
      <w:r w:rsidRPr="00D90FFC">
        <w:rPr>
          <w:rStyle w:val="Emphasis"/>
          <w:highlight w:val="cyan"/>
        </w:rPr>
        <w:t>vulnerabilities</w:t>
      </w:r>
      <w:r w:rsidRPr="008341CA">
        <w:rPr>
          <w:rStyle w:val="StyleUnderline"/>
        </w:rPr>
        <w:t xml:space="preserve"> and global ramifications of Arctic climate change </w:t>
      </w:r>
      <w:r w:rsidRPr="00D90FFC">
        <w:rPr>
          <w:rStyle w:val="StyleUnderline"/>
          <w:highlight w:val="cyan"/>
        </w:rPr>
        <w:t>underscore</w:t>
      </w:r>
      <w:r w:rsidRPr="008341CA">
        <w:rPr>
          <w:rStyle w:val="StyleUnderline"/>
        </w:rPr>
        <w:t xml:space="preserve"> the </w:t>
      </w:r>
      <w:r w:rsidRPr="00D90FFC">
        <w:rPr>
          <w:rStyle w:val="StyleUnderline"/>
          <w:highlight w:val="cyan"/>
        </w:rPr>
        <w:t>imperative for</w:t>
      </w:r>
      <w:r w:rsidRPr="008341CA">
        <w:rPr>
          <w:rStyle w:val="StyleUnderline"/>
        </w:rPr>
        <w:t xml:space="preserve"> </w:t>
      </w:r>
      <w:r w:rsidRPr="00D62B59">
        <w:rPr>
          <w:rStyle w:val="Emphasis"/>
        </w:rPr>
        <w:t xml:space="preserve">responsible </w:t>
      </w:r>
      <w:r w:rsidRPr="00D90FFC">
        <w:rPr>
          <w:rStyle w:val="Emphasis"/>
          <w:highlight w:val="cyan"/>
        </w:rPr>
        <w:t>governance</w:t>
      </w:r>
      <w:r w:rsidRPr="008341CA">
        <w:rPr>
          <w:rStyle w:val="StyleUnderline"/>
        </w:rPr>
        <w:t xml:space="preserve"> and </w:t>
      </w:r>
      <w:r w:rsidRPr="00D62B59">
        <w:rPr>
          <w:rStyle w:val="Emphasis"/>
        </w:rPr>
        <w:t>sustainable practices</w:t>
      </w:r>
      <w:r w:rsidRPr="001E5133">
        <w:rPr>
          <w:sz w:val="14"/>
        </w:rPr>
        <w:t>, recognizing the Arctic’s pivotal role in the broader climate system and its impacts on human security globally.</w:t>
      </w:r>
    </w:p>
    <w:p w14:paraId="23A583EA" w14:textId="77777777" w:rsidR="00D90FFC" w:rsidRPr="001E5133" w:rsidRDefault="00D90FFC" w:rsidP="00D90FFC">
      <w:pPr>
        <w:rPr>
          <w:sz w:val="14"/>
        </w:rPr>
      </w:pPr>
      <w:r w:rsidRPr="001E5133">
        <w:rPr>
          <w:sz w:val="14"/>
        </w:rPr>
        <w:t xml:space="preserve">The concept of Arctic exceptionalism underscores the importance of collaboration concerning the interconnectedness of global ecosystems and the shared responsibility to address environmental challenges. </w:t>
      </w:r>
      <w:r w:rsidRPr="008341CA">
        <w:rPr>
          <w:rStyle w:val="StyleUnderline"/>
        </w:rPr>
        <w:t xml:space="preserve">The urgency to adopt sustainable practices becomes evident when considering the potential ramifications of the Arctic’s vulnerabilities on a </w:t>
      </w:r>
      <w:r w:rsidRPr="00D62B59">
        <w:rPr>
          <w:rStyle w:val="Emphasis"/>
        </w:rPr>
        <w:t>global scale</w:t>
      </w:r>
      <w:r w:rsidRPr="001E5133">
        <w:rPr>
          <w:sz w:val="14"/>
        </w:rPr>
        <w:t xml:space="preserve">. </w:t>
      </w:r>
      <w:r w:rsidRPr="008341CA">
        <w:rPr>
          <w:rStyle w:val="StyleUnderline"/>
        </w:rPr>
        <w:t>As the Arctic region continues to experience rapid changes</w:t>
      </w:r>
      <w:r w:rsidRPr="001E5133">
        <w:rPr>
          <w:sz w:val="14"/>
        </w:rPr>
        <w:t xml:space="preserve">, </w:t>
      </w:r>
      <w:r w:rsidRPr="008341CA">
        <w:rPr>
          <w:rStyle w:val="StyleUnderline"/>
        </w:rPr>
        <w:t>it serves as a call to action</w:t>
      </w:r>
      <w:r w:rsidRPr="001E5133">
        <w:rPr>
          <w:sz w:val="14"/>
        </w:rPr>
        <w:t xml:space="preserve"> for individuals, communities, and nations </w:t>
      </w:r>
      <w:r w:rsidRPr="00D90FFC">
        <w:rPr>
          <w:rStyle w:val="StyleUnderline"/>
          <w:highlight w:val="cyan"/>
        </w:rPr>
        <w:t>to</w:t>
      </w:r>
      <w:r w:rsidRPr="008341CA">
        <w:rPr>
          <w:rStyle w:val="StyleUnderline"/>
        </w:rPr>
        <w:t xml:space="preserve"> work </w:t>
      </w:r>
      <w:r w:rsidRPr="00D62B59">
        <w:rPr>
          <w:rStyle w:val="Emphasis"/>
        </w:rPr>
        <w:t>collaboratively</w:t>
      </w:r>
      <w:r w:rsidRPr="008341CA">
        <w:rPr>
          <w:rStyle w:val="StyleUnderline"/>
        </w:rPr>
        <w:t xml:space="preserve"> in </w:t>
      </w:r>
      <w:r w:rsidRPr="00D90FFC">
        <w:rPr>
          <w:rStyle w:val="StyleUnderline"/>
          <w:highlight w:val="cyan"/>
        </w:rPr>
        <w:t>mitigat</w:t>
      </w:r>
      <w:r w:rsidRPr="008341CA">
        <w:rPr>
          <w:rStyle w:val="StyleUnderline"/>
        </w:rPr>
        <w:t xml:space="preserve">ing </w:t>
      </w:r>
      <w:r w:rsidRPr="00D90FFC">
        <w:rPr>
          <w:rStyle w:val="Emphasis"/>
          <w:highlight w:val="cyan"/>
        </w:rPr>
        <w:t>climate change</w:t>
      </w:r>
      <w:r w:rsidRPr="001E5133">
        <w:rPr>
          <w:sz w:val="14"/>
        </w:rPr>
        <w:t xml:space="preserve">, </w:t>
      </w:r>
      <w:r w:rsidRPr="008341CA">
        <w:rPr>
          <w:rStyle w:val="StyleUnderline"/>
        </w:rPr>
        <w:t xml:space="preserve">preserving </w:t>
      </w:r>
      <w:r w:rsidRPr="00D90FFC">
        <w:rPr>
          <w:rStyle w:val="Emphasis"/>
          <w:highlight w:val="cyan"/>
        </w:rPr>
        <w:t>biod</w:t>
      </w:r>
      <w:r w:rsidRPr="00D62B59">
        <w:rPr>
          <w:rStyle w:val="Emphasis"/>
        </w:rPr>
        <w:t>iversity</w:t>
      </w:r>
      <w:r w:rsidRPr="001E5133">
        <w:rPr>
          <w:sz w:val="14"/>
        </w:rPr>
        <w:t xml:space="preserve">, </w:t>
      </w:r>
      <w:r w:rsidRPr="008341CA">
        <w:rPr>
          <w:rStyle w:val="StyleUnderline"/>
        </w:rPr>
        <w:t xml:space="preserve">and promoting </w:t>
      </w:r>
      <w:r w:rsidRPr="00D62B59">
        <w:rPr>
          <w:rStyle w:val="Emphasis"/>
        </w:rPr>
        <w:t>sustainable development</w:t>
      </w:r>
      <w:r w:rsidRPr="008341CA">
        <w:rPr>
          <w:rStyle w:val="StyleUnderline"/>
        </w:rPr>
        <w:t xml:space="preserve"> practices</w:t>
      </w:r>
      <w:r w:rsidRPr="001E5133">
        <w:rPr>
          <w:sz w:val="14"/>
        </w:rPr>
        <w:t xml:space="preserve">. </w:t>
      </w:r>
      <w:r w:rsidRPr="008341CA">
        <w:rPr>
          <w:rStyle w:val="StyleUnderline"/>
        </w:rPr>
        <w:t xml:space="preserve">By understanding and addressing the unique vulnerabilities of the Arctic, we can better appreciate the imperative for </w:t>
      </w:r>
      <w:r w:rsidRPr="00D62B59">
        <w:rPr>
          <w:rStyle w:val="Emphasis"/>
        </w:rPr>
        <w:t>immediate</w:t>
      </w:r>
      <w:r w:rsidRPr="008341CA">
        <w:rPr>
          <w:rStyle w:val="StyleUnderline"/>
        </w:rPr>
        <w:t xml:space="preserve"> and </w:t>
      </w:r>
      <w:r w:rsidRPr="00D62B59">
        <w:rPr>
          <w:rStyle w:val="Emphasis"/>
        </w:rPr>
        <w:t>concerted efforts</w:t>
      </w:r>
      <w:r w:rsidRPr="008341CA">
        <w:rPr>
          <w:rStyle w:val="StyleUnderline"/>
        </w:rPr>
        <w:t xml:space="preserve"> to secure a resilient and harmonious future for the Arctic region and the </w:t>
      </w:r>
      <w:r w:rsidRPr="00D62B59">
        <w:rPr>
          <w:rStyle w:val="Emphasis"/>
        </w:rPr>
        <w:t>entire planet</w:t>
      </w:r>
      <w:r w:rsidRPr="001E5133">
        <w:rPr>
          <w:sz w:val="14"/>
        </w:rPr>
        <w:t>. This idea finds resonance in the statement by Lackenbauer and Dean (2021, p. 328), who describe the Arctic as a realm of “compelling opportunities and exhilarating risk.” Indeed, these dynamics extend beyond the Arctic region to influence the rest of the world.</w:t>
      </w:r>
    </w:p>
    <w:p w14:paraId="1FC25DA9" w14:textId="77777777" w:rsidR="00D90FFC" w:rsidRPr="001E5133" w:rsidRDefault="00D90FFC" w:rsidP="00D90FFC">
      <w:pPr>
        <w:rPr>
          <w:sz w:val="14"/>
        </w:rPr>
      </w:pPr>
      <w:r w:rsidRPr="001E5133">
        <w:rPr>
          <w:sz w:val="14"/>
        </w:rPr>
        <w:t>Viewed through the lens of Arctic exceptionalism, the challenges faced by Arctic residents due to the changing Arctic climate take on a unique and exceptional character (Bludd, 2022; Reist et al., 2006). Indigenous peoples experience the profound impacts of these changes on their traditional livelihoods. Arctic exceptionalism highlights that the Arctic’s response to global climate shifts differs significantly from other regions, as it encompasses environmental changes and deeply intertwined human and cultural dimensions. Kornhuber et al. (2023) state that even though Arctic exceptionalism is “blocked” in geopolitics, the challenges the region faces remains exceptional. Therefore, investing more in remote sensing initiatives for independent scientific data collection, free from geopolitical tensions, could be considered (ibid.). Moreover, engaging Arctic Indigenous Peoples in co-producing knowledge on ecosystems, climate change, biodiversity, and environmental development is crucial. Their involvement can enhance the understanding of the Arctic's unique challenges and contribute to more sustainable solutions within the framework of Arctic exceptionalism.</w:t>
      </w:r>
    </w:p>
    <w:p w14:paraId="7E8FD1F7" w14:textId="77777777" w:rsidR="00D90FFC" w:rsidRPr="001E5133" w:rsidRDefault="00D90FFC" w:rsidP="00D90FFC">
      <w:pPr>
        <w:rPr>
          <w:sz w:val="14"/>
        </w:rPr>
      </w:pPr>
      <w:r w:rsidRPr="001E5133">
        <w:rPr>
          <w:sz w:val="14"/>
        </w:rPr>
        <w:t>Greaves (2019) on the other hand argue how growing geopolitical competition are breaking up the unified Arctic and creating three distinct security regions across the polar area. This change is similar to how global warming is transforming the Arctic Ocean into something more like the Atlantic and Pacific Oceans, erasing the Arctic's uniqueness. This shift marks the end of the post-Cold War era when the Arctic was seen as separate from global power struggles. As the Arctic warms and becomes less distinct from lower-latitude regions, its politics and security increasingly mirror those in the south (ibid.). Furthermore, Greaves (2019) state that this fragmentation does not imply that more conflict will come from within the region but will most likely be caused by external factors spilling into the region. As a result, the Arctic will become less distinct and more influenced by global factors, reflecting the dynamics of neighboring regions rather than its unique characteristics.</w:t>
      </w:r>
    </w:p>
    <w:p w14:paraId="6E76EC0F" w14:textId="77777777" w:rsidR="00D90FFC" w:rsidRPr="001E5133" w:rsidRDefault="00D90FFC" w:rsidP="00D90FFC">
      <w:pPr>
        <w:rPr>
          <w:sz w:val="14"/>
        </w:rPr>
      </w:pPr>
      <w:r w:rsidRPr="001E5133">
        <w:rPr>
          <w:sz w:val="14"/>
        </w:rPr>
        <w:t xml:space="preserve">However, the perspective of Arctic exceptionalism is still relevant. Arctic exceptionalism recognizes the distinct vulnerabilities of the Arctic due to its extreme environmental conditions, which cannot be easily compared to other regions like the Atlantic or Pacific Oceans. Arctic exceptionalism underscores the critical importance of addressing the region's specific environmental and security issues, such as rapid climate change and the need for sustainable development. Furthermore, supporters of Arctic exceptionalism might argue that </w:t>
      </w:r>
      <w:r w:rsidRPr="008341CA">
        <w:rPr>
          <w:rStyle w:val="StyleUnderline"/>
        </w:rPr>
        <w:t>even if there is increasing interaction with neighboring regions</w:t>
      </w:r>
      <w:r w:rsidRPr="001E5133">
        <w:rPr>
          <w:sz w:val="14"/>
        </w:rPr>
        <w:t xml:space="preserve">, </w:t>
      </w:r>
      <w:r w:rsidRPr="008341CA">
        <w:rPr>
          <w:rStyle w:val="StyleUnderline"/>
        </w:rPr>
        <w:t xml:space="preserve">this does not </w:t>
      </w:r>
      <w:r w:rsidRPr="00D62B59">
        <w:rPr>
          <w:rStyle w:val="Emphasis"/>
        </w:rPr>
        <w:t>diminish</w:t>
      </w:r>
      <w:r w:rsidRPr="008341CA">
        <w:rPr>
          <w:rStyle w:val="StyleUnderline"/>
        </w:rPr>
        <w:t xml:space="preserve"> the Arctic's </w:t>
      </w:r>
      <w:r w:rsidRPr="00D62B59">
        <w:rPr>
          <w:rStyle w:val="Emphasis"/>
        </w:rPr>
        <w:t>unique</w:t>
      </w:r>
      <w:r w:rsidRPr="008341CA">
        <w:rPr>
          <w:rStyle w:val="StyleUnderline"/>
        </w:rPr>
        <w:t>ness</w:t>
      </w:r>
      <w:r w:rsidRPr="001E5133">
        <w:rPr>
          <w:sz w:val="14"/>
        </w:rPr>
        <w:t xml:space="preserve">. Instead, </w:t>
      </w:r>
      <w:r w:rsidRPr="008341CA">
        <w:rPr>
          <w:rStyle w:val="StyleUnderline"/>
        </w:rPr>
        <w:t xml:space="preserve">it highlights the need for </w:t>
      </w:r>
      <w:r w:rsidRPr="00D62B59">
        <w:rPr>
          <w:rStyle w:val="Emphasis"/>
        </w:rPr>
        <w:t>international cooperation</w:t>
      </w:r>
      <w:r w:rsidRPr="008341CA">
        <w:rPr>
          <w:rStyle w:val="StyleUnderline"/>
        </w:rPr>
        <w:t xml:space="preserve"> and </w:t>
      </w:r>
      <w:r w:rsidRPr="00D62B59">
        <w:rPr>
          <w:rStyle w:val="Emphasis"/>
        </w:rPr>
        <w:t>governance structures</w:t>
      </w:r>
      <w:r w:rsidRPr="008341CA">
        <w:rPr>
          <w:rStyle w:val="StyleUnderline"/>
        </w:rPr>
        <w:t xml:space="preserve"> tailored to the Arctic's distinct characteristics</w:t>
      </w:r>
      <w:r w:rsidRPr="001E5133">
        <w:rPr>
          <w:sz w:val="14"/>
        </w:rPr>
        <w:t>.</w:t>
      </w:r>
    </w:p>
    <w:p w14:paraId="634AFAE7" w14:textId="77777777" w:rsidR="00D90FFC" w:rsidRPr="001E5133" w:rsidRDefault="00D90FFC" w:rsidP="00D90FFC">
      <w:pPr>
        <w:rPr>
          <w:sz w:val="14"/>
        </w:rPr>
      </w:pPr>
      <w:r w:rsidRPr="001E5133">
        <w:rPr>
          <w:sz w:val="14"/>
        </w:rPr>
        <w:t>Moreover, as the case of the melting Arctic has illustrated, the Arctic faces many intricate security challenges. However, Käpylä and Mikkola (2015) argue against the concept of Arctic exceptionalism, which portrays the Arctic as a uniquely isolated and peaceful region. They contend that this view is overly limited, asserting that the contemporary Arctic is deeply entwined with global political dynamics and should not be perceived in isolation. They substantiate their argument with empirical cases, such as the Arctic Sunrise protest and the Ukraine crisis, illustrating the Arctic's susceptibility to external influences, challenging the notion of inherent regional tranquility. Moreover, the authors emphasize the shortcomings of Arctic governance mechanisms when dealing with complex political scenarios and underscore the historical precedent of international conflicts spilling over into the Arctic. This argument has credibility from how the AC cooperation froze as a result of Russia’s invasion of Ukraine.</w:t>
      </w:r>
    </w:p>
    <w:p w14:paraId="4E8848B5" w14:textId="77777777" w:rsidR="00D90FFC" w:rsidRPr="001E5133" w:rsidRDefault="00D90FFC" w:rsidP="00D90FFC">
      <w:pPr>
        <w:rPr>
          <w:sz w:val="14"/>
        </w:rPr>
      </w:pPr>
      <w:r w:rsidRPr="001E5133">
        <w:rPr>
          <w:sz w:val="14"/>
        </w:rPr>
        <w:t xml:space="preserve">While Käpylä and Mikkola (2015) make a compelling case for the Arctic's interconnectedness with global dynamics, proponents of Arctic exceptionalism argue that these global linkages do not negate the region's unique characteristics and cooperative nature. They contend that </w:t>
      </w:r>
      <w:r w:rsidRPr="008341CA">
        <w:rPr>
          <w:rStyle w:val="StyleUnderline"/>
        </w:rPr>
        <w:t>while external factors can influence Arctic affairs</w:t>
      </w:r>
      <w:r w:rsidRPr="001E5133">
        <w:rPr>
          <w:sz w:val="14"/>
        </w:rPr>
        <w:t xml:space="preserve">, </w:t>
      </w:r>
      <w:r w:rsidRPr="008341CA">
        <w:rPr>
          <w:rStyle w:val="StyleUnderline"/>
        </w:rPr>
        <w:t xml:space="preserve">the </w:t>
      </w:r>
      <w:r w:rsidRPr="00D90FFC">
        <w:rPr>
          <w:rStyle w:val="StyleUnderline"/>
          <w:highlight w:val="cyan"/>
        </w:rPr>
        <w:t xml:space="preserve">region has </w:t>
      </w:r>
      <w:r w:rsidRPr="00D90FFC">
        <w:rPr>
          <w:rStyle w:val="Emphasis"/>
          <w:highlight w:val="cyan"/>
        </w:rPr>
        <w:t>historically</w:t>
      </w:r>
      <w:r w:rsidRPr="00D90FFC">
        <w:rPr>
          <w:rStyle w:val="StyleUnderline"/>
          <w:highlight w:val="cyan"/>
        </w:rPr>
        <w:t xml:space="preserve"> exhibited</w:t>
      </w:r>
      <w:r w:rsidRPr="008341CA">
        <w:rPr>
          <w:rStyle w:val="StyleUnderline"/>
        </w:rPr>
        <w:t xml:space="preserve"> a </w:t>
      </w:r>
      <w:r w:rsidRPr="00D90FFC">
        <w:rPr>
          <w:rStyle w:val="StyleUnderline"/>
          <w:highlight w:val="cyan"/>
        </w:rPr>
        <w:t>remarkable</w:t>
      </w:r>
      <w:r w:rsidRPr="008341CA">
        <w:rPr>
          <w:rStyle w:val="StyleUnderline"/>
        </w:rPr>
        <w:t xml:space="preserve"> degree of </w:t>
      </w:r>
      <w:r w:rsidRPr="00D62B59">
        <w:rPr>
          <w:rStyle w:val="Emphasis"/>
        </w:rPr>
        <w:t>stability</w:t>
      </w:r>
      <w:r w:rsidRPr="008341CA">
        <w:rPr>
          <w:rStyle w:val="StyleUnderline"/>
        </w:rPr>
        <w:t xml:space="preserve"> and </w:t>
      </w:r>
      <w:r w:rsidRPr="00D90FFC">
        <w:rPr>
          <w:rStyle w:val="Emphasis"/>
          <w:highlight w:val="cyan"/>
        </w:rPr>
        <w:t>cooperation</w:t>
      </w:r>
      <w:r w:rsidRPr="008341CA">
        <w:rPr>
          <w:rStyle w:val="StyleUnderline"/>
        </w:rPr>
        <w:t xml:space="preserve"> among Arctic states</w:t>
      </w:r>
      <w:r w:rsidRPr="001E5133">
        <w:rPr>
          <w:sz w:val="14"/>
        </w:rPr>
        <w:t xml:space="preserve">, </w:t>
      </w:r>
      <w:r w:rsidRPr="00D62B59">
        <w:rPr>
          <w:rStyle w:val="Emphasis"/>
        </w:rPr>
        <w:t>despite</w:t>
      </w:r>
      <w:r w:rsidRPr="008341CA">
        <w:rPr>
          <w:rStyle w:val="StyleUnderline"/>
        </w:rPr>
        <w:t xml:space="preserve"> global conflicts</w:t>
      </w:r>
      <w:r w:rsidRPr="001E5133">
        <w:rPr>
          <w:sz w:val="14"/>
        </w:rPr>
        <w:t xml:space="preserve">. Arctic exceptionalism proponents point to the AC as a forum where Arctic nations engage in collaborative efforts on various issues, emphasizing the Arctic's capacity for peaceful multilateral governance. They argue that </w:t>
      </w:r>
      <w:r w:rsidRPr="008341CA">
        <w:rPr>
          <w:rStyle w:val="StyleUnderline"/>
        </w:rPr>
        <w:t xml:space="preserve">while the Arctic may not be </w:t>
      </w:r>
      <w:r w:rsidRPr="00D62B59">
        <w:rPr>
          <w:rStyle w:val="Emphasis"/>
        </w:rPr>
        <w:t>completely immune</w:t>
      </w:r>
      <w:r w:rsidRPr="008341CA">
        <w:rPr>
          <w:rStyle w:val="StyleUnderline"/>
        </w:rPr>
        <w:t xml:space="preserve"> to global influences</w:t>
      </w:r>
      <w:r w:rsidRPr="001E5133">
        <w:rPr>
          <w:sz w:val="14"/>
        </w:rPr>
        <w:t xml:space="preserve">, </w:t>
      </w:r>
      <w:r w:rsidRPr="008341CA">
        <w:rPr>
          <w:rStyle w:val="StyleUnderline"/>
        </w:rPr>
        <w:t>its distinct</w:t>
      </w:r>
      <w:r w:rsidRPr="001E5133">
        <w:rPr>
          <w:sz w:val="14"/>
        </w:rPr>
        <w:t xml:space="preserve"> geographical, environmental, and geopolitical </w:t>
      </w:r>
      <w:r w:rsidRPr="008341CA">
        <w:rPr>
          <w:rStyle w:val="StyleUnderline"/>
        </w:rPr>
        <w:t xml:space="preserve">features </w:t>
      </w:r>
      <w:r w:rsidRPr="00D90FFC">
        <w:rPr>
          <w:rStyle w:val="StyleUnderline"/>
          <w:highlight w:val="cyan"/>
        </w:rPr>
        <w:t xml:space="preserve">continue to foster </w:t>
      </w:r>
      <w:r w:rsidRPr="00D62B59">
        <w:rPr>
          <w:rStyle w:val="Emphasis"/>
        </w:rPr>
        <w:t>cooperation</w:t>
      </w:r>
      <w:r w:rsidRPr="008341CA">
        <w:rPr>
          <w:rStyle w:val="StyleUnderline"/>
        </w:rPr>
        <w:t xml:space="preserve"> and </w:t>
      </w:r>
      <w:r w:rsidRPr="00D90FFC">
        <w:rPr>
          <w:rStyle w:val="Emphasis"/>
          <w:highlight w:val="cyan"/>
        </w:rPr>
        <w:t>dialogue</w:t>
      </w:r>
      <w:r w:rsidRPr="008341CA">
        <w:rPr>
          <w:rStyle w:val="StyleUnderline"/>
        </w:rPr>
        <w:t xml:space="preserve"> among its stakeholders</w:t>
      </w:r>
      <w:r w:rsidRPr="001E5133">
        <w:rPr>
          <w:sz w:val="14"/>
        </w:rPr>
        <w:t xml:space="preserve">, </w:t>
      </w:r>
      <w:r w:rsidRPr="00D62B59">
        <w:rPr>
          <w:rStyle w:val="Emphasis"/>
        </w:rPr>
        <w:t>setting it apart</w:t>
      </w:r>
      <w:r w:rsidRPr="008341CA">
        <w:rPr>
          <w:rStyle w:val="StyleUnderline"/>
        </w:rPr>
        <w:t xml:space="preserve"> from more conflict- prone areas of the world</w:t>
      </w:r>
      <w:r w:rsidRPr="001E5133">
        <w:rPr>
          <w:sz w:val="14"/>
        </w:rPr>
        <w:t>.</w:t>
      </w:r>
    </w:p>
    <w:p w14:paraId="5D5A2AF5" w14:textId="77777777" w:rsidR="00D90FFC" w:rsidRPr="001E5133" w:rsidRDefault="00D90FFC" w:rsidP="00D90FFC">
      <w:pPr>
        <w:rPr>
          <w:sz w:val="14"/>
        </w:rPr>
      </w:pPr>
      <w:r w:rsidRPr="001E5133">
        <w:rPr>
          <w:sz w:val="14"/>
        </w:rPr>
        <w:t>Furthermore, the lens of Arctic exceptionalism offers a unique perspective through which to understand the intricate dynamics between the Arctic’s distinctive vulnerabilities and the realm of great power politics. As previously discussed, the Arctic region stands as a beacon of rapid environmental transformation, prominently featuring the emergence of previously inaccessible resources and newly established shipping routes as primary drivers of these profound shifts (Foreign Policy, 2020; Brodka, 2021; Marsh, 2022). This intersection of environmental metamorphosis and the pursuit of geopolitical interests within the Arctic stage underscores the exceptional and nuanced nature of the Arctic’s response to the world’s broader challenges. Lackenbauer on the other hand, argue that the Arctic region is not a region of exceptional cooperation nor conflict as nations interests can have both a cooperative and competitive nature Teeple, 2021). This is exemplified in the Arctic states’ cooperation through the AC, simultaneously as countries such as the US and Russia participates in geopolitical competition in the Arctic.</w:t>
      </w:r>
    </w:p>
    <w:p w14:paraId="672EE5B9" w14:textId="77777777" w:rsidR="00D90FFC" w:rsidRPr="001E5133" w:rsidRDefault="00D90FFC" w:rsidP="00D90FFC">
      <w:pPr>
        <w:rPr>
          <w:sz w:val="14"/>
        </w:rPr>
      </w:pPr>
      <w:r w:rsidRPr="001E5133">
        <w:rPr>
          <w:sz w:val="14"/>
        </w:rPr>
        <w:t>The intense race to exploit the untapped Arctic resources, including oil, gas, and minerals, has, in turn, amplified the tensions among great powers as Russia, China, and the United States vie for dominance in this fragile environment (Bordka, 2021; Gross, 2020; Lopez, 2021; Humpert, 2022). However, the scope of this competition extends beyond traditional resource rivalry, delving into previously uncharted territories. For instance, the revelation of valuable minerals in Greenland, now accessible due to receding ice, holds immense significance for green technologies, thereby attracting mining companies (Marsh, 2022). This multifaceted contestation reflects the intricate balance that Arctic exceptionalism illuminates—a delicate balance between economic interests and environmental concerns unparalleled in any other context. Furthermore, Young et al. (2021) state that it is one cannot ignore the Arctic as a stage for future global competition, but rather provides the perspective of the Arctic as a zone for peaceful competition.</w:t>
      </w:r>
    </w:p>
    <w:p w14:paraId="0D2FD98E" w14:textId="77777777" w:rsidR="00D90FFC" w:rsidRPr="001E5133" w:rsidRDefault="00D90FFC" w:rsidP="00D90FFC">
      <w:pPr>
        <w:rPr>
          <w:sz w:val="14"/>
        </w:rPr>
      </w:pPr>
      <w:r w:rsidRPr="001E5133">
        <w:rPr>
          <w:sz w:val="14"/>
        </w:rPr>
        <w:t xml:space="preserve">Moreover, Arctic exceptionalism does not merely underscore </w:t>
      </w:r>
      <w:r w:rsidRPr="008341CA">
        <w:rPr>
          <w:rStyle w:val="StyleUnderline"/>
        </w:rPr>
        <w:t xml:space="preserve">the </w:t>
      </w:r>
      <w:r w:rsidRPr="00D90FFC">
        <w:rPr>
          <w:rStyle w:val="Emphasis"/>
          <w:highlight w:val="cyan"/>
        </w:rPr>
        <w:t>environmental repercussions</w:t>
      </w:r>
      <w:r w:rsidRPr="00D90FFC">
        <w:rPr>
          <w:rStyle w:val="StyleUnderline"/>
          <w:highlight w:val="cyan"/>
        </w:rPr>
        <w:t xml:space="preserve"> of</w:t>
      </w:r>
      <w:r w:rsidRPr="008341CA">
        <w:rPr>
          <w:rStyle w:val="StyleUnderline"/>
        </w:rPr>
        <w:t xml:space="preserve"> resource extraction and infrastructure </w:t>
      </w:r>
      <w:r w:rsidRPr="00D90FFC">
        <w:rPr>
          <w:rStyle w:val="Emphasis"/>
          <w:highlight w:val="cyan"/>
        </w:rPr>
        <w:t>development</w:t>
      </w:r>
      <w:r w:rsidRPr="008341CA">
        <w:rPr>
          <w:rStyle w:val="StyleUnderline"/>
        </w:rPr>
        <w:t xml:space="preserve"> in the Arctic</w:t>
      </w:r>
      <w:r w:rsidRPr="001E5133">
        <w:rPr>
          <w:sz w:val="14"/>
        </w:rPr>
        <w:t xml:space="preserve">; it also </w:t>
      </w:r>
      <w:r w:rsidRPr="008341CA">
        <w:rPr>
          <w:rStyle w:val="StyleUnderline"/>
        </w:rPr>
        <w:t xml:space="preserve">emphasizes the </w:t>
      </w:r>
      <w:r w:rsidRPr="00D62B59">
        <w:rPr>
          <w:rStyle w:val="Emphasis"/>
        </w:rPr>
        <w:t>unparalleled vulnerabilities</w:t>
      </w:r>
      <w:r w:rsidRPr="008341CA">
        <w:rPr>
          <w:rStyle w:val="StyleUnderline"/>
        </w:rPr>
        <w:t xml:space="preserve"> inherent to the region</w:t>
      </w:r>
      <w:r w:rsidRPr="001E5133">
        <w:rPr>
          <w:sz w:val="14"/>
        </w:rPr>
        <w:t xml:space="preserve">. For instance, </w:t>
      </w:r>
      <w:r w:rsidRPr="008341CA">
        <w:rPr>
          <w:rStyle w:val="StyleUnderline"/>
        </w:rPr>
        <w:t xml:space="preserve">the expansion of </w:t>
      </w:r>
      <w:r w:rsidRPr="00D90FFC">
        <w:rPr>
          <w:rStyle w:val="Emphasis"/>
          <w:highlight w:val="cyan"/>
        </w:rPr>
        <w:t>oil drilling</w:t>
      </w:r>
      <w:r w:rsidRPr="008341CA">
        <w:rPr>
          <w:rStyle w:val="StyleUnderline"/>
        </w:rPr>
        <w:t xml:space="preserve"> in this unique ecosystem </w:t>
      </w:r>
      <w:r w:rsidRPr="00D90FFC">
        <w:rPr>
          <w:rStyle w:val="StyleUnderline"/>
          <w:highlight w:val="cyan"/>
        </w:rPr>
        <w:t>poses</w:t>
      </w:r>
      <w:r w:rsidRPr="008341CA">
        <w:rPr>
          <w:rStyle w:val="StyleUnderline"/>
        </w:rPr>
        <w:t xml:space="preserve"> not just risks but </w:t>
      </w:r>
      <w:r w:rsidRPr="00D90FFC">
        <w:rPr>
          <w:rStyle w:val="Emphasis"/>
          <w:highlight w:val="cyan"/>
        </w:rPr>
        <w:t>dire consequences</w:t>
      </w:r>
      <w:r w:rsidRPr="001E5133">
        <w:rPr>
          <w:sz w:val="14"/>
        </w:rPr>
        <w:t xml:space="preserve">, </w:t>
      </w:r>
      <w:r w:rsidRPr="008341CA">
        <w:rPr>
          <w:rStyle w:val="StyleUnderline"/>
        </w:rPr>
        <w:t xml:space="preserve">such as the potential for oil spills that could inflict </w:t>
      </w:r>
      <w:r w:rsidRPr="00D62B59">
        <w:rPr>
          <w:rStyle w:val="Emphasis"/>
        </w:rPr>
        <w:t>devastating harm</w:t>
      </w:r>
      <w:r w:rsidRPr="008341CA">
        <w:rPr>
          <w:rStyle w:val="StyleUnderline"/>
        </w:rPr>
        <w:t xml:space="preserve"> up</w:t>
      </w:r>
      <w:r w:rsidRPr="00D90FFC">
        <w:rPr>
          <w:rStyle w:val="StyleUnderline"/>
          <w:highlight w:val="cyan"/>
        </w:rPr>
        <w:t>on</w:t>
      </w:r>
      <w:r w:rsidRPr="008341CA">
        <w:rPr>
          <w:rStyle w:val="StyleUnderline"/>
        </w:rPr>
        <w:t xml:space="preserve"> the fragile Arctic marine </w:t>
      </w:r>
      <w:r w:rsidRPr="00D90FFC">
        <w:rPr>
          <w:rStyle w:val="Emphasis"/>
          <w:highlight w:val="cyan"/>
        </w:rPr>
        <w:t>ecosystem</w:t>
      </w:r>
      <w:r w:rsidRPr="001E5133">
        <w:rPr>
          <w:sz w:val="14"/>
        </w:rPr>
        <w:t xml:space="preserve"> (Borshchevskaia et al., 2022). Furthermore, </w:t>
      </w:r>
      <w:r w:rsidRPr="008341CA">
        <w:rPr>
          <w:rStyle w:val="StyleUnderline"/>
        </w:rPr>
        <w:t xml:space="preserve">the opening of Arctic </w:t>
      </w:r>
      <w:r w:rsidRPr="00D62B59">
        <w:rPr>
          <w:rStyle w:val="Emphasis"/>
        </w:rPr>
        <w:t>shipping</w:t>
      </w:r>
      <w:r w:rsidRPr="008341CA">
        <w:rPr>
          <w:rStyle w:val="StyleUnderline"/>
        </w:rPr>
        <w:t xml:space="preserve"> routes</w:t>
      </w:r>
      <w:r w:rsidRPr="001E5133">
        <w:rPr>
          <w:sz w:val="14"/>
        </w:rPr>
        <w:t xml:space="preserve">, while promising economic gains, </w:t>
      </w:r>
      <w:r w:rsidRPr="008341CA">
        <w:rPr>
          <w:rStyle w:val="StyleUnderline"/>
        </w:rPr>
        <w:t xml:space="preserve">ushers in the peril of increased </w:t>
      </w:r>
      <w:r w:rsidRPr="00D90FFC">
        <w:rPr>
          <w:rStyle w:val="Emphasis"/>
          <w:highlight w:val="cyan"/>
        </w:rPr>
        <w:t>maritime traffic</w:t>
      </w:r>
      <w:r w:rsidRPr="008341CA">
        <w:rPr>
          <w:rStyle w:val="StyleUnderline"/>
        </w:rPr>
        <w:t xml:space="preserve"> that </w:t>
      </w:r>
      <w:r w:rsidRPr="00D90FFC">
        <w:rPr>
          <w:rStyle w:val="StyleUnderline"/>
          <w:highlight w:val="cyan"/>
        </w:rPr>
        <w:t xml:space="preserve">introduces </w:t>
      </w:r>
      <w:r w:rsidRPr="00D90FFC">
        <w:rPr>
          <w:rStyle w:val="Emphasis"/>
          <w:highlight w:val="cyan"/>
        </w:rPr>
        <w:t xml:space="preserve">noise </w:t>
      </w:r>
      <w:r w:rsidRPr="00D62B59">
        <w:rPr>
          <w:rStyle w:val="Emphasis"/>
        </w:rPr>
        <w:t>pollution</w:t>
      </w:r>
      <w:r w:rsidRPr="001E5133">
        <w:rPr>
          <w:sz w:val="14"/>
        </w:rPr>
        <w:t>—a disruption that imperils Arctic marine mammals’ communication and navigation (WWF Arctic, n.d.-a). These instances underscore the extraordinary character of the Arctic’s vulnerabilities.</w:t>
      </w:r>
    </w:p>
    <w:p w14:paraId="7FB9CCE9" w14:textId="77777777" w:rsidR="00D90FFC" w:rsidRPr="001E5133" w:rsidRDefault="00D90FFC" w:rsidP="00D90FFC">
      <w:pPr>
        <w:rPr>
          <w:sz w:val="14"/>
        </w:rPr>
      </w:pPr>
      <w:r w:rsidRPr="008341CA">
        <w:rPr>
          <w:rStyle w:val="StyleUnderline"/>
        </w:rPr>
        <w:t xml:space="preserve">Within this complex tapestry of challenges lies the predominant necessity of </w:t>
      </w:r>
      <w:r w:rsidRPr="00D62B59">
        <w:rPr>
          <w:rStyle w:val="Emphasis"/>
        </w:rPr>
        <w:t>responsible governance</w:t>
      </w:r>
      <w:r w:rsidRPr="001E5133">
        <w:rPr>
          <w:sz w:val="14"/>
        </w:rPr>
        <w:t xml:space="preserve">, firmly positioning itself as the core of Arctic exceptionalism’s application. </w:t>
      </w:r>
      <w:r w:rsidRPr="008341CA">
        <w:rPr>
          <w:rStyle w:val="StyleUnderline"/>
        </w:rPr>
        <w:t>In the heart of great power politics</w:t>
      </w:r>
      <w:r w:rsidRPr="001E5133">
        <w:rPr>
          <w:sz w:val="14"/>
        </w:rPr>
        <w:t xml:space="preserve">, </w:t>
      </w:r>
      <w:r w:rsidRPr="008341CA">
        <w:rPr>
          <w:rStyle w:val="StyleUnderline"/>
        </w:rPr>
        <w:t xml:space="preserve">the AC is a </w:t>
      </w:r>
      <w:r w:rsidRPr="00D62B59">
        <w:rPr>
          <w:rStyle w:val="Emphasis"/>
        </w:rPr>
        <w:t>cooperative platform</w:t>
      </w:r>
      <w:r w:rsidRPr="008341CA">
        <w:rPr>
          <w:rStyle w:val="StyleUnderline"/>
        </w:rPr>
        <w:t xml:space="preserve"> where states convene to collectively address the multifaceted environmental and human security concerns</w:t>
      </w:r>
      <w:r w:rsidRPr="001E5133">
        <w:rPr>
          <w:sz w:val="14"/>
        </w:rPr>
        <w:t xml:space="preserve">, </w:t>
      </w:r>
      <w:r w:rsidRPr="008341CA">
        <w:rPr>
          <w:rStyle w:val="StyleUnderline"/>
        </w:rPr>
        <w:t>even as geopolitical rivalries play out</w:t>
      </w:r>
      <w:r w:rsidRPr="001E5133">
        <w:rPr>
          <w:sz w:val="14"/>
        </w:rPr>
        <w:t xml:space="preserve">. Arctic exceptionalism recognizes the pivotal role of sustainable development in navigating this ever-accelerating pace of Arctic transformation. </w:t>
      </w:r>
      <w:r w:rsidRPr="008341CA">
        <w:rPr>
          <w:rStyle w:val="StyleUnderline"/>
        </w:rPr>
        <w:t xml:space="preserve">Responsible governance would emerge as an </w:t>
      </w:r>
      <w:r w:rsidRPr="00D62B59">
        <w:rPr>
          <w:rStyle w:val="Emphasis"/>
        </w:rPr>
        <w:t>imperative</w:t>
      </w:r>
      <w:r w:rsidRPr="008341CA">
        <w:rPr>
          <w:rStyle w:val="StyleUnderline"/>
        </w:rPr>
        <w:t xml:space="preserve"> to forestall environmental degradation and safeguard</w:t>
      </w:r>
      <w:r w:rsidRPr="001E5133">
        <w:rPr>
          <w:sz w:val="14"/>
        </w:rPr>
        <w:t xml:space="preserve"> Arctic communities’ </w:t>
      </w:r>
      <w:r w:rsidRPr="008341CA">
        <w:rPr>
          <w:rStyle w:val="StyleUnderline"/>
        </w:rPr>
        <w:t>well-being</w:t>
      </w:r>
      <w:r w:rsidRPr="001E5133">
        <w:rPr>
          <w:sz w:val="14"/>
        </w:rPr>
        <w:t>.</w:t>
      </w:r>
    </w:p>
    <w:p w14:paraId="15F70CEB" w14:textId="77777777" w:rsidR="00D90FFC" w:rsidRPr="001E5133" w:rsidRDefault="00D90FFC" w:rsidP="00D90FFC">
      <w:pPr>
        <w:rPr>
          <w:sz w:val="14"/>
        </w:rPr>
      </w:pPr>
      <w:r w:rsidRPr="001E5133">
        <w:rPr>
          <w:sz w:val="14"/>
        </w:rPr>
        <w:t xml:space="preserve">Resource </w:t>
      </w:r>
      <w:r w:rsidRPr="00D90FFC">
        <w:rPr>
          <w:rStyle w:val="Emphasis"/>
          <w:highlight w:val="cyan"/>
        </w:rPr>
        <w:t>competition</w:t>
      </w:r>
      <w:r w:rsidRPr="001E5133">
        <w:rPr>
          <w:sz w:val="14"/>
        </w:rPr>
        <w:t xml:space="preserve">, as manifested </w:t>
      </w:r>
      <w:r w:rsidRPr="008341CA">
        <w:rPr>
          <w:rStyle w:val="StyleUnderline"/>
        </w:rPr>
        <w:t>in the Arctic</w:t>
      </w:r>
      <w:r w:rsidRPr="001E5133">
        <w:rPr>
          <w:sz w:val="14"/>
        </w:rPr>
        <w:t xml:space="preserve">, does more than reshape the region; it </w:t>
      </w:r>
      <w:r w:rsidRPr="00D90FFC">
        <w:rPr>
          <w:rStyle w:val="StyleUnderline"/>
          <w:highlight w:val="cyan"/>
        </w:rPr>
        <w:t xml:space="preserve">transforms it into an intricate </w:t>
      </w:r>
      <w:r w:rsidRPr="00D90FFC">
        <w:rPr>
          <w:rStyle w:val="Emphasis"/>
          <w:highlight w:val="cyan"/>
        </w:rPr>
        <w:t>theater</w:t>
      </w:r>
      <w:r w:rsidRPr="00D90FFC">
        <w:rPr>
          <w:rStyle w:val="StyleUnderline"/>
          <w:highlight w:val="cyan"/>
        </w:rPr>
        <w:t xml:space="preserve"> where</w:t>
      </w:r>
      <w:r w:rsidRPr="008341CA">
        <w:rPr>
          <w:rStyle w:val="StyleUnderline"/>
        </w:rPr>
        <w:t xml:space="preserve"> strategic calculations</w:t>
      </w:r>
      <w:r w:rsidRPr="001E5133">
        <w:rPr>
          <w:sz w:val="14"/>
        </w:rPr>
        <w:t xml:space="preserve">, </w:t>
      </w:r>
      <w:r w:rsidRPr="008341CA">
        <w:rPr>
          <w:rStyle w:val="StyleUnderline"/>
        </w:rPr>
        <w:t>environmental imperatives</w:t>
      </w:r>
      <w:r w:rsidRPr="001E5133">
        <w:rPr>
          <w:sz w:val="14"/>
        </w:rPr>
        <w:t xml:space="preserve">, </w:t>
      </w:r>
      <w:r w:rsidRPr="008341CA">
        <w:rPr>
          <w:rStyle w:val="StyleUnderline"/>
        </w:rPr>
        <w:t xml:space="preserve">and </w:t>
      </w:r>
      <w:r w:rsidRPr="00D90FFC">
        <w:rPr>
          <w:rStyle w:val="Emphasis"/>
          <w:highlight w:val="cyan"/>
        </w:rPr>
        <w:t xml:space="preserve">geopolitical rivalries </w:t>
      </w:r>
      <w:r w:rsidRPr="00D90FFC">
        <w:rPr>
          <w:rStyle w:val="StyleUnderline"/>
          <w:highlight w:val="cyan"/>
        </w:rPr>
        <w:t>converge</w:t>
      </w:r>
      <w:r w:rsidRPr="001E5133">
        <w:rPr>
          <w:sz w:val="14"/>
        </w:rPr>
        <w:t xml:space="preserve">. Within this dynamic tapestry, </w:t>
      </w:r>
      <w:r w:rsidRPr="008341CA">
        <w:rPr>
          <w:rStyle w:val="StyleUnderline"/>
        </w:rPr>
        <w:t xml:space="preserve">striking a </w:t>
      </w:r>
      <w:r w:rsidRPr="00D62B59">
        <w:rPr>
          <w:rStyle w:val="Emphasis"/>
        </w:rPr>
        <w:t>balance</w:t>
      </w:r>
      <w:r w:rsidRPr="008341CA">
        <w:rPr>
          <w:rStyle w:val="StyleUnderline"/>
        </w:rPr>
        <w:t xml:space="preserve"> between economic interests</w:t>
      </w:r>
      <w:r w:rsidRPr="001E5133">
        <w:rPr>
          <w:sz w:val="14"/>
        </w:rPr>
        <w:t xml:space="preserve">, </w:t>
      </w:r>
      <w:r w:rsidRPr="008341CA">
        <w:rPr>
          <w:rStyle w:val="StyleUnderline"/>
        </w:rPr>
        <w:t>environmental preservation</w:t>
      </w:r>
      <w:r w:rsidRPr="001E5133">
        <w:rPr>
          <w:sz w:val="14"/>
        </w:rPr>
        <w:t xml:space="preserve">, </w:t>
      </w:r>
      <w:r w:rsidRPr="008341CA">
        <w:rPr>
          <w:rStyle w:val="StyleUnderline"/>
        </w:rPr>
        <w:t xml:space="preserve">and human security becomes an </w:t>
      </w:r>
      <w:r w:rsidRPr="00D62B59">
        <w:rPr>
          <w:rStyle w:val="Emphasis"/>
        </w:rPr>
        <w:t>extraordinary challenge</w:t>
      </w:r>
      <w:r w:rsidRPr="001E5133">
        <w:rPr>
          <w:sz w:val="14"/>
        </w:rPr>
        <w:t xml:space="preserve">, uniquely expounded upon by the framework of Arctic exceptionalism. </w:t>
      </w:r>
      <w:r w:rsidRPr="008341CA">
        <w:rPr>
          <w:rStyle w:val="StyleUnderline"/>
        </w:rPr>
        <w:t xml:space="preserve">It underscores the </w:t>
      </w:r>
      <w:r w:rsidRPr="00D62B59">
        <w:rPr>
          <w:rStyle w:val="Emphasis"/>
        </w:rPr>
        <w:t>profound importance</w:t>
      </w:r>
      <w:r w:rsidRPr="008341CA">
        <w:rPr>
          <w:rStyle w:val="StyleUnderline"/>
        </w:rPr>
        <w:t xml:space="preserve"> of</w:t>
      </w:r>
      <w:r w:rsidRPr="001E5133">
        <w:rPr>
          <w:sz w:val="14"/>
        </w:rPr>
        <w:t xml:space="preserve"> prioritizing the Arctic’s inhabitants’ welfare and the global environment’s well-being in pursuing the region’s resource wealth. In navigating these labyrinthine intersections, great powers could exemplify </w:t>
      </w:r>
      <w:r w:rsidRPr="008341CA">
        <w:rPr>
          <w:rStyle w:val="StyleUnderline"/>
        </w:rPr>
        <w:t xml:space="preserve">leadership in addressing the </w:t>
      </w:r>
      <w:r w:rsidRPr="00D62B59">
        <w:rPr>
          <w:rStyle w:val="Emphasis"/>
        </w:rPr>
        <w:t>global challenges</w:t>
      </w:r>
      <w:r w:rsidRPr="008341CA">
        <w:rPr>
          <w:rStyle w:val="StyleUnderline"/>
        </w:rPr>
        <w:t xml:space="preserve"> that transcend the Arctic while embracing the tenets of </w:t>
      </w:r>
      <w:r w:rsidRPr="00D62B59">
        <w:rPr>
          <w:rStyle w:val="Emphasis"/>
        </w:rPr>
        <w:t>responsible governance</w:t>
      </w:r>
      <w:r w:rsidRPr="008341CA">
        <w:rPr>
          <w:rStyle w:val="StyleUnderline"/>
        </w:rPr>
        <w:t xml:space="preserve"> and </w:t>
      </w:r>
      <w:r w:rsidRPr="00D62B59">
        <w:rPr>
          <w:rStyle w:val="Emphasis"/>
        </w:rPr>
        <w:t>international cooperation</w:t>
      </w:r>
      <w:r w:rsidRPr="001E5133">
        <w:rPr>
          <w:sz w:val="14"/>
        </w:rPr>
        <w:t xml:space="preserve"> within the exceptional Arctic context.3</w:t>
      </w:r>
    </w:p>
    <w:p w14:paraId="41B75A07" w14:textId="77777777" w:rsidR="00D90FFC" w:rsidRDefault="00D90FFC" w:rsidP="00D90FFC">
      <w:pPr>
        <w:pStyle w:val="Heading3"/>
      </w:pPr>
      <w:r>
        <w:t>U---2NC</w:t>
      </w:r>
    </w:p>
    <w:p w14:paraId="2B4659C0" w14:textId="77777777" w:rsidR="00D90FFC" w:rsidRPr="00FA2A63" w:rsidRDefault="00D90FFC" w:rsidP="00D90FFC">
      <w:pPr>
        <w:pStyle w:val="Heading4"/>
      </w:pPr>
      <w:r>
        <w:t xml:space="preserve">Strategic stability is </w:t>
      </w:r>
      <w:r>
        <w:rPr>
          <w:u w:val="single"/>
        </w:rPr>
        <w:t>high</w:t>
      </w:r>
      <w:r>
        <w:t xml:space="preserve">---nuclear states cannot </w:t>
      </w:r>
      <w:r>
        <w:rPr>
          <w:u w:val="single"/>
        </w:rPr>
        <w:t>counterforce</w:t>
      </w:r>
      <w:r>
        <w:t xml:space="preserve"> in the status quo, but </w:t>
      </w:r>
      <w:r>
        <w:rPr>
          <w:u w:val="single"/>
        </w:rPr>
        <w:t>new tech</w:t>
      </w:r>
      <w:r>
        <w:t xml:space="preserve"> shreds parity.</w:t>
      </w:r>
    </w:p>
    <w:p w14:paraId="44EDD352" w14:textId="77777777" w:rsidR="00D90FFC" w:rsidRDefault="00D90FFC" w:rsidP="00D90FFC">
      <w:r>
        <w:t xml:space="preserve">Benjamin </w:t>
      </w:r>
      <w:r w:rsidRPr="00C97C23">
        <w:rPr>
          <w:rStyle w:val="Style13ptBold"/>
        </w:rPr>
        <w:t>Zala 24</w:t>
      </w:r>
      <w:r w:rsidRPr="00C97C23">
        <w:t xml:space="preserve">. </w:t>
      </w:r>
      <w:r>
        <w:t xml:space="preserve">Senior Lecturer in Politics and International Relations at Monash University, former Stanton Nuclear Security Fellow at Harvard University, holds a Ph.D. in International Relations from the University of Birmingham. </w:t>
      </w:r>
      <w:r w:rsidRPr="00C97C23">
        <w:t>“Should</w:t>
      </w:r>
      <w:r>
        <w:t xml:space="preserve"> AI Stay or should AI go? Frist strike incentives &amp; deterrence stability”. Australian Journal of International Affairs, vol. 78 no. 2, 154-163. </w:t>
      </w:r>
      <w:r w:rsidRPr="00FA2A63">
        <w:t>https://doi.org/10.1080/10357718.2024.2328805</w:t>
      </w:r>
      <w:r>
        <w:t>, Kavin</w:t>
      </w:r>
    </w:p>
    <w:p w14:paraId="72D0CFF2" w14:textId="77777777" w:rsidR="00D90FFC" w:rsidRPr="00FE3369" w:rsidRDefault="00D90FFC" w:rsidP="00D90FFC">
      <w:pPr>
        <w:rPr>
          <w:b/>
          <w:bCs/>
        </w:rPr>
      </w:pPr>
      <w:r>
        <w:rPr>
          <w:b/>
          <w:bCs/>
        </w:rPr>
        <w:t>Note: ‘SNNW’ = strategic non-nuclear weapons</w:t>
      </w:r>
    </w:p>
    <w:p w14:paraId="4FC66AFA" w14:textId="77777777" w:rsidR="00D90FFC" w:rsidRPr="00D90FFC" w:rsidRDefault="00D90FFC" w:rsidP="00D90FFC">
      <w:pPr>
        <w:rPr>
          <w:rStyle w:val="StyleUnderline"/>
          <w:highlight w:val="cyan"/>
        </w:rPr>
      </w:pPr>
      <w:r w:rsidRPr="00FA2A63">
        <w:rPr>
          <w:sz w:val="16"/>
        </w:rPr>
        <w:t xml:space="preserve">The backdrop: </w:t>
      </w:r>
      <w:r w:rsidRPr="00FA2A63">
        <w:rPr>
          <w:rStyle w:val="StyleUnderline"/>
        </w:rPr>
        <w:t xml:space="preserve">the </w:t>
      </w:r>
      <w:r w:rsidRPr="00FA2A63">
        <w:rPr>
          <w:rStyle w:val="Emphasis"/>
        </w:rPr>
        <w:t>Third Nuclear Age</w:t>
      </w:r>
    </w:p>
    <w:p w14:paraId="0A02E09A" w14:textId="77777777" w:rsidR="00D90FFC" w:rsidRPr="00D90FFC" w:rsidRDefault="00D90FFC" w:rsidP="00D90FFC">
      <w:pPr>
        <w:rPr>
          <w:rStyle w:val="StyleUnderline"/>
          <w:highlight w:val="cyan"/>
        </w:rPr>
      </w:pPr>
      <w:r w:rsidRPr="00FA2A63">
        <w:rPr>
          <w:rStyle w:val="Emphasis"/>
        </w:rPr>
        <w:t>Tech</w:t>
      </w:r>
      <w:r w:rsidRPr="00FA2A63">
        <w:rPr>
          <w:rStyle w:val="StyleUnderline"/>
        </w:rPr>
        <w:t xml:space="preserve">nological and </w:t>
      </w:r>
      <w:r w:rsidRPr="00FA2A63">
        <w:rPr>
          <w:rStyle w:val="Emphasis"/>
        </w:rPr>
        <w:t>political developments</w:t>
      </w:r>
      <w:r w:rsidRPr="00FA2A63">
        <w:rPr>
          <w:rStyle w:val="StyleUnderline"/>
        </w:rPr>
        <w:t xml:space="preserve"> over the last</w:t>
      </w:r>
      <w:r w:rsidRPr="00FA2A63">
        <w:rPr>
          <w:sz w:val="16"/>
        </w:rPr>
        <w:t xml:space="preserve"> few decades </w:t>
      </w:r>
      <w:r w:rsidRPr="00FA2A63">
        <w:rPr>
          <w:rStyle w:val="StyleUnderline"/>
        </w:rPr>
        <w:t xml:space="preserve">have brought us to a point where </w:t>
      </w:r>
      <w:r w:rsidRPr="00D90FFC">
        <w:rPr>
          <w:rStyle w:val="StyleUnderline"/>
          <w:highlight w:val="cyan"/>
        </w:rPr>
        <w:t>the</w:t>
      </w:r>
      <w:r w:rsidRPr="00FA2A63">
        <w:rPr>
          <w:sz w:val="16"/>
        </w:rPr>
        <w:t xml:space="preserve"> global </w:t>
      </w:r>
      <w:r w:rsidRPr="00FA2A63">
        <w:rPr>
          <w:rStyle w:val="Emphasis"/>
        </w:rPr>
        <w:t xml:space="preserve">nuclear </w:t>
      </w:r>
      <w:r w:rsidRPr="00D90FFC">
        <w:rPr>
          <w:rStyle w:val="Emphasis"/>
          <w:highlight w:val="cyan"/>
        </w:rPr>
        <w:t>order</w:t>
      </w:r>
      <w:r w:rsidRPr="00D90FFC">
        <w:rPr>
          <w:rStyle w:val="StyleUnderline"/>
          <w:highlight w:val="cyan"/>
        </w:rPr>
        <w:t xml:space="preserve"> is </w:t>
      </w:r>
      <w:r w:rsidRPr="00D90FFC">
        <w:rPr>
          <w:rStyle w:val="Emphasis"/>
          <w:highlight w:val="cyan"/>
        </w:rPr>
        <w:t>changing</w:t>
      </w:r>
      <w:r w:rsidRPr="00FA2A63">
        <w:rPr>
          <w:sz w:val="16"/>
        </w:rPr>
        <w:t xml:space="preserve"> from being ‘based on the assumption that developments in nuclear weapons are the primary driver of stability and instability, to one in which </w:t>
      </w:r>
      <w:r w:rsidRPr="00D90FFC">
        <w:rPr>
          <w:rStyle w:val="Emphasis"/>
          <w:highlight w:val="cyan"/>
        </w:rPr>
        <w:t>non-nuclear capabilities</w:t>
      </w:r>
      <w:r w:rsidRPr="00D90FFC">
        <w:rPr>
          <w:rStyle w:val="StyleUnderline"/>
          <w:highlight w:val="cyan"/>
        </w:rPr>
        <w:t xml:space="preserve"> play an</w:t>
      </w:r>
      <w:r w:rsidRPr="00FA2A63">
        <w:rPr>
          <w:rStyle w:val="StyleUnderline"/>
        </w:rPr>
        <w:t xml:space="preserve"> </w:t>
      </w:r>
      <w:r w:rsidRPr="00FA2A63">
        <w:rPr>
          <w:rStyle w:val="Emphasis"/>
        </w:rPr>
        <w:t>equally</w:t>
      </w:r>
      <w:r w:rsidRPr="00FA2A63">
        <w:rPr>
          <w:sz w:val="16"/>
        </w:rPr>
        <w:t xml:space="preserve">, if not more </w:t>
      </w:r>
      <w:r w:rsidRPr="00D90FFC">
        <w:rPr>
          <w:rStyle w:val="StyleUnderline"/>
          <w:highlight w:val="cyan"/>
        </w:rPr>
        <w:t>important role</w:t>
      </w:r>
      <w:r w:rsidRPr="00D90FFC">
        <w:rPr>
          <w:sz w:val="16"/>
          <w:highlight w:val="cyan"/>
        </w:rPr>
        <w:t>’</w:t>
      </w:r>
      <w:r w:rsidRPr="00FA2A63">
        <w:rPr>
          <w:sz w:val="16"/>
        </w:rPr>
        <w:t xml:space="preserve"> (Futter and Zala 2021, 258). These SNNW include hypersonic (and other precision-strike) </w:t>
      </w:r>
      <w:r w:rsidRPr="00FA2A63">
        <w:rPr>
          <w:rStyle w:val="StyleUnderline"/>
        </w:rPr>
        <w:t>conventional missiles</w:t>
      </w:r>
      <w:r w:rsidRPr="00FA2A63">
        <w:rPr>
          <w:sz w:val="16"/>
        </w:rPr>
        <w:t xml:space="preserve">, </w:t>
      </w:r>
      <w:r w:rsidRPr="00D90FFC">
        <w:rPr>
          <w:rStyle w:val="Emphasis"/>
          <w:highlight w:val="cyan"/>
        </w:rPr>
        <w:t>missile defence</w:t>
      </w:r>
      <w:r w:rsidRPr="00FA2A63">
        <w:rPr>
          <w:rStyle w:val="StyleUnderline"/>
        </w:rPr>
        <w:t xml:space="preserve"> systems</w:t>
      </w:r>
      <w:r w:rsidRPr="00FA2A63">
        <w:rPr>
          <w:sz w:val="16"/>
        </w:rPr>
        <w:t xml:space="preserve">, </w:t>
      </w:r>
      <w:r w:rsidRPr="00D90FFC">
        <w:rPr>
          <w:rStyle w:val="Emphasis"/>
          <w:highlight w:val="cyan"/>
        </w:rPr>
        <w:t>anti-satellite</w:t>
      </w:r>
      <w:r w:rsidRPr="00D90FFC">
        <w:rPr>
          <w:rStyle w:val="StyleUnderline"/>
          <w:highlight w:val="cyan"/>
        </w:rPr>
        <w:t xml:space="preserve"> and </w:t>
      </w:r>
      <w:r w:rsidRPr="00D90FFC">
        <w:rPr>
          <w:rStyle w:val="Emphasis"/>
          <w:highlight w:val="cyan"/>
        </w:rPr>
        <w:t>anti-sub</w:t>
      </w:r>
      <w:r w:rsidRPr="00FA2A63">
        <w:rPr>
          <w:rStyle w:val="StyleUnderline"/>
        </w:rPr>
        <w:t xml:space="preserve">marine warfare </w:t>
      </w:r>
      <w:r w:rsidRPr="00FA2A63">
        <w:rPr>
          <w:rStyle w:val="Emphasis"/>
        </w:rPr>
        <w:t>capabilities</w:t>
      </w:r>
      <w:r w:rsidRPr="00FA2A63">
        <w:rPr>
          <w:sz w:val="16"/>
        </w:rPr>
        <w:t xml:space="preserve">, </w:t>
      </w:r>
      <w:r w:rsidRPr="00FA2A63">
        <w:rPr>
          <w:rStyle w:val="StyleUnderline"/>
        </w:rPr>
        <w:t xml:space="preserve">and supporting </w:t>
      </w:r>
      <w:r w:rsidRPr="00FA2A63">
        <w:rPr>
          <w:rStyle w:val="Emphasis"/>
        </w:rPr>
        <w:t>systems</w:t>
      </w:r>
      <w:r w:rsidRPr="00FA2A63">
        <w:rPr>
          <w:sz w:val="16"/>
        </w:rPr>
        <w:t xml:space="preserve"> and platforms </w:t>
      </w:r>
      <w:r w:rsidRPr="00D90FFC">
        <w:rPr>
          <w:rStyle w:val="StyleUnderline"/>
          <w:highlight w:val="cyan"/>
        </w:rPr>
        <w:t>such as</w:t>
      </w:r>
      <w:r w:rsidRPr="00FA2A63">
        <w:rPr>
          <w:rStyle w:val="StyleUnderline"/>
        </w:rPr>
        <w:t xml:space="preserve"> advanced </w:t>
      </w:r>
      <w:r w:rsidRPr="00D90FFC">
        <w:rPr>
          <w:rStyle w:val="Emphasis"/>
          <w:highlight w:val="cyan"/>
        </w:rPr>
        <w:t>remote sensing</w:t>
      </w:r>
      <w:r w:rsidRPr="00FA2A63">
        <w:rPr>
          <w:rStyle w:val="StyleUnderline"/>
        </w:rPr>
        <w:t xml:space="preserve"> and cyber and AI platforms</w:t>
      </w:r>
      <w:r w:rsidRPr="00FA2A63">
        <w:rPr>
          <w:sz w:val="16"/>
        </w:rPr>
        <w:t>. These capabilities are all unencumbered by the pol-itical and moral restraints associated with the nuclear taboo, which therefore makes them, seem more ‘usable’ in crisis situations (Tannenwald 2007).</w:t>
      </w:r>
    </w:p>
    <w:p w14:paraId="2B6F1703" w14:textId="77777777" w:rsidR="00D90FFC" w:rsidRPr="00D90FFC" w:rsidRDefault="00D90FFC" w:rsidP="00D90FFC">
      <w:pPr>
        <w:rPr>
          <w:rStyle w:val="StyleUnderline"/>
          <w:highlight w:val="cyan"/>
        </w:rPr>
      </w:pPr>
      <w:r w:rsidRPr="00D90FFC">
        <w:rPr>
          <w:rStyle w:val="StyleUnderline"/>
          <w:highlight w:val="cyan"/>
        </w:rPr>
        <w:t>None</w:t>
      </w:r>
      <w:r w:rsidRPr="00FA2A63">
        <w:rPr>
          <w:rStyle w:val="StyleUnderline"/>
        </w:rPr>
        <w:t xml:space="preserve"> of these </w:t>
      </w:r>
      <w:r w:rsidRPr="00FA2A63">
        <w:rPr>
          <w:rStyle w:val="Emphasis"/>
        </w:rPr>
        <w:t>capabilities</w:t>
      </w:r>
      <w:r w:rsidRPr="00FA2A63">
        <w:rPr>
          <w:sz w:val="16"/>
        </w:rPr>
        <w:t xml:space="preserve"> can </w:t>
      </w:r>
      <w:r w:rsidRPr="00D90FFC">
        <w:rPr>
          <w:rStyle w:val="Emphasis"/>
          <w:highlight w:val="cyan"/>
        </w:rPr>
        <w:t>threaten</w:t>
      </w:r>
      <w:r w:rsidRPr="00FA2A63">
        <w:rPr>
          <w:sz w:val="16"/>
        </w:rPr>
        <w:t xml:space="preserve"> even </w:t>
      </w:r>
      <w:r w:rsidRPr="00D90FFC">
        <w:rPr>
          <w:rStyle w:val="StyleUnderline"/>
          <w:highlight w:val="cyan"/>
        </w:rPr>
        <w:t>a</w:t>
      </w:r>
      <w:r w:rsidRPr="00FA2A63">
        <w:rPr>
          <w:rStyle w:val="StyleUnderline"/>
        </w:rPr>
        <w:t xml:space="preserve"> small </w:t>
      </w:r>
      <w:r w:rsidRPr="00FA2A63">
        <w:rPr>
          <w:rStyle w:val="Emphasis"/>
        </w:rPr>
        <w:t xml:space="preserve">nuclear </w:t>
      </w:r>
      <w:r w:rsidRPr="00D90FFC">
        <w:rPr>
          <w:rStyle w:val="Emphasis"/>
          <w:highlight w:val="cyan"/>
        </w:rPr>
        <w:t>arsenal today</w:t>
      </w:r>
      <w:r w:rsidRPr="00FA2A63">
        <w:rPr>
          <w:sz w:val="16"/>
        </w:rPr>
        <w:t xml:space="preserve">. </w:t>
      </w:r>
      <w:r w:rsidRPr="00D90FFC">
        <w:rPr>
          <w:rStyle w:val="StyleUnderline"/>
          <w:highlight w:val="cyan"/>
        </w:rPr>
        <w:t>But</w:t>
      </w:r>
      <w:r w:rsidRPr="00FA2A63">
        <w:rPr>
          <w:rStyle w:val="StyleUnderline"/>
        </w:rPr>
        <w:t xml:space="preserve"> </w:t>
      </w:r>
      <w:r w:rsidRPr="00FA2A63">
        <w:rPr>
          <w:rStyle w:val="Emphasis"/>
        </w:rPr>
        <w:t xml:space="preserve">rapid </w:t>
      </w:r>
      <w:r w:rsidRPr="00D90FFC">
        <w:rPr>
          <w:rStyle w:val="Emphasis"/>
          <w:highlight w:val="cyan"/>
        </w:rPr>
        <w:t>advances</w:t>
      </w:r>
      <w:r w:rsidRPr="00FA2A63">
        <w:rPr>
          <w:sz w:val="16"/>
        </w:rPr>
        <w:t xml:space="preserve"> in SNNW in recent years, </w:t>
      </w:r>
      <w:r w:rsidRPr="00FA2A63">
        <w:rPr>
          <w:rStyle w:val="StyleUnderline"/>
        </w:rPr>
        <w:t>and the prospect of their combined use</w:t>
      </w:r>
      <w:r w:rsidRPr="00FA2A63">
        <w:rPr>
          <w:sz w:val="16"/>
        </w:rPr>
        <w:t xml:space="preserve"> (in which, for example a missile defence system need only defend against a retaliatory force that has been greatly depleted and compromised in a conventional ﬁrst strike) </w:t>
      </w:r>
      <w:r w:rsidRPr="00FA2A63">
        <w:rPr>
          <w:rStyle w:val="StyleUnderline"/>
        </w:rPr>
        <w:t xml:space="preserve">have </w:t>
      </w:r>
      <w:r w:rsidRPr="00D90FFC">
        <w:rPr>
          <w:rStyle w:val="Emphasis"/>
          <w:highlight w:val="cyan"/>
        </w:rPr>
        <w:t>ensure</w:t>
      </w:r>
      <w:r w:rsidRPr="00FA2A63">
        <w:rPr>
          <w:rStyle w:val="StyleUnderline"/>
        </w:rPr>
        <w:t xml:space="preserve">d that all </w:t>
      </w:r>
      <w:r w:rsidRPr="00FA2A63">
        <w:rPr>
          <w:rStyle w:val="Emphasis"/>
        </w:rPr>
        <w:t>nuclear</w:t>
      </w:r>
      <w:r w:rsidRPr="00FA2A63">
        <w:rPr>
          <w:rStyle w:val="StyleUnderline"/>
        </w:rPr>
        <w:t xml:space="preserve">-armed </w:t>
      </w:r>
      <w:r w:rsidRPr="00D90FFC">
        <w:rPr>
          <w:rStyle w:val="Emphasis"/>
          <w:highlight w:val="cyan"/>
        </w:rPr>
        <w:t>states</w:t>
      </w:r>
      <w:r w:rsidRPr="00D90FFC">
        <w:rPr>
          <w:rStyle w:val="StyleUnderline"/>
          <w:highlight w:val="cyan"/>
        </w:rPr>
        <w:t xml:space="preserve"> are </w:t>
      </w:r>
      <w:r w:rsidRPr="00D90FFC">
        <w:rPr>
          <w:rStyle w:val="Emphasis"/>
          <w:highlight w:val="cyan"/>
        </w:rPr>
        <w:t>less conﬁdent</w:t>
      </w:r>
      <w:r w:rsidRPr="00FA2A63">
        <w:rPr>
          <w:rStyle w:val="StyleUnderline"/>
        </w:rPr>
        <w:t xml:space="preserve"> than they</w:t>
      </w:r>
      <w:r w:rsidRPr="00FA2A63">
        <w:rPr>
          <w:sz w:val="16"/>
        </w:rPr>
        <w:t xml:space="preserve"> once </w:t>
      </w:r>
      <w:r w:rsidRPr="00FA2A63">
        <w:rPr>
          <w:rStyle w:val="StyleUnderline"/>
        </w:rPr>
        <w:t>were in the survivability of their forces</w:t>
      </w:r>
      <w:r w:rsidRPr="00FA2A63">
        <w:rPr>
          <w:sz w:val="16"/>
        </w:rPr>
        <w:t xml:space="preserve"> in the future. Put simply, </w:t>
      </w:r>
      <w:r w:rsidRPr="00D90FFC">
        <w:rPr>
          <w:rStyle w:val="StyleUnderline"/>
          <w:highlight w:val="cyan"/>
        </w:rPr>
        <w:t xml:space="preserve">due to </w:t>
      </w:r>
      <w:r w:rsidRPr="00D90FFC">
        <w:rPr>
          <w:rStyle w:val="Emphasis"/>
          <w:highlight w:val="cyan"/>
        </w:rPr>
        <w:t>tech</w:t>
      </w:r>
      <w:r w:rsidRPr="00FA2A63">
        <w:rPr>
          <w:rStyle w:val="StyleUnderline"/>
        </w:rPr>
        <w:t xml:space="preserve">nological </w:t>
      </w:r>
      <w:r w:rsidRPr="00D90FFC">
        <w:rPr>
          <w:rStyle w:val="StyleUnderline"/>
          <w:highlight w:val="cyan"/>
        </w:rPr>
        <w:t>breakthroughs</w:t>
      </w:r>
      <w:r w:rsidRPr="00FA2A63">
        <w:rPr>
          <w:rStyle w:val="StyleUnderline"/>
        </w:rPr>
        <w:t xml:space="preserve"> in </w:t>
      </w:r>
      <w:r w:rsidRPr="00FA2A63">
        <w:rPr>
          <w:rStyle w:val="Emphasis"/>
        </w:rPr>
        <w:t>remote sensing</w:t>
      </w:r>
      <w:r w:rsidRPr="00FA2A63">
        <w:rPr>
          <w:sz w:val="16"/>
        </w:rPr>
        <w:t xml:space="preserve">, </w:t>
      </w:r>
      <w:r w:rsidRPr="00FA2A63">
        <w:rPr>
          <w:rStyle w:val="StyleUnderline"/>
        </w:rPr>
        <w:t xml:space="preserve">missile </w:t>
      </w:r>
      <w:r w:rsidRPr="00FA2A63">
        <w:rPr>
          <w:rStyle w:val="Emphasis"/>
        </w:rPr>
        <w:t>accuracy</w:t>
      </w:r>
      <w:r w:rsidRPr="00FA2A63">
        <w:rPr>
          <w:sz w:val="16"/>
        </w:rPr>
        <w:t xml:space="preserve">, </w:t>
      </w:r>
      <w:r w:rsidRPr="00FA2A63">
        <w:rPr>
          <w:rStyle w:val="Emphasis"/>
        </w:rPr>
        <w:t>a</w:t>
      </w:r>
      <w:r w:rsidRPr="00FA2A63">
        <w:rPr>
          <w:rStyle w:val="StyleUnderline"/>
        </w:rPr>
        <w:t xml:space="preserve">utonomous </w:t>
      </w:r>
      <w:r w:rsidRPr="00FA2A63">
        <w:rPr>
          <w:rStyle w:val="Emphasis"/>
        </w:rPr>
        <w:t>w</w:t>
      </w:r>
      <w:r w:rsidRPr="00FA2A63">
        <w:rPr>
          <w:rStyle w:val="StyleUnderline"/>
        </w:rPr>
        <w:t xml:space="preserve">eapons </w:t>
      </w:r>
      <w:r w:rsidRPr="00FA2A63">
        <w:rPr>
          <w:rStyle w:val="Emphasis"/>
        </w:rPr>
        <w:t>s</w:t>
      </w:r>
      <w:r w:rsidRPr="00FA2A63">
        <w:rPr>
          <w:rStyle w:val="StyleUnderline"/>
        </w:rPr>
        <w:t>ystems</w:t>
      </w:r>
      <w:r w:rsidRPr="00FA2A63">
        <w:rPr>
          <w:sz w:val="16"/>
        </w:rPr>
        <w:t xml:space="preserve">, </w:t>
      </w:r>
      <w:r w:rsidRPr="00FA2A63">
        <w:rPr>
          <w:rStyle w:val="StyleUnderline"/>
        </w:rPr>
        <w:t>and defensive systems</w:t>
      </w:r>
      <w:r w:rsidRPr="00FA2A63">
        <w:rPr>
          <w:sz w:val="16"/>
        </w:rPr>
        <w:t xml:space="preserve">, </w:t>
      </w:r>
      <w:r w:rsidRPr="00D90FFC">
        <w:rPr>
          <w:rStyle w:val="StyleUnderline"/>
          <w:highlight w:val="cyan"/>
        </w:rPr>
        <w:t>nuclear forces are</w:t>
      </w:r>
      <w:r w:rsidRPr="00FA2A63">
        <w:rPr>
          <w:sz w:val="16"/>
        </w:rPr>
        <w:t xml:space="preserve"> both </w:t>
      </w:r>
      <w:r w:rsidRPr="00FA2A63">
        <w:rPr>
          <w:rStyle w:val="StyleUnderline"/>
        </w:rPr>
        <w:t xml:space="preserve">more </w:t>
      </w:r>
      <w:r w:rsidRPr="00D90FFC">
        <w:rPr>
          <w:rStyle w:val="Emphasis"/>
          <w:highlight w:val="cyan"/>
        </w:rPr>
        <w:t>vulnerable</w:t>
      </w:r>
      <w:r w:rsidRPr="00FA2A63">
        <w:rPr>
          <w:sz w:val="16"/>
        </w:rPr>
        <w:t xml:space="preserve"> to attack, </w:t>
      </w:r>
      <w:r w:rsidRPr="00D90FFC">
        <w:rPr>
          <w:rStyle w:val="StyleUnderline"/>
          <w:highlight w:val="cyan"/>
        </w:rPr>
        <w:t xml:space="preserve">and less </w:t>
      </w:r>
      <w:r w:rsidRPr="00D90FFC">
        <w:rPr>
          <w:rStyle w:val="Emphasis"/>
          <w:highlight w:val="cyan"/>
        </w:rPr>
        <w:t>reliable</w:t>
      </w:r>
      <w:r w:rsidRPr="00FA2A63">
        <w:rPr>
          <w:sz w:val="16"/>
        </w:rPr>
        <w:t xml:space="preserve"> for purposes of retaliation.1</w:t>
      </w:r>
    </w:p>
    <w:p w14:paraId="5FD2A83A" w14:textId="77777777" w:rsidR="00D90FFC" w:rsidRDefault="00D90FFC" w:rsidP="00D90FFC">
      <w:pPr>
        <w:rPr>
          <w:sz w:val="16"/>
        </w:rPr>
      </w:pPr>
      <w:r w:rsidRPr="00FA2A63">
        <w:rPr>
          <w:sz w:val="16"/>
        </w:rPr>
        <w:t xml:space="preserve">While ‘less reliable’ might be reliable enough for now given the immense destructive-ness of nuclear weapons and the still early stages of development and deployment of some SNNW technologies (as well as the continuing diﬃculties associated with reliable missile defence), </w:t>
      </w:r>
      <w:r w:rsidRPr="00FA2A63">
        <w:rPr>
          <w:rStyle w:val="StyleUnderline"/>
        </w:rPr>
        <w:t xml:space="preserve">it is </w:t>
      </w:r>
      <w:r w:rsidRPr="00D90FFC">
        <w:rPr>
          <w:rStyle w:val="StyleUnderline"/>
          <w:highlight w:val="cyan"/>
        </w:rPr>
        <w:t>the</w:t>
      </w:r>
      <w:r w:rsidRPr="00FA2A63">
        <w:rPr>
          <w:rStyle w:val="StyleUnderline"/>
        </w:rPr>
        <w:t xml:space="preserve"> </w:t>
      </w:r>
      <w:r w:rsidRPr="00FA2A63">
        <w:rPr>
          <w:rStyle w:val="Emphasis"/>
        </w:rPr>
        <w:t xml:space="preserve">shadow of the </w:t>
      </w:r>
      <w:r w:rsidRPr="00D90FFC">
        <w:rPr>
          <w:rStyle w:val="Emphasis"/>
          <w:highlight w:val="cyan"/>
        </w:rPr>
        <w:t>future</w:t>
      </w:r>
      <w:r w:rsidRPr="00FA2A63">
        <w:rPr>
          <w:rStyle w:val="StyleUnderline"/>
        </w:rPr>
        <w:t xml:space="preserve"> that </w:t>
      </w:r>
      <w:r w:rsidRPr="00D90FFC">
        <w:rPr>
          <w:rStyle w:val="StyleUnderline"/>
          <w:highlight w:val="cyan"/>
        </w:rPr>
        <w:t>is driving</w:t>
      </w:r>
      <w:r w:rsidRPr="00FA2A63">
        <w:rPr>
          <w:rStyle w:val="StyleUnderline"/>
        </w:rPr>
        <w:t xml:space="preserve"> </w:t>
      </w:r>
      <w:r w:rsidRPr="00FA2A63">
        <w:rPr>
          <w:rStyle w:val="Emphasis"/>
        </w:rPr>
        <w:t xml:space="preserve">nuclear </w:t>
      </w:r>
      <w:r w:rsidRPr="00D90FFC">
        <w:rPr>
          <w:rStyle w:val="Emphasis"/>
          <w:highlight w:val="cyan"/>
        </w:rPr>
        <w:t>decisions today</w:t>
      </w:r>
      <w:r w:rsidRPr="00FA2A63">
        <w:rPr>
          <w:sz w:val="16"/>
        </w:rPr>
        <w:t xml:space="preserve"> (Zala 2019). </w:t>
      </w:r>
      <w:r w:rsidRPr="00FA2A63">
        <w:rPr>
          <w:rStyle w:val="StyleUnderline"/>
        </w:rPr>
        <w:t>Decisions about</w:t>
      </w:r>
      <w:r w:rsidRPr="00FA2A63">
        <w:rPr>
          <w:sz w:val="16"/>
        </w:rPr>
        <w:t xml:space="preserve"> nuclear force </w:t>
      </w:r>
      <w:r w:rsidRPr="00FA2A63">
        <w:rPr>
          <w:rStyle w:val="StyleUnderline"/>
        </w:rPr>
        <w:t>postures</w:t>
      </w:r>
      <w:r w:rsidRPr="00FA2A63">
        <w:rPr>
          <w:sz w:val="16"/>
        </w:rPr>
        <w:t xml:space="preserve"> (</w:t>
      </w:r>
      <w:r w:rsidRPr="00FA2A63">
        <w:rPr>
          <w:rStyle w:val="StyleUnderline"/>
        </w:rPr>
        <w:t>including</w:t>
      </w:r>
      <w:r w:rsidRPr="00FA2A63">
        <w:rPr>
          <w:sz w:val="16"/>
        </w:rPr>
        <w:t xml:space="preserve"> their </w:t>
      </w:r>
      <w:r w:rsidRPr="00D90FFC">
        <w:rPr>
          <w:rStyle w:val="Emphasis"/>
          <w:highlight w:val="cyan"/>
        </w:rPr>
        <w:t>c</w:t>
      </w:r>
      <w:r w:rsidRPr="00FA2A63">
        <w:rPr>
          <w:rStyle w:val="StyleUnderline"/>
        </w:rPr>
        <w:t xml:space="preserve">ommand </w:t>
      </w:r>
      <w:r w:rsidRPr="00D90FFC">
        <w:rPr>
          <w:rStyle w:val="StyleUnderline"/>
          <w:highlight w:val="cyan"/>
        </w:rPr>
        <w:t xml:space="preserve">and </w:t>
      </w:r>
      <w:r w:rsidRPr="00D90FFC">
        <w:rPr>
          <w:rStyle w:val="Emphasis"/>
          <w:highlight w:val="cyan"/>
        </w:rPr>
        <w:t>c</w:t>
      </w:r>
      <w:r w:rsidRPr="00FA2A63">
        <w:rPr>
          <w:rStyle w:val="StyleUnderline"/>
        </w:rPr>
        <w:t>ontrol</w:t>
      </w:r>
      <w:r w:rsidRPr="00FA2A63">
        <w:rPr>
          <w:sz w:val="16"/>
        </w:rPr>
        <w:t xml:space="preserve"> systems) today </w:t>
      </w:r>
      <w:r w:rsidRPr="00D90FFC">
        <w:rPr>
          <w:rStyle w:val="StyleUnderline"/>
          <w:highlight w:val="cyan"/>
        </w:rPr>
        <w:t>are driven by</w:t>
      </w:r>
      <w:r w:rsidRPr="00FA2A63">
        <w:rPr>
          <w:rStyle w:val="StyleUnderline"/>
        </w:rPr>
        <w:t xml:space="preserve"> assessments of </w:t>
      </w:r>
      <w:r w:rsidRPr="00D90FFC">
        <w:rPr>
          <w:rStyle w:val="Emphasis"/>
          <w:highlight w:val="cyan"/>
        </w:rPr>
        <w:t>worst-case</w:t>
      </w:r>
      <w:r w:rsidRPr="00D90FFC">
        <w:rPr>
          <w:rStyle w:val="StyleUnderline"/>
          <w:highlight w:val="cyan"/>
        </w:rPr>
        <w:t xml:space="preserve"> scenarios</w:t>
      </w:r>
      <w:r w:rsidRPr="00FA2A63">
        <w:rPr>
          <w:rStyle w:val="StyleUnderline"/>
        </w:rPr>
        <w:t xml:space="preserve"> that will need to be </w:t>
      </w:r>
      <w:r w:rsidRPr="00FA2A63">
        <w:rPr>
          <w:rStyle w:val="Emphasis"/>
        </w:rPr>
        <w:t>avoided</w:t>
      </w:r>
      <w:r w:rsidRPr="00FA2A63">
        <w:rPr>
          <w:rStyle w:val="StyleUnderline"/>
        </w:rPr>
        <w:t xml:space="preserve"> in the future</w:t>
      </w:r>
      <w:r w:rsidRPr="00FA2A63">
        <w:rPr>
          <w:sz w:val="16"/>
        </w:rPr>
        <w:t xml:space="preserve">. The </w:t>
      </w:r>
      <w:r w:rsidRPr="00D90FFC">
        <w:rPr>
          <w:rStyle w:val="StyleUnderline"/>
          <w:highlight w:val="cyan"/>
        </w:rPr>
        <w:t>most plausible</w:t>
      </w:r>
      <w:r w:rsidRPr="00FA2A63">
        <w:rPr>
          <w:sz w:val="16"/>
        </w:rPr>
        <w:t xml:space="preserve"> worst-case scenario in the Third Nuclear Age </w:t>
      </w:r>
      <w:r w:rsidRPr="00D90FFC">
        <w:rPr>
          <w:rStyle w:val="StyleUnderline"/>
          <w:highlight w:val="cyan"/>
        </w:rPr>
        <w:t>would be</w:t>
      </w:r>
      <w:r w:rsidRPr="00FA2A63">
        <w:rPr>
          <w:rStyle w:val="StyleUnderline"/>
        </w:rPr>
        <w:t xml:space="preserve"> a </w:t>
      </w:r>
      <w:r w:rsidRPr="00D90FFC">
        <w:rPr>
          <w:rStyle w:val="Emphasis"/>
          <w:highlight w:val="cyan"/>
        </w:rPr>
        <w:t>non-nuclear ﬁrst strike</w:t>
      </w:r>
      <w:r w:rsidRPr="00FA2A63">
        <w:rPr>
          <w:sz w:val="16"/>
        </w:rPr>
        <w:t xml:space="preserve"> by an adversary </w:t>
      </w:r>
      <w:r w:rsidRPr="00D90FFC">
        <w:rPr>
          <w:rStyle w:val="StyleUnderline"/>
          <w:highlight w:val="cyan"/>
        </w:rPr>
        <w:t>that believed it could deny</w:t>
      </w:r>
      <w:r w:rsidRPr="00FA2A63">
        <w:rPr>
          <w:rStyle w:val="StyleUnderline"/>
        </w:rPr>
        <w:t xml:space="preserve"> any </w:t>
      </w:r>
      <w:r w:rsidRPr="00D90FFC">
        <w:rPr>
          <w:rStyle w:val="Emphasis"/>
          <w:highlight w:val="cyan"/>
        </w:rPr>
        <w:t>retaliatory strike</w:t>
      </w:r>
      <w:r w:rsidRPr="00D90FFC">
        <w:rPr>
          <w:rStyle w:val="StyleUnderline"/>
          <w:highlight w:val="cyan"/>
        </w:rPr>
        <w:t xml:space="preserve"> through</w:t>
      </w:r>
      <w:r w:rsidRPr="00FA2A63">
        <w:rPr>
          <w:rStyle w:val="StyleUnderline"/>
        </w:rPr>
        <w:t xml:space="preserve"> the use of</w:t>
      </w:r>
      <w:r w:rsidRPr="00FA2A63">
        <w:rPr>
          <w:sz w:val="16"/>
        </w:rPr>
        <w:t xml:space="preserve"> oﬀensive and defensive </w:t>
      </w:r>
      <w:r w:rsidRPr="00D90FFC">
        <w:rPr>
          <w:rStyle w:val="Emphasis"/>
          <w:highlight w:val="cyan"/>
        </w:rPr>
        <w:t>SNNW</w:t>
      </w:r>
      <w:r w:rsidRPr="00FA2A63">
        <w:rPr>
          <w:rStyle w:val="StyleUnderline"/>
        </w:rPr>
        <w:t xml:space="preserve"> forces</w:t>
      </w:r>
      <w:r w:rsidRPr="00FA2A63">
        <w:rPr>
          <w:sz w:val="16"/>
        </w:rPr>
        <w:t xml:space="preserve"> (Futter and Zala 2021, 264). </w:t>
      </w:r>
      <w:r w:rsidRPr="00D90FFC">
        <w:rPr>
          <w:rStyle w:val="StyleUnderline"/>
          <w:highlight w:val="cyan"/>
        </w:rPr>
        <w:t>If the only</w:t>
      </w:r>
      <w:r w:rsidRPr="00FA2A63">
        <w:rPr>
          <w:rStyle w:val="StyleUnderline"/>
        </w:rPr>
        <w:t xml:space="preserve"> form of</w:t>
      </w:r>
      <w:r w:rsidRPr="00FA2A63">
        <w:rPr>
          <w:sz w:val="16"/>
        </w:rPr>
        <w:t xml:space="preserve"> relative </w:t>
      </w:r>
      <w:r w:rsidRPr="00D90FFC">
        <w:rPr>
          <w:rStyle w:val="Emphasis"/>
          <w:highlight w:val="cyan"/>
        </w:rPr>
        <w:t>stability</w:t>
      </w:r>
      <w:r w:rsidRPr="00FA2A63">
        <w:rPr>
          <w:rStyle w:val="StyleUnderline"/>
        </w:rPr>
        <w:t xml:space="preserve"> that nuclear-armed states have</w:t>
      </w:r>
      <w:r w:rsidRPr="00FA2A63">
        <w:rPr>
          <w:sz w:val="16"/>
        </w:rPr>
        <w:t xml:space="preserve"> to rely on </w:t>
      </w:r>
      <w:r w:rsidRPr="00D90FFC">
        <w:rPr>
          <w:rStyle w:val="StyleUnderline"/>
          <w:highlight w:val="cyan"/>
        </w:rPr>
        <w:t>is</w:t>
      </w:r>
      <w:r w:rsidRPr="00FA2A63">
        <w:rPr>
          <w:rStyle w:val="StyleUnderline"/>
        </w:rPr>
        <w:t xml:space="preserve"> the </w:t>
      </w:r>
      <w:r w:rsidRPr="00D90FFC">
        <w:rPr>
          <w:rStyle w:val="StyleUnderline"/>
          <w:highlight w:val="cyan"/>
        </w:rPr>
        <w:t>deterrent</w:t>
      </w:r>
      <w:r w:rsidRPr="00FA2A63">
        <w:rPr>
          <w:rStyle w:val="StyleUnderline"/>
        </w:rPr>
        <w:t xml:space="preserve"> eﬀect</w:t>
      </w:r>
      <w:r w:rsidRPr="00FA2A63">
        <w:rPr>
          <w:sz w:val="16"/>
        </w:rPr>
        <w:t xml:space="preserve"> of an assured retaliation to a ﬁrst strike, </w:t>
      </w:r>
      <w:r w:rsidRPr="00D90FFC">
        <w:rPr>
          <w:rStyle w:val="StyleUnderline"/>
          <w:highlight w:val="cyan"/>
        </w:rPr>
        <w:t xml:space="preserve">then anything that </w:t>
      </w:r>
      <w:r w:rsidRPr="00D90FFC">
        <w:rPr>
          <w:rStyle w:val="Emphasis"/>
          <w:highlight w:val="cyan"/>
        </w:rPr>
        <w:t>undermines</w:t>
      </w:r>
      <w:r w:rsidRPr="00D90FFC">
        <w:rPr>
          <w:rStyle w:val="StyleUnderline"/>
          <w:highlight w:val="cyan"/>
        </w:rPr>
        <w:t xml:space="preserve"> this between</w:t>
      </w:r>
      <w:r w:rsidRPr="00FA2A63">
        <w:rPr>
          <w:sz w:val="16"/>
        </w:rPr>
        <w:t xml:space="preserve"> two </w:t>
      </w:r>
      <w:r w:rsidRPr="00D90FFC">
        <w:rPr>
          <w:rStyle w:val="Emphasis"/>
          <w:highlight w:val="cyan"/>
        </w:rPr>
        <w:t>nuclear</w:t>
      </w:r>
      <w:r w:rsidRPr="00FA2A63">
        <w:rPr>
          <w:sz w:val="16"/>
        </w:rPr>
        <w:t xml:space="preserve">-armed </w:t>
      </w:r>
      <w:r w:rsidRPr="00D90FFC">
        <w:rPr>
          <w:rStyle w:val="StyleUnderline"/>
          <w:highlight w:val="cyan"/>
        </w:rPr>
        <w:t>adversaries</w:t>
      </w:r>
      <w:r w:rsidRPr="00FA2A63">
        <w:rPr>
          <w:sz w:val="16"/>
        </w:rPr>
        <w:t xml:space="preserve">, logically </w:t>
      </w:r>
      <w:r w:rsidRPr="00D90FFC">
        <w:rPr>
          <w:rStyle w:val="StyleUnderline"/>
          <w:highlight w:val="cyan"/>
        </w:rPr>
        <w:t xml:space="preserve">undermines </w:t>
      </w:r>
      <w:r w:rsidRPr="00D90FFC">
        <w:rPr>
          <w:rStyle w:val="Emphasis"/>
          <w:highlight w:val="cyan"/>
        </w:rPr>
        <w:t>strategic stability</w:t>
      </w:r>
      <w:r w:rsidRPr="00FA2A63">
        <w:rPr>
          <w:sz w:val="16"/>
        </w:rPr>
        <w:t xml:space="preserve">. </w:t>
      </w:r>
    </w:p>
    <w:p w14:paraId="2F8CA69E" w14:textId="77777777" w:rsidR="00D90FFC" w:rsidRPr="001C54F4" w:rsidRDefault="00D90FFC" w:rsidP="00D90FFC">
      <w:pPr>
        <w:pStyle w:val="Heading4"/>
      </w:pPr>
      <w:r>
        <w:t xml:space="preserve">Diplomacy </w:t>
      </w:r>
      <w:r>
        <w:rPr>
          <w:u w:val="single"/>
        </w:rPr>
        <w:t>ensures</w:t>
      </w:r>
      <w:r>
        <w:t xml:space="preserve"> strategic stability.</w:t>
      </w:r>
    </w:p>
    <w:p w14:paraId="41E0C44E" w14:textId="77777777" w:rsidR="00D90FFC" w:rsidRPr="00636979" w:rsidRDefault="00D90FFC" w:rsidP="00D90FFC">
      <w:r w:rsidRPr="008341CA">
        <w:rPr>
          <w:rStyle w:val="Style13ptBold"/>
        </w:rPr>
        <w:t>Huasheng ’25</w:t>
      </w:r>
      <w:r>
        <w:t xml:space="preserve"> [Zhao; March 14; Professor, Fudan University; Senior Fellow of Beijing Club for International Dialogue; “The New ‘Reset’ of US-Russia Relations and Its Possible Prospects” </w:t>
      </w:r>
      <w:r w:rsidRPr="00EF7DC6">
        <w:t>https://valdaiclub.com/a/highlights/the-new-reset-of-us-russia-relations/</w:t>
      </w:r>
      <w:r>
        <w:t>] wtk</w:t>
      </w:r>
    </w:p>
    <w:p w14:paraId="66D7B40F" w14:textId="77777777" w:rsidR="00D90FFC" w:rsidRPr="001E5133" w:rsidRDefault="00D90FFC" w:rsidP="00D90FFC">
      <w:pPr>
        <w:rPr>
          <w:sz w:val="16"/>
        </w:rPr>
      </w:pPr>
      <w:r w:rsidRPr="008341CA">
        <w:rPr>
          <w:rStyle w:val="StyleUnderline"/>
        </w:rPr>
        <w:t>Since the Ukrainian crisis</w:t>
      </w:r>
      <w:r w:rsidRPr="001E5133">
        <w:rPr>
          <w:sz w:val="16"/>
        </w:rPr>
        <w:t xml:space="preserve">, and especially since the outbreak of the Russian-Ukrainian conflict in 2022, </w:t>
      </w:r>
      <w:r w:rsidRPr="008341CA">
        <w:rPr>
          <w:rStyle w:val="StyleUnderline"/>
        </w:rPr>
        <w:t xml:space="preserve">US-Russia </w:t>
      </w:r>
      <w:r w:rsidRPr="00D62B59">
        <w:rPr>
          <w:rStyle w:val="Emphasis"/>
        </w:rPr>
        <w:t>relations</w:t>
      </w:r>
      <w:r w:rsidRPr="008341CA">
        <w:rPr>
          <w:rStyle w:val="StyleUnderline"/>
        </w:rPr>
        <w:t xml:space="preserve"> have been on a </w:t>
      </w:r>
      <w:r w:rsidRPr="00D62B59">
        <w:rPr>
          <w:rStyle w:val="Emphasis"/>
        </w:rPr>
        <w:t>downward spiral</w:t>
      </w:r>
      <w:r w:rsidRPr="001E5133">
        <w:rPr>
          <w:sz w:val="16"/>
        </w:rPr>
        <w:t xml:space="preserve">, a trajectory many believed would remain “stable” for a long time, even after the conflict’s end. </w:t>
      </w:r>
      <w:r w:rsidRPr="00D62B59">
        <w:rPr>
          <w:rStyle w:val="Emphasis"/>
        </w:rPr>
        <w:t>However</w:t>
      </w:r>
      <w:r w:rsidRPr="008341CA">
        <w:rPr>
          <w:rStyle w:val="StyleUnderline"/>
        </w:rPr>
        <w:t xml:space="preserve">, almost </w:t>
      </w:r>
      <w:r w:rsidRPr="00D90FFC">
        <w:rPr>
          <w:rStyle w:val="Emphasis"/>
          <w:highlight w:val="cyan"/>
        </w:rPr>
        <w:t>overnight</w:t>
      </w:r>
      <w:r w:rsidRPr="001E5133">
        <w:rPr>
          <w:sz w:val="16"/>
        </w:rPr>
        <w:t xml:space="preserve">, without any prior warning, </w:t>
      </w:r>
      <w:r w:rsidRPr="00D90FFC">
        <w:rPr>
          <w:rStyle w:val="StyleUnderline"/>
          <w:highlight w:val="cyan"/>
        </w:rPr>
        <w:t xml:space="preserve">the </w:t>
      </w:r>
      <w:r w:rsidRPr="00D90FFC">
        <w:rPr>
          <w:rStyle w:val="Emphasis"/>
          <w:highlight w:val="cyan"/>
        </w:rPr>
        <w:t>U</w:t>
      </w:r>
      <w:r w:rsidRPr="001E5133">
        <w:rPr>
          <w:sz w:val="16"/>
        </w:rPr>
        <w:t xml:space="preserve">nited </w:t>
      </w:r>
      <w:r w:rsidRPr="00D90FFC">
        <w:rPr>
          <w:rStyle w:val="Emphasis"/>
          <w:highlight w:val="cyan"/>
        </w:rPr>
        <w:t>S</w:t>
      </w:r>
      <w:r w:rsidRPr="001E5133">
        <w:rPr>
          <w:sz w:val="16"/>
        </w:rPr>
        <w:t xml:space="preserve">tates </w:t>
      </w:r>
      <w:r w:rsidRPr="00D90FFC">
        <w:rPr>
          <w:rStyle w:val="StyleUnderline"/>
          <w:highlight w:val="cyan"/>
        </w:rPr>
        <w:t>changed</w:t>
      </w:r>
      <w:r w:rsidRPr="008341CA">
        <w:rPr>
          <w:rStyle w:val="StyleUnderline"/>
        </w:rPr>
        <w:t xml:space="preserve"> its </w:t>
      </w:r>
      <w:r w:rsidRPr="00D90FFC">
        <w:rPr>
          <w:rStyle w:val="Emphasis"/>
          <w:highlight w:val="cyan"/>
        </w:rPr>
        <w:t>policy</w:t>
      </w:r>
      <w:r w:rsidRPr="008341CA">
        <w:rPr>
          <w:rStyle w:val="StyleUnderline"/>
        </w:rPr>
        <w:t xml:space="preserve">, </w:t>
      </w:r>
      <w:r w:rsidRPr="00D90FFC">
        <w:rPr>
          <w:rStyle w:val="Emphasis"/>
          <w:highlight w:val="cyan"/>
        </w:rPr>
        <w:t>initiated dialogue with Russia</w:t>
      </w:r>
      <w:r w:rsidRPr="008341CA">
        <w:rPr>
          <w:rStyle w:val="StyleUnderline"/>
        </w:rPr>
        <w:t xml:space="preserve">, </w:t>
      </w:r>
      <w:r w:rsidRPr="00D90FFC">
        <w:rPr>
          <w:rStyle w:val="StyleUnderline"/>
          <w:highlight w:val="cyan"/>
        </w:rPr>
        <w:t>and</w:t>
      </w:r>
      <w:r w:rsidRPr="008341CA">
        <w:rPr>
          <w:rStyle w:val="StyleUnderline"/>
        </w:rPr>
        <w:t xml:space="preserve"> quickly </w:t>
      </w:r>
      <w:r w:rsidRPr="00D90FFC">
        <w:rPr>
          <w:rStyle w:val="Emphasis"/>
          <w:highlight w:val="cyan"/>
        </w:rPr>
        <w:t>began</w:t>
      </w:r>
      <w:r w:rsidRPr="008341CA">
        <w:rPr>
          <w:rStyle w:val="StyleUnderline"/>
        </w:rPr>
        <w:t xml:space="preserve"> efforts </w:t>
      </w:r>
      <w:r w:rsidRPr="00D90FFC">
        <w:rPr>
          <w:rStyle w:val="StyleUnderline"/>
          <w:highlight w:val="cyan"/>
        </w:rPr>
        <w:t xml:space="preserve">to </w:t>
      </w:r>
      <w:r w:rsidRPr="00D90FFC">
        <w:rPr>
          <w:rStyle w:val="Emphasis"/>
          <w:highlight w:val="cyan"/>
        </w:rPr>
        <w:t>restore relations</w:t>
      </w:r>
      <w:r w:rsidRPr="001E5133">
        <w:rPr>
          <w:sz w:val="16"/>
        </w:rPr>
        <w:t xml:space="preserve">. Simultaneously, US-EU relations deteriorated, and Ukraine was effectively abandoned by the United States. In the history of great powers, such a sudden and subversive shift in a country’s diplomatic trajectory, without any fundamental changes in conditions, is extremely rare, though not unprecedented. This development defies the general laws of international politics. The changes in the United States have dramatically altered the international landscape and significantly transformed the course of Russian-American relations. </w:t>
      </w:r>
    </w:p>
    <w:p w14:paraId="7C23877A" w14:textId="77777777" w:rsidR="00D90FFC" w:rsidRPr="001E5133" w:rsidRDefault="00D90FFC" w:rsidP="00D90FFC">
      <w:pPr>
        <w:rPr>
          <w:sz w:val="16"/>
        </w:rPr>
      </w:pPr>
      <w:r w:rsidRPr="001E5133">
        <w:rPr>
          <w:sz w:val="16"/>
        </w:rPr>
        <w:t xml:space="preserve">US-Russia relations have experienced numerous ups and downs over the past three decades. In the early 1990s, under the enthusiastic efforts of Presidents Boris Yeltsin and Bill Clinton, the two nations entered a “honeymoon period,” and in 1993, they declared themselves strategic partners. However, this optimism was short-lived. Due to NATO’s eastward expansion, the Kosovo War, and disputes over Iran, Iraq, arms control, Chechnya, and other issues, US-Russian relations deteriorated into a “cold peace.” </w:t>
      </w:r>
    </w:p>
    <w:p w14:paraId="7A113FF7" w14:textId="77777777" w:rsidR="00D90FFC" w:rsidRPr="001E5133" w:rsidRDefault="00D90FFC" w:rsidP="00D90FFC">
      <w:pPr>
        <w:rPr>
          <w:sz w:val="16"/>
        </w:rPr>
      </w:pPr>
      <w:r w:rsidRPr="001E5133">
        <w:rPr>
          <w:sz w:val="16"/>
        </w:rPr>
        <w:t xml:space="preserve">The inaugurations of George W. Bush Jr. and Vladimir Putin in 2000 renewed hopes for improved relations. Following the September 11 terrorist attacks in 2001, US-Russian relations warmed rapidly, reaching a level of near “comrades-in-arms.” In May 2002, George W. Bush Jr. visited Russia and announced a new strategic partnership between the two countries. However, this rapprochement did not last long. After the US launched the Iraq War in 2003, US-Russian relations cooled once again. </w:t>
      </w:r>
    </w:p>
    <w:p w14:paraId="02CFCF1C" w14:textId="77777777" w:rsidR="00D90FFC" w:rsidRPr="001E5133" w:rsidRDefault="00D90FFC" w:rsidP="00D90FFC">
      <w:pPr>
        <w:rPr>
          <w:sz w:val="16"/>
        </w:rPr>
      </w:pPr>
      <w:r w:rsidRPr="001E5133">
        <w:rPr>
          <w:sz w:val="16"/>
        </w:rPr>
        <w:t xml:space="preserve">In 2008, both the United States and Russia underwent presidential transitions, with Barack Obama and Dmitry Medvedev assuming office. This renewed optimism in US-Russia relations led the Obama administration to propose a “reset” strategy. While relations improved slightly, the effort was underpowered and hesitant. The “reset” proved unsustainable even before Medvedev’s presidency ended and was definitively abandoned when Putin returned to the Kremlin in 2012. The Ukraine crisis followed, along with a series of conflicts and sanctions against Russia, driving US-Russian relations to a new low. </w:t>
      </w:r>
    </w:p>
    <w:p w14:paraId="794919B2" w14:textId="77777777" w:rsidR="00D90FFC" w:rsidRPr="001E5133" w:rsidRDefault="00D90FFC" w:rsidP="00D90FFC">
      <w:pPr>
        <w:rPr>
          <w:sz w:val="16"/>
        </w:rPr>
      </w:pPr>
      <w:r w:rsidRPr="001E5133">
        <w:rPr>
          <w:sz w:val="16"/>
        </w:rPr>
        <w:t xml:space="preserve">In 2017, Trump, who was widely perceived as sympathetic toward Russia, became the US president. Many predicted that he would usher in a new era for US-Russia relations. Contrary to these expectations, however, domestic political constraints in the United States not only prevented any improvement but further strained the relationship. The US began supplying weapons to Ukraine and imposed additional sanctions on Russia. During a heated exchange with Zelensky in the Oval Office on February 28, 2025, Trump proudly declared that while his predecessor had given Ukraine “sheets,” he had provided missiles. </w:t>
      </w:r>
    </w:p>
    <w:p w14:paraId="046BA82C" w14:textId="77777777" w:rsidR="00D90FFC" w:rsidRPr="001E5133" w:rsidRDefault="00D90FFC" w:rsidP="00D90FFC">
      <w:pPr>
        <w:rPr>
          <w:sz w:val="16"/>
        </w:rPr>
      </w:pPr>
      <w:r w:rsidRPr="001E5133">
        <w:rPr>
          <w:sz w:val="16"/>
        </w:rPr>
        <w:t>What, then, are the prospects for US-Russia relations this time? Will the two nations repeat the cycle of past failures, or will they break free from this seemingly fatalistic pattern?</w:t>
      </w:r>
    </w:p>
    <w:p w14:paraId="311F569C" w14:textId="77777777" w:rsidR="00D90FFC" w:rsidRPr="001E5133" w:rsidRDefault="00D90FFC" w:rsidP="00D90FFC">
      <w:pPr>
        <w:rPr>
          <w:sz w:val="16"/>
        </w:rPr>
      </w:pPr>
      <w:r w:rsidRPr="001E5133">
        <w:rPr>
          <w:sz w:val="16"/>
        </w:rPr>
        <w:t xml:space="preserve">This latest shift in US-Russia relations differs from previous ones in several important ways, the most notable being that it has alleviated some of the persistent contradictions that have plagued the bilateral relationship since the Cold War. </w:t>
      </w:r>
    </w:p>
    <w:p w14:paraId="1A4A621C" w14:textId="77777777" w:rsidR="00D90FFC" w:rsidRPr="001E5133" w:rsidRDefault="00D90FFC" w:rsidP="00D90FFC">
      <w:pPr>
        <w:rPr>
          <w:sz w:val="16"/>
        </w:rPr>
      </w:pPr>
      <w:r w:rsidRPr="001E5133">
        <w:rPr>
          <w:sz w:val="16"/>
        </w:rPr>
        <w:t xml:space="preserve">Over the past 30 years, NATO’s eastward expansion has been the most significant obstacle in US-Russia relations. Russia vehemently opposes NATO’s expansion, viewing it as a strategic security threat, while NATO insists on continuing its enlargement. This has created an insurmountable barrier to improving US-Russian relations. The United States has been the primary driver of NATO’s expansion, often taking a more aggressive stance than Europe. At the 2008 NATO summit in Bucharest, it was President George W. Bush who pushed for Ukraine and Georgia to join the alliance, a move only thwarted by opposition from German Chancellor Angela Merkel and French President Nicolas Sarkozy. </w:t>
      </w:r>
    </w:p>
    <w:p w14:paraId="32A291EE" w14:textId="77777777" w:rsidR="00D90FFC" w:rsidRPr="001E5133" w:rsidRDefault="00D90FFC" w:rsidP="00D90FFC">
      <w:pPr>
        <w:rPr>
          <w:sz w:val="16"/>
        </w:rPr>
      </w:pPr>
      <w:r w:rsidRPr="001E5133">
        <w:rPr>
          <w:sz w:val="16"/>
        </w:rPr>
        <w:t xml:space="preserve">Now, </w:t>
      </w:r>
      <w:r w:rsidRPr="008341CA">
        <w:rPr>
          <w:rStyle w:val="StyleUnderline"/>
        </w:rPr>
        <w:t xml:space="preserve">the </w:t>
      </w:r>
      <w:r w:rsidRPr="00D90FFC">
        <w:rPr>
          <w:rStyle w:val="Emphasis"/>
          <w:highlight w:val="cyan"/>
        </w:rPr>
        <w:t>Trump</w:t>
      </w:r>
      <w:r w:rsidRPr="008341CA">
        <w:rPr>
          <w:rStyle w:val="StyleUnderline"/>
        </w:rPr>
        <w:t xml:space="preserve"> </w:t>
      </w:r>
      <w:r w:rsidRPr="00D62B59">
        <w:rPr>
          <w:rStyle w:val="Emphasis"/>
        </w:rPr>
        <w:t>administration</w:t>
      </w:r>
      <w:r w:rsidRPr="008341CA">
        <w:rPr>
          <w:rStyle w:val="StyleUnderline"/>
        </w:rPr>
        <w:t xml:space="preserve"> has </w:t>
      </w:r>
      <w:r w:rsidRPr="00D90FFC">
        <w:rPr>
          <w:rStyle w:val="StyleUnderline"/>
          <w:highlight w:val="cyan"/>
        </w:rPr>
        <w:t>made</w:t>
      </w:r>
      <w:r w:rsidRPr="008341CA">
        <w:rPr>
          <w:rStyle w:val="StyleUnderline"/>
        </w:rPr>
        <w:t xml:space="preserve"> it </w:t>
      </w:r>
      <w:r w:rsidRPr="00D90FFC">
        <w:rPr>
          <w:rStyle w:val="StyleUnderline"/>
          <w:highlight w:val="cyan"/>
        </w:rPr>
        <w:t>clear</w:t>
      </w:r>
      <w:r w:rsidRPr="008341CA">
        <w:rPr>
          <w:rStyle w:val="StyleUnderline"/>
        </w:rPr>
        <w:t xml:space="preserve"> that </w:t>
      </w:r>
      <w:r w:rsidRPr="00D90FFC">
        <w:rPr>
          <w:rStyle w:val="StyleUnderline"/>
          <w:highlight w:val="cyan"/>
        </w:rPr>
        <w:t xml:space="preserve">Ukraine is </w:t>
      </w:r>
      <w:r w:rsidRPr="00D90FFC">
        <w:rPr>
          <w:rStyle w:val="Emphasis"/>
          <w:highlight w:val="cyan"/>
        </w:rPr>
        <w:t>unlikely</w:t>
      </w:r>
      <w:r w:rsidRPr="00D90FFC">
        <w:rPr>
          <w:rStyle w:val="StyleUnderline"/>
          <w:highlight w:val="cyan"/>
        </w:rPr>
        <w:t xml:space="preserve"> to join </w:t>
      </w:r>
      <w:r w:rsidRPr="00D90FFC">
        <w:rPr>
          <w:rStyle w:val="Emphasis"/>
          <w:highlight w:val="cyan"/>
        </w:rPr>
        <w:t>NATO</w:t>
      </w:r>
      <w:r w:rsidRPr="008341CA">
        <w:rPr>
          <w:rStyle w:val="StyleUnderline"/>
        </w:rPr>
        <w:t xml:space="preserve"> in the near future, effectively ruling out the </w:t>
      </w:r>
      <w:r w:rsidRPr="00D62B59">
        <w:rPr>
          <w:rStyle w:val="Emphasis"/>
        </w:rPr>
        <w:t>possibility</w:t>
      </w:r>
      <w:r w:rsidRPr="001E5133">
        <w:rPr>
          <w:sz w:val="16"/>
        </w:rPr>
        <w:t xml:space="preserve">. While this does not fundamentally resolve the issue, it marks a significant shift. Russia insists on formal guarantees at the level of international law, which it wants included in any final peace treaty. The process of Ukraine’s accession to NATO has been ongoing since the 2008 Bucharest summit, and at the February 2025 Washington Summit commemorating NATO’s 75th anniversary, it was declared that Ukraine’s path to membership was “irreversible.” From Russia’s perspective, these political positions must be formally corrected. </w:t>
      </w:r>
    </w:p>
    <w:p w14:paraId="21C5356C" w14:textId="77777777" w:rsidR="00D90FFC" w:rsidRPr="001E5133" w:rsidRDefault="00D90FFC" w:rsidP="00D90FFC">
      <w:pPr>
        <w:rPr>
          <w:sz w:val="16"/>
        </w:rPr>
      </w:pPr>
      <w:r w:rsidRPr="001E5133">
        <w:rPr>
          <w:sz w:val="16"/>
        </w:rPr>
        <w:t xml:space="preserve">In any case, </w:t>
      </w:r>
      <w:r w:rsidRPr="00D62B59">
        <w:rPr>
          <w:rStyle w:val="Emphasis"/>
        </w:rPr>
        <w:t xml:space="preserve">the </w:t>
      </w:r>
      <w:r w:rsidRPr="00D90FFC">
        <w:rPr>
          <w:rStyle w:val="Emphasis"/>
          <w:highlight w:val="cyan"/>
        </w:rPr>
        <w:t>new</w:t>
      </w:r>
      <w:r w:rsidRPr="00D62B59">
        <w:rPr>
          <w:rStyle w:val="Emphasis"/>
        </w:rPr>
        <w:t xml:space="preserve"> US </w:t>
      </w:r>
      <w:r w:rsidRPr="00D90FFC">
        <w:rPr>
          <w:rStyle w:val="Emphasis"/>
          <w:highlight w:val="cyan"/>
        </w:rPr>
        <w:t>policy</w:t>
      </w:r>
      <w:r w:rsidRPr="00D62B59">
        <w:rPr>
          <w:rStyle w:val="Emphasis"/>
        </w:rPr>
        <w:t xml:space="preserve"> has </w:t>
      </w:r>
      <w:r w:rsidRPr="00D90FFC">
        <w:rPr>
          <w:rStyle w:val="Emphasis"/>
          <w:highlight w:val="cyan"/>
        </w:rPr>
        <w:t>significantly eased tensions between Russia and the U</w:t>
      </w:r>
      <w:r w:rsidRPr="00D62B59">
        <w:rPr>
          <w:rStyle w:val="Emphasis"/>
        </w:rPr>
        <w:t xml:space="preserve">nited </w:t>
      </w:r>
      <w:r w:rsidRPr="00D90FFC">
        <w:rPr>
          <w:rStyle w:val="Emphasis"/>
          <w:highlight w:val="cyan"/>
        </w:rPr>
        <w:t>S</w:t>
      </w:r>
      <w:r w:rsidRPr="00D62B59">
        <w:rPr>
          <w:rStyle w:val="Emphasis"/>
        </w:rPr>
        <w:t>tates</w:t>
      </w:r>
      <w:r w:rsidRPr="001E5133">
        <w:rPr>
          <w:sz w:val="16"/>
        </w:rPr>
        <w:t xml:space="preserve">, </w:t>
      </w:r>
      <w:r w:rsidRPr="008341CA">
        <w:rPr>
          <w:rStyle w:val="StyleUnderline"/>
        </w:rPr>
        <w:t xml:space="preserve">raising hopes of removing one of the most </w:t>
      </w:r>
      <w:r w:rsidRPr="00D62B59">
        <w:rPr>
          <w:rStyle w:val="Emphasis"/>
        </w:rPr>
        <w:t>contentious issues</w:t>
      </w:r>
      <w:r w:rsidRPr="008341CA">
        <w:rPr>
          <w:rStyle w:val="StyleUnderline"/>
        </w:rPr>
        <w:t xml:space="preserve"> in their relationship</w:t>
      </w:r>
      <w:r w:rsidRPr="001E5133">
        <w:rPr>
          <w:sz w:val="16"/>
        </w:rPr>
        <w:t xml:space="preserve">. If Ukraine were to join a European-oriented military alliance in the future, the resulting conflict would primarily involve Russia and Europe, not Russia and the United States. Should NATO continue to fragment and weaken, or even disintegrate, the issue of NATO enlargement would naturally disappear from the US-Russia agenda. </w:t>
      </w:r>
    </w:p>
    <w:p w14:paraId="259F4189" w14:textId="77777777" w:rsidR="00D90FFC" w:rsidRPr="001E5133" w:rsidRDefault="00D90FFC" w:rsidP="00D90FFC">
      <w:pPr>
        <w:rPr>
          <w:sz w:val="16"/>
        </w:rPr>
      </w:pPr>
      <w:r w:rsidRPr="008341CA">
        <w:rPr>
          <w:rStyle w:val="StyleUnderline"/>
        </w:rPr>
        <w:t xml:space="preserve">Security issues have always been central to </w:t>
      </w:r>
      <w:r w:rsidRPr="00D62B59">
        <w:rPr>
          <w:rStyle w:val="Emphasis"/>
        </w:rPr>
        <w:t>US-Russia relations</w:t>
      </w:r>
      <w:r w:rsidRPr="001E5133">
        <w:rPr>
          <w:sz w:val="16"/>
        </w:rPr>
        <w:t xml:space="preserve">. </w:t>
      </w:r>
      <w:r w:rsidRPr="008341CA">
        <w:rPr>
          <w:rStyle w:val="StyleUnderline"/>
        </w:rPr>
        <w:t xml:space="preserve">The US has long viewed Russia as a </w:t>
      </w:r>
      <w:r w:rsidRPr="00D62B59">
        <w:rPr>
          <w:rStyle w:val="Emphasis"/>
        </w:rPr>
        <w:t>security threat</w:t>
      </w:r>
      <w:r w:rsidRPr="008341CA">
        <w:rPr>
          <w:rStyle w:val="StyleUnderline"/>
        </w:rPr>
        <w:t xml:space="preserve"> and </w:t>
      </w:r>
      <w:r w:rsidRPr="00D62B59">
        <w:rPr>
          <w:rStyle w:val="Emphasis"/>
        </w:rPr>
        <w:t>adversary</w:t>
      </w:r>
      <w:r w:rsidRPr="001E5133">
        <w:rPr>
          <w:sz w:val="16"/>
        </w:rPr>
        <w:t>, a stance enshrined in official strategy documents, including the National Security Strategy (2017) and the National Defense Strategy (2018) during Trump’s first term, as well as the 2021 Interim National Security Strategic Guidance and the 2022 National Defense Strategy Report under Biden.</w:t>
      </w:r>
    </w:p>
    <w:p w14:paraId="69A1DB51" w14:textId="77777777" w:rsidR="00D90FFC" w:rsidRPr="001E5133" w:rsidRDefault="00D90FFC" w:rsidP="00D90FFC">
      <w:pPr>
        <w:rPr>
          <w:sz w:val="16"/>
        </w:rPr>
      </w:pPr>
      <w:r w:rsidRPr="008341CA">
        <w:rPr>
          <w:rStyle w:val="StyleUnderline"/>
        </w:rPr>
        <w:t xml:space="preserve">Since his return to office, however, </w:t>
      </w:r>
      <w:r w:rsidRPr="00D90FFC">
        <w:rPr>
          <w:rStyle w:val="StyleUnderline"/>
          <w:highlight w:val="cyan"/>
        </w:rPr>
        <w:t>Trump</w:t>
      </w:r>
      <w:r w:rsidRPr="008341CA">
        <w:rPr>
          <w:rStyle w:val="StyleUnderline"/>
        </w:rPr>
        <w:t>’s perspective has shifted</w:t>
      </w:r>
      <w:r w:rsidRPr="001E5133">
        <w:rPr>
          <w:sz w:val="16"/>
        </w:rPr>
        <w:t xml:space="preserve">. </w:t>
      </w:r>
      <w:r w:rsidRPr="008341CA">
        <w:rPr>
          <w:rStyle w:val="StyleUnderline"/>
        </w:rPr>
        <w:t xml:space="preserve">He now </w:t>
      </w:r>
      <w:r w:rsidRPr="00D90FFC">
        <w:rPr>
          <w:rStyle w:val="StyleUnderline"/>
          <w:highlight w:val="cyan"/>
        </w:rPr>
        <w:t xml:space="preserve">downplays Russia’s </w:t>
      </w:r>
      <w:r w:rsidRPr="00D90FFC">
        <w:rPr>
          <w:rStyle w:val="Emphasis"/>
          <w:highlight w:val="cyan"/>
        </w:rPr>
        <w:t>security threat</w:t>
      </w:r>
      <w:r w:rsidRPr="00D90FFC">
        <w:rPr>
          <w:rStyle w:val="StyleUnderline"/>
          <w:highlight w:val="cyan"/>
        </w:rPr>
        <w:t xml:space="preserve"> to the U</w:t>
      </w:r>
      <w:r w:rsidRPr="001E5133">
        <w:rPr>
          <w:sz w:val="16"/>
        </w:rPr>
        <w:t xml:space="preserve">nited </w:t>
      </w:r>
      <w:r w:rsidRPr="00D90FFC">
        <w:rPr>
          <w:rStyle w:val="StyleUnderline"/>
          <w:highlight w:val="cyan"/>
        </w:rPr>
        <w:t>S</w:t>
      </w:r>
      <w:r w:rsidRPr="001E5133">
        <w:rPr>
          <w:sz w:val="16"/>
        </w:rPr>
        <w:t xml:space="preserve">tates, viewing Russia primarily as a threat to Europe. America’s new Secretary of Defense, Pete Hegseth, speaking at a meeting of the Ukrainian Defense Contact Group in December 2024, stated that the US security focus would shift from Europe to the Asia-Pacific, with Europe taking primary responsibility for its own security. This indicates that while the Trump administration has not yet formally redefined Russia’s security threat, </w:t>
      </w:r>
      <w:r w:rsidRPr="008341CA">
        <w:rPr>
          <w:rStyle w:val="StyleUnderline"/>
        </w:rPr>
        <w:t>the trend is clear</w:t>
      </w:r>
      <w:r w:rsidRPr="001E5133">
        <w:rPr>
          <w:sz w:val="16"/>
        </w:rPr>
        <w:t xml:space="preserve">: </w:t>
      </w:r>
      <w:r w:rsidRPr="00D90FFC">
        <w:rPr>
          <w:rStyle w:val="StyleUnderline"/>
          <w:highlight w:val="cyan"/>
        </w:rPr>
        <w:t xml:space="preserve">Russia’s </w:t>
      </w:r>
      <w:r w:rsidRPr="00D90FFC">
        <w:rPr>
          <w:rStyle w:val="Emphasis"/>
          <w:highlight w:val="cyan"/>
        </w:rPr>
        <w:t>perceived threat</w:t>
      </w:r>
      <w:r w:rsidRPr="00D90FFC">
        <w:rPr>
          <w:rStyle w:val="StyleUnderline"/>
          <w:highlight w:val="cyan"/>
        </w:rPr>
        <w:t xml:space="preserve"> to the </w:t>
      </w:r>
      <w:r w:rsidRPr="00D90FFC">
        <w:rPr>
          <w:rStyle w:val="Emphasis"/>
          <w:highlight w:val="cyan"/>
        </w:rPr>
        <w:t>US</w:t>
      </w:r>
      <w:r w:rsidRPr="00D90FFC">
        <w:rPr>
          <w:rStyle w:val="StyleUnderline"/>
          <w:highlight w:val="cyan"/>
        </w:rPr>
        <w:t xml:space="preserve"> has diminished</w:t>
      </w:r>
      <w:r w:rsidRPr="001E5133">
        <w:rPr>
          <w:sz w:val="16"/>
        </w:rPr>
        <w:t xml:space="preserve">. If the Russia-Ukraine conflict can be resolved through a peace agreement, it would further reinforce this shift. Although both China and Russia are officially defined as security threats by the US, China is considered a “comprehensive and persistent threat,” while Russia is seen as an “acute threat,” largely due to the ongoing war in Ukraine. Should the war end, Russia’s perceived threat level would likely decrease further. </w:t>
      </w:r>
    </w:p>
    <w:p w14:paraId="01679543" w14:textId="77777777" w:rsidR="00D90FFC" w:rsidRPr="001E5133" w:rsidRDefault="00D90FFC" w:rsidP="00D90FFC">
      <w:pPr>
        <w:rPr>
          <w:sz w:val="16"/>
        </w:rPr>
      </w:pPr>
      <w:r w:rsidRPr="001E5133">
        <w:rPr>
          <w:sz w:val="16"/>
        </w:rPr>
        <w:t xml:space="preserve">To a certain extent, Trump has moved away from value-based diplomacy, a traditional pillar of American liberal foreign policy and a major source of tension in US-Russia relations. Value-based diplomacy is fundamentally incompatible with Russia’s diplomatic philosophy, leading to ideological and policy clashes between the two nations. The US often divides the world based on ideology, transcends international law, and interferes in other countries’ internal affairs under the guise of promoting democracy, even orchestrating “color revolutions” to legitimize the overthrow of governments. </w:t>
      </w:r>
    </w:p>
    <w:p w14:paraId="7DD5CEDA" w14:textId="77777777" w:rsidR="00D90FFC" w:rsidRPr="001E5133" w:rsidRDefault="00D90FFC" w:rsidP="00D90FFC">
      <w:pPr>
        <w:rPr>
          <w:sz w:val="16"/>
        </w:rPr>
      </w:pPr>
      <w:r w:rsidRPr="001E5133">
        <w:rPr>
          <w:sz w:val="16"/>
        </w:rPr>
        <w:t xml:space="preserve">It is important to note that value-based diplomacy is not purely ideological; it is also driven by geopolitical interests. The regimes targeted by “color revolutions” are often those disliked by the West, while the new governments that emerge are typically pro-Western. The West has labeled Russia an authoritarian state, opposing its values and branding it an “outcast” in the global political moral system. This has created an invisible barrier between the West and Russia. Trump, however, is notoriously dismissive of ideology in favor of practical interests. He is willing to engage with any country for mutual benefit and will not hesitate to confront any nation, regardless of its ideology, if interests conflict. In doing so, Trump has at least reduced the impact of ideological factors on US-Russia relations. </w:t>
      </w:r>
    </w:p>
    <w:p w14:paraId="0E6D8526" w14:textId="77777777" w:rsidR="00D90FFC" w:rsidRPr="008341CA" w:rsidRDefault="00D90FFC" w:rsidP="00D90FFC">
      <w:pPr>
        <w:rPr>
          <w:rStyle w:val="StyleUnderline"/>
        </w:rPr>
      </w:pPr>
      <w:r w:rsidRPr="008341CA">
        <w:rPr>
          <w:rStyle w:val="StyleUnderline"/>
        </w:rPr>
        <w:t xml:space="preserve">Since Trump’s return to office, </w:t>
      </w:r>
      <w:r w:rsidRPr="00D90FFC">
        <w:rPr>
          <w:rStyle w:val="Emphasis"/>
          <w:highlight w:val="cyan"/>
        </w:rPr>
        <w:t xml:space="preserve">there is a possibility </w:t>
      </w:r>
      <w:r w:rsidRPr="00D62B59">
        <w:rPr>
          <w:rStyle w:val="Emphasis"/>
        </w:rPr>
        <w:t xml:space="preserve">that </w:t>
      </w:r>
      <w:r w:rsidRPr="00D90FFC">
        <w:rPr>
          <w:rStyle w:val="Emphasis"/>
          <w:highlight w:val="cyan"/>
        </w:rPr>
        <w:t xml:space="preserve">Russia </w:t>
      </w:r>
      <w:r w:rsidRPr="00D62B59">
        <w:rPr>
          <w:rStyle w:val="Emphasis"/>
        </w:rPr>
        <w:t xml:space="preserve">and the United States </w:t>
      </w:r>
      <w:r w:rsidRPr="00D90FFC">
        <w:rPr>
          <w:rStyle w:val="Emphasis"/>
          <w:highlight w:val="cyan"/>
        </w:rPr>
        <w:t xml:space="preserve">could restart </w:t>
      </w:r>
      <w:r w:rsidRPr="00D62B59">
        <w:rPr>
          <w:rStyle w:val="Emphasis"/>
        </w:rPr>
        <w:t xml:space="preserve">strategic </w:t>
      </w:r>
      <w:r w:rsidRPr="00D90FFC">
        <w:rPr>
          <w:rStyle w:val="Emphasis"/>
          <w:highlight w:val="cyan"/>
        </w:rPr>
        <w:t xml:space="preserve">arms reduction </w:t>
      </w:r>
      <w:r w:rsidRPr="00D62B59">
        <w:rPr>
          <w:rStyle w:val="Emphasis"/>
        </w:rPr>
        <w:t>negotiations.</w:t>
      </w:r>
      <w:r w:rsidRPr="001E5133">
        <w:rPr>
          <w:sz w:val="16"/>
        </w:rPr>
        <w:t xml:space="preserve"> Nuclear arms control has long been a cornerstone of US-Russia security relations. The New START Treaty is set to expire in February 2026. Given the ongoing Russia-Ukraine conflict, negotiations on a new treaty have been stalled. </w:t>
      </w:r>
      <w:r w:rsidRPr="008341CA">
        <w:rPr>
          <w:rStyle w:val="StyleUnderline"/>
        </w:rPr>
        <w:t xml:space="preserve">If Russia and the US can resume talks and reach a new agreement, it would have a significant positive impact on easing tensions between the two nations. </w:t>
      </w:r>
    </w:p>
    <w:p w14:paraId="1A99BCBA" w14:textId="77777777" w:rsidR="00D90FFC" w:rsidRDefault="00D90FFC" w:rsidP="00D90FFC"/>
    <w:p w14:paraId="16E9EEB5" w14:textId="77777777" w:rsidR="00D90FFC" w:rsidRDefault="00D90FFC" w:rsidP="00D90FFC">
      <w:pPr>
        <w:pStyle w:val="Heading4"/>
      </w:pPr>
      <w:r w:rsidRPr="005E08C0">
        <w:t>Trumpian policy</w:t>
      </w:r>
      <w:r>
        <w:t xml:space="preserve"> is </w:t>
      </w:r>
      <w:r w:rsidRPr="003661CC">
        <w:rPr>
          <w:u w:val="single"/>
        </w:rPr>
        <w:t>pro-Russia</w:t>
      </w:r>
      <w:r>
        <w:t xml:space="preserve"> and is </w:t>
      </w:r>
      <w:r w:rsidRPr="003661CC">
        <w:rPr>
          <w:u w:val="single"/>
        </w:rPr>
        <w:t>reassuring</w:t>
      </w:r>
      <w:r>
        <w:t xml:space="preserve"> them---specifically with Ukraine.</w:t>
      </w:r>
    </w:p>
    <w:p w14:paraId="27776601" w14:textId="77777777" w:rsidR="00D90FFC" w:rsidRPr="00636979" w:rsidRDefault="00D90FFC" w:rsidP="00D90FFC">
      <w:r w:rsidRPr="00C13717">
        <w:rPr>
          <w:rStyle w:val="Style13ptBold"/>
        </w:rPr>
        <w:t>Huasheng 25</w:t>
      </w:r>
      <w:r>
        <w:t xml:space="preserve">, Professor, Fudan University; Senior Fellow of Beijing Club for International Dialogue. (Zhao, 3-14-2025, “The New ‘Reset’ of US-Russia Relations and Its Possible Prospects” </w:t>
      </w:r>
      <w:r w:rsidRPr="00EF7DC6">
        <w:t>https://valdaiclub.com/a/highlights/the-new-reset-of-us-russia-relations/</w:t>
      </w:r>
      <w:r>
        <w:t>) wtk</w:t>
      </w:r>
    </w:p>
    <w:p w14:paraId="2A90FC72" w14:textId="77777777" w:rsidR="00D90FFC" w:rsidRPr="003661CC" w:rsidRDefault="00D90FFC" w:rsidP="00D90FFC">
      <w:pPr>
        <w:rPr>
          <w:sz w:val="16"/>
        </w:rPr>
      </w:pPr>
      <w:r w:rsidRPr="00D90FFC">
        <w:rPr>
          <w:highlight w:val="cyan"/>
          <w:u w:val="single"/>
        </w:rPr>
        <w:t>Since</w:t>
      </w:r>
      <w:r w:rsidRPr="003661CC">
        <w:rPr>
          <w:sz w:val="16"/>
        </w:rPr>
        <w:t xml:space="preserve"> the </w:t>
      </w:r>
      <w:r w:rsidRPr="00D90FFC">
        <w:rPr>
          <w:rStyle w:val="Emphasis"/>
          <w:highlight w:val="cyan"/>
        </w:rPr>
        <w:t>Ukrain</w:t>
      </w:r>
      <w:r w:rsidRPr="003661CC">
        <w:rPr>
          <w:sz w:val="16"/>
        </w:rPr>
        <w:t xml:space="preserve">ian crisis, and especially since the outbreak of the Russian-Ukrainian conflict in 2022, </w:t>
      </w:r>
      <w:r w:rsidRPr="00792275">
        <w:rPr>
          <w:u w:val="single"/>
        </w:rPr>
        <w:t xml:space="preserve">US-Russia </w:t>
      </w:r>
      <w:r w:rsidRPr="00D90FFC">
        <w:rPr>
          <w:highlight w:val="cyan"/>
          <w:u w:val="single"/>
        </w:rPr>
        <w:t>relations</w:t>
      </w:r>
      <w:r w:rsidRPr="00792275">
        <w:rPr>
          <w:u w:val="single"/>
        </w:rPr>
        <w:t xml:space="preserve"> have been </w:t>
      </w:r>
      <w:r w:rsidRPr="00D90FFC">
        <w:rPr>
          <w:highlight w:val="cyan"/>
          <w:u w:val="single"/>
        </w:rPr>
        <w:t xml:space="preserve">on a </w:t>
      </w:r>
      <w:r w:rsidRPr="00D90FFC">
        <w:rPr>
          <w:rStyle w:val="Emphasis"/>
          <w:highlight w:val="cyan"/>
        </w:rPr>
        <w:t>downward spiral</w:t>
      </w:r>
      <w:r w:rsidRPr="003661CC">
        <w:rPr>
          <w:sz w:val="16"/>
        </w:rPr>
        <w:t xml:space="preserve">, a trajectory many believed would remain “stable” for a long time, even after the conflict’s end. </w:t>
      </w:r>
      <w:r w:rsidRPr="00D90FFC">
        <w:rPr>
          <w:highlight w:val="cyan"/>
          <w:u w:val="single"/>
        </w:rPr>
        <w:t>However</w:t>
      </w:r>
      <w:r w:rsidRPr="003661CC">
        <w:rPr>
          <w:sz w:val="16"/>
        </w:rPr>
        <w:t xml:space="preserve">, almost overnight, without any prior warning, the </w:t>
      </w:r>
      <w:r w:rsidRPr="00D90FFC">
        <w:rPr>
          <w:rStyle w:val="Emphasis"/>
          <w:highlight w:val="cyan"/>
        </w:rPr>
        <w:t>U</w:t>
      </w:r>
      <w:r w:rsidRPr="003661CC">
        <w:rPr>
          <w:sz w:val="16"/>
        </w:rPr>
        <w:t xml:space="preserve">nited </w:t>
      </w:r>
      <w:r w:rsidRPr="00D90FFC">
        <w:rPr>
          <w:rStyle w:val="Emphasis"/>
          <w:highlight w:val="cyan"/>
        </w:rPr>
        <w:t>S</w:t>
      </w:r>
      <w:r w:rsidRPr="003661CC">
        <w:rPr>
          <w:sz w:val="16"/>
        </w:rPr>
        <w:t xml:space="preserve">tates </w:t>
      </w:r>
      <w:r w:rsidRPr="00D90FFC">
        <w:rPr>
          <w:rStyle w:val="Emphasis"/>
          <w:highlight w:val="cyan"/>
        </w:rPr>
        <w:t>changed</w:t>
      </w:r>
      <w:r w:rsidRPr="00792275">
        <w:rPr>
          <w:u w:val="single"/>
        </w:rPr>
        <w:t xml:space="preserve"> its </w:t>
      </w:r>
      <w:r w:rsidRPr="00D90FFC">
        <w:rPr>
          <w:highlight w:val="cyan"/>
          <w:u w:val="single"/>
        </w:rPr>
        <w:t>policy</w:t>
      </w:r>
      <w:r w:rsidRPr="00792275">
        <w:rPr>
          <w:u w:val="single"/>
        </w:rPr>
        <w:t xml:space="preserve">, </w:t>
      </w:r>
      <w:r w:rsidRPr="00D90FFC">
        <w:rPr>
          <w:highlight w:val="cyan"/>
          <w:u w:val="single"/>
        </w:rPr>
        <w:t xml:space="preserve">initiated </w:t>
      </w:r>
      <w:r w:rsidRPr="00D90FFC">
        <w:rPr>
          <w:rStyle w:val="Emphasis"/>
          <w:highlight w:val="cyan"/>
        </w:rPr>
        <w:t>dialogue</w:t>
      </w:r>
      <w:r w:rsidRPr="00792275">
        <w:rPr>
          <w:u w:val="single"/>
        </w:rPr>
        <w:t xml:space="preserve"> with Russia, </w:t>
      </w:r>
      <w:r w:rsidRPr="00D90FFC">
        <w:rPr>
          <w:highlight w:val="cyan"/>
          <w:u w:val="single"/>
        </w:rPr>
        <w:t>and</w:t>
      </w:r>
      <w:r w:rsidRPr="00792275">
        <w:rPr>
          <w:u w:val="single"/>
        </w:rPr>
        <w:t xml:space="preserve"> quickly began efforts to </w:t>
      </w:r>
      <w:r w:rsidRPr="00D90FFC">
        <w:rPr>
          <w:rStyle w:val="Emphasis"/>
          <w:highlight w:val="cyan"/>
        </w:rPr>
        <w:t>restore</w:t>
      </w:r>
      <w:r w:rsidRPr="00D90FFC">
        <w:rPr>
          <w:highlight w:val="cyan"/>
          <w:u w:val="single"/>
        </w:rPr>
        <w:t xml:space="preserve"> relations</w:t>
      </w:r>
      <w:r w:rsidRPr="00792275">
        <w:rPr>
          <w:u w:val="single"/>
        </w:rPr>
        <w:t>.</w:t>
      </w:r>
      <w:r w:rsidRPr="003661CC">
        <w:rPr>
          <w:sz w:val="16"/>
        </w:rPr>
        <w:t xml:space="preserve"> Simultaneously, US-EU relations deteriorated, and Ukraine was effectively abandoned by the United States. In the history of great powers, such a sudden and subversive shift in a country’s diplomatic trajectory, without any fundamental changes in conditions, is extremely rare, though not unprecedented. This development defies the general laws of international politics. The changes in the United States have dramatically altered the international landscape and significantly transformed the course of Russian-American relations. </w:t>
      </w:r>
    </w:p>
    <w:p w14:paraId="17317137" w14:textId="77777777" w:rsidR="00D90FFC" w:rsidRPr="003661CC" w:rsidRDefault="00D90FFC" w:rsidP="00D90FFC">
      <w:pPr>
        <w:rPr>
          <w:sz w:val="16"/>
        </w:rPr>
      </w:pPr>
      <w:r w:rsidRPr="003661CC">
        <w:rPr>
          <w:sz w:val="16"/>
        </w:rPr>
        <w:t xml:space="preserve">US-Russia relations have experienced numerous ups and downs over the past three decades. In the early 1990s, under the enthusiastic efforts of Presidents Boris Yeltsin and Bill Clinton, the two nations entered a “honeymoon period,” and in 1993, they declared themselves strategic partners. However, this optimism was short-lived. Due to NATO’s eastward expansion, the Kosovo War, and disputes over Iran, Iraq, arms control, Chechnya, and other issues, US-Russian relations deteriorated into a “cold peace.” </w:t>
      </w:r>
    </w:p>
    <w:p w14:paraId="5ED10F9D" w14:textId="77777777" w:rsidR="00D90FFC" w:rsidRPr="003661CC" w:rsidRDefault="00D90FFC" w:rsidP="00D90FFC">
      <w:pPr>
        <w:rPr>
          <w:sz w:val="16"/>
        </w:rPr>
      </w:pPr>
      <w:r w:rsidRPr="003661CC">
        <w:rPr>
          <w:sz w:val="16"/>
        </w:rPr>
        <w:t xml:space="preserve">The inaugurations of George W. Bush Jr. and Vladimir Putin in 2000 renewed hopes for improved relations. Following the September 11 terrorist attacks in 2001, US-Russian relations warmed rapidly, reaching a level of near “comrades-in-arms.” In May 2002, George W. Bush Jr. visited Russia and announced a new strategic partnership between the two countries. However, this rapprochement did not last long. After the US launched the Iraq War in 2003, US-Russian relations cooled once again. </w:t>
      </w:r>
    </w:p>
    <w:p w14:paraId="1550E290" w14:textId="77777777" w:rsidR="00D90FFC" w:rsidRPr="003661CC" w:rsidRDefault="00D90FFC" w:rsidP="00D90FFC">
      <w:pPr>
        <w:rPr>
          <w:sz w:val="16"/>
        </w:rPr>
      </w:pPr>
      <w:r w:rsidRPr="003661CC">
        <w:rPr>
          <w:sz w:val="16"/>
        </w:rPr>
        <w:t xml:space="preserve">In 2008, both the United States and Russia underwent presidential transitions, with Barack Obama and Dmitry Medvedev assuming office. This renewed optimism in US-Russia relations led the Obama administration to propose a “reset” strategy. While relations improved slightly, the effort was underpowered and hesitant. The “reset” proved unsustainable even before Medvedev’s presidency ended and was definitively abandoned when Putin returned to the Kremlin in 2012. The Ukraine crisis followed, along with a series of conflicts and sanctions against Russia, driving US-Russian relations to a new low. </w:t>
      </w:r>
    </w:p>
    <w:p w14:paraId="5B1070B3" w14:textId="77777777" w:rsidR="00D90FFC" w:rsidRPr="003661CC" w:rsidRDefault="00D90FFC" w:rsidP="00D90FFC">
      <w:pPr>
        <w:rPr>
          <w:sz w:val="16"/>
        </w:rPr>
      </w:pPr>
      <w:r w:rsidRPr="003661CC">
        <w:rPr>
          <w:sz w:val="16"/>
        </w:rPr>
        <w:t xml:space="preserve">In 2017, Trump, who was widely perceived as sympathetic toward Russia, became the US president. Many predicted that he would usher in a new era for US-Russia relations. Contrary to these expectations, however, domestic political constraints in the United States not only prevented any improvement but further strained the relationship. The US began supplying weapons to Ukraine and imposed additional sanctions on Russia. During a heated exchange with Zelensky in the Oval Office on February 28, 2025, Trump proudly declared that while his predecessor had given Ukraine “sheets,” he had provided missiles. </w:t>
      </w:r>
    </w:p>
    <w:p w14:paraId="20C05A52" w14:textId="77777777" w:rsidR="00D90FFC" w:rsidRPr="003661CC" w:rsidRDefault="00D90FFC" w:rsidP="00D90FFC">
      <w:pPr>
        <w:rPr>
          <w:sz w:val="16"/>
        </w:rPr>
      </w:pPr>
      <w:r w:rsidRPr="003661CC">
        <w:rPr>
          <w:sz w:val="16"/>
        </w:rPr>
        <w:t>What, then, are the prospects for US-Russia relations this time? Will the two nations repeat the cycle of past failures, or will they break free from this seemingly fatalistic pattern?</w:t>
      </w:r>
    </w:p>
    <w:p w14:paraId="0E55C6B9" w14:textId="77777777" w:rsidR="00D90FFC" w:rsidRPr="00792275" w:rsidRDefault="00D90FFC" w:rsidP="00D90FFC">
      <w:pPr>
        <w:rPr>
          <w:u w:val="single"/>
        </w:rPr>
      </w:pPr>
      <w:r w:rsidRPr="00792275">
        <w:rPr>
          <w:u w:val="single"/>
        </w:rPr>
        <w:t xml:space="preserve">This </w:t>
      </w:r>
      <w:r w:rsidRPr="00D90FFC">
        <w:rPr>
          <w:rStyle w:val="Emphasis"/>
          <w:highlight w:val="cyan"/>
        </w:rPr>
        <w:t>latest shift</w:t>
      </w:r>
      <w:r w:rsidRPr="00792275">
        <w:rPr>
          <w:u w:val="single"/>
        </w:rPr>
        <w:t xml:space="preserve"> in US-Russia relations differs</w:t>
      </w:r>
      <w:r w:rsidRPr="003661CC">
        <w:rPr>
          <w:sz w:val="16"/>
        </w:rPr>
        <w:t xml:space="preserve"> from previous ones in several important ways, the most notable </w:t>
      </w:r>
      <w:r w:rsidRPr="00792275">
        <w:rPr>
          <w:u w:val="single"/>
        </w:rPr>
        <w:t xml:space="preserve">being that it has </w:t>
      </w:r>
      <w:r w:rsidRPr="00D90FFC">
        <w:rPr>
          <w:rStyle w:val="Emphasis"/>
          <w:highlight w:val="cyan"/>
        </w:rPr>
        <w:t>alleviated</w:t>
      </w:r>
      <w:r w:rsidRPr="00792275">
        <w:rPr>
          <w:u w:val="single"/>
        </w:rPr>
        <w:t xml:space="preserve"> some of the </w:t>
      </w:r>
      <w:r w:rsidRPr="00D90FFC">
        <w:rPr>
          <w:rStyle w:val="Emphasis"/>
          <w:highlight w:val="cyan"/>
        </w:rPr>
        <w:t>persistent contradictions</w:t>
      </w:r>
      <w:r w:rsidRPr="00792275">
        <w:rPr>
          <w:u w:val="single"/>
        </w:rPr>
        <w:t xml:space="preserve"> that have plagued the </w:t>
      </w:r>
      <w:r w:rsidRPr="008C6228">
        <w:rPr>
          <w:rStyle w:val="Emphasis"/>
        </w:rPr>
        <w:t>bilateral</w:t>
      </w:r>
      <w:r w:rsidRPr="00212ABD">
        <w:rPr>
          <w:rStyle w:val="Emphasis"/>
        </w:rPr>
        <w:t xml:space="preserve"> relationship</w:t>
      </w:r>
      <w:r w:rsidRPr="00792275">
        <w:rPr>
          <w:u w:val="single"/>
        </w:rPr>
        <w:t xml:space="preserve"> since the Cold War. </w:t>
      </w:r>
    </w:p>
    <w:p w14:paraId="0BB54CE6" w14:textId="77777777" w:rsidR="00D90FFC" w:rsidRPr="003661CC" w:rsidRDefault="00D90FFC" w:rsidP="00D90FFC">
      <w:pPr>
        <w:rPr>
          <w:sz w:val="16"/>
        </w:rPr>
      </w:pPr>
      <w:r w:rsidRPr="003661CC">
        <w:rPr>
          <w:sz w:val="16"/>
        </w:rPr>
        <w:t xml:space="preserve">Over the past 30 years, NATO’s eastward expansion has been the most significant obstacle in US-Russia relations. </w:t>
      </w:r>
      <w:r w:rsidRPr="00792275">
        <w:rPr>
          <w:u w:val="single"/>
        </w:rPr>
        <w:t>Russia</w:t>
      </w:r>
      <w:r w:rsidRPr="003661CC">
        <w:rPr>
          <w:sz w:val="16"/>
        </w:rPr>
        <w:t xml:space="preserve"> vehemently </w:t>
      </w:r>
      <w:r w:rsidRPr="00212ABD">
        <w:rPr>
          <w:rStyle w:val="Emphasis"/>
        </w:rPr>
        <w:t>opposes NATO</w:t>
      </w:r>
      <w:r w:rsidRPr="00792275">
        <w:rPr>
          <w:u w:val="single"/>
        </w:rPr>
        <w:t>’s expansion</w:t>
      </w:r>
      <w:r w:rsidRPr="003661CC">
        <w:rPr>
          <w:sz w:val="16"/>
        </w:rPr>
        <w:t xml:space="preserve">, viewing it as a strategic security threat, while NATO insists on continuing its enlargement. This has created an insurmountable barrier to improving US-Russian relations. The United States has been the primary driver of NATO’s expansion, often taking a more aggressive stance than Europe. At the 2008 NATO summit in Bucharest, it was President George W. Bush who pushed for Ukraine and Georgia to join the alliance, a move only thwarted by opposition from German Chancellor Angela Merkel and French President Nicolas Sarkozy. </w:t>
      </w:r>
    </w:p>
    <w:p w14:paraId="4553D50B" w14:textId="77777777" w:rsidR="00D90FFC" w:rsidRPr="003661CC" w:rsidRDefault="00D90FFC" w:rsidP="00D90FFC">
      <w:pPr>
        <w:rPr>
          <w:sz w:val="16"/>
        </w:rPr>
      </w:pPr>
      <w:r w:rsidRPr="00792275">
        <w:rPr>
          <w:u w:val="single"/>
        </w:rPr>
        <w:t>Now</w:t>
      </w:r>
      <w:r w:rsidRPr="003661CC">
        <w:rPr>
          <w:sz w:val="16"/>
        </w:rPr>
        <w:t xml:space="preserve">, the </w:t>
      </w:r>
      <w:r w:rsidRPr="00D90FFC">
        <w:rPr>
          <w:rStyle w:val="Emphasis"/>
          <w:highlight w:val="cyan"/>
        </w:rPr>
        <w:t>Trump</w:t>
      </w:r>
      <w:r w:rsidRPr="003661CC">
        <w:rPr>
          <w:sz w:val="16"/>
        </w:rPr>
        <w:t xml:space="preserve"> administration has </w:t>
      </w:r>
      <w:r w:rsidRPr="00D90FFC">
        <w:rPr>
          <w:highlight w:val="cyan"/>
          <w:u w:val="single"/>
        </w:rPr>
        <w:t>made</w:t>
      </w:r>
      <w:r w:rsidRPr="00792275">
        <w:rPr>
          <w:u w:val="single"/>
        </w:rPr>
        <w:t xml:space="preserve"> it </w:t>
      </w:r>
      <w:r w:rsidRPr="00D90FFC">
        <w:rPr>
          <w:highlight w:val="cyan"/>
          <w:u w:val="single"/>
        </w:rPr>
        <w:t>clear that Ukraine</w:t>
      </w:r>
      <w:r w:rsidRPr="00792275">
        <w:rPr>
          <w:u w:val="single"/>
        </w:rPr>
        <w:t xml:space="preserve"> is </w:t>
      </w:r>
      <w:r w:rsidRPr="00D90FFC">
        <w:rPr>
          <w:rStyle w:val="Emphasis"/>
          <w:highlight w:val="cyan"/>
        </w:rPr>
        <w:t>unlikely to join</w:t>
      </w:r>
      <w:r w:rsidRPr="00D90FFC">
        <w:rPr>
          <w:highlight w:val="cyan"/>
          <w:u w:val="single"/>
        </w:rPr>
        <w:t xml:space="preserve"> NATO</w:t>
      </w:r>
      <w:r w:rsidRPr="003661CC">
        <w:rPr>
          <w:sz w:val="16"/>
        </w:rPr>
        <w:t xml:space="preserve"> in the near future, effectively ruling out the possibility. While this does not fundamentally resolve the issue, it marks a significant shift. </w:t>
      </w:r>
      <w:r w:rsidRPr="00D90FFC">
        <w:rPr>
          <w:highlight w:val="cyan"/>
          <w:u w:val="single"/>
        </w:rPr>
        <w:t xml:space="preserve">Russia insists on </w:t>
      </w:r>
      <w:r w:rsidRPr="00D90FFC">
        <w:rPr>
          <w:rStyle w:val="Emphasis"/>
          <w:highlight w:val="cyan"/>
        </w:rPr>
        <w:t>formal guarantees</w:t>
      </w:r>
      <w:r w:rsidRPr="00792275">
        <w:rPr>
          <w:u w:val="single"/>
        </w:rPr>
        <w:t xml:space="preserve"> at the level of international law</w:t>
      </w:r>
      <w:r w:rsidRPr="003661CC">
        <w:rPr>
          <w:sz w:val="16"/>
        </w:rPr>
        <w:t xml:space="preserve">, which it wants included in any final peace treaty. The process of Ukraine’s accession to NATO has been ongoing since the 2008 Bucharest summit, and at the February 2025 Washington Summit commemorating NATO’s 75th anniversary, it was declared that Ukraine’s path to membership was “irreversible.” From Russia’s perspective, these political positions must be formally corrected. </w:t>
      </w:r>
    </w:p>
    <w:p w14:paraId="3C20D765" w14:textId="77777777" w:rsidR="00D90FFC" w:rsidRPr="003661CC" w:rsidRDefault="00D90FFC" w:rsidP="00D90FFC">
      <w:pPr>
        <w:rPr>
          <w:sz w:val="16"/>
        </w:rPr>
      </w:pPr>
      <w:r w:rsidRPr="003661CC">
        <w:rPr>
          <w:sz w:val="16"/>
        </w:rPr>
        <w:t xml:space="preserve">In any case, </w:t>
      </w:r>
      <w:r w:rsidRPr="00792275">
        <w:rPr>
          <w:u w:val="single"/>
        </w:rPr>
        <w:t xml:space="preserve">the </w:t>
      </w:r>
      <w:r w:rsidRPr="00D90FFC">
        <w:rPr>
          <w:highlight w:val="cyan"/>
          <w:u w:val="single"/>
        </w:rPr>
        <w:t>new</w:t>
      </w:r>
      <w:r w:rsidRPr="00792275">
        <w:rPr>
          <w:u w:val="single"/>
        </w:rPr>
        <w:t xml:space="preserve"> US </w:t>
      </w:r>
      <w:r w:rsidRPr="00D90FFC">
        <w:rPr>
          <w:highlight w:val="cyan"/>
          <w:u w:val="single"/>
        </w:rPr>
        <w:t>policy</w:t>
      </w:r>
      <w:r w:rsidRPr="00792275">
        <w:rPr>
          <w:u w:val="single"/>
        </w:rPr>
        <w:t xml:space="preserve"> has significantly </w:t>
      </w:r>
      <w:r w:rsidRPr="00D90FFC">
        <w:rPr>
          <w:rStyle w:val="Emphasis"/>
          <w:highlight w:val="cyan"/>
        </w:rPr>
        <w:t>eased tensions</w:t>
      </w:r>
      <w:r w:rsidRPr="00792275">
        <w:rPr>
          <w:u w:val="single"/>
        </w:rPr>
        <w:t xml:space="preserve"> between Russia</w:t>
      </w:r>
      <w:r w:rsidRPr="003661CC">
        <w:rPr>
          <w:sz w:val="16"/>
        </w:rPr>
        <w:t xml:space="preserve"> and the United States, raising hopes of removing one of the most contentious issues in their relationship. If Ukraine were to join a European-oriented military alliance in the future, the resulting conflict would primarily involve Russia and Europe, not Russia and the United States. Should NATO continue to fragment and weaken, or even disintegrate, the issue of NATO enlargement would naturally disappear from the US-Russia agenda. </w:t>
      </w:r>
    </w:p>
    <w:p w14:paraId="52F413B5" w14:textId="77777777" w:rsidR="00D90FFC" w:rsidRPr="003661CC" w:rsidRDefault="00D90FFC" w:rsidP="00D90FFC">
      <w:pPr>
        <w:rPr>
          <w:sz w:val="16"/>
        </w:rPr>
      </w:pPr>
      <w:r w:rsidRPr="00D90FFC">
        <w:rPr>
          <w:rStyle w:val="Emphasis"/>
          <w:highlight w:val="cyan"/>
        </w:rPr>
        <w:t>Security</w:t>
      </w:r>
      <w:r w:rsidRPr="00D90FFC">
        <w:rPr>
          <w:highlight w:val="cyan"/>
          <w:u w:val="single"/>
        </w:rPr>
        <w:t xml:space="preserve"> issues</w:t>
      </w:r>
      <w:r w:rsidRPr="00792275">
        <w:rPr>
          <w:u w:val="single"/>
        </w:rPr>
        <w:t xml:space="preserve"> have </w:t>
      </w:r>
      <w:r w:rsidRPr="00D90FFC">
        <w:rPr>
          <w:highlight w:val="cyan"/>
          <w:u w:val="single"/>
        </w:rPr>
        <w:t>always</w:t>
      </w:r>
      <w:r w:rsidRPr="00792275">
        <w:rPr>
          <w:u w:val="single"/>
        </w:rPr>
        <w:t xml:space="preserve"> been </w:t>
      </w:r>
      <w:r w:rsidRPr="00D90FFC">
        <w:rPr>
          <w:rStyle w:val="Emphasis"/>
          <w:highlight w:val="cyan"/>
        </w:rPr>
        <w:t>central</w:t>
      </w:r>
      <w:r w:rsidRPr="00792275">
        <w:rPr>
          <w:u w:val="single"/>
        </w:rPr>
        <w:t xml:space="preserve"> to US-Russia relations</w:t>
      </w:r>
      <w:r w:rsidRPr="003661CC">
        <w:rPr>
          <w:sz w:val="16"/>
        </w:rPr>
        <w:t>. The US has long viewed Russia as a security threat and adversary, a stance enshrined in official strategy documents, including the National Security Strategy (2017) and the National Defense Strategy (2018) during Trump’s first term, as well as the 2021 Interim National Security Strategic Guidance and the 2022 National Defense Strategy Report under Biden.</w:t>
      </w:r>
    </w:p>
    <w:p w14:paraId="78A4F4AC" w14:textId="77777777" w:rsidR="00D90FFC" w:rsidRPr="003661CC" w:rsidRDefault="00D90FFC" w:rsidP="00D90FFC">
      <w:pPr>
        <w:rPr>
          <w:sz w:val="16"/>
        </w:rPr>
      </w:pPr>
      <w:r w:rsidRPr="003661CC">
        <w:rPr>
          <w:sz w:val="16"/>
        </w:rPr>
        <w:t xml:space="preserve">Since his return to office, however, Trump’s perspective has shifted. He now downplays Russia’s security threat to the United States, viewing Russia primarily as a threat to Europe. America’s new Secretary of Defense, Pete Hegseth, speaking at a meeting of the Ukrainian Defense Contact Group in December 2024, stated that the US security focus would shift from Europe to the Asia-Pacific, with Europe taking primary responsibility for its own security. This indicates that while the Trump administration has not yet formally redefined Russia’s security threat, the trend is clear: Russia’s perceived threat to the US has diminished. If the Russia-Ukraine conflict can be resolved through a peace agreement, it would further reinforce this shift. Although both China and Russia are officially defined as security threats by the US, China is considered a “comprehensive and persistent threat,” while Russia is seen as an “acute threat,” largely due to the ongoing war in Ukraine. Should the war end, Russia’s perceived threat level would likely decrease further. </w:t>
      </w:r>
    </w:p>
    <w:p w14:paraId="6B4B563B" w14:textId="77777777" w:rsidR="00D90FFC" w:rsidRPr="003661CC" w:rsidRDefault="00D90FFC" w:rsidP="00D90FFC">
      <w:pPr>
        <w:rPr>
          <w:sz w:val="16"/>
        </w:rPr>
      </w:pPr>
      <w:r w:rsidRPr="003661CC">
        <w:rPr>
          <w:sz w:val="16"/>
        </w:rPr>
        <w:t xml:space="preserve">To a certain extent, Trump has moved away from value-based diplomacy, a traditional pillar of American liberal foreign policy and a major source of tension in US-Russia relations. Value-based diplomacy is fundamentally incompatible with Russia’s diplomatic philosophy, leading to ideological and policy clashes between the two nations. The US often divides the world based on ideology, transcends international law, and interferes in other countries’ internal affairs under the guise of promoting democracy, even orchestrating “color revolutions” to legitimize the overthrow of governments. </w:t>
      </w:r>
    </w:p>
    <w:p w14:paraId="4437F6EA" w14:textId="77777777" w:rsidR="00D90FFC" w:rsidRDefault="00D90FFC" w:rsidP="00D90FFC">
      <w:pPr>
        <w:rPr>
          <w:sz w:val="16"/>
        </w:rPr>
      </w:pPr>
      <w:r w:rsidRPr="003661CC">
        <w:rPr>
          <w:sz w:val="16"/>
        </w:rPr>
        <w:t xml:space="preserve">It is important to note that value-based diplomacy is not purely ideological; it is also driven by geopolitical interests. The regimes targeted by “color revolutions” are often those disliked by the West, while the new governments that emerge are typically pro-Western. The West has labeled Russia an authoritarian state, opposing its values and branding it an “outcast” in the global political moral system. This has created an invisible barrier between the West and Russia. Trump, however, is notoriously dismissive of ideology in favor of practical interests. He is willing to engage with any country for mutual benefit and will not hesitate to confront any nation, regardless of its ideology, if interests conflict. In doing so, Trump has at least reduced the impact of ideological factors on US-Russia relations. </w:t>
      </w:r>
    </w:p>
    <w:p w14:paraId="320854FD" w14:textId="77777777" w:rsidR="00D90FFC" w:rsidRPr="00C64FE1" w:rsidRDefault="00D90FFC" w:rsidP="00D90FFC">
      <w:pPr>
        <w:pStyle w:val="Heading4"/>
      </w:pPr>
      <w:r>
        <w:t xml:space="preserve">There are </w:t>
      </w:r>
      <w:r>
        <w:rPr>
          <w:u w:val="single"/>
        </w:rPr>
        <w:t>no disputes</w:t>
      </w:r>
      <w:r>
        <w:t>.</w:t>
      </w:r>
    </w:p>
    <w:p w14:paraId="04B1298F" w14:textId="77777777" w:rsidR="00D90FFC" w:rsidRDefault="00D90FFC" w:rsidP="00D90FFC">
      <w:r w:rsidRPr="008341CA">
        <w:rPr>
          <w:rStyle w:val="Style13ptBold"/>
        </w:rPr>
        <w:t>Valberg ’24</w:t>
      </w:r>
      <w:r>
        <w:t xml:space="preserve"> [Anna; January;</w:t>
      </w:r>
      <w:r w:rsidRPr="00A43AE3">
        <w:t xml:space="preserve"> </w:t>
      </w:r>
      <w:r>
        <w:t>head of communications for the Fridtjof Nansen Institute, citing Andreas Østhagen, senior researcher at the Fridtjof Nansen Institute who studies Arctic geopolitics; “War in the Arctic? Researchers debunk three myths about the High North.”</w:t>
      </w:r>
      <w:r w:rsidRPr="00A43AE3">
        <w:t xml:space="preserve"> https://partner.sciencenorway.no/arctic-climate-conflict/war-in-the-arctic-researchers-debunk-three-myths-about-the-high-north/2314629</w:t>
      </w:r>
      <w:r>
        <w:t>]</w:t>
      </w:r>
    </w:p>
    <w:p w14:paraId="1B93F68B" w14:textId="77777777" w:rsidR="00D90FFC" w:rsidRPr="001E5133" w:rsidRDefault="00D90FFC" w:rsidP="00D90FFC">
      <w:pPr>
        <w:rPr>
          <w:sz w:val="16"/>
        </w:rPr>
      </w:pPr>
      <w:r w:rsidRPr="001E5133">
        <w:rPr>
          <w:sz w:val="16"/>
        </w:rPr>
        <w:t>Myth 1: The possibility of war in the Arctic</w:t>
      </w:r>
    </w:p>
    <w:p w14:paraId="1665F0B0" w14:textId="77777777" w:rsidR="00D90FFC" w:rsidRPr="001E5133" w:rsidRDefault="00D90FFC" w:rsidP="00D90FFC">
      <w:pPr>
        <w:rPr>
          <w:sz w:val="16"/>
        </w:rPr>
      </w:pPr>
      <w:r w:rsidRPr="001E5133">
        <w:rPr>
          <w:sz w:val="16"/>
        </w:rPr>
        <w:t xml:space="preserve">Østhagen, addressing the misconception of imminent war in the Arctic, explains that the </w:t>
      </w:r>
      <w:r w:rsidRPr="00D90FFC">
        <w:rPr>
          <w:rStyle w:val="Emphasis"/>
          <w:highlight w:val="cyan"/>
        </w:rPr>
        <w:t>conditions</w:t>
      </w:r>
      <w:r w:rsidRPr="00D90FFC">
        <w:rPr>
          <w:rStyle w:val="StyleUnderline"/>
          <w:highlight w:val="cyan"/>
        </w:rPr>
        <w:t xml:space="preserve"> in the </w:t>
      </w:r>
      <w:r w:rsidRPr="00D90FFC">
        <w:rPr>
          <w:rStyle w:val="Emphasis"/>
          <w:highlight w:val="cyan"/>
        </w:rPr>
        <w:t>Arctic</w:t>
      </w:r>
      <w:r w:rsidRPr="00D90FFC">
        <w:rPr>
          <w:rStyle w:val="StyleUnderline"/>
          <w:highlight w:val="cyan"/>
        </w:rPr>
        <w:t xml:space="preserve"> are</w:t>
      </w:r>
      <w:r w:rsidRPr="001E5133">
        <w:rPr>
          <w:sz w:val="16"/>
        </w:rPr>
        <w:t xml:space="preserve"> often more </w:t>
      </w:r>
      <w:r w:rsidRPr="00D90FFC">
        <w:rPr>
          <w:rStyle w:val="Emphasis"/>
          <w:highlight w:val="cyan"/>
        </w:rPr>
        <w:t>stable and transparent</w:t>
      </w:r>
      <w:r w:rsidRPr="001E5133">
        <w:rPr>
          <w:sz w:val="16"/>
        </w:rPr>
        <w:t xml:space="preserve"> than many assume. </w:t>
      </w:r>
    </w:p>
    <w:p w14:paraId="5FCF60A2" w14:textId="77777777" w:rsidR="00D90FFC" w:rsidRPr="001E5133" w:rsidRDefault="00D90FFC" w:rsidP="00D90FFC">
      <w:pPr>
        <w:rPr>
          <w:sz w:val="16"/>
        </w:rPr>
      </w:pPr>
      <w:r w:rsidRPr="00D90FFC">
        <w:rPr>
          <w:rStyle w:val="StyleUnderline"/>
          <w:highlight w:val="cyan"/>
        </w:rPr>
        <w:t xml:space="preserve">Conflict is not </w:t>
      </w:r>
      <w:r w:rsidRPr="00D90FFC">
        <w:rPr>
          <w:rStyle w:val="Emphasis"/>
          <w:highlight w:val="cyan"/>
        </w:rPr>
        <w:t>easily triggered</w:t>
      </w:r>
      <w:r w:rsidRPr="00D90FFC">
        <w:rPr>
          <w:rStyle w:val="StyleUnderline"/>
          <w:highlight w:val="cyan"/>
        </w:rPr>
        <w:t xml:space="preserve">, considering the </w:t>
      </w:r>
      <w:r w:rsidRPr="00D90FFC">
        <w:rPr>
          <w:rStyle w:val="Emphasis"/>
          <w:highlight w:val="cyan"/>
        </w:rPr>
        <w:t>vast areas</w:t>
      </w:r>
      <w:r w:rsidRPr="001E5133">
        <w:rPr>
          <w:sz w:val="16"/>
        </w:rPr>
        <w:t xml:space="preserve"> and diverse countries involved. Østhagen emphasises the enormity of the Arctic, which encompasses eight countries, four million people, and extensive ocean areas. The countries include Russia, the Nordic states, the USA, and Canada. </w:t>
      </w:r>
    </w:p>
    <w:p w14:paraId="31BB18BE" w14:textId="77777777" w:rsidR="00D90FFC" w:rsidRPr="001E5133" w:rsidRDefault="00D90FFC" w:rsidP="00D90FFC">
      <w:pPr>
        <w:rPr>
          <w:sz w:val="16"/>
        </w:rPr>
      </w:pPr>
      <w:r w:rsidRPr="001E5133">
        <w:rPr>
          <w:sz w:val="16"/>
        </w:rPr>
        <w:t>He notes that the significant Russian presence – with almost half of the Arctic landmass under Russian control – influences perceptions of geopolitics in the North.</w:t>
      </w:r>
    </w:p>
    <w:p w14:paraId="71B10E75" w14:textId="77777777" w:rsidR="00D90FFC" w:rsidRPr="001E5133" w:rsidRDefault="00D90FFC" w:rsidP="00D90FFC">
      <w:pPr>
        <w:rPr>
          <w:sz w:val="16"/>
        </w:rPr>
      </w:pPr>
      <w:r w:rsidRPr="001E5133">
        <w:rPr>
          <w:sz w:val="16"/>
        </w:rPr>
        <w:t xml:space="preserve">Iver B. Neumann, a Russia researcher and director at the FNI, concurs that </w:t>
      </w:r>
      <w:r w:rsidRPr="008341CA">
        <w:rPr>
          <w:rStyle w:val="StyleUnderline"/>
        </w:rPr>
        <w:t>the Arctic is less likely to witness armed conflict than other global locations.</w:t>
      </w:r>
      <w:r w:rsidRPr="001E5133">
        <w:rPr>
          <w:sz w:val="16"/>
        </w:rPr>
        <w:t xml:space="preserve"> </w:t>
      </w:r>
    </w:p>
    <w:p w14:paraId="30848BC0" w14:textId="77777777" w:rsidR="00D90FFC" w:rsidRPr="001E5133" w:rsidRDefault="00D90FFC" w:rsidP="00D90FFC">
      <w:pPr>
        <w:rPr>
          <w:sz w:val="16"/>
        </w:rPr>
      </w:pPr>
      <w:r w:rsidRPr="001E5133">
        <w:rPr>
          <w:sz w:val="16"/>
        </w:rPr>
        <w:t>He believes the primary driver for military conflict in the Arctic is Russia's use of Murmansk as a base for nuclear weapons.</w:t>
      </w:r>
    </w:p>
    <w:p w14:paraId="67F21825" w14:textId="77777777" w:rsidR="00D90FFC" w:rsidRPr="001E5133" w:rsidRDefault="00D90FFC" w:rsidP="00D90FFC">
      <w:pPr>
        <w:rPr>
          <w:sz w:val="16"/>
        </w:rPr>
      </w:pPr>
      <w:r w:rsidRPr="001E5133">
        <w:rPr>
          <w:sz w:val="16"/>
        </w:rPr>
        <w:t>“There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w:t>
      </w:r>
    </w:p>
    <w:p w14:paraId="4D9523A6" w14:textId="77777777" w:rsidR="00D90FFC" w:rsidRPr="001E5133" w:rsidRDefault="00D90FFC" w:rsidP="00D90FFC">
      <w:pPr>
        <w:rPr>
          <w:sz w:val="16"/>
        </w:rPr>
      </w:pPr>
      <w:r w:rsidRPr="001E5133">
        <w:rPr>
          <w:sz w:val="16"/>
        </w:rPr>
        <w:t>Neumann advises caution in responding to Russia's desire for global attention and military control, stressing the importance of Norway maintaining a cool head, enforcing sovereignty, and not succumbing to intimidation.</w:t>
      </w:r>
    </w:p>
    <w:p w14:paraId="6D8579D5" w14:textId="77777777" w:rsidR="00D90FFC" w:rsidRPr="001E5133" w:rsidRDefault="00D90FFC" w:rsidP="00D90FFC">
      <w:pPr>
        <w:rPr>
          <w:sz w:val="16"/>
        </w:rPr>
      </w:pPr>
      <w:r w:rsidRPr="001E5133">
        <w:rPr>
          <w:sz w:val="16"/>
        </w:rPr>
        <w:t>Myth 2: Unresolved borders and a race for resources</w:t>
      </w:r>
    </w:p>
    <w:p w14:paraId="349FDB1D" w14:textId="77777777" w:rsidR="00D90FFC" w:rsidRPr="001E5133" w:rsidRDefault="00D90FFC" w:rsidP="00D90FFC">
      <w:pPr>
        <w:rPr>
          <w:sz w:val="16"/>
        </w:rPr>
      </w:pPr>
      <w:r w:rsidRPr="008341CA">
        <w:rPr>
          <w:rStyle w:val="StyleUnderline"/>
        </w:rPr>
        <w:t>As the Arctic becomes more accessible</w:t>
      </w:r>
      <w:r w:rsidRPr="001E5133">
        <w:rPr>
          <w:sz w:val="16"/>
        </w:rPr>
        <w:t xml:space="preserve"> due to melting sea ice because of climate change</w:t>
      </w:r>
      <w:r w:rsidRPr="00D90FFC">
        <w:rPr>
          <w:sz w:val="16"/>
          <w:highlight w:val="cyan"/>
        </w:rPr>
        <w:t xml:space="preserve">, </w:t>
      </w:r>
      <w:r w:rsidRPr="00D90FFC">
        <w:rPr>
          <w:rStyle w:val="Emphasis"/>
          <w:highlight w:val="cyan"/>
        </w:rPr>
        <w:t>a common myth</w:t>
      </w:r>
      <w:r w:rsidRPr="00D90FFC">
        <w:rPr>
          <w:sz w:val="16"/>
          <w:highlight w:val="cyan"/>
        </w:rPr>
        <w:t xml:space="preserve"> </w:t>
      </w:r>
      <w:r w:rsidRPr="00D90FFC">
        <w:rPr>
          <w:rStyle w:val="StyleUnderline"/>
          <w:highlight w:val="cyan"/>
        </w:rPr>
        <w:t xml:space="preserve">suggests a </w:t>
      </w:r>
      <w:r w:rsidRPr="00D90FFC">
        <w:rPr>
          <w:rStyle w:val="Emphasis"/>
          <w:highlight w:val="cyan"/>
        </w:rPr>
        <w:t>scramble</w:t>
      </w:r>
      <w:r w:rsidRPr="00D90FFC">
        <w:rPr>
          <w:rStyle w:val="StyleUnderline"/>
          <w:highlight w:val="cyan"/>
        </w:rPr>
        <w:t xml:space="preserve"> for </w:t>
      </w:r>
      <w:r w:rsidRPr="00D90FFC">
        <w:rPr>
          <w:rStyle w:val="Emphasis"/>
          <w:highlight w:val="cyan"/>
        </w:rPr>
        <w:t>resources</w:t>
      </w:r>
      <w:r w:rsidRPr="001E5133">
        <w:rPr>
          <w:sz w:val="16"/>
        </w:rPr>
        <w:t xml:space="preserve"> and land in the North will occur. </w:t>
      </w:r>
    </w:p>
    <w:p w14:paraId="73A5AF3D" w14:textId="77777777" w:rsidR="00D90FFC" w:rsidRPr="001E5133" w:rsidRDefault="00D90FFC" w:rsidP="00D90FFC">
      <w:pPr>
        <w:rPr>
          <w:sz w:val="16"/>
        </w:rPr>
      </w:pPr>
      <w:r w:rsidRPr="00D90FFC">
        <w:rPr>
          <w:rStyle w:val="StyleUnderline"/>
          <w:highlight w:val="cyan"/>
        </w:rPr>
        <w:t>But</w:t>
      </w:r>
      <w:r w:rsidRPr="001E5133">
        <w:rPr>
          <w:sz w:val="16"/>
        </w:rPr>
        <w:t xml:space="preserve"> Østhagen clarifies that, unlike in other parts of the world, </w:t>
      </w:r>
      <w:r w:rsidRPr="00D90FFC">
        <w:rPr>
          <w:rStyle w:val="StyleUnderline"/>
          <w:highlight w:val="cyan"/>
        </w:rPr>
        <w:t>there are</w:t>
      </w:r>
      <w:r w:rsidRPr="001E5133">
        <w:rPr>
          <w:sz w:val="16"/>
        </w:rPr>
        <w:t xml:space="preserve"> almost </w:t>
      </w:r>
      <w:r w:rsidRPr="00D90FFC">
        <w:rPr>
          <w:rStyle w:val="Emphasis"/>
          <w:highlight w:val="cyan"/>
        </w:rPr>
        <w:t>no disputes</w:t>
      </w:r>
      <w:r w:rsidRPr="00D90FFC">
        <w:rPr>
          <w:sz w:val="16"/>
          <w:highlight w:val="cyan"/>
        </w:rPr>
        <w:t xml:space="preserve"> </w:t>
      </w:r>
      <w:r w:rsidRPr="00D90FFC">
        <w:rPr>
          <w:rStyle w:val="StyleUnderline"/>
          <w:highlight w:val="cyan"/>
        </w:rPr>
        <w:t>over Arctic borders</w:t>
      </w:r>
      <w:r w:rsidRPr="00D90FFC">
        <w:rPr>
          <w:sz w:val="16"/>
          <w:highlight w:val="cyan"/>
        </w:rPr>
        <w:t>.</w:t>
      </w:r>
    </w:p>
    <w:p w14:paraId="3640B0D8" w14:textId="77777777" w:rsidR="00D90FFC" w:rsidRPr="001E5133" w:rsidRDefault="00D90FFC" w:rsidP="00D90FFC">
      <w:pPr>
        <w:rPr>
          <w:sz w:val="16"/>
        </w:rPr>
      </w:pPr>
      <w:r w:rsidRPr="001E5133">
        <w:rPr>
          <w:sz w:val="16"/>
        </w:rPr>
        <w:t>“</w:t>
      </w:r>
      <w:r w:rsidRPr="00D62B59">
        <w:rPr>
          <w:rStyle w:val="Emphasis"/>
        </w:rPr>
        <w:t>All the borders are settled</w:t>
      </w:r>
      <w:r w:rsidRPr="001E5133">
        <w:rPr>
          <w:sz w:val="16"/>
        </w:rPr>
        <w:t xml:space="preserve">,” he says, noting that the last conflict between Canada and Greenland was resolved in 2022. </w:t>
      </w:r>
    </w:p>
    <w:p w14:paraId="6ACD27B5" w14:textId="77777777" w:rsidR="00D90FFC" w:rsidRPr="001E5133" w:rsidRDefault="00D90FFC" w:rsidP="00D90FFC">
      <w:pPr>
        <w:rPr>
          <w:sz w:val="16"/>
        </w:rPr>
      </w:pPr>
      <w:r w:rsidRPr="008341CA">
        <w:rPr>
          <w:rStyle w:val="StyleUnderline"/>
        </w:rPr>
        <w:t>Maritime boundaries are key for resource management and potential conflict</w:t>
      </w:r>
      <w:r w:rsidRPr="001E5133">
        <w:rPr>
          <w:sz w:val="16"/>
        </w:rPr>
        <w:t xml:space="preserve">. Law of the sea grants coastal states sovereign rights for resource exploitation in their economic zones. </w:t>
      </w:r>
    </w:p>
    <w:p w14:paraId="5B793168" w14:textId="77777777" w:rsidR="00D90FFC" w:rsidRPr="001E5133" w:rsidRDefault="00D90FFC" w:rsidP="00D90FFC">
      <w:pPr>
        <w:rPr>
          <w:sz w:val="16"/>
        </w:rPr>
      </w:pPr>
      <w:r w:rsidRPr="001E5133">
        <w:rPr>
          <w:sz w:val="16"/>
        </w:rPr>
        <w:t xml:space="preserve">In the Arctic, </w:t>
      </w:r>
      <w:r w:rsidRPr="00D90FFC">
        <w:rPr>
          <w:rStyle w:val="StyleUnderline"/>
          <w:highlight w:val="cyan"/>
        </w:rPr>
        <w:t>only one</w:t>
      </w:r>
      <w:r w:rsidRPr="008341CA">
        <w:rPr>
          <w:rStyle w:val="StyleUnderline"/>
        </w:rPr>
        <w:t xml:space="preserve"> maritime </w:t>
      </w:r>
      <w:r w:rsidRPr="00D90FFC">
        <w:rPr>
          <w:rStyle w:val="Emphasis"/>
          <w:highlight w:val="cyan"/>
        </w:rPr>
        <w:t>boundary</w:t>
      </w:r>
      <w:r w:rsidRPr="00D90FFC">
        <w:rPr>
          <w:rStyle w:val="StyleUnderline"/>
          <w:highlight w:val="cyan"/>
        </w:rPr>
        <w:t xml:space="preserve"> remains </w:t>
      </w:r>
      <w:r w:rsidRPr="00D90FFC">
        <w:rPr>
          <w:rStyle w:val="Emphasis"/>
          <w:highlight w:val="cyan"/>
        </w:rPr>
        <w:t>unresolve</w:t>
      </w:r>
      <w:r w:rsidRPr="008341CA">
        <w:rPr>
          <w:rStyle w:val="StyleUnderline"/>
        </w:rPr>
        <w:t xml:space="preserve">. It is </w:t>
      </w:r>
      <w:r w:rsidRPr="00D90FFC">
        <w:rPr>
          <w:rStyle w:val="StyleUnderline"/>
          <w:highlight w:val="cyan"/>
        </w:rPr>
        <w:t>between the</w:t>
      </w:r>
      <w:r w:rsidRPr="008341CA">
        <w:rPr>
          <w:rStyle w:val="StyleUnderline"/>
        </w:rPr>
        <w:t xml:space="preserve"> </w:t>
      </w:r>
      <w:r w:rsidRPr="00D90FFC">
        <w:rPr>
          <w:rStyle w:val="Emphasis"/>
          <w:highlight w:val="cyan"/>
        </w:rPr>
        <w:t>US</w:t>
      </w:r>
      <w:r w:rsidRPr="008341CA">
        <w:rPr>
          <w:rStyle w:val="StyleUnderline"/>
        </w:rPr>
        <w:t xml:space="preserve">A </w:t>
      </w:r>
      <w:r w:rsidRPr="00D90FFC">
        <w:rPr>
          <w:rStyle w:val="StyleUnderline"/>
          <w:highlight w:val="cyan"/>
        </w:rPr>
        <w:t xml:space="preserve">and </w:t>
      </w:r>
      <w:r w:rsidRPr="00D90FFC">
        <w:rPr>
          <w:rStyle w:val="Emphasis"/>
          <w:highlight w:val="cyan"/>
        </w:rPr>
        <w:t>Canada</w:t>
      </w:r>
      <w:r w:rsidRPr="008341CA">
        <w:rPr>
          <w:rStyle w:val="StyleUnderline"/>
        </w:rPr>
        <w:t xml:space="preserve"> – </w:t>
      </w:r>
      <w:r w:rsidRPr="00D90FFC">
        <w:rPr>
          <w:rStyle w:val="StyleUnderline"/>
          <w:highlight w:val="cyan"/>
        </w:rPr>
        <w:t>two</w:t>
      </w:r>
      <w:r w:rsidRPr="008341CA">
        <w:rPr>
          <w:rStyle w:val="StyleUnderline"/>
        </w:rPr>
        <w:t xml:space="preserve"> </w:t>
      </w:r>
      <w:r w:rsidRPr="00D62B59">
        <w:rPr>
          <w:rStyle w:val="Emphasis"/>
        </w:rPr>
        <w:t xml:space="preserve">close </w:t>
      </w:r>
      <w:r w:rsidRPr="00D90FFC">
        <w:rPr>
          <w:rStyle w:val="Emphasis"/>
          <w:highlight w:val="cyan"/>
        </w:rPr>
        <w:t>allies</w:t>
      </w:r>
      <w:r w:rsidRPr="001E5133">
        <w:rPr>
          <w:sz w:val="16"/>
        </w:rPr>
        <w:t xml:space="preserve">. </w:t>
      </w:r>
    </w:p>
    <w:p w14:paraId="536936C6" w14:textId="77777777" w:rsidR="00D90FFC" w:rsidRPr="001E5133" w:rsidRDefault="00D90FFC" w:rsidP="00D90FFC">
      <w:pPr>
        <w:rPr>
          <w:sz w:val="16"/>
        </w:rPr>
      </w:pPr>
      <w:r w:rsidRPr="00D90FFC">
        <w:rPr>
          <w:rStyle w:val="Emphasis"/>
          <w:highlight w:val="cyan"/>
        </w:rPr>
        <w:t>Østhagen</w:t>
      </w:r>
      <w:r w:rsidRPr="00D90FFC">
        <w:rPr>
          <w:sz w:val="16"/>
          <w:highlight w:val="cyan"/>
        </w:rPr>
        <w:t>,</w:t>
      </w:r>
      <w:r w:rsidRPr="001E5133">
        <w:rPr>
          <w:sz w:val="16"/>
        </w:rPr>
        <w:t xml:space="preserve"> who wrote his PhD on maritime disputes, </w:t>
      </w:r>
      <w:r w:rsidRPr="00D90FFC">
        <w:rPr>
          <w:rStyle w:val="StyleUnderline"/>
          <w:highlight w:val="cyan"/>
        </w:rPr>
        <w:t>foresees no</w:t>
      </w:r>
      <w:r w:rsidRPr="008341CA">
        <w:rPr>
          <w:rStyle w:val="StyleUnderline"/>
        </w:rPr>
        <w:t xml:space="preserve"> major </w:t>
      </w:r>
      <w:r w:rsidRPr="00D90FFC">
        <w:rPr>
          <w:rStyle w:val="StyleUnderline"/>
          <w:highlight w:val="cyan"/>
        </w:rPr>
        <w:t xml:space="preserve">concerns </w:t>
      </w:r>
      <w:r w:rsidRPr="00D90FFC">
        <w:rPr>
          <w:rStyle w:val="Emphasis"/>
          <w:highlight w:val="cyan"/>
        </w:rPr>
        <w:t>regarding sovereignty</w:t>
      </w:r>
      <w:r w:rsidRPr="00D90FFC">
        <w:rPr>
          <w:rStyle w:val="StyleUnderline"/>
          <w:highlight w:val="cyan"/>
        </w:rPr>
        <w:t xml:space="preserve"> or </w:t>
      </w:r>
      <w:r w:rsidRPr="00D90FFC">
        <w:rPr>
          <w:rStyle w:val="Emphasis"/>
          <w:highlight w:val="cyan"/>
        </w:rPr>
        <w:t>territorial issues</w:t>
      </w:r>
      <w:r w:rsidRPr="008341CA">
        <w:rPr>
          <w:rStyle w:val="StyleUnderline"/>
        </w:rPr>
        <w:t>.</w:t>
      </w:r>
      <w:r w:rsidRPr="001E5133">
        <w:rPr>
          <w:sz w:val="16"/>
        </w:rPr>
        <w:t xml:space="preserve"> He believes the myth persists due to historical reasons but emphasises that, with all the land borders settled and just one disputed sea border, Arctic resources are already distributed among the eight Arctic states.</w:t>
      </w:r>
    </w:p>
    <w:p w14:paraId="06673B86" w14:textId="77777777" w:rsidR="00D90FFC" w:rsidRPr="003A51AE" w:rsidRDefault="00D90FFC" w:rsidP="00D90FFC">
      <w:pPr>
        <w:pStyle w:val="Heading4"/>
      </w:pPr>
      <w:r>
        <w:t xml:space="preserve">Trump’s </w:t>
      </w:r>
      <w:r>
        <w:rPr>
          <w:u w:val="single"/>
        </w:rPr>
        <w:t>negotiating</w:t>
      </w:r>
      <w:r>
        <w:t xml:space="preserve"> with Russia.</w:t>
      </w:r>
    </w:p>
    <w:p w14:paraId="4163453E" w14:textId="77777777" w:rsidR="00D90FFC" w:rsidRPr="004609DB" w:rsidRDefault="00D90FFC" w:rsidP="00D90FFC">
      <w:r w:rsidRPr="008341CA">
        <w:rPr>
          <w:rStyle w:val="Style13ptBold"/>
        </w:rPr>
        <w:t>Belin et al. ’25</w:t>
      </w:r>
      <w:r w:rsidRPr="004609DB">
        <w:t xml:space="preserve"> [Celia et al; April 3; Head, ECFR Paris Senior Policy Fellow “The art of the peace deal: What the Trump administration wants from the Russia-Ukraine negotiations” European Council on Foreign Relations, </w:t>
      </w:r>
      <w:hyperlink r:id="rId10" w:history="1">
        <w:r w:rsidRPr="004609DB">
          <w:t>https://ecfr.eu/article/the-art-of-the-peace-deal-what-the-trump-administration-wants-from-the-russia-ukraine-negotiations/</w:t>
        </w:r>
      </w:hyperlink>
      <w:r w:rsidRPr="004609DB">
        <w:t>; DH]</w:t>
      </w:r>
    </w:p>
    <w:p w14:paraId="186432E4" w14:textId="77777777" w:rsidR="00D90FFC" w:rsidRPr="001E5133" w:rsidRDefault="00D90FFC" w:rsidP="00D90FFC">
      <w:pPr>
        <w:rPr>
          <w:sz w:val="16"/>
        </w:rPr>
      </w:pPr>
      <w:r w:rsidRPr="001E5133">
        <w:rPr>
          <w:sz w:val="16"/>
        </w:rPr>
        <w:t xml:space="preserve">Beyond the aura of peace, </w:t>
      </w:r>
      <w:r w:rsidRPr="008341CA">
        <w:rPr>
          <w:rStyle w:val="StyleUnderline"/>
        </w:rPr>
        <w:t xml:space="preserve">the </w:t>
      </w:r>
      <w:r w:rsidRPr="00D62B59">
        <w:rPr>
          <w:rStyle w:val="Emphasis"/>
        </w:rPr>
        <w:t>administration</w:t>
      </w:r>
      <w:r w:rsidRPr="008341CA">
        <w:rPr>
          <w:rStyle w:val="StyleUnderline"/>
        </w:rPr>
        <w:t xml:space="preserve"> has another </w:t>
      </w:r>
      <w:r w:rsidRPr="00D62B59">
        <w:rPr>
          <w:rStyle w:val="Emphasis"/>
        </w:rPr>
        <w:t>goal</w:t>
      </w:r>
      <w:r w:rsidRPr="008341CA">
        <w:rPr>
          <w:rStyle w:val="StyleUnderline"/>
        </w:rPr>
        <w:t xml:space="preserve"> in </w:t>
      </w:r>
      <w:r w:rsidRPr="00D62B59">
        <w:rPr>
          <w:rStyle w:val="Emphasis"/>
        </w:rPr>
        <w:t>mind</w:t>
      </w:r>
      <w:r w:rsidRPr="008341CA">
        <w:rPr>
          <w:rStyle w:val="StyleUnderline"/>
        </w:rPr>
        <w:t xml:space="preserve"> for these talks.</w:t>
      </w:r>
      <w:r w:rsidRPr="001E5133">
        <w:rPr>
          <w:sz w:val="16"/>
        </w:rPr>
        <w:t xml:space="preserve"> In their first meeting with the Russians in Riyadh in February, US secretary of state Marco </w:t>
      </w:r>
      <w:r w:rsidRPr="00D90FFC">
        <w:rPr>
          <w:rStyle w:val="Emphasis"/>
          <w:highlight w:val="cyan"/>
        </w:rPr>
        <w:t>Rubio</w:t>
      </w:r>
      <w:r w:rsidRPr="008341CA">
        <w:rPr>
          <w:rStyle w:val="StyleUnderline"/>
        </w:rPr>
        <w:t xml:space="preserve"> and</w:t>
      </w:r>
      <w:r w:rsidRPr="001E5133">
        <w:rPr>
          <w:sz w:val="16"/>
        </w:rPr>
        <w:t xml:space="preserve"> national security advisor Mike </w:t>
      </w:r>
      <w:r w:rsidRPr="008341CA">
        <w:rPr>
          <w:rStyle w:val="StyleUnderline"/>
        </w:rPr>
        <w:t xml:space="preserve">Waltz began </w:t>
      </w:r>
      <w:r w:rsidRPr="00D90FFC">
        <w:rPr>
          <w:rStyle w:val="StyleUnderline"/>
          <w:highlight w:val="cyan"/>
        </w:rPr>
        <w:t>laying</w:t>
      </w:r>
      <w:r w:rsidRPr="008341CA">
        <w:rPr>
          <w:rStyle w:val="StyleUnderline"/>
        </w:rPr>
        <w:t xml:space="preserve"> the </w:t>
      </w:r>
      <w:r w:rsidRPr="00D90FFC">
        <w:rPr>
          <w:rStyle w:val="Emphasis"/>
          <w:highlight w:val="cyan"/>
        </w:rPr>
        <w:t>groundwork</w:t>
      </w:r>
      <w:r w:rsidRPr="00D90FFC">
        <w:rPr>
          <w:rStyle w:val="StyleUnderline"/>
          <w:highlight w:val="cyan"/>
        </w:rPr>
        <w:t xml:space="preserve"> for a</w:t>
      </w:r>
      <w:r w:rsidRPr="008341CA">
        <w:rPr>
          <w:rStyle w:val="StyleUnderline"/>
        </w:rPr>
        <w:t xml:space="preserve"> larger </w:t>
      </w:r>
      <w:r w:rsidRPr="00D62B59">
        <w:rPr>
          <w:rStyle w:val="Emphasis"/>
        </w:rPr>
        <w:t xml:space="preserve">geopolitical </w:t>
      </w:r>
      <w:r w:rsidRPr="00D90FFC">
        <w:rPr>
          <w:rStyle w:val="Emphasis"/>
          <w:highlight w:val="cyan"/>
        </w:rPr>
        <w:t>deal</w:t>
      </w:r>
      <w:r w:rsidRPr="008341CA">
        <w:rPr>
          <w:rStyle w:val="StyleUnderline"/>
        </w:rPr>
        <w:t xml:space="preserve"> that would go </w:t>
      </w:r>
      <w:r w:rsidRPr="00D90FFC">
        <w:rPr>
          <w:rStyle w:val="StyleUnderline"/>
          <w:highlight w:val="cyan"/>
        </w:rPr>
        <w:t>beyond</w:t>
      </w:r>
      <w:r w:rsidRPr="008341CA">
        <w:rPr>
          <w:rStyle w:val="StyleUnderline"/>
        </w:rPr>
        <w:t xml:space="preserve"> the war in </w:t>
      </w:r>
      <w:r w:rsidRPr="00D90FFC">
        <w:rPr>
          <w:rStyle w:val="Emphasis"/>
          <w:highlight w:val="cyan"/>
        </w:rPr>
        <w:t>Ukraine</w:t>
      </w:r>
      <w:r w:rsidRPr="008341CA">
        <w:rPr>
          <w:rStyle w:val="StyleUnderline"/>
        </w:rPr>
        <w:t>.</w:t>
      </w:r>
      <w:r w:rsidRPr="001E5133">
        <w:rPr>
          <w:sz w:val="16"/>
        </w:rPr>
        <w:t xml:space="preserve"> The </w:t>
      </w:r>
      <w:r w:rsidRPr="00D90FFC">
        <w:rPr>
          <w:rStyle w:val="Emphasis"/>
          <w:highlight w:val="cyan"/>
        </w:rPr>
        <w:t>Trump</w:t>
      </w:r>
      <w:r w:rsidRPr="001E5133">
        <w:rPr>
          <w:sz w:val="16"/>
        </w:rPr>
        <w:t xml:space="preserve"> administration </w:t>
      </w:r>
      <w:r w:rsidRPr="008341CA">
        <w:rPr>
          <w:rStyle w:val="StyleUnderline"/>
        </w:rPr>
        <w:t xml:space="preserve">seems to </w:t>
      </w:r>
      <w:r w:rsidRPr="00D90FFC">
        <w:rPr>
          <w:rStyle w:val="StyleUnderline"/>
          <w:highlight w:val="cyan"/>
        </w:rPr>
        <w:t>want</w:t>
      </w:r>
      <w:r w:rsidRPr="008341CA">
        <w:rPr>
          <w:rStyle w:val="StyleUnderline"/>
        </w:rPr>
        <w:t xml:space="preserve"> to trade Ukraine—</w:t>
      </w:r>
      <w:r w:rsidRPr="001E5133">
        <w:rPr>
          <w:sz w:val="16"/>
        </w:rPr>
        <w:t>and even the US role in European security—</w:t>
      </w:r>
      <w:r w:rsidRPr="008341CA">
        <w:rPr>
          <w:rStyle w:val="StyleUnderline"/>
        </w:rPr>
        <w:t xml:space="preserve">for </w:t>
      </w:r>
      <w:r w:rsidRPr="00D90FFC">
        <w:rPr>
          <w:rStyle w:val="Emphasis"/>
          <w:highlight w:val="cyan"/>
        </w:rPr>
        <w:t>Russian cooperation</w:t>
      </w:r>
      <w:r w:rsidRPr="00D90FFC">
        <w:rPr>
          <w:rStyle w:val="StyleUnderline"/>
          <w:highlight w:val="cyan"/>
        </w:rPr>
        <w:t xml:space="preserve"> on</w:t>
      </w:r>
      <w:r w:rsidRPr="001E5133">
        <w:rPr>
          <w:sz w:val="16"/>
        </w:rPr>
        <w:t xml:space="preserve"> a variety of </w:t>
      </w:r>
      <w:r w:rsidRPr="008341CA">
        <w:rPr>
          <w:rStyle w:val="StyleUnderline"/>
        </w:rPr>
        <w:t xml:space="preserve">extra-European issues, including </w:t>
      </w:r>
      <w:r w:rsidRPr="00D90FFC">
        <w:rPr>
          <w:rStyle w:val="Emphasis"/>
          <w:highlight w:val="cyan"/>
        </w:rPr>
        <w:t>Arctic resources</w:t>
      </w:r>
      <w:r w:rsidRPr="008341CA">
        <w:rPr>
          <w:rStyle w:val="StyleUnderline"/>
        </w:rPr>
        <w:t xml:space="preserve">, </w:t>
      </w:r>
      <w:r w:rsidRPr="00D90FFC">
        <w:rPr>
          <w:rStyle w:val="Emphasis"/>
          <w:highlight w:val="cyan"/>
        </w:rPr>
        <w:t>nuc</w:t>
      </w:r>
      <w:r w:rsidRPr="008341CA">
        <w:rPr>
          <w:rStyle w:val="StyleUnderline"/>
        </w:rPr>
        <w:t>lear weapon</w:t>
      </w:r>
      <w:r w:rsidRPr="00D90FFC">
        <w:rPr>
          <w:rStyle w:val="Emphasis"/>
          <w:highlight w:val="cyan"/>
        </w:rPr>
        <w:t>s</w:t>
      </w:r>
      <w:r w:rsidRPr="008341CA">
        <w:rPr>
          <w:rStyle w:val="StyleUnderline"/>
        </w:rPr>
        <w:t xml:space="preserve"> negotiations, Iran, North Korea and Syria.</w:t>
      </w:r>
      <w:r w:rsidRPr="001E5133">
        <w:rPr>
          <w:sz w:val="16"/>
        </w:rPr>
        <w:t xml:space="preserve"> Some in the administration even dream of the fabled “reverse Kissinger” in which a new US relationship with Russia could eventually drive a wedge between Russia and China.</w:t>
      </w:r>
    </w:p>
    <w:p w14:paraId="570126B9" w14:textId="77777777" w:rsidR="00D90FFC" w:rsidRPr="001E5133" w:rsidRDefault="00D90FFC" w:rsidP="00D90FFC">
      <w:pPr>
        <w:rPr>
          <w:sz w:val="16"/>
        </w:rPr>
      </w:pPr>
      <w:r w:rsidRPr="001E5133">
        <w:rPr>
          <w:sz w:val="16"/>
        </w:rPr>
        <w:t>This potential future relationship with Russia is an additional factor in Trump’s desire to end the war quickly. There is a faction within Trump’s political base who view Russia not just as a geopolitical partner, but as a culturally conservative ally that serves as a bastion of anti-woke, “Christian” values. This domestic ideological influence helps explain the administration’s herculean efforts to blame Ukraine for starting this war and the reluctance to hold Russia or Putin accountable for their crimes.</w:t>
      </w:r>
    </w:p>
    <w:p w14:paraId="62377580" w14:textId="77777777" w:rsidR="00D90FFC" w:rsidRPr="001E5133" w:rsidRDefault="00D90FFC" w:rsidP="00D90FFC">
      <w:pPr>
        <w:rPr>
          <w:sz w:val="16"/>
        </w:rPr>
      </w:pPr>
      <w:r w:rsidRPr="001E5133">
        <w:rPr>
          <w:sz w:val="16"/>
        </w:rPr>
        <w:t>The new generation in the room</w:t>
      </w:r>
    </w:p>
    <w:p w14:paraId="04A397BB" w14:textId="77777777" w:rsidR="00D90FFC" w:rsidRPr="001E5133" w:rsidRDefault="00D90FFC" w:rsidP="00D90FFC">
      <w:pPr>
        <w:rPr>
          <w:sz w:val="16"/>
        </w:rPr>
      </w:pPr>
      <w:r w:rsidRPr="001E5133">
        <w:rPr>
          <w:sz w:val="16"/>
        </w:rPr>
        <w:t>Unlike in the first term, the people in Trump’s administration are unlikely to moderate his views on either Ukraine or European security. On the contrary, a new generation of policymakers surrounding the vice president, J.D. Vance, and the secretary of defence, Pete Hegseth, believe in urgently shifting resources away from Ukraine and Europe to Asia—or back to the Western hemisphere. They argue that America is not ready for a war with China, has a massive security problem on its own southern border, and cannot continue shouldering the burden of Europe’s defence, let alone Ukraine’s.</w:t>
      </w:r>
    </w:p>
    <w:p w14:paraId="13008773" w14:textId="77777777" w:rsidR="00D90FFC" w:rsidRPr="001E5133" w:rsidRDefault="00D90FFC" w:rsidP="00D90FFC">
      <w:pPr>
        <w:rPr>
          <w:sz w:val="16"/>
        </w:rPr>
      </w:pPr>
      <w:r w:rsidRPr="001E5133">
        <w:rPr>
          <w:sz w:val="16"/>
        </w:rPr>
        <w:t>The US government will likely withdraw some of its troops from Europe and ship away weapons systems or offload them to allies. There is even appetite to hand over the role of NATO Supreme Allied Commander Europe to Europeans. To deter China from invading Taiwan or even just push back on China’s ambitions, the US would need to shift key assets to the Asian theatre: submarines; air and missile defences; heavy bombers; fighter, patrol, and early warning aircraft; certain ground-based long-range fires; and critical munitions for air, naval, and ground platforms. It will also need critical enablers, such as airlift, sealift, and intelligence, surveillance and reconnaissance assets. The administration seems even ready to “assume risk on other theatres” for the overall goal of reorienting these assets to Asia.</w:t>
      </w:r>
    </w:p>
    <w:p w14:paraId="16590831" w14:textId="77777777" w:rsidR="00D90FFC" w:rsidRPr="001E5133" w:rsidRDefault="00D90FFC" w:rsidP="00D90FFC">
      <w:pPr>
        <w:rPr>
          <w:sz w:val="16"/>
        </w:rPr>
      </w:pPr>
      <w:r w:rsidRPr="001E5133">
        <w:rPr>
          <w:sz w:val="16"/>
        </w:rPr>
        <w:t>A new emphasis on defending the southern US border and talk of military intervention against cartels in Mexico may create separate demands on the US army. It may need to provide forces for broad-area surveillance, direct action against high-value targets, and even armoured vehicles such as Strykers for more sustained incursions. These forces and equipment would likely come from Europe, perhaps including the light infantry deployed to Romania.</w:t>
      </w:r>
    </w:p>
    <w:p w14:paraId="709C093A" w14:textId="77777777" w:rsidR="00D90FFC" w:rsidRPr="001E5133" w:rsidRDefault="00D90FFC" w:rsidP="00D90FFC">
      <w:pPr>
        <w:rPr>
          <w:sz w:val="16"/>
        </w:rPr>
      </w:pPr>
      <w:r w:rsidRPr="001E5133">
        <w:rPr>
          <w:sz w:val="16"/>
        </w:rPr>
        <w:t>Sticks for Ukraine, carrots for Russia</w:t>
      </w:r>
    </w:p>
    <w:p w14:paraId="2D1AF693" w14:textId="77777777" w:rsidR="00D90FFC" w:rsidRPr="001E5133" w:rsidRDefault="00D90FFC" w:rsidP="00D90FFC">
      <w:pPr>
        <w:rPr>
          <w:sz w:val="16"/>
        </w:rPr>
      </w:pPr>
      <w:r w:rsidRPr="001E5133">
        <w:rPr>
          <w:sz w:val="16"/>
        </w:rPr>
        <w:t xml:space="preserve">Ultimately, </w:t>
      </w:r>
      <w:r w:rsidRPr="008341CA">
        <w:rPr>
          <w:rStyle w:val="StyleUnderline"/>
        </w:rPr>
        <w:t xml:space="preserve">the </w:t>
      </w:r>
      <w:r w:rsidRPr="00D90FFC">
        <w:rPr>
          <w:rStyle w:val="Emphasis"/>
          <w:highlight w:val="cyan"/>
        </w:rPr>
        <w:t>tactics</w:t>
      </w:r>
      <w:r w:rsidRPr="008341CA">
        <w:rPr>
          <w:rStyle w:val="StyleUnderline"/>
        </w:rPr>
        <w:t xml:space="preserve"> used</w:t>
      </w:r>
      <w:r w:rsidRPr="001E5133">
        <w:rPr>
          <w:sz w:val="16"/>
        </w:rPr>
        <w:t xml:space="preserve"> by the Trump administration towards the Ukrainians and the Russians—in essence, </w:t>
      </w:r>
      <w:r w:rsidRPr="008341CA">
        <w:rPr>
          <w:rStyle w:val="StyleUnderline"/>
        </w:rPr>
        <w:t xml:space="preserve">sticks for Ukraine and </w:t>
      </w:r>
      <w:r w:rsidRPr="00D90FFC">
        <w:rPr>
          <w:rStyle w:val="StyleUnderline"/>
          <w:highlight w:val="cyan"/>
        </w:rPr>
        <w:t xml:space="preserve">carrots for </w:t>
      </w:r>
      <w:r w:rsidRPr="00D90FFC">
        <w:rPr>
          <w:rStyle w:val="Emphasis"/>
          <w:highlight w:val="cyan"/>
        </w:rPr>
        <w:t>Russia</w:t>
      </w:r>
      <w:r w:rsidRPr="008341CA">
        <w:rPr>
          <w:rStyle w:val="StyleUnderline"/>
        </w:rPr>
        <w:t xml:space="preserve">—clearly </w:t>
      </w:r>
      <w:r w:rsidRPr="00D90FFC">
        <w:rPr>
          <w:rStyle w:val="StyleUnderline"/>
          <w:highlight w:val="cyan"/>
        </w:rPr>
        <w:t>illustrate</w:t>
      </w:r>
      <w:r w:rsidRPr="008341CA">
        <w:rPr>
          <w:rStyle w:val="StyleUnderline"/>
        </w:rPr>
        <w:t xml:space="preserve"> the </w:t>
      </w:r>
      <w:r w:rsidRPr="00D90FFC">
        <w:rPr>
          <w:rStyle w:val="Emphasis"/>
          <w:highlight w:val="cyan"/>
        </w:rPr>
        <w:t>preference</w:t>
      </w:r>
      <w:r w:rsidRPr="008341CA">
        <w:rPr>
          <w:rStyle w:val="StyleUnderline"/>
        </w:rPr>
        <w:t xml:space="preserve"> given to</w:t>
      </w:r>
      <w:r w:rsidRPr="001E5133">
        <w:rPr>
          <w:sz w:val="16"/>
        </w:rPr>
        <w:t xml:space="preserve"> ending the war and </w:t>
      </w:r>
      <w:r w:rsidRPr="008341CA">
        <w:rPr>
          <w:rStyle w:val="StyleUnderline"/>
        </w:rPr>
        <w:t>offering a reset to Russia. In the week after the public argument between</w:t>
      </w:r>
      <w:r w:rsidRPr="001E5133">
        <w:rPr>
          <w:sz w:val="16"/>
        </w:rPr>
        <w:t xml:space="preserve"> Ukrainian president Volodymyr </w:t>
      </w:r>
      <w:r w:rsidRPr="008341CA">
        <w:rPr>
          <w:rStyle w:val="StyleUnderline"/>
        </w:rPr>
        <w:t>Zelensky and Trump</w:t>
      </w:r>
      <w:r w:rsidRPr="001E5133">
        <w:rPr>
          <w:sz w:val="16"/>
        </w:rPr>
        <w:t xml:space="preserve"> in February, </w:t>
      </w:r>
      <w:r w:rsidRPr="008341CA">
        <w:rPr>
          <w:rStyle w:val="StyleUnderline"/>
        </w:rPr>
        <w:t xml:space="preserve">the </w:t>
      </w:r>
      <w:r w:rsidRPr="00D90FFC">
        <w:rPr>
          <w:rStyle w:val="StyleUnderline"/>
          <w:highlight w:val="cyan"/>
        </w:rPr>
        <w:t>US paused</w:t>
      </w:r>
      <w:r w:rsidRPr="008341CA">
        <w:rPr>
          <w:rStyle w:val="StyleUnderline"/>
        </w:rPr>
        <w:t xml:space="preserve"> all shipments of </w:t>
      </w:r>
      <w:r w:rsidRPr="00D62B59">
        <w:rPr>
          <w:rStyle w:val="Emphasis"/>
        </w:rPr>
        <w:t xml:space="preserve">military </w:t>
      </w:r>
      <w:r w:rsidRPr="00D90FFC">
        <w:rPr>
          <w:rStyle w:val="Emphasis"/>
          <w:highlight w:val="cyan"/>
        </w:rPr>
        <w:t>aid</w:t>
      </w:r>
      <w:r w:rsidRPr="008341CA">
        <w:rPr>
          <w:rStyle w:val="StyleUnderline"/>
        </w:rPr>
        <w:t xml:space="preserve"> and halted </w:t>
      </w:r>
      <w:r w:rsidRPr="00D62B59">
        <w:rPr>
          <w:rStyle w:val="Emphasis"/>
        </w:rPr>
        <w:t>intelligence sharing</w:t>
      </w:r>
      <w:r w:rsidRPr="008341CA">
        <w:rPr>
          <w:rStyle w:val="StyleUnderline"/>
        </w:rPr>
        <w:t xml:space="preserve"> </w:t>
      </w:r>
      <w:r w:rsidRPr="00D90FFC">
        <w:rPr>
          <w:rStyle w:val="StyleUnderline"/>
          <w:highlight w:val="cyan"/>
        </w:rPr>
        <w:t xml:space="preserve">with </w:t>
      </w:r>
      <w:r w:rsidRPr="00D90FFC">
        <w:rPr>
          <w:rStyle w:val="Emphasis"/>
          <w:highlight w:val="cyan"/>
        </w:rPr>
        <w:t>Ukraine</w:t>
      </w:r>
      <w:r w:rsidRPr="008341CA">
        <w:rPr>
          <w:rStyle w:val="StyleUnderline"/>
        </w:rPr>
        <w:t>.</w:t>
      </w:r>
      <w:r w:rsidRPr="001E5133">
        <w:rPr>
          <w:sz w:val="16"/>
        </w:rPr>
        <w:t xml:space="preserve"> This retaliatory move, motivated by Zelensky’s supposed ingratitude, had immediate negative consequences for Ukraine on the battlefield. </w:t>
      </w:r>
      <w:r w:rsidRPr="008341CA">
        <w:rPr>
          <w:rStyle w:val="StyleUnderline"/>
        </w:rPr>
        <w:t xml:space="preserve">This stick drove the Ukrainians to the table. </w:t>
      </w:r>
      <w:r w:rsidRPr="001E5133">
        <w:rPr>
          <w:sz w:val="16"/>
        </w:rPr>
        <w:t>To regain US assistance, the Ukrainian government not only verbally agreed to a mercenary critical mineral deal but also announced its acceptance of a 30-day ceasefire.</w:t>
      </w:r>
    </w:p>
    <w:p w14:paraId="7E722CA8" w14:textId="77777777" w:rsidR="00D90FFC" w:rsidRPr="001E5133" w:rsidRDefault="00D90FFC" w:rsidP="00D90FFC">
      <w:pPr>
        <w:rPr>
          <w:sz w:val="16"/>
        </w:rPr>
      </w:pPr>
      <w:r w:rsidRPr="001E5133">
        <w:rPr>
          <w:sz w:val="16"/>
        </w:rPr>
        <w:t>Following Ukraine’s concession, the Americans are working on bringing Russia to the table, but the method for exercising leverage appears totally different than with the Ukrainians. Trump increased the rhetorical pressure on Russia, saying “if Russia and I are unable to make a deal on stopping the bloodshed in Ukraine, and if I think it was Russia’s fault—which it might not be—but if I think it was Russia’s fault, I am going to put secondary tariffs on oil, on all oil coming out of Russia”. However, the Trump administration has shown little willingness to actually coerce Russia into negotiations. Worse still, the most salient threat—increased military aid and support for Ukraine—remains strikingly absent.</w:t>
      </w:r>
    </w:p>
    <w:p w14:paraId="7D281F44" w14:textId="77777777" w:rsidR="00D90FFC" w:rsidRPr="001E5133" w:rsidRDefault="00D90FFC" w:rsidP="00D90FFC">
      <w:pPr>
        <w:rPr>
          <w:sz w:val="16"/>
        </w:rPr>
      </w:pPr>
      <w:r w:rsidRPr="001E5133">
        <w:rPr>
          <w:sz w:val="16"/>
        </w:rPr>
        <w:t>Instead, they have consistently chosen flattery. Trump himself often uses positive language when discussing Russia’s participation in the war, suggesting it “may be easier dealing with Russia” than Ukraine and repeatedly stating his belief that Vladimir Putin wants peace. Even the administration’s lead negotiator, US special envoy Steve Witkoff, told political commentator Tucker Carlson, “I don’t regard Putin as a bad guy.” Trump’s conciliatory tone implies he prefers to entice Putin to the table with the carrot instead of the stick.</w:t>
      </w:r>
    </w:p>
    <w:p w14:paraId="074465AC" w14:textId="77777777" w:rsidR="00D90FFC" w:rsidRPr="001E5133" w:rsidRDefault="00D90FFC" w:rsidP="00D90FFC">
      <w:pPr>
        <w:rPr>
          <w:sz w:val="16"/>
        </w:rPr>
      </w:pPr>
      <w:r w:rsidRPr="008341CA">
        <w:rPr>
          <w:rStyle w:val="StyleUnderline"/>
        </w:rPr>
        <w:t xml:space="preserve">The </w:t>
      </w:r>
      <w:r w:rsidRPr="00D90FFC">
        <w:rPr>
          <w:rStyle w:val="Emphasis"/>
          <w:highlight w:val="cyan"/>
        </w:rPr>
        <w:t>US</w:t>
      </w:r>
      <w:r w:rsidRPr="00D90FFC">
        <w:rPr>
          <w:rStyle w:val="StyleUnderline"/>
          <w:highlight w:val="cyan"/>
        </w:rPr>
        <w:t xml:space="preserve"> </w:t>
      </w:r>
      <w:r w:rsidRPr="008341CA">
        <w:rPr>
          <w:rStyle w:val="StyleUnderline"/>
        </w:rPr>
        <w:t xml:space="preserve">kneecapped Ukraine’s military and intelligence capabilities to bring them to the table but </w:t>
      </w:r>
      <w:r w:rsidRPr="00D90FFC">
        <w:rPr>
          <w:rStyle w:val="StyleUnderline"/>
          <w:highlight w:val="cyan"/>
        </w:rPr>
        <w:t xml:space="preserve">offered Russia </w:t>
      </w:r>
      <w:r w:rsidRPr="00D90FFC">
        <w:rPr>
          <w:rStyle w:val="Emphasis"/>
          <w:highlight w:val="cyan"/>
        </w:rPr>
        <w:t>sanctions relief</w:t>
      </w:r>
      <w:r w:rsidRPr="00D90FFC">
        <w:rPr>
          <w:rStyle w:val="StyleUnderline"/>
          <w:highlight w:val="cyan"/>
        </w:rPr>
        <w:t xml:space="preserve"> and </w:t>
      </w:r>
      <w:r w:rsidRPr="00D90FFC">
        <w:rPr>
          <w:rStyle w:val="Emphasis"/>
          <w:highlight w:val="cyan"/>
        </w:rPr>
        <w:t>econ</w:t>
      </w:r>
      <w:r w:rsidRPr="008341CA">
        <w:rPr>
          <w:rStyle w:val="StyleUnderline"/>
        </w:rPr>
        <w:t xml:space="preserve">omic </w:t>
      </w:r>
      <w:r w:rsidRPr="00D90FFC">
        <w:rPr>
          <w:rStyle w:val="Emphasis"/>
          <w:highlight w:val="cyan"/>
        </w:rPr>
        <w:t>incentives</w:t>
      </w:r>
      <w:r w:rsidRPr="00D90FFC">
        <w:rPr>
          <w:rStyle w:val="StyleUnderline"/>
          <w:highlight w:val="cyan"/>
        </w:rPr>
        <w:t xml:space="preserve"> in exchange for</w:t>
      </w:r>
      <w:r w:rsidRPr="008341CA">
        <w:rPr>
          <w:rStyle w:val="StyleUnderline"/>
        </w:rPr>
        <w:t xml:space="preserve"> a temporary </w:t>
      </w:r>
      <w:r w:rsidRPr="00D90FFC">
        <w:rPr>
          <w:rStyle w:val="Emphasis"/>
          <w:highlight w:val="cyan"/>
        </w:rPr>
        <w:t>ceasefire</w:t>
      </w:r>
      <w:r w:rsidRPr="001E5133">
        <w:rPr>
          <w:sz w:val="16"/>
        </w:rPr>
        <w:t>. It remains to be seen whether the carrot approach will work with Russia; regardless, it says a lot about what the US is trying to achieve. America is not looking to make the world safe for democracy, protect Ukrainian sovereignty or seek a new transatlantic balance in providing for European security. It is pursuing an aura of peace and a new deal with Russia.</w:t>
      </w:r>
    </w:p>
    <w:p w14:paraId="65FD3599" w14:textId="77777777" w:rsidR="00D90FFC" w:rsidRDefault="00D90FFC" w:rsidP="00D90FFC">
      <w:pPr>
        <w:pStyle w:val="Heading3"/>
      </w:pPr>
      <w:r>
        <w:t>Link---2NC</w:t>
      </w:r>
    </w:p>
    <w:p w14:paraId="62C5BF32" w14:textId="77777777" w:rsidR="00D90FFC" w:rsidRDefault="00D90FFC" w:rsidP="00D90FFC">
      <w:pPr>
        <w:pStyle w:val="Heading4"/>
      </w:pPr>
      <w:r>
        <w:t xml:space="preserve">Unilateral US military action </w:t>
      </w:r>
      <w:r w:rsidRPr="00714CAE">
        <w:rPr>
          <w:u w:val="single"/>
        </w:rPr>
        <w:t>greenlights</w:t>
      </w:r>
      <w:r>
        <w:t xml:space="preserve"> aggressive Russian posturing---that escalates.</w:t>
      </w:r>
    </w:p>
    <w:p w14:paraId="5744D1EE" w14:textId="77777777" w:rsidR="00D90FFC" w:rsidRPr="003A2CDF" w:rsidRDefault="00D90FFC" w:rsidP="00D90FFC">
      <w:r>
        <w:t xml:space="preserve">Rebecca </w:t>
      </w:r>
      <w:r w:rsidRPr="007428B7">
        <w:rPr>
          <w:rStyle w:val="Style13ptBold"/>
        </w:rPr>
        <w:t>Hersman et al. 21</w:t>
      </w:r>
      <w:r>
        <w:t xml:space="preserve">. ***Rebecca Hersman, Master of Arts in Arab Studies from Georgetown University, Bachelor of Arts from Duke University, Director of Defense Threat Reduction Agency; ***Maxwell Simon, DOD Policy Advisor, Master in Public Policy from Harvard Kennedy School, Bachelor of Arts from Harvard University; ***Eric Brewer, Senior Fellow at CSIS, former Director of Counterproliferation at the NSC. “Strategic Stability and Competition in the Arctic”. CSIS. 1/6/2021. </w:t>
      </w:r>
      <w:hyperlink r:id="rId11" w:history="1">
        <w:r w:rsidRPr="00714CAE">
          <w:rPr>
            <w:rStyle w:val="Hyperlink"/>
          </w:rPr>
          <w:t>https://www.csis.org/analysis/deep-dive-debrief-strategic-stability-and-competition-arctic</w:t>
        </w:r>
      </w:hyperlink>
      <w:r w:rsidRPr="00714CAE">
        <w:tab/>
      </w:r>
    </w:p>
    <w:p w14:paraId="06367F77" w14:textId="77777777" w:rsidR="00D90FFC" w:rsidRDefault="00D90FFC" w:rsidP="00D90FFC">
      <w:pPr>
        <w:rPr>
          <w:sz w:val="10"/>
        </w:rPr>
      </w:pPr>
      <w:r w:rsidRPr="00D90FFC">
        <w:rPr>
          <w:rStyle w:val="StyleUnderline"/>
          <w:highlight w:val="cyan"/>
        </w:rPr>
        <w:t>Russia’s approach to</w:t>
      </w:r>
      <w:r w:rsidRPr="00DE2FD8">
        <w:rPr>
          <w:rStyle w:val="StyleUnderline"/>
        </w:rPr>
        <w:t xml:space="preserve"> the </w:t>
      </w:r>
      <w:r w:rsidRPr="00D90FFC">
        <w:rPr>
          <w:rStyle w:val="StyleUnderline"/>
          <w:highlight w:val="cyan"/>
        </w:rPr>
        <w:t xml:space="preserve">Arctic is </w:t>
      </w:r>
      <w:r w:rsidRPr="00D90FFC">
        <w:rPr>
          <w:rStyle w:val="Emphasis"/>
          <w:highlight w:val="cyan"/>
        </w:rPr>
        <w:t>rooted</w:t>
      </w:r>
      <w:r w:rsidRPr="000837EC">
        <w:rPr>
          <w:rStyle w:val="Emphasis"/>
        </w:rPr>
        <w:t xml:space="preserve"> firmly</w:t>
      </w:r>
      <w:r w:rsidRPr="00DE2FD8">
        <w:rPr>
          <w:rStyle w:val="StyleUnderline"/>
        </w:rPr>
        <w:t xml:space="preserve"> </w:t>
      </w:r>
      <w:r w:rsidRPr="00D90FFC">
        <w:rPr>
          <w:rStyle w:val="StyleUnderline"/>
          <w:highlight w:val="cyan"/>
        </w:rPr>
        <w:t>in</w:t>
      </w:r>
      <w:r w:rsidRPr="0008017A">
        <w:rPr>
          <w:sz w:val="10"/>
        </w:rPr>
        <w:t xml:space="preserve"> its overarching </w:t>
      </w:r>
      <w:r w:rsidRPr="00DE2FD8">
        <w:rPr>
          <w:rStyle w:val="StyleUnderline"/>
        </w:rPr>
        <w:t xml:space="preserve">national </w:t>
      </w:r>
      <w:r w:rsidRPr="00D90FFC">
        <w:rPr>
          <w:rStyle w:val="StyleUnderline"/>
          <w:highlight w:val="cyan"/>
        </w:rPr>
        <w:t>security</w:t>
      </w:r>
      <w:r w:rsidRPr="0008017A">
        <w:rPr>
          <w:sz w:val="10"/>
        </w:rPr>
        <w:t xml:space="preserve"> objectives. In addition, </w:t>
      </w:r>
      <w:r w:rsidRPr="00DE2FD8">
        <w:rPr>
          <w:rStyle w:val="StyleUnderline"/>
        </w:rPr>
        <w:t>Russia’s thawing Arctic border has</w:t>
      </w:r>
      <w:r w:rsidRPr="0008017A">
        <w:rPr>
          <w:sz w:val="10"/>
        </w:rPr>
        <w:t xml:space="preserve"> also </w:t>
      </w:r>
      <w:r w:rsidRPr="00DE2FD8">
        <w:rPr>
          <w:rStyle w:val="StyleUnderline"/>
        </w:rPr>
        <w:t>led to a renewed priority for Arctic defense. Russia views the</w:t>
      </w:r>
      <w:r>
        <w:rPr>
          <w:rStyle w:val="StyleUnderline"/>
        </w:rPr>
        <w:t xml:space="preserve"> </w:t>
      </w:r>
      <w:r w:rsidRPr="00DE2FD8">
        <w:rPr>
          <w:rStyle w:val="StyleUnderline"/>
        </w:rPr>
        <w:t xml:space="preserve">Arctic </w:t>
      </w:r>
      <w:r w:rsidRPr="00D90FFC">
        <w:rPr>
          <w:rStyle w:val="StyleUnderline"/>
          <w:highlight w:val="cyan"/>
        </w:rPr>
        <w:t>through</w:t>
      </w:r>
      <w:r w:rsidRPr="0008017A">
        <w:rPr>
          <w:sz w:val="10"/>
        </w:rPr>
        <w:t xml:space="preserve"> its broader national security lens—including </w:t>
      </w:r>
      <w:r w:rsidRPr="00DE2FD8">
        <w:rPr>
          <w:rStyle w:val="StyleUnderline"/>
        </w:rPr>
        <w:t xml:space="preserve">its </w:t>
      </w:r>
      <w:r w:rsidRPr="00D90FFC">
        <w:rPr>
          <w:rStyle w:val="Emphasis"/>
          <w:highlight w:val="cyan"/>
        </w:rPr>
        <w:t>perception</w:t>
      </w:r>
      <w:r w:rsidRPr="00D90FFC">
        <w:rPr>
          <w:rStyle w:val="StyleUnderline"/>
          <w:highlight w:val="cyan"/>
        </w:rPr>
        <w:t xml:space="preserve"> of the threat posed by</w:t>
      </w:r>
      <w:r w:rsidRPr="00DE2FD8">
        <w:rPr>
          <w:rStyle w:val="StyleUnderline"/>
        </w:rPr>
        <w:t xml:space="preserve"> </w:t>
      </w:r>
      <w:r w:rsidRPr="008E3E94">
        <w:rPr>
          <w:rStyle w:val="StyleUnderline"/>
        </w:rPr>
        <w:t xml:space="preserve">the </w:t>
      </w:r>
      <w:r w:rsidRPr="00D90FFC">
        <w:rPr>
          <w:rStyle w:val="Emphasis"/>
          <w:highlight w:val="cyan"/>
        </w:rPr>
        <w:t>U</w:t>
      </w:r>
      <w:r w:rsidRPr="0008017A">
        <w:rPr>
          <w:sz w:val="10"/>
        </w:rPr>
        <w:t xml:space="preserve">nited </w:t>
      </w:r>
      <w:r w:rsidRPr="00D90FFC">
        <w:rPr>
          <w:rStyle w:val="Emphasis"/>
          <w:highlight w:val="cyan"/>
        </w:rPr>
        <w:t>S</w:t>
      </w:r>
      <w:r w:rsidRPr="0008017A">
        <w:rPr>
          <w:sz w:val="10"/>
        </w:rPr>
        <w:t xml:space="preserve">tates—and Russia’s military buildup in the Arctic along its northern border is consistent with its national security doctrine and defense strategy.12 </w:t>
      </w:r>
      <w:r w:rsidRPr="00DE2FD8">
        <w:rPr>
          <w:rStyle w:val="StyleUnderline"/>
        </w:rPr>
        <w:t>Russia houses over</w:t>
      </w:r>
      <w:r>
        <w:rPr>
          <w:rStyle w:val="StyleUnderline"/>
        </w:rPr>
        <w:t xml:space="preserve"> </w:t>
      </w:r>
      <w:r w:rsidRPr="00DE2FD8">
        <w:rPr>
          <w:rStyle w:val="StyleUnderline"/>
        </w:rPr>
        <w:t>80 percent of its</w:t>
      </w:r>
      <w:r w:rsidRPr="0008017A">
        <w:rPr>
          <w:sz w:val="10"/>
        </w:rPr>
        <w:t xml:space="preserve"> sea-based nuclear deterrent, including at least 7 of its 10 </w:t>
      </w:r>
      <w:r w:rsidRPr="00DE2FD8">
        <w:rPr>
          <w:rStyle w:val="Emphasis"/>
        </w:rPr>
        <w:t>SSBNs</w:t>
      </w:r>
      <w:r w:rsidRPr="0008017A">
        <w:rPr>
          <w:sz w:val="10"/>
        </w:rPr>
        <w:t xml:space="preserve">, </w:t>
      </w:r>
      <w:r w:rsidRPr="00DE2FD8">
        <w:rPr>
          <w:rStyle w:val="StyleUnderline"/>
        </w:rPr>
        <w:t>along the Kola Peninsula</w:t>
      </w:r>
      <w:r w:rsidRPr="0008017A">
        <w:rPr>
          <w:sz w:val="10"/>
        </w:rPr>
        <w:t xml:space="preserve">.13 Indeed, </w:t>
      </w:r>
      <w:r w:rsidRPr="00DE2FD8">
        <w:rPr>
          <w:rStyle w:val="StyleUnderline"/>
        </w:rPr>
        <w:t xml:space="preserve">the </w:t>
      </w:r>
      <w:r w:rsidRPr="00D90FFC">
        <w:rPr>
          <w:rStyle w:val="StyleUnderline"/>
          <w:highlight w:val="cyan"/>
        </w:rPr>
        <w:t>Arctic</w:t>
      </w:r>
      <w:r w:rsidRPr="00DE2FD8">
        <w:rPr>
          <w:rStyle w:val="StyleUnderline"/>
        </w:rPr>
        <w:t xml:space="preserve"> plays a </w:t>
      </w:r>
      <w:r w:rsidRPr="00D90FFC">
        <w:rPr>
          <w:rStyle w:val="Emphasis"/>
          <w:highlight w:val="cyan"/>
        </w:rPr>
        <w:t>central</w:t>
      </w:r>
      <w:r w:rsidRPr="000837EC">
        <w:rPr>
          <w:rStyle w:val="Emphasis"/>
        </w:rPr>
        <w:t xml:space="preserve"> role</w:t>
      </w:r>
      <w:r w:rsidRPr="00DE2FD8">
        <w:rPr>
          <w:rStyle w:val="StyleUnderline"/>
        </w:rPr>
        <w:t xml:space="preserve"> in Russia’s strategic deterrence posture</w:t>
      </w:r>
      <w:r w:rsidRPr="0008017A">
        <w:rPr>
          <w:sz w:val="10"/>
        </w:rPr>
        <w:t xml:space="preserve">. In accordance with its “Bastion” defense concept, </w:t>
      </w:r>
      <w:r w:rsidRPr="00DE2FD8">
        <w:rPr>
          <w:rStyle w:val="StyleUnderline"/>
        </w:rPr>
        <w:t xml:space="preserve">the Northern Fleet aims </w:t>
      </w:r>
      <w:r w:rsidRPr="00D90FFC">
        <w:rPr>
          <w:rStyle w:val="StyleUnderline"/>
          <w:highlight w:val="cyan"/>
        </w:rPr>
        <w:t>to maintain</w:t>
      </w:r>
      <w:r w:rsidRPr="00DE2FD8">
        <w:rPr>
          <w:rStyle w:val="StyleUnderline"/>
        </w:rPr>
        <w:t xml:space="preserve"> its</w:t>
      </w:r>
      <w:r>
        <w:rPr>
          <w:rStyle w:val="StyleUnderline"/>
        </w:rPr>
        <w:t xml:space="preserve"> </w:t>
      </w:r>
      <w:r w:rsidRPr="00D90FFC">
        <w:rPr>
          <w:rStyle w:val="Emphasis"/>
          <w:highlight w:val="cyan"/>
        </w:rPr>
        <w:t>second-strike</w:t>
      </w:r>
      <w:r w:rsidRPr="00DE2FD8">
        <w:rPr>
          <w:rStyle w:val="StyleUnderline"/>
        </w:rPr>
        <w:t xml:space="preserve"> nuclear capability</w:t>
      </w:r>
      <w:r w:rsidRPr="0008017A">
        <w:rPr>
          <w:sz w:val="10"/>
        </w:rPr>
        <w:t xml:space="preserve"> by ensuring the survivability of its strategic submarine force with a range of highly integrated anti-access/area denial (A2/AD) capabilities in close proximity, including coastal missile defenses, aircraft, and surface vessels.14 Indeed, strategic bombers and anti-submarine aircraft routinely patrol over Arctic waters, and three bases located along Northern Sea Route choke points are outfitted with S-400 systems and Bastion-P cruise missiles. Russia’s Arctic military buildup and exercises suggest a focus on an echeloned defense to protect its territory and SSBN fleet—it is increasing the number of S-400 missile defense batteries across its Arctic territory; Kotelny Island and Novaya Zemlya are equipped with Bastion-P and Pantsir-S1 missile defense systems and backed up by advanced anti-ship missiles; and Moscow is conducting submarine patrols through maritime choke points such as the Greenland-Iceland-United Kingdom-Norway (GIUK-N) Gap.15 Nonetheless, Russia’s northern bastions are increasingly capable of taking on more expansive missions, potentially allowing it to project power and extend its influence into the NSR and Arctic.16 This buildup could serve similar operational purposes to bastions Russia is creating in Kaliningrad and the Black Sea, where its military has similarly massed A2/AD capabilities, capable of engaging targets at longer ranges and serving as fortified forward basing for missions into surrounding areas.17 According to Russian officials and state press, the Russian government has resumed operations at over 50 Soviet-era military bases in the Arctic, including 10 radar stations and 13 air bases.18 And, as Russian president Vladimir Putin announced in June 2020, Russia will elevate its Northern Fleet to the level of a de facto separate military district beginning in January 2021, highlighting the growing military and strategic importance Russia attaches to the region. (Russia has four other geographic military districts.)19 Russia also believes that the United States intends to increase its economic and military presence in the region. Testing of military readiness is frequent; the Northern Fleet conducted 4,700 exercises and 3,800 test combat training exercises in 2017, for example.20 In October 2019, Russia ran its largest strategic nuclear exercise in the Arctic, Grom-2019, involving tactical and strategic nuclear forces (including a road-mobile RS-24 Yars ICBM) and all four of its naval fleets, indicating Moscow’s willingness to mobilize assets from all its military districts and utilize ballistic and cruise missiles to defend its Arctic territory in a conflict.21 The Kola Peninsula is central to Russia’s nuclear deterrent. The centrality of the Kola Peninsula to Russian defense in its northwest dates back to the Cold War, when it stationed strategic bombers at what is now its Severmorsk-1 air base. After a period of relative inactivity and decline of its military installations on the peninsula following the collapse of the Soviet Union, Moscow is continuing to modernize and expand several bases located in and around the Kola Peninsula, including its Severomorsk-1 air base, Gadzhiyevo submarine base, and Okolnaya submarine support base.22 The air base upgrades in particular are enhancing Russia’s ability for A2/AD defense further from its northern coastline. Russia also houses much of its seabased strategic nuclear deterrent along the Kola Peninsula, where it also periodically tests sea- and land-based ballistic missiles.23 Moscow is reconstituting its SSBN fleet—it currently has four Borei-class fourth-generation SSBNs, with plans to eventually have at least 10 in total.24 Moscow currently expects to complete its first eight ships by 2023 and the last two by 2027. Public reporting suggests five of these SSBNs will join the Northern Fleet, headquartered in Severmorsk on the Kola Peninsula, and five will be deployed to the Pacific Fleet.25 The Kola submarine bases contain extensive submarine-launched ballistic missile (SLBM) storage and loading facilities, and Okolnaya may store nuclear warheads.26 The growing closeness of Russia and China in the Arctic, and China’s growing economic presence in the region more generally, pose new national security concerns for the United States. The emerging economic opportunity in the region raises the potential for growing collaboration between Russia and China. China’s current interests in the region are primarily economic, as the NSR shortens transit times from China to Europe by 40 percent. Gaining greater access to Arctic oil would also reduce China’s dependency on the Middle East, where its supply lines are potentially more vulnerable.27 In 2013, China was granted permanent observer status to the Arctic Council. Beijing’s 2018 Arctic White Paper indicates that it sees itself as a “near-Arctic” state—a position refuted by the U.S. Coast Guard and the State Department—and plans to create a Polar Silk Road by constructing infrastructure throughout the Arctic. The risk exists that Beijing’s economic engagement could form the groundwork for a permanent military presence, consistent with its pattern of gradually advancing its overseas power projection through dual-use facilities (i.e., facilities that can serve both commercial and military purposes) in the Indian Ocean and Africa.28 Due to poor communications infrastructure and harsh conditions, operating in the Arctic is very resource intensive; commercial capital is hard to come by and therefore heavy economic investment in the region is often not viable. Chinese state-directed investment has filled this vacuum by funding projects with security and commercial value. Russia is already heavily reliant on Chinese capital to operate its Yamal liquified natural gas facility, for example. Chinese investment also accounts for over 10 percent of Greenland’s economy and 6 percent of Iceland’s.29 China’s involvement with exploration and extraction of rare-earth element (REE) deposits—which are important components in the manufacturing of U.S. weapon systems, including the nuclear-capable F-35—in the Kvanefjeld/Kuannersuit area of Greenland is particularly concerning, as China has demonstrated its willingness to exploit its monopoly of REEs to punish states it views as threatening Beijing’s interests. In 2010, for example, China restricted Japanese access in the aftermath of a dispute over the Senkaku Islands.30 Already producing 80 percent of U.S. and global REE imports, their involvement in this project further strengthens their global monopoly.31 As China continues to build its Arctic presence, it is possible that Chinese financial leverage over Arctic nations—particularly Russia—will provide political advantages for Beijing. In the short term, their cooperative pattern could form a foundation for strategic partnerships in other regions. There are indicators that the Sino-Russian relationship is getting stronger in the region. China’s release of an Arctic strategy was not criticized by Russia, in contrast to Moscow’s response to policy documents from Western countries. In addition, Russia and China carried out a series of large-scale military exercises together in August and September 2019 in the Barents and Norwegian Seas. One potential future scenario could be one in which China leverages Russian dependence on its investment for energy projects in the region for enhanced economic and military presence—a debt-trap lending model similar to Beijing’s activity in the Belt and Road Initiative. Arctic domain awareness gaps are a serious operational challenge. Arctic positioning, navigation, and timing (PNT), communications, and Earth observation infrastructure are currently insufficient to ensure U.S. operational readiness in the region. Satellites in geostationary Earth orbit do not effectively operate above 81°3’ latitude due to orbital plane inclinations, leaving the northernmost part of the Arctic without coverage. Aurora and ionospheric disturbances caused during magnetic storms in the region also weaken the precision of satellites that provide PNT services. The North Warning System (NWS), a set of 11 long-range and 36 short-range missile warning radars jointly operated by the United States and Canada under the auspices of the North American Aerospace Defense Command (NORAD), is also reaching the end of its service life, requiring NORAD to select a notional successor early warning system by 2021 to ensure it is operational by the mid-2030s.32 The United States will likely need to improve its situational awareness capabilities in the region as maritime traffic increases to ensure safe sea and air navigation, search and rescue capabilities, and accurate environmental forecasting. Space-based infrastructure— including strategically positioned HEO satellites with remote sensing technologies—and strategically located ground stations will play a critical role for improved domain awareness and operational readiness.33 These initiatives are especially important given reports that the Russian military plans to bolster its communication constellation over the Arctic. Thus, enhanced situational awareness capabilities are critical to maintaining strategic flexibility and the ability to defend assets in the Arctic. </w:t>
      </w:r>
      <w:r w:rsidRPr="00D90FFC">
        <w:rPr>
          <w:rStyle w:val="StyleUnderline"/>
          <w:highlight w:val="cyan"/>
        </w:rPr>
        <w:t>Russian interests</w:t>
      </w:r>
      <w:r w:rsidRPr="00DE2FD8">
        <w:rPr>
          <w:rStyle w:val="StyleUnderline"/>
        </w:rPr>
        <w:t xml:space="preserve"> in the region </w:t>
      </w:r>
      <w:r w:rsidRPr="00D90FFC">
        <w:rPr>
          <w:rStyle w:val="StyleUnderline"/>
          <w:highlight w:val="cyan"/>
        </w:rPr>
        <w:t xml:space="preserve">are </w:t>
      </w:r>
      <w:r w:rsidRPr="00D90FFC">
        <w:rPr>
          <w:rStyle w:val="Emphasis"/>
          <w:highlight w:val="cyan"/>
        </w:rPr>
        <w:t>asymmetric</w:t>
      </w:r>
      <w:r w:rsidRPr="00D90FFC">
        <w:rPr>
          <w:rStyle w:val="StyleUnderline"/>
          <w:highlight w:val="cyan"/>
        </w:rPr>
        <w:t xml:space="preserve"> with</w:t>
      </w:r>
      <w:r w:rsidRPr="00DE2FD8">
        <w:rPr>
          <w:rStyle w:val="StyleUnderline"/>
        </w:rPr>
        <w:t xml:space="preserve"> those of the </w:t>
      </w:r>
      <w:r w:rsidRPr="00D90FFC">
        <w:rPr>
          <w:rStyle w:val="Emphasis"/>
          <w:highlight w:val="cyan"/>
        </w:rPr>
        <w:t>U</w:t>
      </w:r>
      <w:r w:rsidRPr="0008017A">
        <w:rPr>
          <w:sz w:val="10"/>
        </w:rPr>
        <w:t xml:space="preserve">nited </w:t>
      </w:r>
      <w:r w:rsidRPr="00D90FFC">
        <w:rPr>
          <w:rStyle w:val="Emphasis"/>
          <w:highlight w:val="cyan"/>
        </w:rPr>
        <w:t>S</w:t>
      </w:r>
      <w:r w:rsidRPr="0008017A">
        <w:rPr>
          <w:sz w:val="10"/>
        </w:rPr>
        <w:t xml:space="preserve">tates. Given Russia’s large economic and geographic stake in the region, trying to match Russia’s presence—particularly its military presence—may not be realistic. </w:t>
      </w:r>
      <w:r w:rsidRPr="00DE2FD8">
        <w:rPr>
          <w:rStyle w:val="StyleUnderline"/>
        </w:rPr>
        <w:t>Russian territory</w:t>
      </w:r>
      <w:r>
        <w:rPr>
          <w:rStyle w:val="StyleUnderline"/>
        </w:rPr>
        <w:t xml:space="preserve"> </w:t>
      </w:r>
      <w:r w:rsidRPr="00DE2FD8">
        <w:rPr>
          <w:rStyle w:val="StyleUnderline"/>
        </w:rPr>
        <w:t>comprises</w:t>
      </w:r>
      <w:r w:rsidRPr="0008017A">
        <w:rPr>
          <w:sz w:val="10"/>
        </w:rPr>
        <w:t xml:space="preserve"> approximately </w:t>
      </w:r>
      <w:r w:rsidRPr="00DE2FD8">
        <w:rPr>
          <w:rStyle w:val="StyleUnderline"/>
        </w:rPr>
        <w:t>53 percent of Arctic coastline</w:t>
      </w:r>
      <w:r w:rsidRPr="0008017A">
        <w:rPr>
          <w:sz w:val="10"/>
        </w:rPr>
        <w:t xml:space="preserve">, compared to just 3.8 percent from the United States. Whereas 15 to </w:t>
      </w:r>
      <w:r w:rsidRPr="00DE2FD8">
        <w:rPr>
          <w:rStyle w:val="StyleUnderline"/>
        </w:rPr>
        <w:t>20 percent of Russia’s economy</w:t>
      </w:r>
      <w:r w:rsidRPr="0008017A">
        <w:rPr>
          <w:sz w:val="10"/>
        </w:rPr>
        <w:t>—and a projected $500 billion of its annual GDP by 2030—</w:t>
      </w:r>
      <w:r w:rsidRPr="00DE2FD8">
        <w:rPr>
          <w:rStyle w:val="StyleUnderline"/>
        </w:rPr>
        <w:t>comes</w:t>
      </w:r>
      <w:r>
        <w:rPr>
          <w:rStyle w:val="StyleUnderline"/>
        </w:rPr>
        <w:t xml:space="preserve"> </w:t>
      </w:r>
      <w:r w:rsidRPr="00DE2FD8">
        <w:rPr>
          <w:rStyle w:val="StyleUnderline"/>
        </w:rPr>
        <w:t>from</w:t>
      </w:r>
      <w:r w:rsidRPr="0008017A">
        <w:rPr>
          <w:sz w:val="10"/>
        </w:rPr>
        <w:t xml:space="preserve"> Arctic resource </w:t>
      </w:r>
      <w:r w:rsidRPr="008E3E94">
        <w:rPr>
          <w:rStyle w:val="Emphasis"/>
        </w:rPr>
        <w:t>extraction</w:t>
      </w:r>
      <w:r w:rsidRPr="0008017A">
        <w:rPr>
          <w:sz w:val="10"/>
        </w:rPr>
        <w:t xml:space="preserve">, U.S. oil comes from the United States’ interior, and its Arctic economic footprint is seven times smaller than Russia’s by some estimates (0.3 percent of annual GDP, though access to fish in the U.S. exclusive economic zone will become increasingly important as ice recedes).34 And while a significant portion of Russia’s nuclear deterrent is based in the Arctic, the United States does not permanently station any of its nuclear triad in the region. Thus, Russian interests are consistent with a large Arctic presence; so too should U.S. Arctic interests dictate its resource commitment to the region. The risk exists that Beijing’s economic engagement could form the groundwork for a permanent military presence, consistent with its pattern of gradually advancing its overseas power projection through dual-use facilities (i.e., facilities that can serve both commercial and military purposes) in the Indian Ocean and Africa. </w:t>
      </w:r>
      <w:r w:rsidRPr="00DE2FD8">
        <w:rPr>
          <w:rStyle w:val="StyleUnderline"/>
        </w:rPr>
        <w:t xml:space="preserve">Nuclear safety is a </w:t>
      </w:r>
      <w:r w:rsidRPr="008E3E94">
        <w:rPr>
          <w:rStyle w:val="Emphasis"/>
        </w:rPr>
        <w:t>critical concern</w:t>
      </w:r>
      <w:r w:rsidRPr="0008017A">
        <w:rPr>
          <w:sz w:val="10"/>
        </w:rPr>
        <w:t xml:space="preserve">. Reports indicate that Moscow has potentially conducted weapons tests at the Novaya Zemlya Islands that have produced nuclear yield.35 More recently, an explosion of its Skyfall nuclearpropelled cruise missile offshore the Nenoksa Missile Test Site created the worst nuclear accident in the region since Chernobyl, killing at least seven people.36 Thus, nuclear security is a central, yet underappreciated, concern in the Arctic. Since any nuclear cleanup effort would be complicated by existing communications and PNT gaps, the United States should consider working with Arctic states to improve operational readiness for a nuclear accident. POLICY OPTIONS TO ACHIEVE U.S. OBJECTIVES IN THE ARCTIC There are four broad Arctic strategies that could theoretically be pursued by the United States to achieve its objectives in the Arctic, accounting for the strategic asymmetries in the region. </w:t>
      </w:r>
      <w:r w:rsidRPr="000837EC">
        <w:rPr>
          <w:rStyle w:val="StyleUnderline"/>
        </w:rPr>
        <w:t>A direct</w:t>
      </w:r>
      <w:r w:rsidRPr="0008017A">
        <w:rPr>
          <w:sz w:val="10"/>
        </w:rPr>
        <w:t xml:space="preserve"> rebalance approach would call for </w:t>
      </w:r>
      <w:r w:rsidRPr="00D90FFC">
        <w:rPr>
          <w:rStyle w:val="StyleUnderline"/>
          <w:highlight w:val="cyan"/>
        </w:rPr>
        <w:t xml:space="preserve">U.S. </w:t>
      </w:r>
      <w:r w:rsidRPr="00D90FFC">
        <w:rPr>
          <w:rStyle w:val="Emphasis"/>
          <w:highlight w:val="cyan"/>
        </w:rPr>
        <w:t>effort</w:t>
      </w:r>
      <w:r w:rsidRPr="0008017A">
        <w:rPr>
          <w:sz w:val="10"/>
        </w:rPr>
        <w:t xml:space="preserve">s </w:t>
      </w:r>
      <w:r w:rsidRPr="00D90FFC">
        <w:rPr>
          <w:rStyle w:val="StyleUnderline"/>
          <w:highlight w:val="cyan"/>
        </w:rPr>
        <w:t xml:space="preserve">to </w:t>
      </w:r>
      <w:r w:rsidRPr="00D90FFC">
        <w:rPr>
          <w:rStyle w:val="Emphasis"/>
          <w:highlight w:val="cyan"/>
        </w:rPr>
        <w:t>unilaterally</w:t>
      </w:r>
      <w:r w:rsidRPr="00D90FFC">
        <w:rPr>
          <w:rStyle w:val="StyleUnderline"/>
          <w:highlight w:val="cyan"/>
        </w:rPr>
        <w:t xml:space="preserve"> improve</w:t>
      </w:r>
      <w:r w:rsidRPr="0008017A">
        <w:rPr>
          <w:sz w:val="10"/>
        </w:rPr>
        <w:t xml:space="preserve"> military </w:t>
      </w:r>
      <w:r w:rsidRPr="00D90FFC">
        <w:rPr>
          <w:rStyle w:val="Emphasis"/>
          <w:highlight w:val="cyan"/>
        </w:rPr>
        <w:t>capabilities</w:t>
      </w:r>
      <w:r w:rsidRPr="000837EC">
        <w:rPr>
          <w:rStyle w:val="StyleUnderline"/>
        </w:rPr>
        <w:t xml:space="preserve"> and</w:t>
      </w:r>
      <w:r>
        <w:rPr>
          <w:rStyle w:val="StyleUnderline"/>
        </w:rPr>
        <w:t xml:space="preserve"> </w:t>
      </w:r>
      <w:r w:rsidRPr="008E3E94">
        <w:rPr>
          <w:rStyle w:val="Emphasis"/>
        </w:rPr>
        <w:t>unilaterally</w:t>
      </w:r>
      <w:r w:rsidRPr="0008017A">
        <w:rPr>
          <w:sz w:val="10"/>
        </w:rPr>
        <w:t xml:space="preserve"> work to </w:t>
      </w:r>
      <w:r w:rsidRPr="000837EC">
        <w:rPr>
          <w:rStyle w:val="StyleUnderline"/>
        </w:rPr>
        <w:t xml:space="preserve">curb </w:t>
      </w:r>
      <w:r w:rsidRPr="000837EC">
        <w:rPr>
          <w:rStyle w:val="Emphasis"/>
        </w:rPr>
        <w:t>Russia</w:t>
      </w:r>
      <w:r w:rsidRPr="0008017A">
        <w:rPr>
          <w:sz w:val="10"/>
        </w:rPr>
        <w:t xml:space="preserve">’s advantage </w:t>
      </w:r>
      <w:r w:rsidRPr="00D90FFC">
        <w:rPr>
          <w:rStyle w:val="StyleUnderline"/>
          <w:highlight w:val="cyan"/>
        </w:rPr>
        <w:t>through</w:t>
      </w:r>
      <w:r w:rsidRPr="000837EC">
        <w:rPr>
          <w:rStyle w:val="StyleUnderline"/>
        </w:rPr>
        <w:t xml:space="preserve"> a</w:t>
      </w:r>
      <w:r>
        <w:rPr>
          <w:rStyle w:val="StyleUnderline"/>
        </w:rPr>
        <w:t xml:space="preserve"> </w:t>
      </w:r>
      <w:r w:rsidRPr="00D90FFC">
        <w:rPr>
          <w:rStyle w:val="Emphasis"/>
          <w:highlight w:val="cyan"/>
        </w:rPr>
        <w:t>competitive</w:t>
      </w:r>
      <w:r w:rsidRPr="00D90FFC">
        <w:rPr>
          <w:rStyle w:val="StyleUnderline"/>
          <w:highlight w:val="cyan"/>
        </w:rPr>
        <w:t xml:space="preserve"> approach</w:t>
      </w:r>
      <w:r w:rsidRPr="0008017A">
        <w:rPr>
          <w:sz w:val="10"/>
        </w:rPr>
        <w:t xml:space="preserve">. A coalition-based offsetting approach would prioritize working with Arctic and near-Arctic allies to mitigate Russia’s actions. A domain-based offsetting approach would require focusing on economic and resource aspects of competition in the Arctic zone to maximize U.S. advantages. Finally, a stability approach centers on enhancing transparency and pursuing areas of U.S.-Russia (and China) cooperation where interests overlap. Participants argued that a direct rebalance </w:t>
      </w:r>
      <w:r w:rsidRPr="00D90FFC">
        <w:rPr>
          <w:rStyle w:val="StyleUnderline"/>
          <w:highlight w:val="cyan"/>
        </w:rPr>
        <w:t>would</w:t>
      </w:r>
      <w:r w:rsidRPr="000837EC">
        <w:rPr>
          <w:rStyle w:val="StyleUnderline"/>
        </w:rPr>
        <w:t xml:space="preserve"> </w:t>
      </w:r>
      <w:r w:rsidRPr="00D90FFC">
        <w:rPr>
          <w:rStyle w:val="Emphasis"/>
          <w:highlight w:val="cyan"/>
        </w:rPr>
        <w:t>heighten</w:t>
      </w:r>
      <w:r w:rsidRPr="00D90FFC">
        <w:rPr>
          <w:rStyle w:val="StyleUnderline"/>
          <w:highlight w:val="cyan"/>
        </w:rPr>
        <w:t xml:space="preserve"> Russia’s </w:t>
      </w:r>
      <w:r w:rsidRPr="00D90FFC">
        <w:rPr>
          <w:rStyle w:val="Emphasis"/>
          <w:highlight w:val="cyan"/>
        </w:rPr>
        <w:t>threat perception</w:t>
      </w:r>
      <w:r w:rsidRPr="000837EC">
        <w:rPr>
          <w:rStyle w:val="StyleUnderline"/>
        </w:rPr>
        <w:t>, require immense resources</w:t>
      </w:r>
      <w:r w:rsidRPr="0008017A">
        <w:rPr>
          <w:sz w:val="10"/>
        </w:rPr>
        <w:t xml:space="preserve">, and be inconsistent with the United States’ current economic footprint and overall interests in the region. </w:t>
      </w:r>
      <w:r w:rsidRPr="000837EC">
        <w:rPr>
          <w:rStyle w:val="StyleUnderline"/>
        </w:rPr>
        <w:t>This</w:t>
      </w:r>
      <w:r>
        <w:rPr>
          <w:rStyle w:val="StyleUnderline"/>
        </w:rPr>
        <w:t xml:space="preserve"> </w:t>
      </w:r>
      <w:r w:rsidRPr="000837EC">
        <w:rPr>
          <w:rStyle w:val="StyleUnderline"/>
        </w:rPr>
        <w:t xml:space="preserve">approach </w:t>
      </w:r>
      <w:r w:rsidRPr="008E3E94">
        <w:rPr>
          <w:rStyle w:val="StyleUnderline"/>
        </w:rPr>
        <w:t>would</w:t>
      </w:r>
      <w:r w:rsidRPr="0008017A">
        <w:rPr>
          <w:sz w:val="10"/>
        </w:rPr>
        <w:t xml:space="preserve"> likely </w:t>
      </w:r>
      <w:r w:rsidRPr="008E3E94">
        <w:rPr>
          <w:rStyle w:val="Emphasis"/>
        </w:rPr>
        <w:t>heighten</w:t>
      </w:r>
      <w:r w:rsidRPr="000837EC">
        <w:rPr>
          <w:rStyle w:val="StyleUnderline"/>
        </w:rPr>
        <w:t xml:space="preserve"> existing Russian fears, </w:t>
      </w:r>
      <w:r w:rsidRPr="00D90FFC">
        <w:rPr>
          <w:rStyle w:val="StyleUnderline"/>
          <w:highlight w:val="cyan"/>
        </w:rPr>
        <w:t>lead it to pursue</w:t>
      </w:r>
      <w:r w:rsidRPr="000837EC">
        <w:rPr>
          <w:rStyle w:val="StyleUnderline"/>
        </w:rPr>
        <w:t xml:space="preserve"> a </w:t>
      </w:r>
      <w:r w:rsidRPr="00D90FFC">
        <w:rPr>
          <w:rStyle w:val="StyleUnderline"/>
          <w:highlight w:val="cyan"/>
        </w:rPr>
        <w:t xml:space="preserve">more </w:t>
      </w:r>
      <w:r w:rsidRPr="00D90FFC">
        <w:rPr>
          <w:rStyle w:val="Emphasis"/>
          <w:highlight w:val="cyan"/>
        </w:rPr>
        <w:t>aggressive strategy</w:t>
      </w:r>
      <w:r w:rsidRPr="00D90FFC">
        <w:rPr>
          <w:rStyle w:val="StyleUnderline"/>
          <w:highlight w:val="cyan"/>
        </w:rPr>
        <w:t>, and</w:t>
      </w:r>
      <w:r w:rsidRPr="0008017A">
        <w:rPr>
          <w:sz w:val="10"/>
        </w:rPr>
        <w:t xml:space="preserve"> potentially </w:t>
      </w:r>
      <w:r w:rsidRPr="00D90FFC">
        <w:rPr>
          <w:rStyle w:val="StyleUnderline"/>
          <w:highlight w:val="cyan"/>
        </w:rPr>
        <w:t xml:space="preserve">undermine </w:t>
      </w:r>
      <w:r w:rsidRPr="00D90FFC">
        <w:rPr>
          <w:rStyle w:val="Emphasis"/>
          <w:highlight w:val="cyan"/>
        </w:rPr>
        <w:t>strategic stability</w:t>
      </w:r>
      <w:r w:rsidRPr="0008017A">
        <w:rPr>
          <w:sz w:val="10"/>
        </w:rPr>
        <w:t xml:space="preserve">. Given Russia’s geographic proximity to the region and its resources, participants also agreed that </w:t>
      </w:r>
      <w:r w:rsidRPr="000837EC">
        <w:rPr>
          <w:rStyle w:val="StyleUnderline"/>
        </w:rPr>
        <w:t>establishing economic parity with Russia</w:t>
      </w:r>
      <w:r w:rsidRPr="0008017A">
        <w:rPr>
          <w:sz w:val="10"/>
        </w:rPr>
        <w:t xml:space="preserve"> through a domain-based offsetting approach </w:t>
      </w:r>
      <w:r w:rsidRPr="000837EC">
        <w:rPr>
          <w:rStyle w:val="StyleUnderline"/>
        </w:rPr>
        <w:t>would be an</w:t>
      </w:r>
      <w:r>
        <w:rPr>
          <w:rStyle w:val="StyleUnderline"/>
        </w:rPr>
        <w:t xml:space="preserve"> </w:t>
      </w:r>
      <w:r w:rsidRPr="000837EC">
        <w:rPr>
          <w:rStyle w:val="StyleUnderline"/>
        </w:rPr>
        <w:t>uphill battle</w:t>
      </w:r>
      <w:r w:rsidRPr="0008017A">
        <w:rPr>
          <w:sz w:val="10"/>
        </w:rPr>
        <w:t xml:space="preserve">. As such, while U.S.-Russia dynamics may increasingly be framed in competitive terms, </w:t>
      </w:r>
      <w:r w:rsidRPr="0008017A">
        <w:rPr>
          <w:rStyle w:val="StyleUnderline"/>
        </w:rPr>
        <w:t>the</w:t>
      </w:r>
      <w:r w:rsidRPr="0008017A">
        <w:rPr>
          <w:sz w:val="10"/>
        </w:rPr>
        <w:t xml:space="preserve"> </w:t>
      </w:r>
      <w:r w:rsidRPr="00D90FFC">
        <w:rPr>
          <w:rStyle w:val="Emphasis"/>
          <w:highlight w:val="cyan"/>
        </w:rPr>
        <w:t>U</w:t>
      </w:r>
      <w:r w:rsidRPr="0008017A">
        <w:rPr>
          <w:sz w:val="10"/>
        </w:rPr>
        <w:t xml:space="preserve">nited </w:t>
      </w:r>
      <w:r w:rsidRPr="00D90FFC">
        <w:rPr>
          <w:rStyle w:val="Emphasis"/>
          <w:highlight w:val="cyan"/>
        </w:rPr>
        <w:t>S</w:t>
      </w:r>
      <w:r w:rsidRPr="0008017A">
        <w:rPr>
          <w:sz w:val="10"/>
        </w:rPr>
        <w:t xml:space="preserve">tates </w:t>
      </w:r>
      <w:r w:rsidRPr="00D90FFC">
        <w:rPr>
          <w:rStyle w:val="StyleUnderline"/>
          <w:highlight w:val="cyan"/>
        </w:rPr>
        <w:t>should not seek to “match”</w:t>
      </w:r>
      <w:r w:rsidRPr="0008017A">
        <w:rPr>
          <w:rStyle w:val="StyleUnderline"/>
        </w:rPr>
        <w:t xml:space="preserve"> </w:t>
      </w:r>
      <w:r w:rsidRPr="00D90FFC">
        <w:rPr>
          <w:rStyle w:val="StyleUnderline"/>
          <w:highlight w:val="cyan"/>
        </w:rPr>
        <w:t>Russia</w:t>
      </w:r>
      <w:r w:rsidRPr="0008017A">
        <w:rPr>
          <w:rStyle w:val="StyleUnderline"/>
        </w:rPr>
        <w:t xml:space="preserve"> in the Arctic</w:t>
      </w:r>
      <w:r w:rsidRPr="0008017A">
        <w:rPr>
          <w:sz w:val="10"/>
        </w:rPr>
        <w:t xml:space="preserve">. </w:t>
      </w:r>
    </w:p>
    <w:p w14:paraId="73C4B033" w14:textId="77777777" w:rsidR="00D90FFC" w:rsidRPr="00591286" w:rsidRDefault="00D90FFC" w:rsidP="00D90FFC"/>
    <w:p w14:paraId="5BA888AA" w14:textId="77777777" w:rsidR="00D90FFC" w:rsidRDefault="00D90FFC" w:rsidP="00D90FFC">
      <w:pPr>
        <w:pStyle w:val="Heading4"/>
      </w:pPr>
      <w:r>
        <w:t xml:space="preserve">A militarized Arctic </w:t>
      </w:r>
      <w:r w:rsidRPr="00C55A47">
        <w:rPr>
          <w:u w:val="single"/>
        </w:rPr>
        <w:t>scares Russia</w:t>
      </w:r>
      <w:r>
        <w:t xml:space="preserve"> and undermines </w:t>
      </w:r>
      <w:r w:rsidRPr="00C55A47">
        <w:rPr>
          <w:u w:val="single"/>
        </w:rPr>
        <w:t>cooperation</w:t>
      </w:r>
      <w:r>
        <w:t>---extinction.</w:t>
      </w:r>
    </w:p>
    <w:p w14:paraId="6B8FD06D" w14:textId="77777777" w:rsidR="00D90FFC" w:rsidRDefault="00D90FFC" w:rsidP="00D90FFC">
      <w:pPr>
        <w:rPr>
          <w:b/>
          <w:bCs/>
          <w:sz w:val="26"/>
        </w:rPr>
      </w:pPr>
      <w:r w:rsidRPr="001E315F">
        <w:rPr>
          <w:b/>
          <w:bCs/>
          <w:sz w:val="26"/>
        </w:rPr>
        <w:t>Gardiner ’23</w:t>
      </w:r>
      <w:r w:rsidRPr="001E315F">
        <w:t xml:space="preserve"> [Barry; Labour MP and former UK Climate Change Envoy; 13-06-2023; "As the ice melts, a perilous Russian threat is emerging in the Arctic," The Guardian, </w:t>
      </w:r>
      <w:r w:rsidRPr="001B4455">
        <w:t>https://www.theguardian.com/commentisfree/2023/jun/13/arctic-russia-nato-putin-climate/</w:t>
      </w:r>
      <w:r w:rsidRPr="001E315F">
        <w:t>]</w:t>
      </w:r>
      <w:r>
        <w:t>//av</w:t>
      </w:r>
    </w:p>
    <w:p w14:paraId="073BCA4E" w14:textId="77777777" w:rsidR="00D90FFC" w:rsidRPr="00794533" w:rsidRDefault="00D90FFC" w:rsidP="00D90FFC">
      <w:pPr>
        <w:rPr>
          <w:sz w:val="16"/>
        </w:rPr>
      </w:pPr>
      <w:r w:rsidRPr="00794533">
        <w:rPr>
          <w:sz w:val="16"/>
        </w:rPr>
        <w:t xml:space="preserve">The </w:t>
      </w:r>
      <w:r w:rsidRPr="00D11B5D">
        <w:rPr>
          <w:rStyle w:val="StyleUnderline"/>
        </w:rPr>
        <w:t>challenge</w:t>
      </w:r>
      <w:r w:rsidRPr="00794533">
        <w:rPr>
          <w:sz w:val="16"/>
        </w:rPr>
        <w:t xml:space="preserve"> of all this has </w:t>
      </w:r>
      <w:r w:rsidRPr="00D11B5D">
        <w:rPr>
          <w:rStyle w:val="StyleUnderline"/>
        </w:rPr>
        <w:t>not been purely logistical</w:t>
      </w:r>
      <w:r w:rsidRPr="00794533">
        <w:rPr>
          <w:sz w:val="16"/>
        </w:rPr>
        <w:t xml:space="preserve">. As the permafrost thaws, the structural base for roads, buildings and other </w:t>
      </w:r>
      <w:r w:rsidRPr="00D11B5D">
        <w:rPr>
          <w:rStyle w:val="StyleUnderline"/>
        </w:rPr>
        <w:t xml:space="preserve">key </w:t>
      </w:r>
      <w:r w:rsidRPr="00D90FFC">
        <w:rPr>
          <w:rStyle w:val="Emphasis"/>
          <w:highlight w:val="cyan"/>
        </w:rPr>
        <w:t>infrastructure</w:t>
      </w:r>
      <w:r w:rsidRPr="00D90FFC">
        <w:rPr>
          <w:rStyle w:val="StyleUnderline"/>
          <w:highlight w:val="cyan"/>
        </w:rPr>
        <w:t xml:space="preserve"> has </w:t>
      </w:r>
      <w:r w:rsidRPr="00D90FFC">
        <w:rPr>
          <w:rStyle w:val="Emphasis"/>
          <w:highlight w:val="cyan"/>
        </w:rPr>
        <w:t>collapsed</w:t>
      </w:r>
      <w:r w:rsidRPr="00794533">
        <w:rPr>
          <w:sz w:val="16"/>
        </w:rPr>
        <w:t xml:space="preserve">. </w:t>
      </w:r>
      <w:r w:rsidRPr="00D90FFC">
        <w:rPr>
          <w:rStyle w:val="Emphasis"/>
          <w:highlight w:val="cyan"/>
        </w:rPr>
        <w:t>Russia</w:t>
      </w:r>
      <w:r w:rsidRPr="00794533">
        <w:rPr>
          <w:sz w:val="16"/>
        </w:rPr>
        <w:t xml:space="preserve"> is </w:t>
      </w:r>
      <w:r w:rsidRPr="00D90FFC">
        <w:rPr>
          <w:rStyle w:val="StyleUnderline"/>
          <w:highlight w:val="cyan"/>
        </w:rPr>
        <w:t xml:space="preserve">trying to </w:t>
      </w:r>
      <w:r w:rsidRPr="00D90FFC">
        <w:rPr>
          <w:rStyle w:val="Emphasis"/>
          <w:highlight w:val="cyan"/>
        </w:rPr>
        <w:t>deploy</w:t>
      </w:r>
      <w:r w:rsidRPr="00794533">
        <w:rPr>
          <w:sz w:val="16"/>
        </w:rPr>
        <w:t xml:space="preserve"> </w:t>
      </w:r>
      <w:r w:rsidRPr="00D11B5D">
        <w:rPr>
          <w:rStyle w:val="StyleUnderline"/>
        </w:rPr>
        <w:t>huge amounts of</w:t>
      </w:r>
      <w:r w:rsidRPr="00794533">
        <w:rPr>
          <w:sz w:val="16"/>
        </w:rPr>
        <w:t xml:space="preserve"> infrastructure and </w:t>
      </w:r>
      <w:r w:rsidRPr="00D90FFC">
        <w:rPr>
          <w:rStyle w:val="Emphasis"/>
          <w:highlight w:val="cyan"/>
        </w:rPr>
        <w:t>military capacity</w:t>
      </w:r>
      <w:r w:rsidRPr="00D11B5D">
        <w:rPr>
          <w:rStyle w:val="StyleUnderline"/>
        </w:rPr>
        <w:t xml:space="preserve"> to build structures</w:t>
      </w:r>
      <w:r w:rsidRPr="00794533">
        <w:rPr>
          <w:sz w:val="16"/>
        </w:rPr>
        <w:t xml:space="preserve"> on land that </w:t>
      </w:r>
      <w:r w:rsidRPr="00015269">
        <w:rPr>
          <w:rStyle w:val="StyleUnderline"/>
        </w:rPr>
        <w:t>is disintegrating</w:t>
      </w:r>
      <w:r w:rsidRPr="00794533">
        <w:rPr>
          <w:sz w:val="16"/>
        </w:rPr>
        <w:t>, across roads that are disappearing. In December 2022, it passed a new law requiring 90-day notification for any warship transiting the northern sea route. It has also legislated that there be no more than one warship allowed in these waters at any one time and that any submarine be required to surface and show its flag along the internal waters of the route.</w:t>
      </w:r>
    </w:p>
    <w:p w14:paraId="1BCCCA9C" w14:textId="77777777" w:rsidR="00D90FFC" w:rsidRPr="00794533" w:rsidRDefault="00D90FFC" w:rsidP="00D90FFC">
      <w:pPr>
        <w:rPr>
          <w:sz w:val="16"/>
        </w:rPr>
      </w:pPr>
      <w:r w:rsidRPr="00794533">
        <w:rPr>
          <w:sz w:val="16"/>
        </w:rPr>
        <w:t xml:space="preserve">Recent experience in the Pacific suggests that the </w:t>
      </w:r>
      <w:r w:rsidRPr="00D90FFC">
        <w:rPr>
          <w:rStyle w:val="StyleUnderline"/>
          <w:highlight w:val="cyan"/>
        </w:rPr>
        <w:t>US</w:t>
      </w:r>
      <w:r w:rsidRPr="00794533">
        <w:rPr>
          <w:sz w:val="16"/>
        </w:rPr>
        <w:t xml:space="preserve"> or Nato will seek to </w:t>
      </w:r>
      <w:r w:rsidRPr="00D90FFC">
        <w:rPr>
          <w:rStyle w:val="Emphasis"/>
          <w:highlight w:val="cyan"/>
        </w:rPr>
        <w:t>assert rights</w:t>
      </w:r>
      <w:r w:rsidRPr="00794533">
        <w:rPr>
          <w:sz w:val="16"/>
        </w:rPr>
        <w:t xml:space="preserve"> of navigation under the UN convention on the law of the sea. This </w:t>
      </w:r>
      <w:r w:rsidRPr="00D90FFC">
        <w:rPr>
          <w:rStyle w:val="StyleUnderline"/>
          <w:highlight w:val="cyan"/>
        </w:rPr>
        <w:t>is</w:t>
      </w:r>
      <w:r w:rsidRPr="00015269">
        <w:rPr>
          <w:rStyle w:val="StyleUnderline"/>
        </w:rPr>
        <w:t xml:space="preserve"> inherently </w:t>
      </w:r>
      <w:r w:rsidRPr="00D90FFC">
        <w:rPr>
          <w:rStyle w:val="Emphasis"/>
          <w:highlight w:val="cyan"/>
        </w:rPr>
        <w:t>risky</w:t>
      </w:r>
      <w:r w:rsidRPr="00794533">
        <w:rPr>
          <w:sz w:val="16"/>
        </w:rPr>
        <w:t xml:space="preserve">. </w:t>
      </w:r>
      <w:r w:rsidRPr="00D90FFC">
        <w:rPr>
          <w:rStyle w:val="StyleUnderline"/>
          <w:highlight w:val="cyan"/>
        </w:rPr>
        <w:t>Russia could see</w:t>
      </w:r>
      <w:r w:rsidRPr="00794533">
        <w:rPr>
          <w:sz w:val="16"/>
        </w:rPr>
        <w:t xml:space="preserve"> such </w:t>
      </w:r>
      <w:r w:rsidRPr="00D90FFC">
        <w:rPr>
          <w:rStyle w:val="StyleUnderline"/>
          <w:highlight w:val="cyan"/>
        </w:rPr>
        <w:t>attempts</w:t>
      </w:r>
      <w:r w:rsidRPr="00D76029">
        <w:rPr>
          <w:rStyle w:val="StyleUnderline"/>
        </w:rPr>
        <w:t xml:space="preserve"> to declare freedom</w:t>
      </w:r>
      <w:r w:rsidRPr="00794533">
        <w:rPr>
          <w:sz w:val="16"/>
        </w:rPr>
        <w:t xml:space="preserve"> of navigation </w:t>
      </w:r>
      <w:r w:rsidRPr="00D90FFC">
        <w:rPr>
          <w:rStyle w:val="StyleUnderline"/>
          <w:highlight w:val="cyan"/>
        </w:rPr>
        <w:t>as</w:t>
      </w:r>
      <w:r w:rsidRPr="00D76029">
        <w:rPr>
          <w:rStyle w:val="StyleUnderline"/>
        </w:rPr>
        <w:t xml:space="preserve"> a </w:t>
      </w:r>
      <w:r w:rsidRPr="00D90FFC">
        <w:rPr>
          <w:rStyle w:val="Emphasis"/>
          <w:highlight w:val="cyan"/>
        </w:rPr>
        <w:t>provocation</w:t>
      </w:r>
      <w:r w:rsidRPr="00794533">
        <w:rPr>
          <w:sz w:val="16"/>
        </w:rPr>
        <w:t>. But failure to enforce these freedoms carries an opposite risk: without maintaining a presence in the region, Nato members would be allowing Russia’s new law</w:t>
      </w:r>
      <w:r w:rsidRPr="00794533">
        <w:rPr>
          <w:b/>
          <w:bCs/>
          <w:sz w:val="16"/>
        </w:rPr>
        <w:t> </w:t>
      </w:r>
      <w:r w:rsidRPr="00794533">
        <w:rPr>
          <w:sz w:val="16"/>
        </w:rPr>
        <w:t xml:space="preserve">to become normalised. A </w:t>
      </w:r>
      <w:r w:rsidRPr="00D90FFC">
        <w:rPr>
          <w:rStyle w:val="Emphasis"/>
          <w:highlight w:val="cyan"/>
        </w:rPr>
        <w:t>careful balancing</w:t>
      </w:r>
      <w:r w:rsidRPr="00D76029">
        <w:rPr>
          <w:rStyle w:val="StyleUnderline"/>
        </w:rPr>
        <w:t xml:space="preserve"> act </w:t>
      </w:r>
      <w:r w:rsidRPr="00D90FFC">
        <w:rPr>
          <w:rStyle w:val="StyleUnderline"/>
          <w:highlight w:val="cyan"/>
        </w:rPr>
        <w:t xml:space="preserve">is </w:t>
      </w:r>
      <w:r w:rsidRPr="00D90FFC">
        <w:rPr>
          <w:rStyle w:val="Emphasis"/>
          <w:highlight w:val="cyan"/>
        </w:rPr>
        <w:t>essential</w:t>
      </w:r>
      <w:r w:rsidRPr="00D90FFC">
        <w:rPr>
          <w:sz w:val="16"/>
          <w:highlight w:val="cyan"/>
        </w:rPr>
        <w:t xml:space="preserve"> </w:t>
      </w:r>
      <w:r w:rsidRPr="00D90FFC">
        <w:rPr>
          <w:rStyle w:val="StyleUnderline"/>
          <w:highlight w:val="cyan"/>
        </w:rPr>
        <w:t>to maintain</w:t>
      </w:r>
      <w:r w:rsidRPr="00D76029">
        <w:rPr>
          <w:rStyle w:val="StyleUnderline"/>
        </w:rPr>
        <w:t xml:space="preserve"> </w:t>
      </w:r>
      <w:r w:rsidRPr="00D90FFC">
        <w:rPr>
          <w:rStyle w:val="StyleUnderline"/>
          <w:highlight w:val="cyan"/>
        </w:rPr>
        <w:t>presence</w:t>
      </w:r>
      <w:r w:rsidRPr="00794533">
        <w:rPr>
          <w:sz w:val="16"/>
        </w:rPr>
        <w:t xml:space="preserve"> and not allow Russia to close off this region of the Arctic as its private domain.</w:t>
      </w:r>
    </w:p>
    <w:p w14:paraId="1A8585F6" w14:textId="77777777" w:rsidR="00D90FFC" w:rsidRPr="00794533" w:rsidRDefault="00D90FFC" w:rsidP="00D90FFC">
      <w:pPr>
        <w:rPr>
          <w:sz w:val="16"/>
        </w:rPr>
      </w:pPr>
      <w:r w:rsidRPr="00D90FFC">
        <w:rPr>
          <w:rStyle w:val="Emphasis"/>
          <w:highlight w:val="cyan"/>
        </w:rPr>
        <w:t>Moscow sees</w:t>
      </w:r>
      <w:r w:rsidRPr="00D90FFC">
        <w:rPr>
          <w:rStyle w:val="StyleUnderline"/>
          <w:highlight w:val="cyan"/>
        </w:rPr>
        <w:t xml:space="preserve"> </w:t>
      </w:r>
      <w:r w:rsidRPr="00D90FFC">
        <w:rPr>
          <w:rStyle w:val="Emphasis"/>
          <w:highlight w:val="cyan"/>
        </w:rPr>
        <w:t>Nato</w:t>
      </w:r>
      <w:r w:rsidRPr="00D76029">
        <w:rPr>
          <w:rStyle w:val="StyleUnderline"/>
        </w:rPr>
        <w:t xml:space="preserve"> borders expanding</w:t>
      </w:r>
      <w:r w:rsidRPr="00794533">
        <w:rPr>
          <w:sz w:val="16"/>
        </w:rPr>
        <w:t xml:space="preserve">. It </w:t>
      </w:r>
      <w:r w:rsidRPr="00D90FFC">
        <w:rPr>
          <w:rStyle w:val="Emphasis"/>
          <w:highlight w:val="cyan"/>
        </w:rPr>
        <w:t>fears encirclement</w:t>
      </w:r>
      <w:r w:rsidRPr="00794533">
        <w:rPr>
          <w:sz w:val="16"/>
        </w:rPr>
        <w:t xml:space="preserve">. Its experience of </w:t>
      </w:r>
      <w:r w:rsidRPr="00D90FFC">
        <w:rPr>
          <w:rStyle w:val="StyleUnderline"/>
          <w:highlight w:val="cyan"/>
        </w:rPr>
        <w:t xml:space="preserve">humiliation in </w:t>
      </w:r>
      <w:r w:rsidRPr="00D90FFC">
        <w:rPr>
          <w:rStyle w:val="Emphasis"/>
          <w:highlight w:val="cyan"/>
        </w:rPr>
        <w:t>Ukraine</w:t>
      </w:r>
      <w:r w:rsidRPr="00794533">
        <w:rPr>
          <w:sz w:val="16"/>
        </w:rPr>
        <w:t xml:space="preserve"> has </w:t>
      </w:r>
      <w:r w:rsidRPr="00D90FFC">
        <w:rPr>
          <w:rStyle w:val="Emphasis"/>
          <w:highlight w:val="cyan"/>
        </w:rPr>
        <w:t>increased</w:t>
      </w:r>
      <w:r w:rsidRPr="00D76029">
        <w:rPr>
          <w:rStyle w:val="StyleUnderline"/>
        </w:rPr>
        <w:t xml:space="preserve"> this </w:t>
      </w:r>
      <w:r w:rsidRPr="00D90FFC">
        <w:rPr>
          <w:rStyle w:val="Emphasis"/>
          <w:highlight w:val="cyan"/>
        </w:rPr>
        <w:t>tension</w:t>
      </w:r>
      <w:r w:rsidRPr="00794533">
        <w:rPr>
          <w:sz w:val="16"/>
        </w:rPr>
        <w:t xml:space="preserve">. Two </w:t>
      </w:r>
      <w:r w:rsidRPr="00DB77D3">
        <w:rPr>
          <w:rStyle w:val="StyleUnderline"/>
        </w:rPr>
        <w:t>Arctic brigades</w:t>
      </w:r>
      <w:r w:rsidRPr="00794533">
        <w:rPr>
          <w:sz w:val="16"/>
        </w:rPr>
        <w:t xml:space="preserve"> have been </w:t>
      </w:r>
      <w:r w:rsidRPr="00DB77D3">
        <w:rPr>
          <w:rStyle w:val="StyleUnderline"/>
        </w:rPr>
        <w:t>deployed</w:t>
      </w:r>
      <w:r w:rsidRPr="00794533">
        <w:rPr>
          <w:sz w:val="16"/>
        </w:rPr>
        <w:t xml:space="preserve"> to Ukraine </w:t>
      </w:r>
      <w:r w:rsidRPr="00DB77D3">
        <w:rPr>
          <w:rStyle w:val="StyleUnderline"/>
        </w:rPr>
        <w:t>with disastrous consequences</w:t>
      </w:r>
      <w:r w:rsidRPr="00794533">
        <w:rPr>
          <w:sz w:val="16"/>
        </w:rPr>
        <w:t xml:space="preserve">; the Norwegian Institute for Defence Studies estimates that more than 1,000 personnel have been lost. As Russia’s conventional land forces have been depleted in the Arctic, the </w:t>
      </w:r>
      <w:r w:rsidRPr="00D90FFC">
        <w:rPr>
          <w:rStyle w:val="StyleUnderline"/>
          <w:highlight w:val="cyan"/>
        </w:rPr>
        <w:t>Kremlin will turn to</w:t>
      </w:r>
      <w:r w:rsidRPr="00794533">
        <w:rPr>
          <w:sz w:val="16"/>
        </w:rPr>
        <w:t xml:space="preserve"> its naval and </w:t>
      </w:r>
      <w:r w:rsidRPr="00D90FFC">
        <w:rPr>
          <w:rStyle w:val="Emphasis"/>
          <w:highlight w:val="cyan"/>
        </w:rPr>
        <w:t>submarine capacity</w:t>
      </w:r>
      <w:r w:rsidRPr="00794533">
        <w:rPr>
          <w:sz w:val="16"/>
        </w:rPr>
        <w:t xml:space="preserve">. The </w:t>
      </w:r>
      <w:r w:rsidRPr="005440EE">
        <w:rPr>
          <w:rStyle w:val="StyleUnderline"/>
        </w:rPr>
        <w:t xml:space="preserve">potential to </w:t>
      </w:r>
      <w:r w:rsidRPr="00782300">
        <w:rPr>
          <w:rStyle w:val="StyleUnderline"/>
        </w:rPr>
        <w:t>inflict damage</w:t>
      </w:r>
      <w:r w:rsidRPr="005440EE">
        <w:rPr>
          <w:rStyle w:val="StyleUnderline"/>
        </w:rPr>
        <w:t xml:space="preserve"> to undersea cables</w:t>
      </w:r>
      <w:r w:rsidRPr="00794533">
        <w:rPr>
          <w:sz w:val="16"/>
        </w:rPr>
        <w:t xml:space="preserve"> and pipelines </w:t>
      </w:r>
      <w:r w:rsidRPr="005440EE">
        <w:rPr>
          <w:rStyle w:val="StyleUnderline"/>
        </w:rPr>
        <w:t>is a lever</w:t>
      </w:r>
      <w:r w:rsidRPr="00794533">
        <w:rPr>
          <w:sz w:val="16"/>
        </w:rPr>
        <w:t xml:space="preserve"> that </w:t>
      </w:r>
      <w:r w:rsidRPr="005440EE">
        <w:rPr>
          <w:rStyle w:val="StyleUnderline"/>
        </w:rPr>
        <w:t>Putin could use</w:t>
      </w:r>
      <w:r w:rsidRPr="00794533">
        <w:rPr>
          <w:sz w:val="16"/>
        </w:rPr>
        <w:t xml:space="preserve"> against his opponents.</w:t>
      </w:r>
    </w:p>
    <w:p w14:paraId="0F70E631" w14:textId="77777777" w:rsidR="00D90FFC" w:rsidRPr="00794533" w:rsidRDefault="00D90FFC" w:rsidP="00D90FFC">
      <w:pPr>
        <w:rPr>
          <w:sz w:val="16"/>
        </w:rPr>
      </w:pPr>
      <w:r w:rsidRPr="00794533">
        <w:rPr>
          <w:sz w:val="16"/>
        </w:rPr>
        <w:t xml:space="preserve">At the moment, it seems our politicians are not looking beyond the Ukraine war. They need to. A weakened and </w:t>
      </w:r>
      <w:r w:rsidRPr="00D90FFC">
        <w:rPr>
          <w:rStyle w:val="Emphasis"/>
          <w:highlight w:val="cyan"/>
        </w:rPr>
        <w:t>resentful Russia</w:t>
      </w:r>
      <w:r w:rsidRPr="00D90FFC">
        <w:rPr>
          <w:sz w:val="16"/>
          <w:highlight w:val="cyan"/>
        </w:rPr>
        <w:t xml:space="preserve"> </w:t>
      </w:r>
      <w:r w:rsidRPr="00D90FFC">
        <w:rPr>
          <w:rStyle w:val="StyleUnderline"/>
          <w:highlight w:val="cyan"/>
        </w:rPr>
        <w:t xml:space="preserve">does </w:t>
      </w:r>
      <w:r w:rsidRPr="00D90FFC">
        <w:rPr>
          <w:rStyle w:val="Emphasis"/>
          <w:highlight w:val="cyan"/>
        </w:rPr>
        <w:t>not</w:t>
      </w:r>
      <w:r w:rsidRPr="00D90FFC">
        <w:rPr>
          <w:rStyle w:val="StyleUnderline"/>
          <w:highlight w:val="cyan"/>
        </w:rPr>
        <w:t xml:space="preserve"> make</w:t>
      </w:r>
      <w:r w:rsidRPr="00794533">
        <w:rPr>
          <w:sz w:val="16"/>
        </w:rPr>
        <w:t xml:space="preserve"> for </w:t>
      </w:r>
      <w:r w:rsidRPr="00D90FFC">
        <w:rPr>
          <w:rStyle w:val="StyleUnderline"/>
          <w:highlight w:val="cyan"/>
        </w:rPr>
        <w:t xml:space="preserve">a </w:t>
      </w:r>
      <w:r w:rsidRPr="00D90FFC">
        <w:rPr>
          <w:rStyle w:val="Emphasis"/>
          <w:highlight w:val="cyan"/>
        </w:rPr>
        <w:t>stable</w:t>
      </w:r>
      <w:r w:rsidRPr="005440EE">
        <w:rPr>
          <w:rStyle w:val="StyleUnderline"/>
        </w:rPr>
        <w:t xml:space="preserve"> global </w:t>
      </w:r>
      <w:r w:rsidRPr="00D90FFC">
        <w:rPr>
          <w:rStyle w:val="StyleUnderline"/>
          <w:highlight w:val="cyan"/>
        </w:rPr>
        <w:t>order</w:t>
      </w:r>
      <w:r w:rsidRPr="00794533">
        <w:rPr>
          <w:sz w:val="16"/>
        </w:rPr>
        <w:t>. We have already seen Putin pivot to China and use the Arctic as a bargaining chip to strengthen that relationship. It is scarcely a month since the two countries’ coastguards signed a memorandum in Murmansk about cooperation in the Arctic. China’s price for providing Russia with support over Ukraine could be requesting naval access to Russian bases in the Arctic.</w:t>
      </w:r>
    </w:p>
    <w:p w14:paraId="793BA5A3" w14:textId="77777777" w:rsidR="00D90FFC" w:rsidRPr="00794533" w:rsidRDefault="00D90FFC" w:rsidP="00D90FFC">
      <w:pPr>
        <w:rPr>
          <w:sz w:val="16"/>
        </w:rPr>
      </w:pPr>
      <w:r w:rsidRPr="00794533">
        <w:rPr>
          <w:sz w:val="16"/>
        </w:rPr>
        <w:t xml:space="preserve">On a recent visit to the Ny-Ålesund international research station on Svalbard, it was depressing to hear that scientific cooperation with Russia on climate matters has effectively ceased. The </w:t>
      </w:r>
      <w:r w:rsidRPr="00D90FFC">
        <w:rPr>
          <w:rStyle w:val="StyleUnderline"/>
          <w:highlight w:val="cyan"/>
        </w:rPr>
        <w:t>Arctic</w:t>
      </w:r>
      <w:r w:rsidRPr="005440EE">
        <w:rPr>
          <w:rStyle w:val="StyleUnderline"/>
        </w:rPr>
        <w:t xml:space="preserve"> is an environment </w:t>
      </w:r>
      <w:r w:rsidRPr="00782300">
        <w:rPr>
          <w:rStyle w:val="StyleUnderline"/>
        </w:rPr>
        <w:t>where</w:t>
      </w:r>
      <w:r w:rsidRPr="00782300">
        <w:rPr>
          <w:sz w:val="16"/>
        </w:rPr>
        <w:t xml:space="preserve"> </w:t>
      </w:r>
      <w:r w:rsidRPr="00D90FFC">
        <w:rPr>
          <w:rStyle w:val="Emphasis"/>
          <w:highlight w:val="cyan"/>
        </w:rPr>
        <w:t>cooperation</w:t>
      </w:r>
      <w:r w:rsidRPr="00D90FFC">
        <w:rPr>
          <w:rStyle w:val="StyleUnderline"/>
          <w:highlight w:val="cyan"/>
        </w:rPr>
        <w:t xml:space="preserve"> is </w:t>
      </w:r>
      <w:r w:rsidRPr="00D90FFC">
        <w:rPr>
          <w:rStyle w:val="Emphasis"/>
          <w:highlight w:val="cyan"/>
        </w:rPr>
        <w:t>essential</w:t>
      </w:r>
      <w:r w:rsidRPr="00794533">
        <w:rPr>
          <w:sz w:val="16"/>
        </w:rPr>
        <w:t xml:space="preserve">. Arctic </w:t>
      </w:r>
      <w:r w:rsidRPr="005440EE">
        <w:rPr>
          <w:rStyle w:val="StyleUnderline"/>
        </w:rPr>
        <w:t>science must be</w:t>
      </w:r>
      <w:r w:rsidRPr="00794533">
        <w:rPr>
          <w:sz w:val="16"/>
        </w:rPr>
        <w:t xml:space="preserve"> done over the </w:t>
      </w:r>
      <w:r w:rsidRPr="005440EE">
        <w:rPr>
          <w:rStyle w:val="StyleUnderline"/>
        </w:rPr>
        <w:t>long term</w:t>
      </w:r>
      <w:r w:rsidRPr="00794533">
        <w:rPr>
          <w:sz w:val="16"/>
        </w:rPr>
        <w:t xml:space="preserve">, and the </w:t>
      </w:r>
      <w:r w:rsidRPr="00D90FFC">
        <w:rPr>
          <w:rStyle w:val="Emphasis"/>
          <w:highlight w:val="cyan"/>
        </w:rPr>
        <w:t>relationships</w:t>
      </w:r>
      <w:r w:rsidRPr="00794533">
        <w:rPr>
          <w:sz w:val="16"/>
        </w:rPr>
        <w:t xml:space="preserve"> and trust built up between partners </w:t>
      </w:r>
      <w:r w:rsidRPr="00D90FFC">
        <w:rPr>
          <w:rStyle w:val="Emphasis"/>
          <w:highlight w:val="cyan"/>
        </w:rPr>
        <w:t>offer</w:t>
      </w:r>
      <w:r w:rsidRPr="00794533">
        <w:rPr>
          <w:sz w:val="16"/>
        </w:rPr>
        <w:t xml:space="preserve"> predictability and </w:t>
      </w:r>
      <w:r w:rsidRPr="00D90FFC">
        <w:rPr>
          <w:rStyle w:val="StyleUnderline"/>
          <w:highlight w:val="cyan"/>
        </w:rPr>
        <w:t xml:space="preserve">greater </w:t>
      </w:r>
      <w:r w:rsidRPr="00D90FFC">
        <w:rPr>
          <w:rStyle w:val="Emphasis"/>
          <w:highlight w:val="cyan"/>
        </w:rPr>
        <w:t>stability</w:t>
      </w:r>
      <w:r w:rsidRPr="00794533">
        <w:rPr>
          <w:sz w:val="16"/>
        </w:rPr>
        <w:t xml:space="preserve">. In a region that is becoming over-securitised, </w:t>
      </w:r>
      <w:r w:rsidRPr="00794533">
        <w:rPr>
          <w:rStyle w:val="Emphasis"/>
        </w:rPr>
        <w:t>every opportunity</w:t>
      </w:r>
      <w:r w:rsidRPr="005440EE">
        <w:rPr>
          <w:rStyle w:val="StyleUnderline"/>
        </w:rPr>
        <w:t xml:space="preserve"> to</w:t>
      </w:r>
      <w:r w:rsidRPr="00794533">
        <w:rPr>
          <w:sz w:val="16"/>
        </w:rPr>
        <w:t xml:space="preserve"> minimise accidental misunderstandings and </w:t>
      </w:r>
      <w:r w:rsidRPr="00D90FFC">
        <w:rPr>
          <w:rStyle w:val="Emphasis"/>
          <w:highlight w:val="cyan"/>
        </w:rPr>
        <w:t>avoid</w:t>
      </w:r>
      <w:r w:rsidRPr="005440EE">
        <w:rPr>
          <w:rStyle w:val="StyleUnderline"/>
        </w:rPr>
        <w:t xml:space="preserve"> a </w:t>
      </w:r>
      <w:r w:rsidRPr="00D90FFC">
        <w:rPr>
          <w:rStyle w:val="Emphasis"/>
          <w:highlight w:val="cyan"/>
        </w:rPr>
        <w:t>military</w:t>
      </w:r>
      <w:r w:rsidRPr="00D90FFC">
        <w:rPr>
          <w:rStyle w:val="StyleUnderline"/>
          <w:highlight w:val="cyan"/>
        </w:rPr>
        <w:t xml:space="preserve"> response</w:t>
      </w:r>
      <w:r w:rsidRPr="005440EE">
        <w:rPr>
          <w:rStyle w:val="StyleUnderline"/>
        </w:rPr>
        <w:t xml:space="preserve"> should be seized</w:t>
      </w:r>
      <w:r w:rsidRPr="00794533">
        <w:rPr>
          <w:sz w:val="16"/>
        </w:rPr>
        <w:t>.</w:t>
      </w:r>
    </w:p>
    <w:p w14:paraId="004E5521" w14:textId="77777777" w:rsidR="00D90FFC" w:rsidRPr="00794533" w:rsidRDefault="00D90FFC" w:rsidP="00D90FFC">
      <w:pPr>
        <w:rPr>
          <w:sz w:val="16"/>
        </w:rPr>
      </w:pPr>
      <w:r w:rsidRPr="00794533">
        <w:rPr>
          <w:sz w:val="16"/>
        </w:rPr>
        <w:t xml:space="preserve">A </w:t>
      </w:r>
      <w:r w:rsidRPr="00D90FFC">
        <w:rPr>
          <w:rStyle w:val="StyleUnderline"/>
          <w:highlight w:val="cyan"/>
        </w:rPr>
        <w:t>militarised Arctic</w:t>
      </w:r>
      <w:r w:rsidRPr="005440EE">
        <w:rPr>
          <w:rStyle w:val="StyleUnderline"/>
        </w:rPr>
        <w:t xml:space="preserve"> would </w:t>
      </w:r>
      <w:r w:rsidRPr="00D90FFC">
        <w:rPr>
          <w:rStyle w:val="StyleUnderline"/>
          <w:highlight w:val="cyan"/>
        </w:rPr>
        <w:t>undermine</w:t>
      </w:r>
      <w:r w:rsidRPr="00794533">
        <w:rPr>
          <w:sz w:val="16"/>
        </w:rPr>
        <w:t xml:space="preserve"> scientific </w:t>
      </w:r>
      <w:r w:rsidRPr="00D90FFC">
        <w:rPr>
          <w:rStyle w:val="StyleUnderline"/>
          <w:highlight w:val="cyan"/>
        </w:rPr>
        <w:t>cooperation</w:t>
      </w:r>
      <w:r w:rsidRPr="00794533">
        <w:rPr>
          <w:sz w:val="16"/>
        </w:rPr>
        <w:t xml:space="preserve"> and </w:t>
      </w:r>
      <w:r w:rsidRPr="00D90FFC">
        <w:rPr>
          <w:rStyle w:val="StyleUnderline"/>
          <w:highlight w:val="cyan"/>
        </w:rPr>
        <w:t>pose</w:t>
      </w:r>
      <w:r w:rsidRPr="005440EE">
        <w:rPr>
          <w:rStyle w:val="StyleUnderline"/>
        </w:rPr>
        <w:t xml:space="preserve"> an </w:t>
      </w:r>
      <w:r w:rsidRPr="00D90FFC">
        <w:rPr>
          <w:rStyle w:val="Emphasis"/>
          <w:highlight w:val="cyan"/>
        </w:rPr>
        <w:t>existential threat</w:t>
      </w:r>
      <w:r w:rsidRPr="00794533">
        <w:rPr>
          <w:sz w:val="16"/>
        </w:rPr>
        <w:t xml:space="preserve">. Somehow, </w:t>
      </w:r>
      <w:r w:rsidRPr="00D90FFC">
        <w:rPr>
          <w:rStyle w:val="StyleUnderline"/>
          <w:highlight w:val="cyan"/>
        </w:rPr>
        <w:t>we need</w:t>
      </w:r>
      <w:r w:rsidRPr="00794533">
        <w:rPr>
          <w:sz w:val="16"/>
        </w:rPr>
        <w:t xml:space="preserve"> a </w:t>
      </w:r>
      <w:r w:rsidRPr="00D90FFC">
        <w:rPr>
          <w:rStyle w:val="Emphasis"/>
          <w:highlight w:val="cyan"/>
        </w:rPr>
        <w:t>diplomatic effort</w:t>
      </w:r>
      <w:r w:rsidRPr="00D90FFC">
        <w:rPr>
          <w:rStyle w:val="StyleUnderline"/>
          <w:highlight w:val="cyan"/>
        </w:rPr>
        <w:t xml:space="preserve"> to</w:t>
      </w:r>
      <w:r w:rsidRPr="005440EE">
        <w:rPr>
          <w:rStyle w:val="StyleUnderline"/>
        </w:rPr>
        <w:t xml:space="preserve"> separate</w:t>
      </w:r>
      <w:r w:rsidRPr="00794533">
        <w:rPr>
          <w:sz w:val="16"/>
        </w:rPr>
        <w:t xml:space="preserve"> the </w:t>
      </w:r>
      <w:r w:rsidRPr="005440EE">
        <w:rPr>
          <w:rStyle w:val="StyleUnderline"/>
        </w:rPr>
        <w:t>politics of war from</w:t>
      </w:r>
      <w:r w:rsidRPr="00794533">
        <w:rPr>
          <w:sz w:val="16"/>
        </w:rPr>
        <w:t xml:space="preserve"> the imperatives of </w:t>
      </w:r>
      <w:r w:rsidRPr="00D90FFC">
        <w:rPr>
          <w:rStyle w:val="Emphasis"/>
          <w:highlight w:val="cyan"/>
        </w:rPr>
        <w:t>climate research</w:t>
      </w:r>
      <w:r w:rsidRPr="00794533">
        <w:rPr>
          <w:sz w:val="16"/>
        </w:rPr>
        <w:t xml:space="preserve">. During the cold war, the USSR and the west had cultural and scientific exchanges that kept back-channels of communication open when political temperatures were running high. Now, more than ever, </w:t>
      </w:r>
      <w:r w:rsidRPr="005440EE">
        <w:rPr>
          <w:rStyle w:val="StyleUnderline"/>
        </w:rPr>
        <w:t>we need</w:t>
      </w:r>
      <w:r w:rsidRPr="00794533">
        <w:rPr>
          <w:sz w:val="16"/>
        </w:rPr>
        <w:t xml:space="preserve"> similar </w:t>
      </w:r>
      <w:r w:rsidRPr="00D90FFC">
        <w:rPr>
          <w:rStyle w:val="StyleUnderline"/>
          <w:highlight w:val="cyan"/>
        </w:rPr>
        <w:t>initiatives</w:t>
      </w:r>
      <w:r w:rsidRPr="005440EE">
        <w:rPr>
          <w:rStyle w:val="StyleUnderline"/>
        </w:rPr>
        <w:t xml:space="preserve"> to </w:t>
      </w:r>
      <w:r w:rsidRPr="00D90FFC">
        <w:rPr>
          <w:rStyle w:val="Emphasis"/>
          <w:highlight w:val="cyan"/>
        </w:rPr>
        <w:t>thaw</w:t>
      </w:r>
      <w:r w:rsidRPr="00794533">
        <w:rPr>
          <w:sz w:val="16"/>
        </w:rPr>
        <w:t xml:space="preserve"> the </w:t>
      </w:r>
      <w:r w:rsidRPr="00D90FFC">
        <w:rPr>
          <w:rStyle w:val="Emphasis"/>
          <w:highlight w:val="cyan"/>
        </w:rPr>
        <w:t>permafrost</w:t>
      </w:r>
      <w:r w:rsidRPr="005440EE">
        <w:rPr>
          <w:rStyle w:val="StyleUnderline"/>
        </w:rPr>
        <w:t xml:space="preserve"> </w:t>
      </w:r>
      <w:r w:rsidRPr="00D90FFC">
        <w:rPr>
          <w:rStyle w:val="StyleUnderline"/>
          <w:highlight w:val="cyan"/>
        </w:rPr>
        <w:t>between</w:t>
      </w:r>
      <w:r w:rsidRPr="005440EE">
        <w:rPr>
          <w:rStyle w:val="StyleUnderline"/>
        </w:rPr>
        <w:t xml:space="preserve"> Russian and western</w:t>
      </w:r>
      <w:r w:rsidRPr="00794533">
        <w:rPr>
          <w:sz w:val="16"/>
        </w:rPr>
        <w:t xml:space="preserve"> </w:t>
      </w:r>
      <w:r w:rsidRPr="00D90FFC">
        <w:rPr>
          <w:rStyle w:val="StyleUnderline"/>
          <w:highlight w:val="cyan"/>
        </w:rPr>
        <w:t>research efforts</w:t>
      </w:r>
      <w:r w:rsidRPr="00794533">
        <w:rPr>
          <w:sz w:val="16"/>
        </w:rPr>
        <w:t>.</w:t>
      </w:r>
    </w:p>
    <w:p w14:paraId="582490A7" w14:textId="77777777" w:rsidR="00D90FFC" w:rsidRPr="001C54F4" w:rsidRDefault="00D90FFC" w:rsidP="00D90FFC">
      <w:pPr>
        <w:pStyle w:val="Heading4"/>
      </w:pPr>
      <w:r>
        <w:t>Here's another card:</w:t>
      </w:r>
    </w:p>
    <w:p w14:paraId="0DCE4352" w14:textId="77777777" w:rsidR="00D90FFC" w:rsidRDefault="00D90FFC" w:rsidP="00D90FFC">
      <w:r w:rsidRPr="008341CA">
        <w:rPr>
          <w:rStyle w:val="Style13ptBold"/>
        </w:rPr>
        <w:t>Kattan ’19</w:t>
      </w:r>
      <w:r>
        <w:t xml:space="preserve"> [Ari; February 1; policy analyst at Science Applications International Corporation (SAIC), where he supports the Defense Science Board; “Emerging Submarine Detection Technologies and Implications for Strategic Stability” Center for Strategic and International Studies </w:t>
      </w:r>
      <w:hyperlink r:id="rId12" w:history="1">
        <w:r w:rsidRPr="00AE3449">
          <w:t>http://www.jstor.com/stable/resrep22545.9</w:t>
        </w:r>
      </w:hyperlink>
      <w:r>
        <w:t>] wtk</w:t>
      </w:r>
    </w:p>
    <w:p w14:paraId="3CF94AD3" w14:textId="77777777" w:rsidR="00D90FFC" w:rsidRPr="00D90FFC" w:rsidRDefault="00D90FFC" w:rsidP="00D90FFC">
      <w:pPr>
        <w:rPr>
          <w:rStyle w:val="Emphasis"/>
          <w:highlight w:val="cyan"/>
        </w:rPr>
      </w:pPr>
      <w:r w:rsidRPr="001E5133">
        <w:rPr>
          <w:color w:val="000000"/>
          <w:sz w:val="16"/>
        </w:rPr>
        <w:t xml:space="preserve">The U.S.-Russia relationship is defined by Russian fear of its own weaknesses (economic, technological, etc.) and paranoia about U.S. and NATO threats to its security. </w:t>
      </w:r>
      <w:r w:rsidRPr="00D90FFC">
        <w:rPr>
          <w:rStyle w:val="StyleUnderline"/>
          <w:highlight w:val="cyan"/>
        </w:rPr>
        <w:t>Russia</w:t>
      </w:r>
      <w:r w:rsidRPr="001E5133">
        <w:rPr>
          <w:color w:val="000000"/>
          <w:sz w:val="16"/>
        </w:rPr>
        <w:t xml:space="preserve"> currently </w:t>
      </w:r>
      <w:r w:rsidRPr="008341CA">
        <w:rPr>
          <w:rStyle w:val="StyleUnderline"/>
        </w:rPr>
        <w:t>fears U.S. conventional superiority</w:t>
      </w:r>
      <w:r w:rsidRPr="001E5133">
        <w:rPr>
          <w:color w:val="000000"/>
          <w:sz w:val="16"/>
        </w:rPr>
        <w:t xml:space="preserve">20 </w:t>
      </w:r>
      <w:r w:rsidRPr="008341CA">
        <w:rPr>
          <w:rStyle w:val="StyleUnderline"/>
        </w:rPr>
        <w:t>and has invested in capabilities</w:t>
      </w:r>
      <w:r w:rsidRPr="001E5133">
        <w:rPr>
          <w:color w:val="000000"/>
          <w:sz w:val="16"/>
        </w:rPr>
        <w:t xml:space="preserve"> and tactics </w:t>
      </w:r>
      <w:r w:rsidRPr="008341CA">
        <w:rPr>
          <w:rStyle w:val="StyleUnderline"/>
        </w:rPr>
        <w:t>to circumvent it</w:t>
      </w:r>
      <w:r w:rsidRPr="001E5133">
        <w:rPr>
          <w:color w:val="000000"/>
          <w:sz w:val="16"/>
        </w:rPr>
        <w:t xml:space="preserve">.21 </w:t>
      </w:r>
      <w:r w:rsidRPr="008341CA">
        <w:rPr>
          <w:rStyle w:val="StyleUnderline"/>
        </w:rPr>
        <w:t>It is embarking on</w:t>
      </w:r>
      <w:r w:rsidRPr="001E5133">
        <w:rPr>
          <w:color w:val="000000"/>
          <w:sz w:val="16"/>
        </w:rPr>
        <w:t xml:space="preserve"> a </w:t>
      </w:r>
      <w:r w:rsidRPr="008341CA">
        <w:rPr>
          <w:rStyle w:val="StyleUnderline"/>
        </w:rPr>
        <w:t>modernization</w:t>
      </w:r>
      <w:r w:rsidRPr="001E5133">
        <w:rPr>
          <w:color w:val="000000"/>
          <w:sz w:val="16"/>
        </w:rPr>
        <w:t xml:space="preserve"> program for its nuclear weapons in part </w:t>
      </w:r>
      <w:r w:rsidRPr="00D62B59">
        <w:rPr>
          <w:rStyle w:val="Emphasis"/>
        </w:rPr>
        <w:t xml:space="preserve">because it </w:t>
      </w:r>
      <w:r w:rsidRPr="00D90FFC">
        <w:rPr>
          <w:rStyle w:val="Emphasis"/>
          <w:highlight w:val="cyan"/>
        </w:rPr>
        <w:t>feels insecure about</w:t>
      </w:r>
      <w:r w:rsidRPr="00D62B59">
        <w:rPr>
          <w:rStyle w:val="Emphasis"/>
        </w:rPr>
        <w:t xml:space="preserve"> the </w:t>
      </w:r>
      <w:r w:rsidRPr="00D90FFC">
        <w:rPr>
          <w:rStyle w:val="Emphasis"/>
          <w:highlight w:val="cyan"/>
        </w:rPr>
        <w:t xml:space="preserve">survivability of </w:t>
      </w:r>
      <w:r w:rsidRPr="00D62B59">
        <w:rPr>
          <w:rStyle w:val="Emphasis"/>
        </w:rPr>
        <w:t xml:space="preserve">its </w:t>
      </w:r>
      <w:r w:rsidRPr="00D90FFC">
        <w:rPr>
          <w:rStyle w:val="Emphasis"/>
          <w:highlight w:val="cyan"/>
        </w:rPr>
        <w:t>nuc</w:t>
      </w:r>
      <w:r w:rsidRPr="00D62B59">
        <w:rPr>
          <w:rStyle w:val="Emphasis"/>
        </w:rPr>
        <w:t>lear force</w:t>
      </w:r>
      <w:r w:rsidRPr="00D90FFC">
        <w:rPr>
          <w:rStyle w:val="Emphasis"/>
          <w:highlight w:val="cyan"/>
        </w:rPr>
        <w:t>s</w:t>
      </w:r>
      <w:r w:rsidRPr="00D90FFC">
        <w:rPr>
          <w:color w:val="000000"/>
          <w:sz w:val="16"/>
          <w:highlight w:val="cyan"/>
        </w:rPr>
        <w:t xml:space="preserve"> </w:t>
      </w:r>
      <w:r w:rsidRPr="00D90FFC">
        <w:rPr>
          <w:rStyle w:val="StyleUnderline"/>
          <w:highlight w:val="cyan"/>
        </w:rPr>
        <w:t>as the U</w:t>
      </w:r>
      <w:r w:rsidRPr="001E5133">
        <w:rPr>
          <w:color w:val="000000"/>
          <w:sz w:val="16"/>
        </w:rPr>
        <w:t xml:space="preserve">nited </w:t>
      </w:r>
      <w:r w:rsidRPr="00D90FFC">
        <w:rPr>
          <w:rStyle w:val="StyleUnderline"/>
          <w:highlight w:val="cyan"/>
        </w:rPr>
        <w:t>S</w:t>
      </w:r>
      <w:r w:rsidRPr="001E5133">
        <w:rPr>
          <w:color w:val="000000"/>
          <w:sz w:val="16"/>
        </w:rPr>
        <w:t xml:space="preserve">tates </w:t>
      </w:r>
      <w:r w:rsidRPr="00D90FFC">
        <w:rPr>
          <w:rStyle w:val="StyleUnderline"/>
          <w:highlight w:val="cyan"/>
        </w:rPr>
        <w:t>increases</w:t>
      </w:r>
      <w:r w:rsidRPr="008341CA">
        <w:rPr>
          <w:rStyle w:val="StyleUnderline"/>
        </w:rPr>
        <w:t xml:space="preserve"> its progress on </w:t>
      </w:r>
      <w:r w:rsidRPr="00D90FFC">
        <w:rPr>
          <w:rStyle w:val="StyleUnderline"/>
          <w:highlight w:val="cyan"/>
        </w:rPr>
        <w:t>b</w:t>
      </w:r>
      <w:r w:rsidRPr="008341CA">
        <w:rPr>
          <w:rStyle w:val="StyleUnderline"/>
        </w:rPr>
        <w:t xml:space="preserve">allistic </w:t>
      </w:r>
      <w:r w:rsidRPr="00D90FFC">
        <w:rPr>
          <w:rStyle w:val="StyleUnderline"/>
          <w:highlight w:val="cyan"/>
        </w:rPr>
        <w:t>m</w:t>
      </w:r>
      <w:r w:rsidRPr="008341CA">
        <w:rPr>
          <w:rStyle w:val="StyleUnderline"/>
        </w:rPr>
        <w:t xml:space="preserve">issile </w:t>
      </w:r>
      <w:r w:rsidRPr="00D90FFC">
        <w:rPr>
          <w:rStyle w:val="StyleUnderline"/>
          <w:highlight w:val="cyan"/>
        </w:rPr>
        <w:t>d</w:t>
      </w:r>
      <w:r w:rsidRPr="008341CA">
        <w:rPr>
          <w:rStyle w:val="StyleUnderline"/>
        </w:rPr>
        <w:t>efense.</w:t>
      </w:r>
      <w:r w:rsidRPr="001E5133">
        <w:rPr>
          <w:color w:val="000000"/>
          <w:sz w:val="16"/>
        </w:rPr>
        <w:t xml:space="preserve"> </w:t>
      </w:r>
      <w:r w:rsidRPr="00D90FFC">
        <w:rPr>
          <w:rStyle w:val="Emphasis"/>
          <w:highlight w:val="cyan"/>
        </w:rPr>
        <w:t>If the U</w:t>
      </w:r>
      <w:r w:rsidRPr="001E5133">
        <w:rPr>
          <w:color w:val="000000"/>
          <w:sz w:val="16"/>
        </w:rPr>
        <w:t xml:space="preserve">nited </w:t>
      </w:r>
      <w:r w:rsidRPr="00D90FFC">
        <w:rPr>
          <w:rStyle w:val="Emphasis"/>
          <w:highlight w:val="cyan"/>
        </w:rPr>
        <w:t>S</w:t>
      </w:r>
      <w:r w:rsidRPr="001E5133">
        <w:rPr>
          <w:color w:val="000000"/>
          <w:sz w:val="16"/>
        </w:rPr>
        <w:t xml:space="preserve">tates </w:t>
      </w:r>
      <w:r w:rsidRPr="00D90FFC">
        <w:rPr>
          <w:rStyle w:val="Emphasis"/>
          <w:highlight w:val="cyan"/>
        </w:rPr>
        <w:t>were able to track Russian</w:t>
      </w:r>
      <w:r w:rsidRPr="00D62B59">
        <w:rPr>
          <w:rStyle w:val="Emphasis"/>
        </w:rPr>
        <w:t xml:space="preserve"> nuclear-armed </w:t>
      </w:r>
      <w:r w:rsidRPr="00D90FFC">
        <w:rPr>
          <w:rStyle w:val="Emphasis"/>
          <w:highlight w:val="cyan"/>
        </w:rPr>
        <w:t>sub</w:t>
      </w:r>
      <w:r w:rsidRPr="00D62B59">
        <w:rPr>
          <w:rStyle w:val="Emphasis"/>
        </w:rPr>
        <w:t>marine</w:t>
      </w:r>
      <w:r w:rsidRPr="00D90FFC">
        <w:rPr>
          <w:rStyle w:val="Emphasis"/>
          <w:highlight w:val="cyan"/>
        </w:rPr>
        <w:t>s with increased confidence</w:t>
      </w:r>
      <w:r w:rsidRPr="00D62B59">
        <w:rPr>
          <w:rStyle w:val="Emphasis"/>
        </w:rPr>
        <w:t xml:space="preserve">, </w:t>
      </w:r>
      <w:r w:rsidRPr="00D90FFC">
        <w:rPr>
          <w:rStyle w:val="Emphasis"/>
          <w:highlight w:val="cyan"/>
        </w:rPr>
        <w:t>it could exacerbate</w:t>
      </w:r>
      <w:r w:rsidRPr="00D62B59">
        <w:rPr>
          <w:rStyle w:val="Emphasis"/>
        </w:rPr>
        <w:t xml:space="preserve"> these Russian </w:t>
      </w:r>
      <w:r w:rsidRPr="00D90FFC">
        <w:rPr>
          <w:rStyle w:val="Emphasis"/>
          <w:highlight w:val="cyan"/>
        </w:rPr>
        <w:t>fears</w:t>
      </w:r>
      <w:r w:rsidRPr="00D62B59">
        <w:rPr>
          <w:rStyle w:val="Emphasis"/>
        </w:rPr>
        <w:t xml:space="preserve"> even </w:t>
      </w:r>
      <w:r w:rsidRPr="00D90FFC">
        <w:rPr>
          <w:rStyle w:val="Emphasis"/>
          <w:highlight w:val="cyan"/>
        </w:rPr>
        <w:t>more, causing Russia to respond in destabilizing ways.</w:t>
      </w:r>
    </w:p>
    <w:p w14:paraId="42B856AC" w14:textId="77777777" w:rsidR="00D90FFC" w:rsidRPr="001E5133" w:rsidRDefault="00D90FFC" w:rsidP="00D90FFC">
      <w:pPr>
        <w:rPr>
          <w:color w:val="000000"/>
          <w:sz w:val="16"/>
        </w:rPr>
      </w:pPr>
      <w:r w:rsidRPr="001E5133">
        <w:rPr>
          <w:color w:val="000000"/>
          <w:sz w:val="16"/>
        </w:rPr>
        <w:t xml:space="preserve">While it is true that Russia has never relied as much on submarine-based weapons as the United States has, </w:t>
      </w:r>
      <w:r w:rsidRPr="008341CA">
        <w:rPr>
          <w:rStyle w:val="StyleUnderline"/>
        </w:rPr>
        <w:t xml:space="preserve">the </w:t>
      </w:r>
      <w:r w:rsidRPr="00D90FFC">
        <w:rPr>
          <w:rStyle w:val="StyleUnderline"/>
          <w:highlight w:val="cyan"/>
        </w:rPr>
        <w:t xml:space="preserve">degradation of the survivability of </w:t>
      </w:r>
      <w:r w:rsidRPr="008341CA">
        <w:rPr>
          <w:rStyle w:val="StyleUnderline"/>
        </w:rPr>
        <w:t xml:space="preserve">Russia’s </w:t>
      </w:r>
      <w:r w:rsidRPr="00D90FFC">
        <w:rPr>
          <w:rStyle w:val="StyleUnderline"/>
          <w:highlight w:val="cyan"/>
        </w:rPr>
        <w:t>nuclear-</w:t>
      </w:r>
      <w:r w:rsidRPr="008341CA">
        <w:rPr>
          <w:rStyle w:val="StyleUnderline"/>
        </w:rPr>
        <w:t xml:space="preserve">armed </w:t>
      </w:r>
      <w:r w:rsidRPr="00D90FFC">
        <w:rPr>
          <w:rStyle w:val="StyleUnderline"/>
          <w:highlight w:val="cyan"/>
        </w:rPr>
        <w:t>sub</w:t>
      </w:r>
      <w:r w:rsidRPr="008341CA">
        <w:rPr>
          <w:rStyle w:val="StyleUnderline"/>
        </w:rPr>
        <w:t>marine</w:t>
      </w:r>
      <w:r w:rsidRPr="00D90FFC">
        <w:rPr>
          <w:rStyle w:val="StyleUnderline"/>
          <w:highlight w:val="cyan"/>
        </w:rPr>
        <w:t>s would</w:t>
      </w:r>
      <w:r w:rsidRPr="001E5133">
        <w:rPr>
          <w:color w:val="000000"/>
          <w:sz w:val="16"/>
        </w:rPr>
        <w:t xml:space="preserve"> likely </w:t>
      </w:r>
      <w:r w:rsidRPr="00D90FFC">
        <w:rPr>
          <w:rStyle w:val="StyleUnderline"/>
          <w:highlight w:val="cyan"/>
        </w:rPr>
        <w:t>cause Russia to compensate</w:t>
      </w:r>
      <w:r w:rsidRPr="001E5133">
        <w:rPr>
          <w:color w:val="000000"/>
          <w:sz w:val="16"/>
        </w:rPr>
        <w:t xml:space="preserve"> for this new vulnerability. </w:t>
      </w:r>
      <w:r w:rsidRPr="008341CA">
        <w:rPr>
          <w:rStyle w:val="StyleUnderline"/>
        </w:rPr>
        <w:t>This is especially true if continued advancements in precision strike make Russia’s air- and land-based nuclear forces more vulnerable</w:t>
      </w:r>
      <w:r w:rsidRPr="001E5133">
        <w:rPr>
          <w:color w:val="000000"/>
          <w:sz w:val="16"/>
        </w:rPr>
        <w:t xml:space="preserve">. If </w:t>
      </w:r>
      <w:r w:rsidRPr="00D90FFC">
        <w:rPr>
          <w:rStyle w:val="StyleUnderline"/>
          <w:highlight w:val="cyan"/>
        </w:rPr>
        <w:t>Russia</w:t>
      </w:r>
      <w:r w:rsidRPr="001E5133">
        <w:rPr>
          <w:color w:val="000000"/>
          <w:sz w:val="16"/>
        </w:rPr>
        <w:t xml:space="preserve"> can no longer rely on hardening and concealment for survivability, they </w:t>
      </w:r>
      <w:r w:rsidRPr="008341CA">
        <w:rPr>
          <w:rStyle w:val="StyleUnderline"/>
        </w:rPr>
        <w:t xml:space="preserve">may </w:t>
      </w:r>
      <w:r w:rsidRPr="00D90FFC">
        <w:rPr>
          <w:rStyle w:val="StyleUnderline"/>
          <w:highlight w:val="cyan"/>
        </w:rPr>
        <w:t>double down on redundancy</w:t>
      </w:r>
      <w:r w:rsidRPr="008341CA">
        <w:rPr>
          <w:rStyle w:val="StyleUnderline"/>
        </w:rPr>
        <w:t xml:space="preserve">, producing and </w:t>
      </w:r>
      <w:r w:rsidRPr="00D90FFC">
        <w:rPr>
          <w:rStyle w:val="StyleUnderline"/>
          <w:highlight w:val="cyan"/>
        </w:rPr>
        <w:t xml:space="preserve">deploying </w:t>
      </w:r>
      <w:r w:rsidRPr="008341CA">
        <w:rPr>
          <w:rStyle w:val="StyleUnderline"/>
        </w:rPr>
        <w:t xml:space="preserve">larger numbers </w:t>
      </w:r>
      <w:r w:rsidRPr="00D90FFC">
        <w:rPr>
          <w:rStyle w:val="StyleUnderline"/>
          <w:highlight w:val="cyan"/>
        </w:rPr>
        <w:t>of nuc</w:t>
      </w:r>
      <w:r w:rsidRPr="008341CA">
        <w:rPr>
          <w:rStyle w:val="StyleUnderline"/>
        </w:rPr>
        <w:t>lear weapon</w:t>
      </w:r>
      <w:r w:rsidRPr="00D90FFC">
        <w:rPr>
          <w:rStyle w:val="StyleUnderline"/>
          <w:highlight w:val="cyan"/>
        </w:rPr>
        <w:t>s</w:t>
      </w:r>
      <w:r w:rsidRPr="008341CA">
        <w:rPr>
          <w:rStyle w:val="StyleUnderline"/>
        </w:rPr>
        <w:t xml:space="preserve"> to complicate U.S. targeting and increase the odds that a retaliatory capability survives any U.S. first strike</w:t>
      </w:r>
      <w:r w:rsidRPr="001E5133">
        <w:rPr>
          <w:color w:val="000000"/>
          <w:sz w:val="16"/>
        </w:rPr>
        <w:t xml:space="preserve">. </w:t>
      </w:r>
      <w:r w:rsidRPr="008341CA">
        <w:rPr>
          <w:rStyle w:val="StyleUnderline"/>
        </w:rPr>
        <w:t>This</w:t>
      </w:r>
      <w:r w:rsidRPr="001E5133">
        <w:rPr>
          <w:color w:val="000000"/>
          <w:sz w:val="16"/>
        </w:rPr>
        <w:t xml:space="preserve">, in turn, </w:t>
      </w:r>
      <w:r w:rsidRPr="008341CA">
        <w:rPr>
          <w:rStyle w:val="StyleUnderline"/>
        </w:rPr>
        <w:t xml:space="preserve">could put </w:t>
      </w:r>
      <w:r w:rsidRPr="00D90FFC">
        <w:rPr>
          <w:rStyle w:val="StyleUnderline"/>
          <w:highlight w:val="cyan"/>
        </w:rPr>
        <w:t xml:space="preserve">the </w:t>
      </w:r>
      <w:r w:rsidRPr="00D90FFC">
        <w:rPr>
          <w:rStyle w:val="Emphasis"/>
          <w:highlight w:val="cyan"/>
        </w:rPr>
        <w:t xml:space="preserve">final nail </w:t>
      </w:r>
      <w:r w:rsidRPr="00D62B59">
        <w:rPr>
          <w:rStyle w:val="Emphasis"/>
        </w:rPr>
        <w:t xml:space="preserve">in the coffin </w:t>
      </w:r>
      <w:r w:rsidRPr="00D90FFC">
        <w:rPr>
          <w:rStyle w:val="Emphasis"/>
          <w:highlight w:val="cyan"/>
        </w:rPr>
        <w:t>of arms control</w:t>
      </w:r>
      <w:r w:rsidRPr="001E5133">
        <w:rPr>
          <w:color w:val="000000"/>
          <w:sz w:val="16"/>
        </w:rPr>
        <w:t xml:space="preserve"> </w:t>
      </w:r>
      <w:r w:rsidRPr="008341CA">
        <w:rPr>
          <w:rStyle w:val="StyleUnderline"/>
        </w:rPr>
        <w:t xml:space="preserve">and </w:t>
      </w:r>
      <w:r w:rsidRPr="00D90FFC">
        <w:rPr>
          <w:rStyle w:val="StyleUnderline"/>
          <w:highlight w:val="cyan"/>
        </w:rPr>
        <w:t>lead to an arms race</w:t>
      </w:r>
      <w:r w:rsidRPr="008341CA">
        <w:rPr>
          <w:rStyle w:val="StyleUnderline"/>
        </w:rPr>
        <w:t xml:space="preserve"> with the U</w:t>
      </w:r>
      <w:r w:rsidRPr="001E5133">
        <w:rPr>
          <w:color w:val="000000"/>
          <w:sz w:val="16"/>
        </w:rPr>
        <w:t xml:space="preserve">nited </w:t>
      </w:r>
      <w:r w:rsidRPr="008341CA">
        <w:rPr>
          <w:rStyle w:val="StyleUnderline"/>
        </w:rPr>
        <w:t>S</w:t>
      </w:r>
      <w:r w:rsidRPr="001E5133">
        <w:rPr>
          <w:color w:val="000000"/>
          <w:sz w:val="16"/>
        </w:rPr>
        <w:t xml:space="preserve">tates </w:t>
      </w:r>
      <w:r w:rsidRPr="00D90FFC">
        <w:rPr>
          <w:rStyle w:val="StyleUnderline"/>
          <w:highlight w:val="cyan"/>
        </w:rPr>
        <w:t>that</w:t>
      </w:r>
      <w:r w:rsidRPr="001E5133">
        <w:rPr>
          <w:color w:val="000000"/>
          <w:sz w:val="16"/>
        </w:rPr>
        <w:t xml:space="preserve"> drains resources, </w:t>
      </w:r>
      <w:r w:rsidRPr="00D62B59">
        <w:rPr>
          <w:rStyle w:val="Emphasis"/>
        </w:rPr>
        <w:t>intensifies mistrust</w:t>
      </w:r>
      <w:r w:rsidRPr="001E5133">
        <w:rPr>
          <w:color w:val="000000"/>
          <w:sz w:val="16"/>
        </w:rPr>
        <w:t xml:space="preserve">, </w:t>
      </w:r>
      <w:r w:rsidRPr="008341CA">
        <w:rPr>
          <w:rStyle w:val="StyleUnderline"/>
        </w:rPr>
        <w:t xml:space="preserve">and </w:t>
      </w:r>
      <w:r w:rsidRPr="00D90FFC">
        <w:rPr>
          <w:rStyle w:val="Emphasis"/>
          <w:highlight w:val="cyan"/>
        </w:rPr>
        <w:t xml:space="preserve">makes miscalculation </w:t>
      </w:r>
      <w:r w:rsidRPr="00D62B59">
        <w:rPr>
          <w:rStyle w:val="Emphasis"/>
        </w:rPr>
        <w:t xml:space="preserve">more </w:t>
      </w:r>
      <w:r w:rsidRPr="00D90FFC">
        <w:rPr>
          <w:rStyle w:val="Emphasis"/>
          <w:highlight w:val="cyan"/>
        </w:rPr>
        <w:t>likely</w:t>
      </w:r>
      <w:r w:rsidRPr="001E5133">
        <w:rPr>
          <w:color w:val="000000"/>
          <w:sz w:val="16"/>
        </w:rPr>
        <w:t xml:space="preserve">. In short, </w:t>
      </w:r>
      <w:r w:rsidRPr="008341CA">
        <w:rPr>
          <w:rStyle w:val="StyleUnderline"/>
        </w:rPr>
        <w:t xml:space="preserve">a significant </w:t>
      </w:r>
      <w:r w:rsidRPr="00D90FFC">
        <w:rPr>
          <w:rStyle w:val="StyleUnderline"/>
          <w:highlight w:val="cyan"/>
        </w:rPr>
        <w:t xml:space="preserve">U.S. advantage in </w:t>
      </w:r>
      <w:r w:rsidRPr="00D90FFC">
        <w:rPr>
          <w:rStyle w:val="Emphasis"/>
          <w:highlight w:val="cyan"/>
        </w:rPr>
        <w:t>sub</w:t>
      </w:r>
      <w:r w:rsidRPr="008341CA">
        <w:rPr>
          <w:rStyle w:val="StyleUnderline"/>
        </w:rPr>
        <w:t xml:space="preserve">marine </w:t>
      </w:r>
      <w:r w:rsidRPr="00D90FFC">
        <w:rPr>
          <w:rStyle w:val="Emphasis"/>
          <w:highlight w:val="cyan"/>
        </w:rPr>
        <w:t>detection</w:t>
      </w:r>
      <w:r w:rsidRPr="001E5133">
        <w:rPr>
          <w:color w:val="000000"/>
          <w:sz w:val="16"/>
        </w:rPr>
        <w:t xml:space="preserve"> (</w:t>
      </w:r>
      <w:r w:rsidRPr="008341CA">
        <w:rPr>
          <w:rStyle w:val="StyleUnderline"/>
        </w:rPr>
        <w:t>which would</w:t>
      </w:r>
      <w:r w:rsidRPr="001E5133">
        <w:rPr>
          <w:color w:val="000000"/>
          <w:sz w:val="16"/>
        </w:rPr>
        <w:t xml:space="preserve"> likely </w:t>
      </w:r>
      <w:r w:rsidRPr="008341CA">
        <w:rPr>
          <w:rStyle w:val="StyleUnderline"/>
        </w:rPr>
        <w:t xml:space="preserve">develop </w:t>
      </w:r>
      <w:r w:rsidRPr="00D90FFC">
        <w:rPr>
          <w:rStyle w:val="StyleUnderline"/>
          <w:highlight w:val="cyan"/>
        </w:rPr>
        <w:t xml:space="preserve">in </w:t>
      </w:r>
      <w:r w:rsidRPr="00D90FFC">
        <w:rPr>
          <w:rStyle w:val="Emphasis"/>
          <w:highlight w:val="cyan"/>
        </w:rPr>
        <w:t>parallel</w:t>
      </w:r>
      <w:r w:rsidRPr="00D90FFC">
        <w:rPr>
          <w:rStyle w:val="StyleUnderline"/>
          <w:highlight w:val="cyan"/>
        </w:rPr>
        <w:t xml:space="preserve"> with </w:t>
      </w:r>
      <w:r w:rsidRPr="008341CA">
        <w:rPr>
          <w:rStyle w:val="StyleUnderline"/>
        </w:rPr>
        <w:t xml:space="preserve">a U.S. advantage in </w:t>
      </w:r>
      <w:r w:rsidRPr="00D90FFC">
        <w:rPr>
          <w:rStyle w:val="Emphasis"/>
          <w:highlight w:val="cyan"/>
        </w:rPr>
        <w:t>remote sensing</w:t>
      </w:r>
      <w:r w:rsidRPr="001E5133">
        <w:rPr>
          <w:color w:val="000000"/>
          <w:sz w:val="16"/>
        </w:rPr>
        <w:t xml:space="preserve"> and precision strike capabilities </w:t>
      </w:r>
      <w:r w:rsidRPr="00D90FFC">
        <w:rPr>
          <w:rStyle w:val="Emphasis"/>
          <w:highlight w:val="cyan"/>
        </w:rPr>
        <w:t>in other domains</w:t>
      </w:r>
      <w:r w:rsidRPr="001E5133">
        <w:rPr>
          <w:color w:val="000000"/>
          <w:sz w:val="16"/>
        </w:rPr>
        <w:t xml:space="preserve">) </w:t>
      </w:r>
      <w:r w:rsidRPr="00D90FFC">
        <w:rPr>
          <w:rStyle w:val="StyleUnderline"/>
          <w:highlight w:val="cyan"/>
        </w:rPr>
        <w:t>would</w:t>
      </w:r>
      <w:r w:rsidRPr="001E5133">
        <w:rPr>
          <w:color w:val="000000"/>
          <w:sz w:val="16"/>
        </w:rPr>
        <w:t xml:space="preserve"> likely </w:t>
      </w:r>
      <w:r w:rsidRPr="00D90FFC">
        <w:rPr>
          <w:rStyle w:val="StyleUnderline"/>
          <w:highlight w:val="cyan"/>
        </w:rPr>
        <w:t xml:space="preserve">be </w:t>
      </w:r>
      <w:r w:rsidRPr="00D90FFC">
        <w:rPr>
          <w:rStyle w:val="Emphasis"/>
          <w:highlight w:val="cyan"/>
        </w:rPr>
        <w:t>destabilizing</w:t>
      </w:r>
      <w:r w:rsidRPr="008341CA">
        <w:rPr>
          <w:rStyle w:val="StyleUnderline"/>
        </w:rPr>
        <w:t xml:space="preserve"> due to Russian sensitivity over its technological inferiority</w:t>
      </w:r>
      <w:r w:rsidRPr="001E5133">
        <w:rPr>
          <w:color w:val="000000"/>
          <w:sz w:val="16"/>
        </w:rPr>
        <w:t>.</w:t>
      </w:r>
    </w:p>
    <w:p w14:paraId="34E1CC0B" w14:textId="77777777" w:rsidR="00D90FFC" w:rsidRDefault="00D90FFC" w:rsidP="00D90FFC">
      <w:pPr>
        <w:rPr>
          <w:color w:val="000000"/>
          <w:sz w:val="16"/>
        </w:rPr>
      </w:pPr>
      <w:r w:rsidRPr="00D90FFC">
        <w:rPr>
          <w:rStyle w:val="StyleUnderline"/>
          <w:highlight w:val="cyan"/>
        </w:rPr>
        <w:t>This could compel Russia</w:t>
      </w:r>
      <w:r w:rsidRPr="001E5133">
        <w:rPr>
          <w:color w:val="000000"/>
          <w:sz w:val="16"/>
        </w:rPr>
        <w:t xml:space="preserve"> not only </w:t>
      </w:r>
      <w:r w:rsidRPr="00D90FFC">
        <w:rPr>
          <w:rStyle w:val="StyleUnderline"/>
          <w:highlight w:val="cyan"/>
        </w:rPr>
        <w:t>to</w:t>
      </w:r>
      <w:r w:rsidRPr="001E5133">
        <w:rPr>
          <w:color w:val="000000"/>
          <w:sz w:val="16"/>
        </w:rPr>
        <w:t xml:space="preserve"> increase redundancy with a larger number of warheads, but to </w:t>
      </w:r>
      <w:r w:rsidRPr="00D62B59">
        <w:rPr>
          <w:rStyle w:val="Emphasis"/>
        </w:rPr>
        <w:t>change the doctrine</w:t>
      </w:r>
      <w:r w:rsidRPr="001E5133">
        <w:rPr>
          <w:color w:val="000000"/>
          <w:sz w:val="16"/>
        </w:rPr>
        <w:t xml:space="preserve"> governing their use as well. It is possible that </w:t>
      </w:r>
      <w:r w:rsidRPr="008341CA">
        <w:rPr>
          <w:rStyle w:val="StyleUnderline"/>
        </w:rPr>
        <w:t>in an environment of degraded second-strike stability</w:t>
      </w:r>
      <w:r w:rsidRPr="001E5133">
        <w:rPr>
          <w:color w:val="000000"/>
          <w:sz w:val="16"/>
        </w:rPr>
        <w:t xml:space="preserve">, </w:t>
      </w:r>
      <w:r w:rsidRPr="008341CA">
        <w:rPr>
          <w:rStyle w:val="StyleUnderline"/>
        </w:rPr>
        <w:t xml:space="preserve">Russia could </w:t>
      </w:r>
      <w:r w:rsidRPr="00D90FFC">
        <w:rPr>
          <w:rStyle w:val="StyleUnderline"/>
          <w:highlight w:val="cyan"/>
        </w:rPr>
        <w:t xml:space="preserve">move </w:t>
      </w:r>
      <w:r w:rsidRPr="008341CA">
        <w:rPr>
          <w:rStyle w:val="StyleUnderline"/>
        </w:rPr>
        <w:t xml:space="preserve">further </w:t>
      </w:r>
      <w:r w:rsidRPr="00D90FFC">
        <w:rPr>
          <w:rStyle w:val="StyleUnderline"/>
          <w:highlight w:val="cyan"/>
        </w:rPr>
        <w:t xml:space="preserve">towards </w:t>
      </w:r>
      <w:r w:rsidRPr="008341CA">
        <w:rPr>
          <w:rStyle w:val="StyleUnderline"/>
        </w:rPr>
        <w:t xml:space="preserve">a </w:t>
      </w:r>
      <w:r w:rsidRPr="00D90FFC">
        <w:rPr>
          <w:rStyle w:val="StyleUnderline"/>
          <w:highlight w:val="cyan"/>
        </w:rPr>
        <w:t xml:space="preserve">first-use </w:t>
      </w:r>
      <w:r w:rsidRPr="008341CA">
        <w:rPr>
          <w:rStyle w:val="StyleUnderline"/>
        </w:rPr>
        <w:t>doctrine to deter escalation and to avoid the “lose them or lose them” dilemma</w:t>
      </w:r>
      <w:r w:rsidRPr="001E5133">
        <w:rPr>
          <w:color w:val="000000"/>
          <w:sz w:val="16"/>
        </w:rPr>
        <w:t>.</w:t>
      </w:r>
    </w:p>
    <w:p w14:paraId="555D8761" w14:textId="77777777" w:rsidR="00D90FFC" w:rsidRDefault="00D90FFC" w:rsidP="00D90FFC">
      <w:pPr>
        <w:pStyle w:val="Heading3"/>
      </w:pPr>
      <w:r>
        <w:t>AT: Deterrence---2NC</w:t>
      </w:r>
    </w:p>
    <w:p w14:paraId="001F75B9" w14:textId="77777777" w:rsidR="00D90FFC" w:rsidRDefault="00D90FFC" w:rsidP="00D90FFC">
      <w:pPr>
        <w:pStyle w:val="Analytic"/>
      </w:pPr>
      <w:r>
        <w:t>Deterrence fails:</w:t>
      </w:r>
    </w:p>
    <w:p w14:paraId="51F3F9BF" w14:textId="77777777" w:rsidR="00D90FFC" w:rsidRPr="008D11E2" w:rsidRDefault="00D90FFC" w:rsidP="00D90FFC">
      <w:pPr>
        <w:pStyle w:val="Heading4"/>
      </w:pPr>
      <w:r>
        <w:t xml:space="preserve">Multipolarity makes deterrence </w:t>
      </w:r>
      <w:r>
        <w:rPr>
          <w:u w:val="single"/>
        </w:rPr>
        <w:t>impossible</w:t>
      </w:r>
      <w:r>
        <w:t xml:space="preserve">. Militarization triggers </w:t>
      </w:r>
      <w:r>
        <w:rPr>
          <w:u w:val="single"/>
        </w:rPr>
        <w:t>first strikes</w:t>
      </w:r>
      <w:r>
        <w:t>.</w:t>
      </w:r>
    </w:p>
    <w:p w14:paraId="17C0EF6E" w14:textId="77777777" w:rsidR="00D90FFC" w:rsidRPr="00206499" w:rsidRDefault="00D90FFC" w:rsidP="00D90FFC">
      <w:r w:rsidRPr="008341CA">
        <w:rPr>
          <w:rStyle w:val="Style13ptBold"/>
        </w:rPr>
        <w:t>Rempe ’23</w:t>
      </w:r>
      <w:r w:rsidRPr="00206499">
        <w:t xml:space="preserve"> [Rebecca; May 9; master’s student at the University of Glasgow, BA Honours Specialization in Political Science from the University of Western Ontario; The Security Distillery, “The Meltdown: Nuclear Relations in the Arctic,” </w:t>
      </w:r>
      <w:hyperlink r:id="rId13" w:history="1">
        <w:r w:rsidRPr="00206499">
          <w:t>https://thesecuritydistillery.org/all-articles/the-meltdown-nuclear-relations-in-the-arctic</w:t>
        </w:r>
      </w:hyperlink>
      <w:r w:rsidRPr="00206499">
        <w:t>] DH</w:t>
      </w:r>
    </w:p>
    <w:p w14:paraId="5FAE050F" w14:textId="77777777" w:rsidR="00D90FFC" w:rsidRPr="001E5133" w:rsidRDefault="00D90FFC" w:rsidP="00D90FFC">
      <w:pPr>
        <w:rPr>
          <w:sz w:val="16"/>
        </w:rPr>
      </w:pPr>
      <w:r w:rsidRPr="00D62B59">
        <w:rPr>
          <w:rStyle w:val="Emphasis"/>
        </w:rPr>
        <w:t>Arctic security</w:t>
      </w:r>
      <w:r w:rsidRPr="008341CA">
        <w:rPr>
          <w:rStyle w:val="StyleUnderline"/>
        </w:rPr>
        <w:t xml:space="preserve"> can be characterised as a </w:t>
      </w:r>
      <w:r w:rsidRPr="00D62B59">
        <w:rPr>
          <w:rStyle w:val="Emphasis"/>
        </w:rPr>
        <w:t>nexus</w:t>
      </w:r>
      <w:r w:rsidRPr="008341CA">
        <w:rPr>
          <w:rStyle w:val="StyleUnderline"/>
        </w:rPr>
        <w:t xml:space="preserve"> between </w:t>
      </w:r>
      <w:r w:rsidRPr="00D62B59">
        <w:rPr>
          <w:rStyle w:val="Emphasis"/>
        </w:rPr>
        <w:t>multipolar nuclear</w:t>
      </w:r>
      <w:r w:rsidRPr="008341CA">
        <w:rPr>
          <w:rStyle w:val="StyleUnderline"/>
        </w:rPr>
        <w:t xml:space="preserve"> </w:t>
      </w:r>
      <w:r w:rsidRPr="00D62B59">
        <w:rPr>
          <w:rStyle w:val="Emphasis"/>
        </w:rPr>
        <w:t>conflict</w:t>
      </w:r>
      <w:r w:rsidRPr="008341CA">
        <w:rPr>
          <w:rStyle w:val="StyleUnderline"/>
        </w:rPr>
        <w:t xml:space="preserve"> and climate change</w:t>
      </w:r>
      <w:r w:rsidRPr="001E5133">
        <w:rPr>
          <w:sz w:val="16"/>
        </w:rPr>
        <w:t>. Multipolarity is defined as a global balance of power between multiple actors [3]. Climate Change is making seaways and resources more accessible, which is leading to a thawing of territorial conflicts which were formerly frozen [4]. China’s increasing economic interests in the Arctic means it must be considered as a regional actor despite its near-regional status [5]. Russia has recently threatened to use nuclear weapons against the United States (U.S.) due to its objections to Russia’s invasion of Ukraine; this sets a precedent for heightened nuclear tension in</w:t>
      </w:r>
      <w:r w:rsidRPr="008341CA">
        <w:rPr>
          <w:rStyle w:val="StyleUnderline"/>
        </w:rPr>
        <w:t xml:space="preserve"> the </w:t>
      </w:r>
      <w:r w:rsidRPr="00D90FFC">
        <w:rPr>
          <w:rStyle w:val="Emphasis"/>
          <w:highlight w:val="cyan"/>
        </w:rPr>
        <w:t>Arctic</w:t>
      </w:r>
      <w:r w:rsidRPr="001E5133">
        <w:rPr>
          <w:sz w:val="16"/>
        </w:rPr>
        <w:t>, which</w:t>
      </w:r>
      <w:r w:rsidRPr="008341CA">
        <w:rPr>
          <w:rStyle w:val="StyleUnderline"/>
        </w:rPr>
        <w:t xml:space="preserve"> </w:t>
      </w:r>
      <w:r w:rsidRPr="00D90FFC">
        <w:rPr>
          <w:rStyle w:val="StyleUnderline"/>
          <w:highlight w:val="cyan"/>
        </w:rPr>
        <w:t xml:space="preserve">is the most </w:t>
      </w:r>
      <w:r w:rsidRPr="00D90FFC">
        <w:rPr>
          <w:rStyle w:val="Emphasis"/>
          <w:highlight w:val="cyan"/>
        </w:rPr>
        <w:t>nuclearized area</w:t>
      </w:r>
      <w:r w:rsidRPr="008341CA">
        <w:rPr>
          <w:rStyle w:val="StyleUnderline"/>
        </w:rPr>
        <w:t xml:space="preserve"> in the world and has seen a </w:t>
      </w:r>
      <w:r w:rsidRPr="00D62B59">
        <w:rPr>
          <w:rStyle w:val="Emphasis"/>
        </w:rPr>
        <w:t>steady buildup</w:t>
      </w:r>
      <w:r w:rsidRPr="008341CA">
        <w:rPr>
          <w:rStyle w:val="StyleUnderline"/>
        </w:rPr>
        <w:t xml:space="preserve"> of nuclear and conventional </w:t>
      </w:r>
      <w:r w:rsidRPr="00D62B59">
        <w:rPr>
          <w:rStyle w:val="Emphasis"/>
        </w:rPr>
        <w:t>forces</w:t>
      </w:r>
      <w:r w:rsidRPr="008341CA">
        <w:rPr>
          <w:rStyle w:val="StyleUnderline"/>
        </w:rPr>
        <w:t xml:space="preserve"> by regional actors</w:t>
      </w:r>
      <w:r w:rsidRPr="001E5133">
        <w:rPr>
          <w:sz w:val="16"/>
        </w:rPr>
        <w:t xml:space="preserve"> [6]. These factors have led to direct tensions between three major nuclear actors (namely, NATO, China, and Russia) in a region that is becoming increasingly competitive [7]. These </w:t>
      </w:r>
      <w:r w:rsidRPr="00D90FFC">
        <w:rPr>
          <w:rStyle w:val="Emphasis"/>
          <w:highlight w:val="cyan"/>
        </w:rPr>
        <w:t>tensions</w:t>
      </w:r>
      <w:r w:rsidRPr="00D90FFC">
        <w:rPr>
          <w:rStyle w:val="StyleUnderline"/>
          <w:highlight w:val="cyan"/>
        </w:rPr>
        <w:t xml:space="preserve"> cannot be</w:t>
      </w:r>
      <w:r w:rsidRPr="008341CA">
        <w:rPr>
          <w:rStyle w:val="StyleUnderline"/>
        </w:rPr>
        <w:t xml:space="preserve"> adequately </w:t>
      </w:r>
      <w:r w:rsidRPr="00D90FFC">
        <w:rPr>
          <w:rStyle w:val="Emphasis"/>
          <w:highlight w:val="cyan"/>
        </w:rPr>
        <w:t>explained</w:t>
      </w:r>
      <w:r w:rsidRPr="00D90FFC">
        <w:rPr>
          <w:rStyle w:val="StyleUnderline"/>
          <w:highlight w:val="cyan"/>
        </w:rPr>
        <w:t xml:space="preserve"> by</w:t>
      </w:r>
      <w:r w:rsidRPr="008341CA">
        <w:rPr>
          <w:rStyle w:val="StyleUnderline"/>
        </w:rPr>
        <w:t xml:space="preserve"> existing </w:t>
      </w:r>
      <w:r w:rsidRPr="00D90FFC">
        <w:rPr>
          <w:rStyle w:val="Emphasis"/>
          <w:highlight w:val="cyan"/>
        </w:rPr>
        <w:t>deterrence</w:t>
      </w:r>
      <w:r w:rsidRPr="008341CA">
        <w:rPr>
          <w:rStyle w:val="StyleUnderline"/>
        </w:rPr>
        <w:t xml:space="preserve"> </w:t>
      </w:r>
      <w:r w:rsidRPr="00D62B59">
        <w:rPr>
          <w:rStyle w:val="Emphasis"/>
        </w:rPr>
        <w:t>models</w:t>
      </w:r>
      <w:r w:rsidRPr="001E5133">
        <w:rPr>
          <w:sz w:val="16"/>
        </w:rPr>
        <w:t xml:space="preserve">, which rely on Cold War-era bipolar game theory [8]. Due to climate change, geopolitical tension, and the Russian invasion of Ukraine, </w:t>
      </w:r>
      <w:r w:rsidRPr="00D62B59">
        <w:rPr>
          <w:rStyle w:val="Emphasis"/>
        </w:rPr>
        <w:t>nuclear relations</w:t>
      </w:r>
      <w:r w:rsidRPr="008341CA">
        <w:rPr>
          <w:rStyle w:val="StyleUnderline"/>
        </w:rPr>
        <w:t xml:space="preserve"> in the Arctic are </w:t>
      </w:r>
      <w:r w:rsidRPr="00D62B59">
        <w:rPr>
          <w:rStyle w:val="Emphasis"/>
        </w:rPr>
        <w:t>unstable</w:t>
      </w:r>
      <w:r w:rsidRPr="008341CA">
        <w:rPr>
          <w:rStyle w:val="StyleUnderline"/>
        </w:rPr>
        <w:t xml:space="preserve"> and present serious security risks</w:t>
      </w:r>
      <w:r w:rsidRPr="001E5133">
        <w:rPr>
          <w:sz w:val="16"/>
        </w:rPr>
        <w:t xml:space="preserve"> that cannot be contended with through the use of classic deterrence theory [9].</w:t>
      </w:r>
    </w:p>
    <w:p w14:paraId="3204EFD6" w14:textId="77777777" w:rsidR="00D90FFC" w:rsidRPr="001E5133" w:rsidRDefault="00D90FFC" w:rsidP="00D90FFC">
      <w:pPr>
        <w:rPr>
          <w:sz w:val="16"/>
        </w:rPr>
      </w:pPr>
      <w:r w:rsidRPr="001E5133">
        <w:rPr>
          <w:sz w:val="16"/>
        </w:rPr>
        <w:t>Arctic Governance and Climate Change</w:t>
      </w:r>
    </w:p>
    <w:p w14:paraId="0271A0FD" w14:textId="77777777" w:rsidR="00D90FFC" w:rsidRPr="001E5133" w:rsidRDefault="00D90FFC" w:rsidP="00D90FFC">
      <w:pPr>
        <w:rPr>
          <w:sz w:val="16"/>
        </w:rPr>
      </w:pPr>
      <w:r w:rsidRPr="001E5133">
        <w:rPr>
          <w:sz w:val="16"/>
        </w:rP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opening up its vast oil and gas deposits for extraction by regional actors [11]. </w:t>
      </w:r>
    </w:p>
    <w:p w14:paraId="5C39BEE2" w14:textId="77777777" w:rsidR="00D90FFC" w:rsidRPr="001E5133" w:rsidRDefault="00D90FFC" w:rsidP="00D90FFC">
      <w:pPr>
        <w:rPr>
          <w:sz w:val="16"/>
        </w:rPr>
      </w:pPr>
      <w:r w:rsidRPr="001E5133">
        <w:rPr>
          <w:sz w:val="16"/>
        </w:rPr>
        <w:t>Sino-Russian cooperation along sea routes has given China significant influence in the region,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There is growing competition between these regional actors which is exacerbated by overlapping territorial boundary claims by Denmark, Canada, and Russia. In addition, the Arctic Council has suspended cooperation due to its chairmanship by Russia until the end of 2023 [14].</w:t>
      </w:r>
    </w:p>
    <w:p w14:paraId="2E5CCE0E" w14:textId="77777777" w:rsidR="00D90FFC" w:rsidRPr="001E5133" w:rsidRDefault="00D90FFC" w:rsidP="00D90FFC">
      <w:pPr>
        <w:rPr>
          <w:sz w:val="16"/>
        </w:rPr>
      </w:pPr>
      <w:r w:rsidRPr="001E5133">
        <w:rPr>
          <w:sz w:val="16"/>
        </w:rPr>
        <w:t>Deterrence and Arctic Nuclear Relations</w:t>
      </w:r>
    </w:p>
    <w:p w14:paraId="3959B36C" w14:textId="77777777" w:rsidR="00D90FFC" w:rsidRPr="001E5133" w:rsidRDefault="00D90FFC" w:rsidP="00D90FFC">
      <w:pPr>
        <w:rPr>
          <w:sz w:val="16"/>
        </w:rPr>
      </w:pPr>
      <w:r w:rsidRPr="001E5133">
        <w:rPr>
          <w:sz w:val="16"/>
        </w:rPr>
        <w:t>Classic nuclear deterrence is steeped in Cold War bipolarity and relies on two rational actors basing their decisions on what they believe their opponents' actions will be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414502E3" w14:textId="77777777" w:rsidR="00D90FFC" w:rsidRPr="001E5133" w:rsidRDefault="00D90FFC" w:rsidP="00D90FFC">
      <w:pPr>
        <w:rPr>
          <w:sz w:val="16"/>
        </w:rPr>
      </w:pPr>
      <w:r w:rsidRPr="001E5133">
        <w:rPr>
          <w:sz w:val="16"/>
        </w:rPr>
        <w:t xml:space="preserve">This classic deterrence game does not contend with the possibility of conflict between multiple nuclear actors, which is a key feature of Arctic security [19]. Though a three-player chicken game has been applied to theoretical problems, such as two out of three players needing to complete a task that all would rather not complete, this model has yet to be applied to nuclear relations [20]. China, NATO, </w:t>
      </w:r>
      <w:r w:rsidRPr="008341CA">
        <w:rPr>
          <w:rStyle w:val="StyleUnderline"/>
        </w:rPr>
        <w:t>the</w:t>
      </w:r>
      <w:r w:rsidRPr="00D62B59">
        <w:rPr>
          <w:rStyle w:val="Emphasis"/>
        </w:rPr>
        <w:t xml:space="preserve"> </w:t>
      </w:r>
      <w:r w:rsidRPr="00D90FFC">
        <w:rPr>
          <w:rStyle w:val="Emphasis"/>
          <w:highlight w:val="cyan"/>
        </w:rPr>
        <w:t>U.S</w:t>
      </w:r>
      <w:r w:rsidRPr="001E5133">
        <w:rPr>
          <w:sz w:val="16"/>
        </w:rPr>
        <w:t xml:space="preserve">., and Russia’s nuclear doctrines are </w:t>
      </w:r>
      <w:r w:rsidRPr="008341CA">
        <w:rPr>
          <w:rStyle w:val="StyleUnderline"/>
        </w:rPr>
        <w:t xml:space="preserve">informed by </w:t>
      </w:r>
      <w:r w:rsidRPr="00D90FFC">
        <w:rPr>
          <w:rStyle w:val="Emphasis"/>
          <w:highlight w:val="cyan"/>
        </w:rPr>
        <w:t>deterrence</w:t>
      </w:r>
      <w:r w:rsidRPr="008341CA">
        <w:rPr>
          <w:rStyle w:val="StyleUnderline"/>
        </w:rPr>
        <w:t xml:space="preserve"> theory, which </w:t>
      </w:r>
      <w:r w:rsidRPr="00D90FFC">
        <w:rPr>
          <w:rStyle w:val="StyleUnderline"/>
          <w:highlight w:val="cyan"/>
        </w:rPr>
        <w:t>is</w:t>
      </w:r>
      <w:r w:rsidRPr="008341CA">
        <w:rPr>
          <w:rStyle w:val="StyleUnderline"/>
        </w:rPr>
        <w:t xml:space="preserve"> </w:t>
      </w:r>
      <w:r w:rsidRPr="00D90FFC">
        <w:rPr>
          <w:rStyle w:val="Emphasis"/>
          <w:highlight w:val="cyan"/>
        </w:rPr>
        <w:t>problematic</w:t>
      </w:r>
      <w:r w:rsidRPr="00D90FFC">
        <w:rPr>
          <w:rStyle w:val="StyleUnderline"/>
          <w:highlight w:val="cyan"/>
        </w:rPr>
        <w:t xml:space="preserve"> due to</w:t>
      </w:r>
      <w:r w:rsidRPr="008341CA">
        <w:rPr>
          <w:rStyle w:val="StyleUnderline"/>
        </w:rPr>
        <w:t xml:space="preserve"> the theory’s </w:t>
      </w:r>
      <w:r w:rsidRPr="00D90FFC">
        <w:rPr>
          <w:rStyle w:val="Emphasis"/>
          <w:highlight w:val="cyan"/>
        </w:rPr>
        <w:t>assumption</w:t>
      </w:r>
      <w:r w:rsidRPr="00D90FFC">
        <w:rPr>
          <w:rStyle w:val="StyleUnderline"/>
          <w:highlight w:val="cyan"/>
        </w:rPr>
        <w:t xml:space="preserve"> of a </w:t>
      </w:r>
      <w:r w:rsidRPr="00D90FFC">
        <w:rPr>
          <w:rStyle w:val="Emphasis"/>
          <w:highlight w:val="cyan"/>
        </w:rPr>
        <w:t>bipolar</w:t>
      </w:r>
      <w:r w:rsidRPr="00D62B59">
        <w:rPr>
          <w:rStyle w:val="Emphasis"/>
        </w:rPr>
        <w:t xml:space="preserve"> world </w:t>
      </w:r>
      <w:r w:rsidRPr="00D90FFC">
        <w:rPr>
          <w:rStyle w:val="Emphasis"/>
          <w:highlight w:val="cyan"/>
        </w:rPr>
        <w:t>order</w:t>
      </w:r>
      <w:r w:rsidRPr="001E5133">
        <w:rPr>
          <w:sz w:val="16"/>
        </w:rPr>
        <w:t xml:space="preserve"> [21]. </w:t>
      </w:r>
    </w:p>
    <w:p w14:paraId="0F8C9157" w14:textId="77777777" w:rsidR="00D90FFC" w:rsidRPr="001E5133" w:rsidRDefault="00D90FFC" w:rsidP="00D90FFC">
      <w:pPr>
        <w:rPr>
          <w:sz w:val="16"/>
        </w:rPr>
      </w:pPr>
      <w:r w:rsidRPr="00D90FFC">
        <w:rPr>
          <w:rStyle w:val="Emphasis"/>
          <w:highlight w:val="cyan"/>
        </w:rPr>
        <w:t>Nuclear multipolarity</w:t>
      </w:r>
      <w:r w:rsidRPr="008341CA">
        <w:rPr>
          <w:rStyle w:val="StyleUnderline"/>
        </w:rPr>
        <w:t xml:space="preserve"> in the Arctic is </w:t>
      </w:r>
      <w:r w:rsidRPr="00D62B59">
        <w:rPr>
          <w:rStyle w:val="Emphasis"/>
        </w:rPr>
        <w:t>unstable</w:t>
      </w:r>
      <w:r w:rsidRPr="008341CA">
        <w:rPr>
          <w:rStyle w:val="StyleUnderline"/>
        </w:rPr>
        <w:t xml:space="preserve"> because it no longer </w:t>
      </w:r>
      <w:r w:rsidRPr="00D90FFC">
        <w:rPr>
          <w:rStyle w:val="StyleUnderline"/>
          <w:highlight w:val="cyan"/>
        </w:rPr>
        <w:t>falls within</w:t>
      </w:r>
      <w:r w:rsidRPr="001E5133">
        <w:rPr>
          <w:sz w:val="16"/>
        </w:rPr>
        <w:t xml:space="preserve"> the </w:t>
      </w:r>
      <w:r w:rsidRPr="008341CA">
        <w:rPr>
          <w:rStyle w:val="StyleUnderline"/>
        </w:rPr>
        <w:t xml:space="preserve">traditional </w:t>
      </w:r>
      <w:r w:rsidRPr="00D90FFC">
        <w:rPr>
          <w:rStyle w:val="Emphasis"/>
          <w:highlight w:val="cyan"/>
        </w:rPr>
        <w:t>game theory</w:t>
      </w:r>
      <w:r w:rsidRPr="001E5133">
        <w:rPr>
          <w:sz w:val="16"/>
        </w:rPr>
        <w:t xml:space="preserve"> matrix, </w:t>
      </w:r>
      <w:r w:rsidRPr="008341CA">
        <w:rPr>
          <w:rStyle w:val="StyleUnderline"/>
        </w:rPr>
        <w:t xml:space="preserve">and there is an </w:t>
      </w:r>
      <w:r w:rsidRPr="00D62B59">
        <w:rPr>
          <w:rStyle w:val="Emphasis"/>
        </w:rPr>
        <w:t>increased risk</w:t>
      </w:r>
      <w:r w:rsidRPr="008341CA">
        <w:rPr>
          <w:rStyle w:val="StyleUnderline"/>
        </w:rPr>
        <w:t xml:space="preserve"> of </w:t>
      </w:r>
      <w:r w:rsidRPr="00D62B59">
        <w:rPr>
          <w:rStyle w:val="Emphasis"/>
        </w:rPr>
        <w:t>nuclear action</w:t>
      </w:r>
      <w:r w:rsidRPr="008341CA">
        <w:rPr>
          <w:rStyle w:val="StyleUnderline"/>
        </w:rPr>
        <w:t xml:space="preserve"> </w:t>
      </w:r>
      <w:r w:rsidRPr="00D90FFC">
        <w:rPr>
          <w:rStyle w:val="StyleUnderline"/>
          <w:highlight w:val="cyan"/>
        </w:rPr>
        <w:t>due to</w:t>
      </w:r>
      <w:r w:rsidRPr="008341CA">
        <w:rPr>
          <w:rStyle w:val="StyleUnderline"/>
        </w:rPr>
        <w:t xml:space="preserve"> a larger </w:t>
      </w:r>
      <w:r w:rsidRPr="00D90FFC">
        <w:rPr>
          <w:rStyle w:val="StyleUnderline"/>
          <w:highlight w:val="cyan"/>
        </w:rPr>
        <w:t>number of</w:t>
      </w:r>
      <w:r w:rsidRPr="008341CA">
        <w:rPr>
          <w:rStyle w:val="StyleUnderline"/>
        </w:rPr>
        <w:t xml:space="preserve"> nuclear</w:t>
      </w:r>
      <w:r w:rsidRPr="00D62B59">
        <w:rPr>
          <w:rStyle w:val="Emphasis"/>
        </w:rPr>
        <w:t xml:space="preserve"> </w:t>
      </w:r>
      <w:r w:rsidRPr="00D90FFC">
        <w:rPr>
          <w:rStyle w:val="Emphasis"/>
          <w:highlight w:val="cyan"/>
        </w:rPr>
        <w:t>actors</w:t>
      </w:r>
      <w:r w:rsidRPr="008341CA">
        <w:rPr>
          <w:rStyle w:val="StyleUnderline"/>
        </w:rPr>
        <w:t xml:space="preserve"> and </w:t>
      </w:r>
      <w:r w:rsidRPr="00D62B59">
        <w:rPr>
          <w:rStyle w:val="Emphasis"/>
        </w:rPr>
        <w:t>significant regional tension</w:t>
      </w:r>
      <w:r w:rsidRPr="001E5133">
        <w:rPr>
          <w:sz w:val="16"/>
        </w:rPr>
        <w:t xml:space="preserve"> [22]. </w:t>
      </w:r>
      <w:r w:rsidRPr="00D90FFC">
        <w:rPr>
          <w:rStyle w:val="Emphasis"/>
          <w:highlight w:val="cyan"/>
        </w:rPr>
        <w:t xml:space="preserve">Preemptive </w:t>
      </w:r>
      <w:r w:rsidRPr="00D62B59">
        <w:rPr>
          <w:rStyle w:val="Emphasis"/>
        </w:rPr>
        <w:t>nuclear</w:t>
      </w:r>
      <w:r w:rsidRPr="008341CA">
        <w:rPr>
          <w:rStyle w:val="StyleUnderline"/>
        </w:rPr>
        <w:t xml:space="preserve"> </w:t>
      </w:r>
      <w:r w:rsidRPr="00D90FFC">
        <w:rPr>
          <w:rStyle w:val="Emphasis"/>
          <w:highlight w:val="cyan"/>
        </w:rPr>
        <w:t>strikes</w:t>
      </w:r>
      <w:r w:rsidRPr="00D90FFC">
        <w:rPr>
          <w:rStyle w:val="StyleUnderline"/>
          <w:highlight w:val="cyan"/>
        </w:rPr>
        <w:t xml:space="preserve"> are </w:t>
      </w:r>
      <w:r w:rsidRPr="00D90FFC">
        <w:rPr>
          <w:rStyle w:val="Emphasis"/>
          <w:highlight w:val="cyan"/>
        </w:rPr>
        <w:t>more prevalent</w:t>
      </w:r>
      <w:r w:rsidRPr="008341CA">
        <w:rPr>
          <w:rStyle w:val="StyleUnderline"/>
        </w:rPr>
        <w:t xml:space="preserve"> in multipolar nuclear politics </w:t>
      </w:r>
      <w:r w:rsidRPr="00D90FFC">
        <w:rPr>
          <w:rStyle w:val="StyleUnderline"/>
          <w:highlight w:val="cyan"/>
        </w:rPr>
        <w:t>due to</w:t>
      </w:r>
      <w:r w:rsidRPr="008341CA">
        <w:rPr>
          <w:rStyle w:val="StyleUnderline"/>
        </w:rPr>
        <w:t xml:space="preserve"> a greater </w:t>
      </w:r>
      <w:r w:rsidRPr="00D90FFC">
        <w:rPr>
          <w:rStyle w:val="Emphasis"/>
          <w:highlight w:val="cyan"/>
        </w:rPr>
        <w:t>perception</w:t>
      </w:r>
      <w:r w:rsidRPr="00D90FFC">
        <w:rPr>
          <w:rStyle w:val="StyleUnderline"/>
          <w:highlight w:val="cyan"/>
        </w:rPr>
        <w:t xml:space="preserve"> of </w:t>
      </w:r>
      <w:r w:rsidRPr="00D90FFC">
        <w:rPr>
          <w:rStyle w:val="Emphasis"/>
          <w:highlight w:val="cyan"/>
        </w:rPr>
        <w:t>threat</w:t>
      </w:r>
      <w:r w:rsidRPr="008341CA">
        <w:rPr>
          <w:rStyle w:val="StyleUnderline"/>
        </w:rPr>
        <w:t xml:space="preserve"> from other actors</w:t>
      </w:r>
      <w:r w:rsidRPr="001E5133">
        <w:rPr>
          <w:sz w:val="16"/>
        </w:rPr>
        <w:t xml:space="preserve"> [23]. Though China promotes itself as a No First Use (NFU) state, meaning that it will not strike unless struck upon in a nuclear capacity, </w:t>
      </w:r>
      <w:r w:rsidRPr="008341CA">
        <w:rPr>
          <w:rStyle w:val="StyleUnderline"/>
        </w:rPr>
        <w:t>Russia has threatened to strike first</w:t>
      </w:r>
      <w:r w:rsidRPr="001E5133">
        <w:rPr>
          <w:sz w:val="16"/>
        </w:rPr>
        <w:t xml:space="preserve">, and America’s position on NFU is vague [24]. NATO is a nuclear deterrent organisation in the Arctic region, only Sweden is not yet a full NATO member and Finland has just recently gained NATO membership [25]. In multipolar deterrence, </w:t>
      </w:r>
      <w:r w:rsidRPr="00D62B59">
        <w:rPr>
          <w:rStyle w:val="Emphasis"/>
        </w:rPr>
        <w:t xml:space="preserve">regional </w:t>
      </w:r>
      <w:r w:rsidRPr="00D90FFC">
        <w:rPr>
          <w:rStyle w:val="Emphasis"/>
          <w:highlight w:val="cyan"/>
        </w:rPr>
        <w:t>conflicts</w:t>
      </w:r>
      <w:r w:rsidRPr="008341CA">
        <w:rPr>
          <w:rStyle w:val="StyleUnderline"/>
        </w:rPr>
        <w:t xml:space="preserve"> are more likely to </w:t>
      </w:r>
      <w:r w:rsidRPr="00D90FFC">
        <w:rPr>
          <w:rStyle w:val="StyleUnderline"/>
          <w:highlight w:val="cyan"/>
        </w:rPr>
        <w:t>escalate</w:t>
      </w:r>
      <w:r w:rsidRPr="008341CA">
        <w:rPr>
          <w:rStyle w:val="StyleUnderline"/>
        </w:rPr>
        <w:t xml:space="preserve"> in</w:t>
      </w:r>
      <w:r w:rsidRPr="00D90FFC">
        <w:rPr>
          <w:rStyle w:val="StyleUnderline"/>
          <w:highlight w:val="cyan"/>
        </w:rPr>
        <w:t>to</w:t>
      </w:r>
      <w:r w:rsidRPr="008341CA">
        <w:rPr>
          <w:rStyle w:val="StyleUnderline"/>
        </w:rPr>
        <w:t xml:space="preserve"> </w:t>
      </w:r>
      <w:r w:rsidRPr="00D62B59">
        <w:rPr>
          <w:rStyle w:val="Emphasis"/>
        </w:rPr>
        <w:t xml:space="preserve">total </w:t>
      </w:r>
      <w:r w:rsidRPr="00D90FFC">
        <w:rPr>
          <w:rStyle w:val="Emphasis"/>
          <w:highlight w:val="cyan"/>
        </w:rPr>
        <w:t>nuc</w:t>
      </w:r>
      <w:r w:rsidRPr="008341CA">
        <w:rPr>
          <w:rStyle w:val="StyleUnderline"/>
        </w:rPr>
        <w:t>lear</w:t>
      </w:r>
      <w:r w:rsidRPr="00D62B59">
        <w:rPr>
          <w:rStyle w:val="Emphasis"/>
        </w:rPr>
        <w:t xml:space="preserve"> </w:t>
      </w:r>
      <w:r w:rsidRPr="00D90FFC">
        <w:rPr>
          <w:rStyle w:val="Emphasis"/>
          <w:highlight w:val="cyan"/>
        </w:rPr>
        <w:t>war</w:t>
      </w:r>
      <w:r w:rsidRPr="008341CA">
        <w:rPr>
          <w:rStyle w:val="StyleUnderline"/>
        </w:rPr>
        <w:t>fare</w:t>
      </w:r>
      <w:r w:rsidRPr="001E5133">
        <w:rPr>
          <w:sz w:val="16"/>
        </w:rPr>
        <w:t xml:space="preserve">, </w:t>
      </w:r>
      <w:r w:rsidRPr="008341CA">
        <w:rPr>
          <w:rStyle w:val="StyleUnderline"/>
        </w:rPr>
        <w:t xml:space="preserve">and de-escalation relies on political bargaining as opposed to </w:t>
      </w:r>
      <w:r w:rsidRPr="00D62B59">
        <w:rPr>
          <w:rStyle w:val="Emphasis"/>
        </w:rPr>
        <w:t>rationality modelling</w:t>
      </w:r>
      <w:r w:rsidRPr="001E5133">
        <w:rPr>
          <w:sz w:val="16"/>
        </w:rPr>
        <w:t xml:space="preserve">. Thus, </w:t>
      </w:r>
      <w:r w:rsidRPr="008341CA">
        <w:rPr>
          <w:rStyle w:val="StyleUnderline"/>
        </w:rPr>
        <w:t>it is unclear how political bargaining will take place in an increasingly polarised Arctic</w:t>
      </w:r>
      <w:r w:rsidRPr="001E5133">
        <w:rPr>
          <w:sz w:val="16"/>
        </w:rPr>
        <w:t xml:space="preserve"> [26].</w:t>
      </w:r>
    </w:p>
    <w:p w14:paraId="1EB0660A" w14:textId="77777777" w:rsidR="00D90FFC" w:rsidRPr="001E5133" w:rsidRDefault="00D90FFC" w:rsidP="00D90FFC">
      <w:pPr>
        <w:rPr>
          <w:sz w:val="16"/>
        </w:rPr>
      </w:pPr>
      <w:r w:rsidRPr="001E5133">
        <w:rPr>
          <w:sz w:val="16"/>
        </w:rPr>
        <w:t xml:space="preserve">Though the U.S., China, and Russia have all acceded to or ratified the Treaty of the Non-Proliferation of Nuclear Weapons (NNPT), </w:t>
      </w:r>
      <w:r w:rsidRPr="008341CA">
        <w:rPr>
          <w:rStyle w:val="StyleUnderline"/>
        </w:rPr>
        <w:t xml:space="preserve">both </w:t>
      </w:r>
      <w:r w:rsidRPr="00D62B59">
        <w:rPr>
          <w:rStyle w:val="Emphasis"/>
        </w:rPr>
        <w:t>Russia</w:t>
      </w:r>
      <w:r w:rsidRPr="008341CA">
        <w:rPr>
          <w:rStyle w:val="StyleUnderline"/>
        </w:rPr>
        <w:t xml:space="preserve"> and the </w:t>
      </w:r>
      <w:r w:rsidRPr="00D62B59">
        <w:rPr>
          <w:rStyle w:val="Emphasis"/>
        </w:rPr>
        <w:t>U.S.</w:t>
      </w:r>
      <w:r w:rsidRPr="008341CA">
        <w:rPr>
          <w:rStyle w:val="StyleUnderline"/>
        </w:rPr>
        <w:t xml:space="preserve"> have backed out of</w:t>
      </w:r>
      <w:r w:rsidRPr="00D62B59">
        <w:rPr>
          <w:rStyle w:val="Emphasis"/>
        </w:rPr>
        <w:t xml:space="preserve"> data-sharing obligations </w:t>
      </w:r>
      <w:r w:rsidRPr="008341CA">
        <w:rPr>
          <w:rStyle w:val="StyleUnderline"/>
        </w:rPr>
        <w:t>under the New START treaty</w:t>
      </w:r>
      <w:r w:rsidRPr="001E5133">
        <w:rPr>
          <w:sz w:val="16"/>
        </w:rPr>
        <w:t xml:space="preserve"> [27]. </w:t>
      </w:r>
      <w:r w:rsidRPr="008341CA">
        <w:rPr>
          <w:rStyle w:val="StyleUnderline"/>
        </w:rPr>
        <w:t xml:space="preserve">This breakdown in </w:t>
      </w:r>
      <w:r w:rsidRPr="00D62B59">
        <w:rPr>
          <w:rStyle w:val="Emphasis"/>
        </w:rPr>
        <w:t>communication</w:t>
      </w:r>
      <w:r w:rsidRPr="008341CA">
        <w:rPr>
          <w:rStyle w:val="StyleUnderline"/>
        </w:rPr>
        <w:t xml:space="preserve"> between Arctic actors due to Russia’s invasion of Ukraine, and Russia’s recent threat to use nuclear weapons against the U.S. indicates that future </w:t>
      </w:r>
      <w:r w:rsidRPr="00D62B59">
        <w:rPr>
          <w:rStyle w:val="Emphasis"/>
        </w:rPr>
        <w:t>regional disputes</w:t>
      </w:r>
      <w:r w:rsidRPr="008341CA">
        <w:rPr>
          <w:rStyle w:val="StyleUnderline"/>
        </w:rPr>
        <w:t xml:space="preserve"> over Arctic resources, navigation, and territory may give rise to </w:t>
      </w:r>
      <w:r w:rsidRPr="00D62B59">
        <w:rPr>
          <w:rStyle w:val="Emphasis"/>
        </w:rPr>
        <w:t>nuclear crises</w:t>
      </w:r>
      <w:r w:rsidRPr="001E5133">
        <w:rPr>
          <w:sz w:val="16"/>
        </w:rPr>
        <w:t xml:space="preserve"> [28].</w:t>
      </w:r>
    </w:p>
    <w:p w14:paraId="70474048" w14:textId="77777777" w:rsidR="00D90FFC" w:rsidRPr="00206499" w:rsidRDefault="00D90FFC" w:rsidP="00D90FFC">
      <w:pPr>
        <w:rPr>
          <w:sz w:val="16"/>
        </w:rPr>
      </w:pPr>
    </w:p>
    <w:p w14:paraId="787A0243" w14:textId="77777777" w:rsidR="00D90FFC" w:rsidRPr="00A06574" w:rsidRDefault="00D90FFC" w:rsidP="00D90FFC">
      <w:pPr>
        <w:pStyle w:val="Analytic"/>
      </w:pPr>
      <w:r>
        <w:t xml:space="preserve">Their evidence assumes deterrence in </w:t>
      </w:r>
      <w:r>
        <w:rPr>
          <w:u w:val="single"/>
        </w:rPr>
        <w:t>already</w:t>
      </w:r>
      <w:r>
        <w:t xml:space="preserve"> militarized areas. Lack of military capability in the Arctic means the plan </w:t>
      </w:r>
      <w:r>
        <w:rPr>
          <w:u w:val="single"/>
        </w:rPr>
        <w:t>STARTS</w:t>
      </w:r>
      <w:r>
        <w:t xml:space="preserve"> arms racing.</w:t>
      </w:r>
    </w:p>
    <w:p w14:paraId="7BB5CB22" w14:textId="77777777" w:rsidR="00D90FFC" w:rsidRPr="00AE1795" w:rsidRDefault="00D90FFC" w:rsidP="00D90FFC">
      <w:pPr>
        <w:pStyle w:val="Heading4"/>
      </w:pPr>
      <w:r>
        <w:t xml:space="preserve">Deterrence </w:t>
      </w:r>
      <w:r>
        <w:rPr>
          <w:u w:val="single"/>
        </w:rPr>
        <w:t>fails</w:t>
      </w:r>
      <w:r>
        <w:t xml:space="preserve">. Russia’s </w:t>
      </w:r>
      <w:r>
        <w:rPr>
          <w:u w:val="single"/>
        </w:rPr>
        <w:t>defensive</w:t>
      </w:r>
      <w:r>
        <w:t xml:space="preserve">. Western aggression causes </w:t>
      </w:r>
      <w:r>
        <w:rPr>
          <w:u w:val="single"/>
        </w:rPr>
        <w:t>war</w:t>
      </w:r>
      <w:r>
        <w:t>.</w:t>
      </w:r>
    </w:p>
    <w:p w14:paraId="083ECEDE" w14:textId="77777777" w:rsidR="00D90FFC" w:rsidRPr="004C2D06" w:rsidRDefault="00D90FFC" w:rsidP="00D90FFC">
      <w:r w:rsidRPr="008341CA">
        <w:rPr>
          <w:rStyle w:val="Style13ptBold"/>
        </w:rPr>
        <w:t>Mearsheimer 22</w:t>
      </w:r>
      <w:r>
        <w:t xml:space="preserve"> </w:t>
      </w:r>
      <w:r w:rsidRPr="004C2D06">
        <w:t>[</w:t>
      </w:r>
      <w:r w:rsidRPr="00B3378D">
        <w:t>John J. Mearsheimer; R. Wendell Harrison Distinguished Service Professor at the University of Chicago</w:t>
      </w:r>
      <w:r w:rsidRPr="004C2D06">
        <w:t xml:space="preserve">; </w:t>
      </w:r>
      <w:r>
        <w:t>3-19-2022</w:t>
      </w:r>
      <w:r w:rsidRPr="004C2D06">
        <w:t>; https://www.economist.com/by-invitation/2022/03/11/john-mearsheimer-on-why-the-west-is-principally-responsible-for-the-ukrainian-crisis; "John Mearsheimer on why the West is principally responsible for the Ukrainian crisis</w:t>
      </w:r>
      <w:r>
        <w:t>”</w:t>
      </w:r>
      <w:r w:rsidRPr="004C2D06">
        <w:t>; Economist; Accessed 6-26-2025; AO]</w:t>
      </w:r>
    </w:p>
    <w:p w14:paraId="6C92C355" w14:textId="77777777" w:rsidR="00D90FFC" w:rsidRPr="001E5133" w:rsidRDefault="00D90FFC" w:rsidP="00D90FFC">
      <w:pPr>
        <w:rPr>
          <w:sz w:val="16"/>
        </w:rPr>
      </w:pPr>
      <w:r w:rsidRPr="008341CA">
        <w:rPr>
          <w:rStyle w:val="StyleUnderline"/>
        </w:rPr>
        <w:t>THE WAR in Ukraine is the most dangerous international conflict</w:t>
      </w:r>
      <w:r w:rsidRPr="001E5133">
        <w:rPr>
          <w:sz w:val="16"/>
        </w:rPr>
        <w:t xml:space="preserve"> since the 1962 Cuban missile crisis. Understanding its root causes is essential if we are to prevent it from getting worse and, instead, to find a way to bring it to a close.</w:t>
      </w:r>
    </w:p>
    <w:p w14:paraId="555C85EB" w14:textId="77777777" w:rsidR="00D90FFC" w:rsidRPr="001E5133" w:rsidRDefault="00D90FFC" w:rsidP="00D90FFC">
      <w:pPr>
        <w:rPr>
          <w:sz w:val="16"/>
        </w:rPr>
      </w:pPr>
      <w:r w:rsidRPr="008341CA">
        <w:rPr>
          <w:rStyle w:val="StyleUnderline"/>
        </w:rPr>
        <w:t xml:space="preserve">There is no question that Vladimir </w:t>
      </w:r>
      <w:r w:rsidRPr="00D90FFC">
        <w:rPr>
          <w:rStyle w:val="StyleUnderline"/>
          <w:highlight w:val="cyan"/>
        </w:rPr>
        <w:t>Putin</w:t>
      </w:r>
      <w:r w:rsidRPr="008341CA">
        <w:rPr>
          <w:rStyle w:val="StyleUnderline"/>
        </w:rPr>
        <w:t xml:space="preserve"> started the war and is responsible for how it is being waged. But why he did so is another matter. The mainstream view in the West is that he </w:t>
      </w:r>
      <w:r w:rsidRPr="00D90FFC">
        <w:rPr>
          <w:rStyle w:val="StyleUnderline"/>
          <w:highlight w:val="cyan"/>
        </w:rPr>
        <w:t>is an irrational</w:t>
      </w:r>
      <w:r w:rsidRPr="008341CA">
        <w:rPr>
          <w:rStyle w:val="StyleUnderline"/>
        </w:rPr>
        <w:t xml:space="preserve">, out-of-touch </w:t>
      </w:r>
      <w:r w:rsidRPr="00D90FFC">
        <w:rPr>
          <w:rStyle w:val="StyleUnderline"/>
          <w:highlight w:val="cyan"/>
        </w:rPr>
        <w:t>aggressor</w:t>
      </w:r>
      <w:r w:rsidRPr="001E5133">
        <w:rPr>
          <w:sz w:val="16"/>
        </w:rPr>
        <w:t xml:space="preserve"> bent on creating a greater Russia in the mould of the former Soviet Union. Thus, he alone bears full responsibility for the Ukraine crisis.</w:t>
      </w:r>
    </w:p>
    <w:p w14:paraId="598A73BE" w14:textId="77777777" w:rsidR="00D90FFC" w:rsidRPr="008341CA" w:rsidRDefault="00D90FFC" w:rsidP="00D90FFC">
      <w:pPr>
        <w:rPr>
          <w:rStyle w:val="StyleUnderline"/>
        </w:rPr>
      </w:pPr>
      <w:r w:rsidRPr="008341CA">
        <w:rPr>
          <w:rStyle w:val="StyleUnderline"/>
        </w:rPr>
        <w:t xml:space="preserve">But that </w:t>
      </w:r>
      <w:r w:rsidRPr="00D90FFC">
        <w:rPr>
          <w:rStyle w:val="StyleUnderline"/>
          <w:highlight w:val="cyan"/>
        </w:rPr>
        <w:t>story is wrong</w:t>
      </w:r>
      <w:r w:rsidRPr="008341CA">
        <w:rPr>
          <w:rStyle w:val="StyleUnderline"/>
        </w:rPr>
        <w:t xml:space="preserve">. The </w:t>
      </w:r>
      <w:r w:rsidRPr="00D90FFC">
        <w:rPr>
          <w:rStyle w:val="StyleUnderline"/>
          <w:highlight w:val="cyan"/>
        </w:rPr>
        <w:t>West</w:t>
      </w:r>
      <w:r w:rsidRPr="008341CA">
        <w:rPr>
          <w:rStyle w:val="StyleUnderline"/>
        </w:rPr>
        <w:t xml:space="preserve">, and especially America, </w:t>
      </w:r>
      <w:r w:rsidRPr="00D90FFC">
        <w:rPr>
          <w:rStyle w:val="StyleUnderline"/>
          <w:highlight w:val="cyan"/>
        </w:rPr>
        <w:t>is</w:t>
      </w:r>
      <w:r w:rsidRPr="008341CA">
        <w:rPr>
          <w:rStyle w:val="StyleUnderline"/>
        </w:rPr>
        <w:t xml:space="preserve"> principally </w:t>
      </w:r>
      <w:r w:rsidRPr="00D90FFC">
        <w:rPr>
          <w:rStyle w:val="StyleUnderline"/>
          <w:highlight w:val="cyan"/>
        </w:rPr>
        <w:t>responsible</w:t>
      </w:r>
      <w:r w:rsidRPr="008341CA">
        <w:rPr>
          <w:rStyle w:val="StyleUnderline"/>
        </w:rPr>
        <w:t xml:space="preserve"> for the crisis which began in February 2014. It has now turned into a war that not only threatens to destroy Ukraine, but also has the potential to </w:t>
      </w:r>
      <w:r w:rsidRPr="00D62B59">
        <w:rPr>
          <w:rStyle w:val="Emphasis"/>
        </w:rPr>
        <w:t>escalate into a nuclear war</w:t>
      </w:r>
      <w:r w:rsidRPr="008341CA">
        <w:rPr>
          <w:rStyle w:val="StyleUnderline"/>
        </w:rPr>
        <w:t xml:space="preserve"> between Russia and NATO.</w:t>
      </w:r>
    </w:p>
    <w:p w14:paraId="2F872507" w14:textId="77777777" w:rsidR="00D90FFC" w:rsidRPr="008341CA" w:rsidRDefault="00D90FFC" w:rsidP="00D90FFC">
      <w:pPr>
        <w:rPr>
          <w:rStyle w:val="StyleUnderline"/>
        </w:rPr>
      </w:pPr>
      <w:r w:rsidRPr="008341CA">
        <w:rPr>
          <w:rStyle w:val="StyleUnderline"/>
        </w:rPr>
        <w:t xml:space="preserve">The trouble over Ukraine actually started at </w:t>
      </w:r>
      <w:r w:rsidRPr="00D90FFC">
        <w:rPr>
          <w:rStyle w:val="StyleUnderline"/>
          <w:highlight w:val="cyan"/>
        </w:rPr>
        <w:t>NATO</w:t>
      </w:r>
      <w:r w:rsidRPr="008341CA">
        <w:rPr>
          <w:rStyle w:val="StyleUnderline"/>
        </w:rPr>
        <w:t xml:space="preserve">’s Bucharest summit in April 2008, when George W. Bush’s administration pushed the alliance to </w:t>
      </w:r>
      <w:r w:rsidRPr="00D90FFC">
        <w:rPr>
          <w:rStyle w:val="StyleUnderline"/>
          <w:highlight w:val="cyan"/>
        </w:rPr>
        <w:t>announce that Ukraine</w:t>
      </w:r>
      <w:r w:rsidRPr="008341CA">
        <w:rPr>
          <w:rStyle w:val="StyleUnderline"/>
        </w:rPr>
        <w:t xml:space="preserve"> and Georgia “</w:t>
      </w:r>
      <w:r w:rsidRPr="00D90FFC">
        <w:rPr>
          <w:rStyle w:val="StyleUnderline"/>
          <w:highlight w:val="cyan"/>
        </w:rPr>
        <w:t>will become members</w:t>
      </w:r>
      <w:r w:rsidRPr="008341CA">
        <w:rPr>
          <w:rStyle w:val="StyleUnderline"/>
        </w:rPr>
        <w:t xml:space="preserve">”. Russian leaders responded immediately with outrage, characterising </w:t>
      </w:r>
      <w:r w:rsidRPr="00D90FFC">
        <w:rPr>
          <w:rStyle w:val="StyleUnderline"/>
          <w:highlight w:val="cyan"/>
        </w:rPr>
        <w:t>this</w:t>
      </w:r>
      <w:r w:rsidRPr="008341CA">
        <w:rPr>
          <w:rStyle w:val="StyleUnderline"/>
        </w:rPr>
        <w:t xml:space="preserve"> decision as </w:t>
      </w:r>
      <w:r w:rsidRPr="00D90FFC">
        <w:rPr>
          <w:rStyle w:val="StyleUnderline"/>
          <w:highlight w:val="cyan"/>
        </w:rPr>
        <w:t xml:space="preserve">an </w:t>
      </w:r>
      <w:r w:rsidRPr="00D90FFC">
        <w:rPr>
          <w:rStyle w:val="Emphasis"/>
          <w:highlight w:val="cyan"/>
        </w:rPr>
        <w:t>existential threat to Russia</w:t>
      </w:r>
      <w:r w:rsidRPr="00D62B59">
        <w:rPr>
          <w:rStyle w:val="Emphasis"/>
        </w:rPr>
        <w:t xml:space="preserve"> </w:t>
      </w:r>
      <w:r w:rsidRPr="001E5133">
        <w:rPr>
          <w:sz w:val="16"/>
        </w:rPr>
        <w:t xml:space="preserve">and vowing to thwart it. According to a respected Russian journalist, Mr Putin “flew into a rage” and warned that “if Ukraine joins NATO, it will do so without Crimea and the eastern regions. It will simply fall apart.” </w:t>
      </w:r>
      <w:r w:rsidRPr="008341CA">
        <w:rPr>
          <w:rStyle w:val="StyleUnderline"/>
        </w:rPr>
        <w:t xml:space="preserve">America </w:t>
      </w:r>
      <w:r w:rsidRPr="00D62B59">
        <w:rPr>
          <w:rStyle w:val="Emphasis"/>
        </w:rPr>
        <w:t>ignored Moscow’s red line</w:t>
      </w:r>
      <w:r w:rsidRPr="008341CA">
        <w:rPr>
          <w:rStyle w:val="StyleUnderline"/>
        </w:rPr>
        <w:t>, however, and pushed forward to make Ukraine a Western bulwark on Russia’s border. That strategy included two other elements: bringing Ukraine closer to the eu and making it a pro-American democracy.</w:t>
      </w:r>
    </w:p>
    <w:p w14:paraId="6EA451AF" w14:textId="77777777" w:rsidR="00D90FFC" w:rsidRPr="001E5133" w:rsidRDefault="00D90FFC" w:rsidP="00D90FFC">
      <w:pPr>
        <w:rPr>
          <w:sz w:val="16"/>
        </w:rPr>
      </w:pPr>
      <w:r w:rsidRPr="008341CA">
        <w:rPr>
          <w:rStyle w:val="StyleUnderline"/>
        </w:rPr>
        <w:t>These efforts eventually sparked hostilities</w:t>
      </w:r>
      <w:r w:rsidRPr="001E5133">
        <w:rPr>
          <w:sz w:val="16"/>
        </w:rPr>
        <w:t xml:space="preserve"> in February 2014, after an uprising (which was supported by America) caused Ukraine’s pro-Russian president, Viktor Yanukovych, to flee the country. In response, Russia took Crimea from Ukraine and helped fuel a civil war that broke out in the Donbas region of eastern Ukraine.</w:t>
      </w:r>
    </w:p>
    <w:p w14:paraId="30DEA61A" w14:textId="77777777" w:rsidR="00D90FFC" w:rsidRPr="001E5133" w:rsidRDefault="00D90FFC" w:rsidP="00D90FFC">
      <w:pPr>
        <w:rPr>
          <w:sz w:val="16"/>
        </w:rPr>
      </w:pPr>
      <w:r w:rsidRPr="008341CA">
        <w:rPr>
          <w:rStyle w:val="StyleUnderline"/>
        </w:rPr>
        <w:t xml:space="preserve">The next major confrontation came </w:t>
      </w:r>
      <w:r w:rsidRPr="00D90FFC">
        <w:rPr>
          <w:rStyle w:val="StyleUnderline"/>
          <w:highlight w:val="cyan"/>
        </w:rPr>
        <w:t>in</w:t>
      </w:r>
      <w:r w:rsidRPr="008341CA">
        <w:rPr>
          <w:rStyle w:val="StyleUnderline"/>
        </w:rPr>
        <w:t xml:space="preserve"> December </w:t>
      </w:r>
      <w:r w:rsidRPr="00D90FFC">
        <w:rPr>
          <w:rStyle w:val="StyleUnderline"/>
          <w:highlight w:val="cyan"/>
        </w:rPr>
        <w:t>2021</w:t>
      </w:r>
      <w:r w:rsidRPr="008341CA">
        <w:rPr>
          <w:rStyle w:val="StyleUnderline"/>
        </w:rPr>
        <w:t xml:space="preserve"> and led directly to the current war. The main cause was that </w:t>
      </w:r>
      <w:r w:rsidRPr="00D90FFC">
        <w:rPr>
          <w:rStyle w:val="StyleUnderline"/>
          <w:highlight w:val="cyan"/>
        </w:rPr>
        <w:t xml:space="preserve">Ukraine </w:t>
      </w:r>
      <w:r w:rsidRPr="008341CA">
        <w:rPr>
          <w:rStyle w:val="StyleUnderline"/>
        </w:rPr>
        <w:t xml:space="preserve">was </w:t>
      </w:r>
      <w:r w:rsidRPr="00D90FFC">
        <w:rPr>
          <w:rStyle w:val="StyleUnderline"/>
          <w:highlight w:val="cyan"/>
        </w:rPr>
        <w:t>becoming a de facto member of NATO</w:t>
      </w:r>
      <w:r w:rsidRPr="008341CA">
        <w:rPr>
          <w:rStyle w:val="StyleUnderline"/>
        </w:rPr>
        <w:t>. The process started in December 2017, when the Trump administration decided to sell Kyiv “defensive weapons</w:t>
      </w:r>
      <w:r w:rsidRPr="001E5133">
        <w:rPr>
          <w:sz w:val="16"/>
        </w:rPr>
        <w:t xml:space="preserve">”. What counts as “defensive” is hardly clear-cut, however, and </w:t>
      </w:r>
      <w:r w:rsidRPr="008341CA">
        <w:rPr>
          <w:rStyle w:val="StyleUnderline"/>
        </w:rPr>
        <w:t xml:space="preserve">these weapons </w:t>
      </w:r>
      <w:r w:rsidRPr="00D62B59">
        <w:rPr>
          <w:rStyle w:val="Emphasis"/>
        </w:rPr>
        <w:t>certainly looked offensive</w:t>
      </w:r>
      <w:r w:rsidRPr="001E5133">
        <w:rPr>
          <w:sz w:val="16"/>
        </w:rPr>
        <w:t xml:space="preserve"> to Moscow and its allies in the Donbas region. </w:t>
      </w:r>
      <w:r w:rsidRPr="008341CA">
        <w:rPr>
          <w:rStyle w:val="StyleUnderline"/>
        </w:rPr>
        <w:t xml:space="preserve">Other </w:t>
      </w:r>
      <w:r w:rsidRPr="00D90FFC">
        <w:rPr>
          <w:rStyle w:val="StyleUnderline"/>
          <w:highlight w:val="cyan"/>
        </w:rPr>
        <w:t>NATO countries</w:t>
      </w:r>
      <w:r w:rsidRPr="008341CA">
        <w:rPr>
          <w:rStyle w:val="StyleUnderline"/>
        </w:rPr>
        <w:t xml:space="preserve"> got in on the act, </w:t>
      </w:r>
      <w:r w:rsidRPr="00D90FFC">
        <w:rPr>
          <w:rStyle w:val="StyleUnderline"/>
          <w:highlight w:val="cyan"/>
        </w:rPr>
        <w:t>shipping weapons</w:t>
      </w:r>
      <w:r w:rsidRPr="008341CA">
        <w:rPr>
          <w:rStyle w:val="StyleUnderline"/>
        </w:rPr>
        <w:t xml:space="preserve"> to Ukraine, </w:t>
      </w:r>
      <w:r w:rsidRPr="00D90FFC">
        <w:rPr>
          <w:rStyle w:val="StyleUnderline"/>
          <w:highlight w:val="cyan"/>
        </w:rPr>
        <w:t>training</w:t>
      </w:r>
      <w:r w:rsidRPr="008341CA">
        <w:rPr>
          <w:rStyle w:val="StyleUnderline"/>
        </w:rPr>
        <w:t xml:space="preserve"> its armed </w:t>
      </w:r>
      <w:r w:rsidRPr="00D90FFC">
        <w:rPr>
          <w:rStyle w:val="StyleUnderline"/>
          <w:highlight w:val="cyan"/>
        </w:rPr>
        <w:t>forces</w:t>
      </w:r>
      <w:r w:rsidRPr="008341CA">
        <w:rPr>
          <w:rStyle w:val="StyleUnderline"/>
        </w:rPr>
        <w:t xml:space="preserve"> and </w:t>
      </w:r>
      <w:r w:rsidRPr="00D90FFC">
        <w:rPr>
          <w:rStyle w:val="StyleUnderline"/>
          <w:highlight w:val="cyan"/>
        </w:rPr>
        <w:t>allowing it to participate in</w:t>
      </w:r>
      <w:r w:rsidRPr="008341CA">
        <w:rPr>
          <w:rStyle w:val="StyleUnderline"/>
        </w:rPr>
        <w:t xml:space="preserve"> joint air and naval </w:t>
      </w:r>
      <w:r w:rsidRPr="00D90FFC">
        <w:rPr>
          <w:rStyle w:val="StyleUnderline"/>
          <w:highlight w:val="cyan"/>
        </w:rPr>
        <w:t>exercises</w:t>
      </w:r>
      <w:r w:rsidRPr="001E5133">
        <w:rPr>
          <w:sz w:val="16"/>
        </w:rPr>
        <w:t xml:space="preserve">. In July 2021, </w:t>
      </w:r>
      <w:r w:rsidRPr="008341CA">
        <w:rPr>
          <w:rStyle w:val="StyleUnderline"/>
        </w:rPr>
        <w:t>Ukraine and America co-hosted a major naval exercise in the Black Sea region involving navies from 32 countries</w:t>
      </w:r>
      <w:r w:rsidRPr="001E5133">
        <w:rPr>
          <w:sz w:val="16"/>
        </w:rPr>
        <w:t>. Operation Sea Breeze almost provoked Russia to fire at a British naval destroyer that deliberately entered what Russia considers its territorial waters.</w:t>
      </w:r>
    </w:p>
    <w:p w14:paraId="68971320" w14:textId="77777777" w:rsidR="00D90FFC" w:rsidRPr="008341CA" w:rsidRDefault="00D90FFC" w:rsidP="00D90FFC">
      <w:pPr>
        <w:rPr>
          <w:rStyle w:val="StyleUnderline"/>
        </w:rPr>
      </w:pPr>
      <w:r w:rsidRPr="008341CA">
        <w:rPr>
          <w:rStyle w:val="StyleUnderline"/>
        </w:rPr>
        <w:t xml:space="preserve">The </w:t>
      </w:r>
      <w:r w:rsidRPr="00D90FFC">
        <w:rPr>
          <w:rStyle w:val="StyleUnderline"/>
          <w:highlight w:val="cyan"/>
        </w:rPr>
        <w:t>links</w:t>
      </w:r>
      <w:r w:rsidRPr="008341CA">
        <w:rPr>
          <w:rStyle w:val="StyleUnderline"/>
        </w:rPr>
        <w:t xml:space="preserve"> between Ukraine and America </w:t>
      </w:r>
      <w:r w:rsidRPr="00D90FFC">
        <w:rPr>
          <w:rStyle w:val="StyleUnderline"/>
          <w:highlight w:val="cyan"/>
        </w:rPr>
        <w:t>continued growing under</w:t>
      </w:r>
      <w:r w:rsidRPr="008341CA">
        <w:rPr>
          <w:rStyle w:val="StyleUnderline"/>
        </w:rPr>
        <w:t xml:space="preserve"> the </w:t>
      </w:r>
      <w:r w:rsidRPr="00D90FFC">
        <w:rPr>
          <w:rStyle w:val="StyleUnderline"/>
          <w:highlight w:val="cyan"/>
        </w:rPr>
        <w:t>Biden</w:t>
      </w:r>
      <w:r w:rsidRPr="008341CA">
        <w:rPr>
          <w:rStyle w:val="StyleUnderline"/>
        </w:rPr>
        <w:t xml:space="preserve"> administration</w:t>
      </w:r>
      <w:r w:rsidRPr="001E5133">
        <w:rPr>
          <w:sz w:val="16"/>
        </w:rPr>
        <w:t>. This commitment is reflected throughout an important document—</w:t>
      </w:r>
      <w:r w:rsidRPr="008341CA">
        <w:rPr>
          <w:rStyle w:val="StyleUnderline"/>
        </w:rPr>
        <w:t>the “us-Ukraine Charter on Strategic Partnership</w:t>
      </w:r>
      <w:r w:rsidRPr="001E5133">
        <w:rPr>
          <w:sz w:val="16"/>
        </w:rPr>
        <w:t xml:space="preserve">”—that was signed in November by Antony Blinken, America’s secretary of state, and Dmytro Kuleba, his Ukrainian counterpart. The aim was to “underscore … a commitment to Ukraine’s implementation of the deep and comprehensive reforms necessary for full integration into European and Euro-Atlantic institutions.” </w:t>
      </w:r>
      <w:r w:rsidRPr="008341CA">
        <w:rPr>
          <w:rStyle w:val="StyleUnderline"/>
        </w:rPr>
        <w:t>The document explicitly bu</w:t>
      </w:r>
      <w:r w:rsidRPr="00D90FFC">
        <w:rPr>
          <w:rStyle w:val="StyleUnderline"/>
          <w:highlight w:val="cyan"/>
        </w:rPr>
        <w:t>i</w:t>
      </w:r>
      <w:r w:rsidRPr="008341CA">
        <w:rPr>
          <w:rStyle w:val="StyleUnderline"/>
        </w:rPr>
        <w:t>lds on “the commitments made to strengthen the Ukraine-u.s. strategic partnership by Presidents Zelensky and Biden</w:t>
      </w:r>
      <w:r w:rsidRPr="001E5133">
        <w:rPr>
          <w:sz w:val="16"/>
        </w:rPr>
        <w:t xml:space="preserve">,” and also </w:t>
      </w:r>
      <w:r w:rsidRPr="008341CA">
        <w:rPr>
          <w:rStyle w:val="StyleUnderline"/>
        </w:rPr>
        <w:t>emphasises that the two countries will be guided by the “2008 Bucharest Summit Declaration.”</w:t>
      </w:r>
    </w:p>
    <w:p w14:paraId="06C5B11C" w14:textId="77777777" w:rsidR="00D90FFC" w:rsidRPr="001E5133" w:rsidRDefault="00D90FFC" w:rsidP="00D90FFC">
      <w:pPr>
        <w:rPr>
          <w:sz w:val="16"/>
        </w:rPr>
      </w:pPr>
      <w:r w:rsidRPr="008341CA">
        <w:rPr>
          <w:rStyle w:val="StyleUnderline"/>
        </w:rPr>
        <w:t xml:space="preserve">Unsurprisingly, </w:t>
      </w:r>
      <w:r w:rsidRPr="00D90FFC">
        <w:rPr>
          <w:rStyle w:val="StyleUnderline"/>
          <w:highlight w:val="cyan"/>
        </w:rPr>
        <w:t>Moscow found this</w:t>
      </w:r>
      <w:r w:rsidRPr="008341CA">
        <w:rPr>
          <w:rStyle w:val="StyleUnderline"/>
        </w:rPr>
        <w:t xml:space="preserve"> evolving situation </w:t>
      </w:r>
      <w:r w:rsidRPr="00D90FFC">
        <w:rPr>
          <w:rStyle w:val="StyleUnderline"/>
          <w:highlight w:val="cyan"/>
        </w:rPr>
        <w:t>intolerable</w:t>
      </w:r>
      <w:r w:rsidRPr="008341CA">
        <w:rPr>
          <w:rStyle w:val="StyleUnderline"/>
        </w:rPr>
        <w:t xml:space="preserve"> and began mobilising its army on Ukraine’s border last spring to signal its resolve to Washington</w:t>
      </w:r>
      <w:r w:rsidRPr="001E5133">
        <w:rPr>
          <w:sz w:val="16"/>
        </w:rPr>
        <w:t xml:space="preserve">. </w:t>
      </w:r>
      <w:r w:rsidRPr="008341CA">
        <w:rPr>
          <w:rStyle w:val="StyleUnderline"/>
        </w:rPr>
        <w:t xml:space="preserve">But it had no effect, as the Biden administration continued to move closer to Ukraine. This led </w:t>
      </w:r>
      <w:r w:rsidRPr="00D90FFC">
        <w:rPr>
          <w:rStyle w:val="StyleUnderline"/>
          <w:highlight w:val="cyan"/>
        </w:rPr>
        <w:t>Russia</w:t>
      </w:r>
      <w:r w:rsidRPr="008341CA">
        <w:rPr>
          <w:rStyle w:val="StyleUnderline"/>
        </w:rPr>
        <w:t xml:space="preserve"> to </w:t>
      </w:r>
      <w:r w:rsidRPr="00D90FFC">
        <w:rPr>
          <w:rStyle w:val="StyleUnderline"/>
          <w:highlight w:val="cyan"/>
        </w:rPr>
        <w:t>precipitate a</w:t>
      </w:r>
      <w:r w:rsidRPr="008341CA">
        <w:rPr>
          <w:rStyle w:val="StyleUnderline"/>
        </w:rPr>
        <w:t xml:space="preserve"> full-blown </w:t>
      </w:r>
      <w:r w:rsidRPr="00D90FFC">
        <w:rPr>
          <w:rStyle w:val="StyleUnderline"/>
          <w:highlight w:val="cyan"/>
        </w:rPr>
        <w:t>diplomatic stand-off</w:t>
      </w:r>
      <w:r w:rsidRPr="008341CA">
        <w:rPr>
          <w:rStyle w:val="StyleUnderline"/>
        </w:rPr>
        <w:t xml:space="preserve"> in December.</w:t>
      </w:r>
      <w:r w:rsidRPr="001E5133">
        <w:rPr>
          <w:sz w:val="16"/>
        </w:rPr>
        <w:t xml:space="preserve"> As Sergey Lavrov, Russia’s foreign minister, put it: “We reached our boiling point.” Russia demanded a written guarantee that Ukraine would never become a part of NATO and that the alliance remove the military assets it had deployed in eastern Europe since 1997. The subsequent negotiations failed, as </w:t>
      </w:r>
      <w:r w:rsidRPr="008341CA">
        <w:rPr>
          <w:rStyle w:val="StyleUnderline"/>
        </w:rPr>
        <w:t xml:space="preserve">Mr </w:t>
      </w:r>
      <w:r w:rsidRPr="00D90FFC">
        <w:rPr>
          <w:rStyle w:val="StyleUnderline"/>
          <w:highlight w:val="cyan"/>
        </w:rPr>
        <w:t>Blinken made clear: “There is no change</w:t>
      </w:r>
      <w:r w:rsidRPr="008341CA">
        <w:rPr>
          <w:rStyle w:val="StyleUnderline"/>
        </w:rPr>
        <w:t>. There will be no change</w:t>
      </w:r>
      <w:r w:rsidRPr="001E5133">
        <w:rPr>
          <w:sz w:val="16"/>
        </w:rPr>
        <w:t xml:space="preserve">.” A month later Mr </w:t>
      </w:r>
      <w:r w:rsidRPr="00D90FFC">
        <w:rPr>
          <w:rStyle w:val="StyleUnderline"/>
          <w:highlight w:val="cyan"/>
        </w:rPr>
        <w:t>Putin launched an invasion</w:t>
      </w:r>
      <w:r w:rsidRPr="008341CA">
        <w:rPr>
          <w:rStyle w:val="StyleUnderline"/>
        </w:rPr>
        <w:t xml:space="preserve"> of Ukraine </w:t>
      </w:r>
      <w:r w:rsidRPr="00D90FFC">
        <w:rPr>
          <w:rStyle w:val="StyleUnderline"/>
          <w:highlight w:val="cyan"/>
        </w:rPr>
        <w:t xml:space="preserve">to </w:t>
      </w:r>
      <w:r w:rsidRPr="00D90FFC">
        <w:rPr>
          <w:rStyle w:val="Emphasis"/>
          <w:highlight w:val="cyan"/>
        </w:rPr>
        <w:t>eliminate the threat he saw</w:t>
      </w:r>
      <w:r w:rsidRPr="00D62B59">
        <w:rPr>
          <w:rStyle w:val="Emphasis"/>
        </w:rPr>
        <w:t xml:space="preserve"> from NATO</w:t>
      </w:r>
      <w:r w:rsidRPr="008341CA">
        <w:rPr>
          <w:rStyle w:val="StyleUnderline"/>
        </w:rPr>
        <w:t>.</w:t>
      </w:r>
    </w:p>
    <w:p w14:paraId="692823A9" w14:textId="77777777" w:rsidR="00D90FFC" w:rsidRPr="001E5133" w:rsidRDefault="00D90FFC" w:rsidP="00D90FFC">
      <w:pPr>
        <w:rPr>
          <w:sz w:val="16"/>
        </w:rPr>
      </w:pPr>
      <w:r w:rsidRPr="001E5133">
        <w:rPr>
          <w:sz w:val="16"/>
        </w:rPr>
        <w:t>This interpretation of events is at odds with the prevailing mantra in the West, which portrays NATO expansion as irrelevant to the Ukraine crisis, blaming instead Mr Putin’s expansionist goals. According to a recent NATO document sent to Russian leaders, “NATO is a defensive Alliance and poses no threat to Russia.” The available evidence contradicts these claims. For starters, the issue at hand is not what Western leaders say NATO’s purpose or intentions are; it is how Moscow sees NATO’s actions.</w:t>
      </w:r>
    </w:p>
    <w:p w14:paraId="43ECF5D7" w14:textId="77777777" w:rsidR="00D90FFC" w:rsidRPr="001E5133" w:rsidRDefault="00D90FFC" w:rsidP="00D90FFC">
      <w:pPr>
        <w:rPr>
          <w:sz w:val="16"/>
        </w:rPr>
      </w:pPr>
      <w:r w:rsidRPr="001E5133">
        <w:rPr>
          <w:sz w:val="16"/>
        </w:rPr>
        <w:t xml:space="preserve">Mr Putin surely knows that the costs of conquering and occupying large amounts of territory in eastern Europe would be prohibitive for Russia. As he once put it, “Whoever does not miss the Soviet Union has no heart. Whoever wants it back has no brain.” </w:t>
      </w:r>
      <w:r w:rsidRPr="008341CA">
        <w:rPr>
          <w:rStyle w:val="StyleUnderline"/>
        </w:rPr>
        <w:t>His beliefs about the tight bonds between Russia and Ukraine notwithstanding, trying to take back all of Ukraine would be like trying to swallow a porcupine.</w:t>
      </w:r>
      <w:r w:rsidRPr="001E5133">
        <w:rPr>
          <w:sz w:val="16"/>
        </w:rPr>
        <w:t xml:space="preserve"> Furthermore, Russian policymakers—including Mr Putin—have said hardly anything about conquering new territory to recreate the Soviet Union or build a greater Russia. Rather, since the 2008 Bucharest </w:t>
      </w:r>
      <w:r w:rsidRPr="008341CA">
        <w:rPr>
          <w:rStyle w:val="StyleUnderline"/>
        </w:rPr>
        <w:t>summit Russian leaders have repeatedly said that they view Ukraine joining NATO as an existential threat that must be prevented</w:t>
      </w:r>
      <w:r w:rsidRPr="001E5133">
        <w:rPr>
          <w:sz w:val="16"/>
        </w:rPr>
        <w:t>. As Mr Lavrov noted in January, “</w:t>
      </w:r>
      <w:r w:rsidRPr="00D90FFC">
        <w:rPr>
          <w:rStyle w:val="StyleUnderline"/>
          <w:highlight w:val="cyan"/>
        </w:rPr>
        <w:t>the key</w:t>
      </w:r>
      <w:r w:rsidRPr="008341CA">
        <w:rPr>
          <w:rStyle w:val="StyleUnderline"/>
        </w:rPr>
        <w:t xml:space="preserve"> to everything </w:t>
      </w:r>
      <w:r w:rsidRPr="00D90FFC">
        <w:rPr>
          <w:rStyle w:val="StyleUnderline"/>
          <w:highlight w:val="cyan"/>
        </w:rPr>
        <w:t>is the guarantee</w:t>
      </w:r>
      <w:r w:rsidRPr="008341CA">
        <w:rPr>
          <w:rStyle w:val="StyleUnderline"/>
        </w:rPr>
        <w:t xml:space="preserve"> that </w:t>
      </w:r>
      <w:r w:rsidRPr="00D90FFC">
        <w:rPr>
          <w:rStyle w:val="StyleUnderline"/>
          <w:highlight w:val="cyan"/>
        </w:rPr>
        <w:t>NATO will not expand eastward</w:t>
      </w:r>
      <w:r w:rsidRPr="008341CA">
        <w:rPr>
          <w:rStyle w:val="StyleUnderline"/>
        </w:rPr>
        <w:t>.</w:t>
      </w:r>
      <w:r w:rsidRPr="001E5133">
        <w:rPr>
          <w:sz w:val="16"/>
        </w:rPr>
        <w:t>”</w:t>
      </w:r>
    </w:p>
    <w:p w14:paraId="74A02513" w14:textId="77777777" w:rsidR="00D90FFC" w:rsidRPr="001E5133" w:rsidRDefault="00D90FFC" w:rsidP="00D90FFC">
      <w:pPr>
        <w:rPr>
          <w:sz w:val="16"/>
        </w:rPr>
      </w:pPr>
      <w:r w:rsidRPr="001E5133">
        <w:rPr>
          <w:sz w:val="16"/>
        </w:rPr>
        <w:t>Tellingly, Western leaders rarely described Russia as a military threat to Europe before 2014. As America’s former ambassador to Moscow Michael McFaul notes, Mr Putin’s seizure of Crimea was not planned for long; it was an impulsive move in response to the coup that overthrew Ukraine’s pro-Russian leader. In fact, until then, NATO expansion was aimed at turning all of Europe into a giant zone of peace, not containing a dangerous Russia. Once the crisis started, however, American and European policymakers could not admit they had provoked it by trying to integrate Ukraine into the West. They declared the real source of the problem was Russia’s revanchism and its desire to dominate if not conquer Ukraine.</w:t>
      </w:r>
    </w:p>
    <w:p w14:paraId="3EBB404A" w14:textId="77777777" w:rsidR="00D90FFC" w:rsidRPr="001E5133" w:rsidRDefault="00D90FFC" w:rsidP="00D90FFC">
      <w:pPr>
        <w:rPr>
          <w:sz w:val="16"/>
        </w:rPr>
      </w:pPr>
      <w:r w:rsidRPr="001E5133">
        <w:rPr>
          <w:sz w:val="16"/>
        </w:rPr>
        <w:t>My story about the conflict’s causes should not be controversial, given that many prominent American foreign-policy experts have warned against NATO expansion since the late 1990s. America’s secretary of defence at the time of the Bucharest summit, Robert Gates, recognised that “trying to bring Georgia and Ukraine into NATO was truly overreaching”. Indeed, at that summit, both the German chancellor, Angela Merkel, and the French president, Nicolas Sarkozy, were opposed to moving forward on NATO membership for Ukraine because they feared it would infuriate Russia.</w:t>
      </w:r>
    </w:p>
    <w:p w14:paraId="309E306C" w14:textId="77777777" w:rsidR="00D90FFC" w:rsidRPr="001E5133" w:rsidRDefault="00D90FFC" w:rsidP="00D90FFC">
      <w:pPr>
        <w:rPr>
          <w:sz w:val="16"/>
        </w:rPr>
      </w:pPr>
      <w:r w:rsidRPr="001E5133">
        <w:rPr>
          <w:sz w:val="16"/>
        </w:rPr>
        <w:t xml:space="preserve">The upshot of my interpretation is that we are in an extremely dangerous situation, and Western policy is exacerbating these risks. For Russia’s leaders, what happens in Ukraine has little to do with their imperial ambitions being thwarted; it is about dealing with what they regard as a direct threat to Russia’s future. Mr Putin may have misjudged Russia’s military capabilities, the effectiveness of the Ukrainian resistance and the scope and speed of the Western response, but one should never underestimate how ruthless great powers can be when they believe they are in dire straits. </w:t>
      </w:r>
      <w:r w:rsidRPr="00D90FFC">
        <w:rPr>
          <w:rStyle w:val="StyleUnderline"/>
          <w:highlight w:val="cyan"/>
        </w:rPr>
        <w:t>America</w:t>
      </w:r>
      <w:r w:rsidRPr="008341CA">
        <w:rPr>
          <w:rStyle w:val="StyleUnderline"/>
        </w:rPr>
        <w:t xml:space="preserve"> and its allies, however, </w:t>
      </w:r>
      <w:r w:rsidRPr="00D90FFC">
        <w:rPr>
          <w:rStyle w:val="StyleUnderline"/>
          <w:highlight w:val="cyan"/>
        </w:rPr>
        <w:t xml:space="preserve">are </w:t>
      </w:r>
      <w:r w:rsidRPr="00D90FFC">
        <w:rPr>
          <w:rStyle w:val="Emphasis"/>
          <w:highlight w:val="cyan"/>
        </w:rPr>
        <w:t>doubling down</w:t>
      </w:r>
      <w:r w:rsidRPr="008341CA">
        <w:rPr>
          <w:rStyle w:val="StyleUnderline"/>
        </w:rPr>
        <w:t>, hoping to inflict a humiliating defeat on Mr Putin and to maybe even trigger his removal</w:t>
      </w:r>
      <w:r w:rsidRPr="001E5133">
        <w:rPr>
          <w:sz w:val="16"/>
        </w:rPr>
        <w:t xml:space="preserve">. They are increasing aid to Ukraine while using economic sanctions to inflict massive punishment on Russia, </w:t>
      </w:r>
      <w:r w:rsidRPr="008341CA">
        <w:rPr>
          <w:rStyle w:val="StyleUnderline"/>
        </w:rPr>
        <w:t xml:space="preserve">a step that </w:t>
      </w:r>
      <w:r w:rsidRPr="00D90FFC">
        <w:rPr>
          <w:rStyle w:val="StyleUnderline"/>
          <w:highlight w:val="cyan"/>
        </w:rPr>
        <w:t>Putin</w:t>
      </w:r>
      <w:r w:rsidRPr="008341CA">
        <w:rPr>
          <w:rStyle w:val="StyleUnderline"/>
        </w:rPr>
        <w:t xml:space="preserve"> now </w:t>
      </w:r>
      <w:r w:rsidRPr="00D90FFC">
        <w:rPr>
          <w:rStyle w:val="StyleUnderline"/>
          <w:highlight w:val="cyan"/>
        </w:rPr>
        <w:t>sees as</w:t>
      </w:r>
      <w:r w:rsidRPr="008341CA">
        <w:rPr>
          <w:rStyle w:val="StyleUnderline"/>
        </w:rPr>
        <w:t xml:space="preserve"> “</w:t>
      </w:r>
      <w:r w:rsidRPr="00D62B59">
        <w:rPr>
          <w:rStyle w:val="Emphasis"/>
        </w:rPr>
        <w:t xml:space="preserve">akin to </w:t>
      </w:r>
      <w:r w:rsidRPr="00D90FFC">
        <w:rPr>
          <w:rStyle w:val="Emphasis"/>
          <w:highlight w:val="cyan"/>
        </w:rPr>
        <w:t>a declaration of war</w:t>
      </w:r>
      <w:r w:rsidRPr="001E5133">
        <w:rPr>
          <w:sz w:val="16"/>
        </w:rPr>
        <w:t>”.</w:t>
      </w:r>
    </w:p>
    <w:p w14:paraId="3FB47B66" w14:textId="77777777" w:rsidR="00D90FFC" w:rsidRPr="008341CA" w:rsidRDefault="00D90FFC" w:rsidP="00D90FFC">
      <w:pPr>
        <w:rPr>
          <w:rStyle w:val="StyleUnderline"/>
        </w:rPr>
      </w:pPr>
      <w:r w:rsidRPr="008341CA">
        <w:rPr>
          <w:rStyle w:val="StyleUnderline"/>
        </w:rPr>
        <w:t xml:space="preserve">America and its allies may be able to prevent a Russian victory in Ukraine, but the country will be gravely damaged, if not dismembered. Moreover, </w:t>
      </w:r>
      <w:r w:rsidRPr="00D90FFC">
        <w:rPr>
          <w:rStyle w:val="StyleUnderline"/>
          <w:highlight w:val="cyan"/>
        </w:rPr>
        <w:t>there is a</w:t>
      </w:r>
      <w:r w:rsidRPr="008341CA">
        <w:rPr>
          <w:rStyle w:val="StyleUnderline"/>
        </w:rPr>
        <w:t xml:space="preserve"> serious </w:t>
      </w:r>
      <w:r w:rsidRPr="00D90FFC">
        <w:rPr>
          <w:rStyle w:val="StyleUnderline"/>
          <w:highlight w:val="cyan"/>
        </w:rPr>
        <w:t xml:space="preserve">threat of </w:t>
      </w:r>
      <w:r w:rsidRPr="00D90FFC">
        <w:rPr>
          <w:rStyle w:val="Emphasis"/>
          <w:highlight w:val="cyan"/>
        </w:rPr>
        <w:t>escalation beyond Ukraine</w:t>
      </w:r>
      <w:r w:rsidRPr="008341CA">
        <w:rPr>
          <w:rStyle w:val="StyleUnderline"/>
        </w:rPr>
        <w:t xml:space="preserve">, not to mention the danger of nuclear war. </w:t>
      </w:r>
      <w:r w:rsidRPr="00D90FFC">
        <w:rPr>
          <w:rStyle w:val="StyleUnderline"/>
          <w:highlight w:val="cyan"/>
        </w:rPr>
        <w:t>If the West</w:t>
      </w:r>
      <w:r w:rsidRPr="008341CA">
        <w:rPr>
          <w:rStyle w:val="StyleUnderline"/>
        </w:rPr>
        <w:t xml:space="preserve"> not only </w:t>
      </w:r>
      <w:r w:rsidRPr="00D90FFC">
        <w:rPr>
          <w:rStyle w:val="StyleUnderline"/>
          <w:highlight w:val="cyan"/>
        </w:rPr>
        <w:t>thwarts Moscow</w:t>
      </w:r>
      <w:r w:rsidRPr="008341CA">
        <w:rPr>
          <w:rStyle w:val="StyleUnderline"/>
        </w:rPr>
        <w:t xml:space="preserve"> on Ukraine’s battlefields, but </w:t>
      </w:r>
      <w:r w:rsidRPr="00D90FFC">
        <w:rPr>
          <w:rStyle w:val="StyleUnderline"/>
          <w:highlight w:val="cyan"/>
        </w:rPr>
        <w:t>also does serious</w:t>
      </w:r>
      <w:r w:rsidRPr="008341CA">
        <w:rPr>
          <w:rStyle w:val="StyleUnderline"/>
        </w:rPr>
        <w:t xml:space="preserve">, lasting </w:t>
      </w:r>
      <w:r w:rsidRPr="00D90FFC">
        <w:rPr>
          <w:rStyle w:val="StyleUnderline"/>
          <w:highlight w:val="cyan"/>
        </w:rPr>
        <w:t>damage to Russia</w:t>
      </w:r>
      <w:r w:rsidRPr="008341CA">
        <w:rPr>
          <w:rStyle w:val="StyleUnderline"/>
        </w:rPr>
        <w:t xml:space="preserve">’s economy, it is in effect pushing a great power to the brink. Mr </w:t>
      </w:r>
      <w:r w:rsidRPr="00D90FFC">
        <w:rPr>
          <w:rStyle w:val="StyleUnderline"/>
          <w:highlight w:val="cyan"/>
        </w:rPr>
        <w:t>Putin</w:t>
      </w:r>
      <w:r w:rsidRPr="008341CA">
        <w:rPr>
          <w:rStyle w:val="StyleUnderline"/>
        </w:rPr>
        <w:t xml:space="preserve"> might </w:t>
      </w:r>
      <w:r w:rsidRPr="00D90FFC">
        <w:rPr>
          <w:rStyle w:val="StyleUnderline"/>
          <w:highlight w:val="cyan"/>
        </w:rPr>
        <w:t xml:space="preserve">then </w:t>
      </w:r>
      <w:r w:rsidRPr="00D90FFC">
        <w:rPr>
          <w:rStyle w:val="Emphasis"/>
          <w:highlight w:val="cyan"/>
        </w:rPr>
        <w:t>turn to nuclear weapons</w:t>
      </w:r>
      <w:r w:rsidRPr="00D62B59">
        <w:rPr>
          <w:rStyle w:val="Emphasis"/>
        </w:rPr>
        <w:t>.</w:t>
      </w:r>
    </w:p>
    <w:p w14:paraId="09EEBB92" w14:textId="77777777" w:rsidR="00D90FFC" w:rsidRPr="00F52F3C" w:rsidRDefault="00D90FFC" w:rsidP="00D90FFC"/>
    <w:p w14:paraId="269E7667" w14:textId="77777777" w:rsidR="00D90FFC" w:rsidRDefault="00D90FFC" w:rsidP="00D90FFC">
      <w:pPr>
        <w:pStyle w:val="Heading4"/>
      </w:pPr>
      <w:r>
        <w:t>Deterrence renews a U.S/Russia nuclear arms race---security dilemma enhances tensions.</w:t>
      </w:r>
    </w:p>
    <w:p w14:paraId="28312742" w14:textId="77777777" w:rsidR="00D90FFC" w:rsidRPr="006405D3" w:rsidRDefault="00D90FFC" w:rsidP="00D90FFC">
      <w:r w:rsidRPr="008341CA">
        <w:rPr>
          <w:rStyle w:val="Style13ptBold"/>
        </w:rPr>
        <w:t>Ziegler ’21</w:t>
      </w:r>
      <w:r w:rsidRPr="006405D3">
        <w:t xml:space="preserve"> [Charles; 2021; Political </w:t>
      </w:r>
      <w:r>
        <w:t xml:space="preserve">Scientist Professor at University of Louisville, Author on Foreign Policy Works; “A Crisis of Diverging Perspectives: U.S.-Russian Relations and the Security Dilemma”, </w:t>
      </w:r>
      <w:r w:rsidRPr="006405D3">
        <w:t>https://tnsr.org/2020/11/a-crisis-of-diverging-perspectives-u-s-russian-relations-and-the-security-dilemma/]</w:t>
      </w:r>
    </w:p>
    <w:p w14:paraId="00BBE0A7" w14:textId="77777777" w:rsidR="00D90FFC" w:rsidRPr="001E5133" w:rsidRDefault="00D90FFC" w:rsidP="00D90FFC">
      <w:pPr>
        <w:rPr>
          <w:sz w:val="16"/>
        </w:rPr>
      </w:pPr>
      <w:r w:rsidRPr="001E5133">
        <w:rPr>
          <w:sz w:val="16"/>
        </w:rPr>
        <w:t xml:space="preserve">While each side bears some responsibility for the poor state of relations, I argue that </w:t>
      </w:r>
      <w:r w:rsidRPr="001E5133">
        <w:rPr>
          <w:u w:val="single"/>
        </w:rPr>
        <w:t xml:space="preserve">much of the </w:t>
      </w:r>
      <w:r w:rsidRPr="00D90FFC">
        <w:rPr>
          <w:highlight w:val="cyan"/>
          <w:u w:val="single"/>
        </w:rPr>
        <w:t>U.S.-Russian relationship</w:t>
      </w:r>
      <w:r w:rsidRPr="001E5133">
        <w:rPr>
          <w:u w:val="single"/>
        </w:rPr>
        <w:t xml:space="preserve"> constitutes </w:t>
      </w:r>
      <w:r w:rsidRPr="00D90FFC">
        <w:rPr>
          <w:highlight w:val="cyan"/>
          <w:u w:val="single"/>
        </w:rPr>
        <w:t xml:space="preserve">a </w:t>
      </w:r>
      <w:r w:rsidRPr="00D90FFC">
        <w:rPr>
          <w:rStyle w:val="Emphasis"/>
          <w:highlight w:val="cyan"/>
        </w:rPr>
        <w:t>security dilemma</w:t>
      </w:r>
      <w:r w:rsidRPr="001E5133">
        <w:rPr>
          <w:u w:val="single"/>
        </w:rPr>
        <w:t>, in which defensive actions undertaken by one side increase the other’s insecurity</w:t>
      </w:r>
      <w:r w:rsidRPr="001E5133">
        <w:rPr>
          <w:sz w:val="16"/>
        </w:rPr>
        <w:t xml:space="preserve">. Russia and the United States are arguably defensive realist powers, yet few studies have analyzed the relationship as a security dilemma. The </w:t>
      </w:r>
      <w:r w:rsidRPr="008341CA">
        <w:rPr>
          <w:rStyle w:val="StyleUnderline"/>
        </w:rPr>
        <w:t>erosion</w:t>
      </w:r>
      <w:r w:rsidRPr="001E5133">
        <w:rPr>
          <w:u w:val="single"/>
        </w:rPr>
        <w:t xml:space="preserve"> of American </w:t>
      </w:r>
      <w:r w:rsidRPr="008341CA">
        <w:rPr>
          <w:rStyle w:val="StyleUnderline"/>
        </w:rPr>
        <w:t>hegemony</w:t>
      </w:r>
      <w:r w:rsidRPr="001E5133">
        <w:rPr>
          <w:u w:val="single"/>
        </w:rPr>
        <w:t>, decline of international institutions, rejection of arms control agreements, and return of great-power rivalry</w:t>
      </w:r>
      <w:r w:rsidRPr="001E5133">
        <w:rPr>
          <w:sz w:val="16"/>
        </w:rPr>
        <w:t xml:space="preserve"> all </w:t>
      </w:r>
      <w:r w:rsidRPr="00D90FFC">
        <w:rPr>
          <w:highlight w:val="cyan"/>
          <w:u w:val="single"/>
        </w:rPr>
        <w:t>contribute to</w:t>
      </w:r>
      <w:r w:rsidRPr="001E5133">
        <w:rPr>
          <w:u w:val="single"/>
        </w:rPr>
        <w:t xml:space="preserve"> heightened </w:t>
      </w:r>
      <w:r w:rsidRPr="00D90FFC">
        <w:rPr>
          <w:rStyle w:val="Emphasis"/>
          <w:highlight w:val="cyan"/>
        </w:rPr>
        <w:t>uncertainties</w:t>
      </w:r>
      <w:r w:rsidRPr="001E5133">
        <w:rPr>
          <w:u w:val="single"/>
        </w:rPr>
        <w:t xml:space="preserve"> </w:t>
      </w:r>
      <w:r w:rsidRPr="00D90FFC">
        <w:rPr>
          <w:highlight w:val="cyan"/>
          <w:u w:val="single"/>
        </w:rPr>
        <w:t>and</w:t>
      </w:r>
      <w:r w:rsidRPr="001E5133">
        <w:rPr>
          <w:u w:val="single"/>
        </w:rPr>
        <w:t xml:space="preserve"> increased potential for conflict</w:t>
      </w:r>
      <w:r w:rsidRPr="001E5133">
        <w:rPr>
          <w:sz w:val="16"/>
        </w:rPr>
        <w:t xml:space="preserve">. In short, the strategic spiral model would seem appropriate to this confrontational dynamic. </w:t>
      </w:r>
      <w:r w:rsidRPr="001E5133">
        <w:rPr>
          <w:u w:val="single"/>
        </w:rPr>
        <w:t>Each side is fearful of the other’s intentions, neither understands the security imperatives of their rival, and both engage in behavior that undermines the security of the other</w:t>
      </w:r>
      <w:r w:rsidRPr="001E5133">
        <w:rPr>
          <w:sz w:val="16"/>
        </w:rPr>
        <w:t xml:space="preserve">. Domestic political vulnerabilities contribute to international tensions, while contrasting geopolitical perspectives are a critical contextual factor shaping the security dilemma. These </w:t>
      </w:r>
      <w:r w:rsidRPr="001E5133">
        <w:rPr>
          <w:u w:val="single"/>
        </w:rPr>
        <w:t xml:space="preserve">internal vulnerabilities and differing perspectives serve to </w:t>
      </w:r>
      <w:r w:rsidRPr="00D62B59">
        <w:rPr>
          <w:rStyle w:val="Emphasis"/>
        </w:rPr>
        <w:t xml:space="preserve">heighten </w:t>
      </w:r>
      <w:r w:rsidRPr="00D90FFC">
        <w:rPr>
          <w:rStyle w:val="Emphasis"/>
          <w:highlight w:val="cyan"/>
        </w:rPr>
        <w:t>insecurity</w:t>
      </w:r>
      <w:r w:rsidRPr="001E5133">
        <w:rPr>
          <w:sz w:val="16"/>
        </w:rPr>
        <w:t xml:space="preserve">, which is then </w:t>
      </w:r>
      <w:r w:rsidRPr="00D90FFC">
        <w:rPr>
          <w:highlight w:val="cyan"/>
          <w:u w:val="single"/>
        </w:rPr>
        <w:t>manifest</w:t>
      </w:r>
      <w:r w:rsidRPr="001E5133">
        <w:rPr>
          <w:u w:val="single"/>
        </w:rPr>
        <w:t xml:space="preserve">ed in exaggerated reactions to alliance expansion, a </w:t>
      </w:r>
      <w:r w:rsidRPr="00D90FFC">
        <w:rPr>
          <w:highlight w:val="cyan"/>
          <w:u w:val="single"/>
        </w:rPr>
        <w:t xml:space="preserve">renewed </w:t>
      </w:r>
      <w:r w:rsidRPr="00D90FFC">
        <w:rPr>
          <w:rStyle w:val="Emphasis"/>
          <w:highlight w:val="cyan"/>
        </w:rPr>
        <w:t>nuclear arms race</w:t>
      </w:r>
      <w:r w:rsidRPr="001E5133">
        <w:rPr>
          <w:u w:val="single"/>
        </w:rPr>
        <w:t xml:space="preserve"> to overcome </w:t>
      </w:r>
      <w:r w:rsidRPr="008341CA">
        <w:rPr>
          <w:rStyle w:val="StyleUnderline"/>
        </w:rPr>
        <w:t>missile</w:t>
      </w:r>
      <w:r w:rsidRPr="001E5133">
        <w:rPr>
          <w:u w:val="single"/>
        </w:rPr>
        <w:t xml:space="preserve"> defenses, and efforts to interfere in the other’s domestic politics.</w:t>
      </w:r>
      <w:r w:rsidRPr="001E5133">
        <w:rPr>
          <w:sz w:val="16"/>
        </w:rPr>
        <w:t xml:space="preserve"> While the Russian Federation is significantly different from the Soviet Union, determinants of great-power interaction remain relevant for understanding the dynamic between the two countries. War is a real possibility, but the two sides may find opportunities for cooperation and manage to avoid military conflict.</w:t>
      </w:r>
    </w:p>
    <w:p w14:paraId="42A619B2" w14:textId="77777777" w:rsidR="00D90FFC" w:rsidRPr="001E5133" w:rsidRDefault="00D90FFC" w:rsidP="00D90FFC">
      <w:pPr>
        <w:rPr>
          <w:sz w:val="16"/>
        </w:rPr>
      </w:pPr>
      <w:r w:rsidRPr="001E5133">
        <w:rPr>
          <w:u w:val="single"/>
        </w:rPr>
        <w:t xml:space="preserve">I first briefly sketch out </w:t>
      </w:r>
      <w:r w:rsidRPr="001E5133">
        <w:rPr>
          <w:sz w:val="16"/>
        </w:rPr>
        <w:t>the</w:t>
      </w:r>
      <w:r w:rsidRPr="001E5133">
        <w:rPr>
          <w:u w:val="single"/>
        </w:rPr>
        <w:t xml:space="preserve"> main arguments of </w:t>
      </w:r>
      <w:r w:rsidRPr="001E5133">
        <w:rPr>
          <w:sz w:val="16"/>
        </w:rPr>
        <w:t>the</w:t>
      </w:r>
      <w:r w:rsidRPr="001E5133">
        <w:rPr>
          <w:u w:val="single"/>
        </w:rPr>
        <w:t xml:space="preserve"> rival explanations for </w:t>
      </w:r>
      <w:r w:rsidRPr="001E5133">
        <w:rPr>
          <w:sz w:val="16"/>
        </w:rPr>
        <w:t>the</w:t>
      </w:r>
      <w:r w:rsidRPr="001E5133">
        <w:rPr>
          <w:u w:val="single"/>
        </w:rPr>
        <w:t xml:space="preserve"> </w:t>
      </w:r>
      <w:r w:rsidRPr="00D62B59">
        <w:rPr>
          <w:rStyle w:val="Emphasis"/>
        </w:rPr>
        <w:t>deterioration</w:t>
      </w:r>
      <w:r w:rsidRPr="001E5133">
        <w:rPr>
          <w:u w:val="single"/>
        </w:rPr>
        <w:t xml:space="preserve"> in U.S.-Russian </w:t>
      </w:r>
      <w:r w:rsidRPr="00D62B59">
        <w:rPr>
          <w:rStyle w:val="Emphasis"/>
        </w:rPr>
        <w:t>relations</w:t>
      </w:r>
      <w:r w:rsidRPr="001E5133">
        <w:rPr>
          <w:u w:val="single"/>
        </w:rPr>
        <w:t xml:space="preserve">, then present the case for a security dilemma </w:t>
      </w:r>
      <w:r w:rsidRPr="008341CA">
        <w:rPr>
          <w:rStyle w:val="StyleUnderline"/>
        </w:rPr>
        <w:t xml:space="preserve">approach that develops the role of geography, conflicting norms, and insecurity. </w:t>
      </w:r>
      <w:r w:rsidRPr="001E5133">
        <w:rPr>
          <w:sz w:val="16"/>
        </w:rPr>
        <w:t>The next section outlines Russian reactions to U.S. security initiatives, followed by U.S. reactions to Russia’s security initiatives. The subsequent two sections examine how asymmetric geographic positions and alliance politics contribute to the security dilemma. The conclusion evaluates the utility of the security dilemma approach and briefly considers the prospects for improving U.S.-Russian relations.</w:t>
      </w:r>
    </w:p>
    <w:p w14:paraId="79348FE3" w14:textId="77777777" w:rsidR="00D90FFC" w:rsidRPr="001E5133" w:rsidRDefault="00D90FFC" w:rsidP="00D90FFC">
      <w:pPr>
        <w:rPr>
          <w:sz w:val="16"/>
        </w:rPr>
      </w:pPr>
      <w:r w:rsidRPr="001E5133">
        <w:rPr>
          <w:sz w:val="16"/>
        </w:rPr>
        <w:t>Assessing Rival Explanations</w:t>
      </w:r>
    </w:p>
    <w:p w14:paraId="7080F50B" w14:textId="77777777" w:rsidR="00D90FFC" w:rsidRPr="001E5133" w:rsidRDefault="00D90FFC" w:rsidP="00D90FFC">
      <w:pPr>
        <w:rPr>
          <w:sz w:val="16"/>
        </w:rPr>
      </w:pPr>
      <w:r w:rsidRPr="001E5133">
        <w:rPr>
          <w:u w:val="single"/>
        </w:rPr>
        <w:t>Blaming Russia for the breakdown in U.S.-Russian relations has been popular among American</w:t>
      </w:r>
      <w:r w:rsidRPr="001E5133">
        <w:rPr>
          <w:sz w:val="16"/>
        </w:rPr>
        <w:t xml:space="preserve"> politician</w:t>
      </w:r>
      <w:r w:rsidRPr="001E5133">
        <w:rPr>
          <w:u w:val="single"/>
        </w:rPr>
        <w:t>s</w:t>
      </w:r>
      <w:r w:rsidRPr="001E5133">
        <w:rPr>
          <w:sz w:val="16"/>
        </w:rPr>
        <w:t xml:space="preserve"> across the political spectrum — including, the late John McCain, Hillary Clinton, and John Bolton, among others. A number of foreign policy and Russia specialists have also focused on Russian actions as responsible for the downturn. They cite Putin’s confrontational Munich speech of 2007, the Russo-Georgian War of 2008, the Kremlin’s annexation of Crimea and destabilizing involvement in southeastern Ukraine, the Sergei Skripal poisoning, murders of Russian journalists, informational warfare, and interference in the 2016 presidential elections as evidence that Russia is fundamentally revisionist, hostile, and aggressive toward the United States.</w:t>
      </w:r>
    </w:p>
    <w:p w14:paraId="1E459152" w14:textId="77777777" w:rsidR="00D90FFC" w:rsidRPr="001E5133" w:rsidRDefault="00D90FFC" w:rsidP="00D90FFC">
      <w:pPr>
        <w:rPr>
          <w:sz w:val="16"/>
        </w:rPr>
      </w:pPr>
      <w:r w:rsidRPr="001E5133">
        <w:rPr>
          <w:sz w:val="16"/>
        </w:rPr>
        <w:t>Some observers suggest Russian military action in Georgia and Ukraine provide proof that Putin is attempting to reestablish the czarist or Soviet empire.3 Putin’s 2005 statement that the collapse of the Soviet Union was “a major geopolitical disaster of the century” is taken as an indication that his goal is to reconstitute a Russian empire, or at least restore hegemony over neighboring states. Agnia Grigas argues that Russian foreign policy has increasingly sought to restore influence over the former Soviet space, especially those territories that are home to large numbers of Russian compatriots, in a form of “reimperialization.”4 Ingmar Oldberg agrees that Russia’s aggressive actions in the Commonwealth of Independent States region, its hostile information offensive against Europe, its domestic militarism, and its ambitions in the Middle East and Arctic are evidence that Russia is a revisionist, not a status quo, power.5</w:t>
      </w:r>
    </w:p>
    <w:p w14:paraId="6DE4C709" w14:textId="77777777" w:rsidR="00D90FFC" w:rsidRPr="001E5133" w:rsidRDefault="00D90FFC" w:rsidP="00D90FFC">
      <w:pPr>
        <w:rPr>
          <w:sz w:val="16"/>
        </w:rPr>
      </w:pPr>
      <w:r w:rsidRPr="001E5133">
        <w:rPr>
          <w:sz w:val="16"/>
        </w:rPr>
        <w:t>Other critics are more measured. Michael McFaul, for example, acknowledges the Russian claim that after the Cold War the United States took advantage of Russia’s weakness to expand NATO, bomb Serbia, invade Iraq, and provide assistance to Georgia and Ukraine. But he asserts “it is revisionism to argue that [the United States] did not embrace Moscow’s new leaders.”6 The United States and its NATO allies, according to this interpretation, provided well-intentioned support for Russia’s transition away from communism, but Putin rejected a Western-dominated liberal order in favor of nationalist authoritarianism at home and revisionist adventurism abroad. Stephen Sestanovich assesses NATO’s expansion as a means to improve stability and advance American influence but dismisses Russian charges that Washington sought to militarize the continent. Dramatic reductions in U.S. and NATO forces deployed in Europe and the significant reductions in defense expenditures, he suggests, refute Moscow’s claims of Western aggressive intentions.7</w:t>
      </w:r>
    </w:p>
    <w:p w14:paraId="7CB492B6" w14:textId="77777777" w:rsidR="00D90FFC" w:rsidRPr="001E5133" w:rsidRDefault="00D90FFC" w:rsidP="00D90FFC">
      <w:pPr>
        <w:rPr>
          <w:sz w:val="16"/>
        </w:rPr>
      </w:pPr>
      <w:r w:rsidRPr="001E5133">
        <w:rPr>
          <w:sz w:val="16"/>
        </w:rPr>
        <w:t xml:space="preserve">If </w:t>
      </w:r>
      <w:r w:rsidRPr="00D90FFC">
        <w:rPr>
          <w:rStyle w:val="Emphasis"/>
          <w:highlight w:val="cyan"/>
        </w:rPr>
        <w:t>Russia</w:t>
      </w:r>
      <w:r w:rsidRPr="008341CA">
        <w:rPr>
          <w:rStyle w:val="StyleUnderline"/>
        </w:rPr>
        <w:t xml:space="preserve"> </w:t>
      </w:r>
      <w:r w:rsidRPr="00D90FFC">
        <w:rPr>
          <w:rStyle w:val="StyleUnderline"/>
          <w:highlight w:val="cyan"/>
        </w:rPr>
        <w:t>is</w:t>
      </w:r>
      <w:r w:rsidRPr="001E5133">
        <w:rPr>
          <w:sz w:val="16"/>
        </w:rPr>
        <w:t xml:space="preserve"> indeed </w:t>
      </w:r>
      <w:r w:rsidRPr="00D90FFC">
        <w:rPr>
          <w:rStyle w:val="Emphasis"/>
          <w:highlight w:val="cyan"/>
        </w:rPr>
        <w:t>defensive</w:t>
      </w:r>
      <w:r w:rsidRPr="008341CA">
        <w:rPr>
          <w:rStyle w:val="StyleUnderline"/>
        </w:rPr>
        <w:t xml:space="preserve"> and</w:t>
      </w:r>
      <w:r w:rsidRPr="001E5133">
        <w:rPr>
          <w:sz w:val="16"/>
        </w:rPr>
        <w:t xml:space="preserve"> simply </w:t>
      </w:r>
      <w:r w:rsidRPr="00D90FFC">
        <w:rPr>
          <w:rStyle w:val="StyleUnderline"/>
          <w:highlight w:val="cyan"/>
        </w:rPr>
        <w:t xml:space="preserve">reacting to </w:t>
      </w:r>
      <w:r w:rsidRPr="00D90FFC">
        <w:rPr>
          <w:rStyle w:val="Emphasis"/>
          <w:highlight w:val="cyan"/>
        </w:rPr>
        <w:t>perceived threats</w:t>
      </w:r>
      <w:r w:rsidRPr="00D90FFC">
        <w:rPr>
          <w:rStyle w:val="StyleUnderline"/>
          <w:highlight w:val="cyan"/>
        </w:rPr>
        <w:t xml:space="preserve"> from</w:t>
      </w:r>
      <w:r w:rsidRPr="008341CA">
        <w:rPr>
          <w:rStyle w:val="StyleUnderline"/>
        </w:rPr>
        <w:t xml:space="preserve"> the </w:t>
      </w:r>
      <w:r w:rsidRPr="00D90FFC">
        <w:rPr>
          <w:rStyle w:val="StyleUnderline"/>
          <w:highlight w:val="cyan"/>
        </w:rPr>
        <w:t>U</w:t>
      </w:r>
      <w:r w:rsidRPr="008341CA">
        <w:rPr>
          <w:rStyle w:val="StyleUnderline"/>
        </w:rPr>
        <w:t xml:space="preserve">nited </w:t>
      </w:r>
      <w:r w:rsidRPr="00D90FFC">
        <w:rPr>
          <w:rStyle w:val="StyleUnderline"/>
          <w:highlight w:val="cyan"/>
        </w:rPr>
        <w:t>S</w:t>
      </w:r>
      <w:r w:rsidRPr="008341CA">
        <w:rPr>
          <w:rStyle w:val="StyleUnderline"/>
        </w:rPr>
        <w:t>tates and its allies, then we should expect Moscow to react only to U.S. provocations in its perceived sphere of interests and to develop only sufficient military capabilities to deter the United States and its allies.</w:t>
      </w:r>
      <w:r w:rsidRPr="001E5133">
        <w:rPr>
          <w:sz w:val="16"/>
        </w:rPr>
        <w:t xml:space="preserve"> However, this expectation is only partially supported.</w:t>
      </w:r>
    </w:p>
    <w:p w14:paraId="366D4648" w14:textId="77777777" w:rsidR="00D90FFC" w:rsidRPr="001E5133" w:rsidRDefault="00D90FFC" w:rsidP="00D90FFC">
      <w:pPr>
        <w:rPr>
          <w:sz w:val="16"/>
        </w:rPr>
      </w:pPr>
      <w:r w:rsidRPr="001E5133">
        <w:rPr>
          <w:sz w:val="16"/>
        </w:rPr>
        <w:t>If Russia is indeed aggressive and expansionist, then we should expect Moscow to take advantage of most, if not all, opportunities to reestablish Russian hegemony in the former Soviet space and to build up military capabilities in excess of what is necessary to deter the United States and its NATO allies. But as we shall see, Russia has only partially followed this scenario. In policy terms, the United States would in turn respond with a show of military force and work with its allies to impose painful sanctions and condemn Russia in various international forums. This, in essence, is the approach that Washington has been following since 2014.</w:t>
      </w:r>
    </w:p>
    <w:p w14:paraId="192DFCDE" w14:textId="77777777" w:rsidR="00D90FFC" w:rsidRPr="001E5133" w:rsidRDefault="00D90FFC" w:rsidP="00D90FFC">
      <w:pPr>
        <w:rPr>
          <w:sz w:val="16"/>
        </w:rPr>
      </w:pPr>
      <w:r w:rsidRPr="001E5133">
        <w:rPr>
          <w:sz w:val="16"/>
        </w:rPr>
        <w:t xml:space="preserve">A second explanation places more of the blame on the United States. Stephen F. Cohen has argued that the media and much of the </w:t>
      </w:r>
      <w:r w:rsidRPr="00D90FFC">
        <w:rPr>
          <w:rStyle w:val="StyleUnderline"/>
          <w:highlight w:val="cyan"/>
        </w:rPr>
        <w:t>Washington</w:t>
      </w:r>
      <w:r w:rsidRPr="008341CA">
        <w:rPr>
          <w:rStyle w:val="StyleUnderline"/>
        </w:rPr>
        <w:t xml:space="preserve"> establishment have </w:t>
      </w:r>
      <w:r w:rsidRPr="00D90FFC">
        <w:rPr>
          <w:rStyle w:val="StyleUnderline"/>
          <w:highlight w:val="cyan"/>
        </w:rPr>
        <w:t>demonized Putin</w:t>
      </w:r>
      <w:r w:rsidRPr="008341CA">
        <w:rPr>
          <w:rStyle w:val="StyleUnderline"/>
        </w:rPr>
        <w:t xml:space="preserve"> and </w:t>
      </w:r>
      <w:r w:rsidRPr="00D62B59">
        <w:rPr>
          <w:rStyle w:val="Emphasis"/>
        </w:rPr>
        <w:t>exaggerated</w:t>
      </w:r>
      <w:r w:rsidRPr="008341CA">
        <w:rPr>
          <w:rStyle w:val="StyleUnderline"/>
        </w:rPr>
        <w:t xml:space="preserve"> the </w:t>
      </w:r>
      <w:r w:rsidRPr="00D62B59">
        <w:rPr>
          <w:rStyle w:val="Emphasis"/>
        </w:rPr>
        <w:t>authoritarian</w:t>
      </w:r>
      <w:r w:rsidRPr="008341CA">
        <w:rPr>
          <w:rStyle w:val="StyleUnderline"/>
        </w:rPr>
        <w:t xml:space="preserve"> aspects</w:t>
      </w:r>
      <w:r w:rsidRPr="001E5133">
        <w:rPr>
          <w:sz w:val="16"/>
        </w:rPr>
        <w:t xml:space="preserve"> of Russia’s political system.8 Similarly, Dimitri Simes notes that the United States humiliated Russia after the Cold War by treating it as a defeated state, slighting Russia’s national interests while ignoring the context and historical background behind Russian actions.9 Daniel Deudney and G. John Ikenberry place </w:t>
      </w:r>
      <w:r w:rsidRPr="008341CA">
        <w:rPr>
          <w:rStyle w:val="StyleUnderline"/>
        </w:rPr>
        <w:t xml:space="preserve">much of the blame for U.S.-Russian antagonism on ill-considered American policies that rejected the restraint exercised </w:t>
      </w:r>
      <w:r w:rsidRPr="001E5133">
        <w:rPr>
          <w:sz w:val="16"/>
        </w:rPr>
        <w:t>during the late Cold War in favor of a foreign policy</w:t>
      </w:r>
      <w:r w:rsidRPr="008341CA">
        <w:rPr>
          <w:rStyle w:val="StyleUnderline"/>
        </w:rPr>
        <w:t xml:space="preserve"> that ignored Russian interests</w:t>
      </w:r>
      <w:r w:rsidRPr="001E5133">
        <w:rPr>
          <w:sz w:val="16"/>
        </w:rPr>
        <w:t>. The expansion of NATO, the U.S. withdrawal from the Anti-Ballistic Missile (ABM) Treaty together with the decision to deploy anti-missile systems, and disputes over pipeline routes from the Caspian region all violated the spirit of the Cold War settlement.10</w:t>
      </w:r>
    </w:p>
    <w:p w14:paraId="144A99C8" w14:textId="77777777" w:rsidR="00D90FFC" w:rsidRPr="001E5133" w:rsidRDefault="00D90FFC" w:rsidP="00D90FFC">
      <w:pPr>
        <w:rPr>
          <w:sz w:val="16"/>
        </w:rPr>
      </w:pPr>
      <w:r w:rsidRPr="001E5133">
        <w:rPr>
          <w:sz w:val="16"/>
        </w:rPr>
        <w:t xml:space="preserve">Arguments that </w:t>
      </w:r>
      <w:r w:rsidRPr="008341CA">
        <w:rPr>
          <w:rStyle w:val="StyleUnderline"/>
        </w:rPr>
        <w:t>NATO’s eastward expansion</w:t>
      </w:r>
      <w:r w:rsidRPr="001E5133">
        <w:rPr>
          <w:sz w:val="16"/>
        </w:rPr>
        <w:t xml:space="preserve"> and the 1999 intervention in Kosovo </w:t>
      </w:r>
      <w:r w:rsidRPr="00D62B59">
        <w:rPr>
          <w:rStyle w:val="Emphasis"/>
        </w:rPr>
        <w:t>threatened Russian security</w:t>
      </w:r>
      <w:r w:rsidRPr="008341CA">
        <w:rPr>
          <w:rStyle w:val="StyleUnderline"/>
        </w:rPr>
        <w:t xml:space="preserve"> and were responsible for much of the downturn in bilateral relations echo official Russian statements</w:t>
      </w:r>
      <w:r w:rsidRPr="001E5133">
        <w:rPr>
          <w:sz w:val="16"/>
        </w:rPr>
        <w:t xml:space="preserve">.11 John Mearsheimer, a leading realist scholar of international relations, suggests the </w:t>
      </w:r>
      <w:r w:rsidRPr="008341CA">
        <w:rPr>
          <w:rStyle w:val="StyleUnderline"/>
        </w:rPr>
        <w:t>Ukraine crisis is the West’s fault: Any great power, faced with the expansion of a military bloc toward its borders, would react as Russia did</w:t>
      </w:r>
      <w:r w:rsidRPr="001E5133">
        <w:rPr>
          <w:sz w:val="16"/>
        </w:rPr>
        <w:t>.12 As early as the mid-1990s, Michael Brown warned that admitting Eastern European nations to the alliance would be counterproductive, boosting radical nationalists and opportunists in Russia who would undermine chances for democracy and push the country toward more aggressive policies.13 George Kennan, the father of containment, described NATO expansion as a “tragic mistake” and the “beginning of a new cold war.”14</w:t>
      </w:r>
    </w:p>
    <w:p w14:paraId="0CFA4BED" w14:textId="77777777" w:rsidR="00D90FFC" w:rsidRPr="001E5133" w:rsidRDefault="00D90FFC" w:rsidP="00D90FFC">
      <w:pPr>
        <w:rPr>
          <w:sz w:val="16"/>
        </w:rPr>
      </w:pPr>
      <w:r w:rsidRPr="001E5133">
        <w:rPr>
          <w:sz w:val="16"/>
        </w:rPr>
        <w:t xml:space="preserve">Drawing on newly released archival materials, recent scholarship finds that NATO enlargement in the Clinton administration, while facilitated by Russian “missteps” (including extensive corruption and the first Chechen War), resulted more from pressure by the Central and Eastern European states and “above all” from the 1994 Republican midterm electoral victory than any military imperative.15 Joshua Shifrinson demonstrates that during the German reunification negotiations the </w:t>
      </w:r>
      <w:r w:rsidRPr="008341CA">
        <w:rPr>
          <w:rStyle w:val="StyleUnderline"/>
        </w:rPr>
        <w:t xml:space="preserve">United States repeatedly offered Russia informal assurances NATO would not expand into Eastern Europe </w:t>
      </w:r>
      <w:r w:rsidRPr="00D90FFC">
        <w:rPr>
          <w:rStyle w:val="StyleUnderline"/>
          <w:highlight w:val="cyan"/>
        </w:rPr>
        <w:t>and</w:t>
      </w:r>
      <w:r w:rsidRPr="008341CA">
        <w:rPr>
          <w:rStyle w:val="StyleUnderline"/>
        </w:rPr>
        <w:t xml:space="preserve"> then </w:t>
      </w:r>
      <w:r w:rsidRPr="00D90FFC">
        <w:rPr>
          <w:rStyle w:val="Emphasis"/>
          <w:highlight w:val="cyan"/>
        </w:rPr>
        <w:t>exploited</w:t>
      </w:r>
      <w:r w:rsidRPr="00D62B59">
        <w:rPr>
          <w:rStyle w:val="Emphasis"/>
        </w:rPr>
        <w:t xml:space="preserve"> Russian </w:t>
      </w:r>
      <w:r w:rsidRPr="00D90FFC">
        <w:rPr>
          <w:rStyle w:val="Emphasis"/>
          <w:highlight w:val="cyan"/>
        </w:rPr>
        <w:t>weakness</w:t>
      </w:r>
      <w:r w:rsidRPr="008341CA">
        <w:rPr>
          <w:rStyle w:val="StyleUnderline"/>
        </w:rPr>
        <w:t xml:space="preserve"> to do just that</w:t>
      </w:r>
      <w:r w:rsidRPr="001E5133">
        <w:rPr>
          <w:sz w:val="16"/>
        </w:rPr>
        <w:t>.16</w:t>
      </w:r>
    </w:p>
    <w:p w14:paraId="793F7466" w14:textId="77777777" w:rsidR="00D90FFC" w:rsidRPr="001E5133" w:rsidRDefault="00D90FFC" w:rsidP="00D90FFC">
      <w:pPr>
        <w:rPr>
          <w:sz w:val="16"/>
        </w:rPr>
      </w:pPr>
      <w:r w:rsidRPr="001E5133">
        <w:rPr>
          <w:sz w:val="16"/>
        </w:rPr>
        <w:t xml:space="preserve">If Russia is indeed defensive and simply reacting to perceived threats from the United States and its allies, then </w:t>
      </w:r>
      <w:r w:rsidRPr="008341CA">
        <w:rPr>
          <w:rStyle w:val="StyleUnderline"/>
        </w:rPr>
        <w:t xml:space="preserve">we should </w:t>
      </w:r>
      <w:r w:rsidRPr="00D90FFC">
        <w:rPr>
          <w:rStyle w:val="StyleUnderline"/>
          <w:highlight w:val="cyan"/>
        </w:rPr>
        <w:t>expect Moscow to react</w:t>
      </w:r>
      <w:r w:rsidRPr="008341CA">
        <w:rPr>
          <w:rStyle w:val="StyleUnderline"/>
        </w:rPr>
        <w:t xml:space="preserve"> only </w:t>
      </w:r>
      <w:r w:rsidRPr="00D90FFC">
        <w:rPr>
          <w:rStyle w:val="StyleUnderline"/>
          <w:highlight w:val="cyan"/>
        </w:rPr>
        <w:t>to U.S. provocations</w:t>
      </w:r>
      <w:r w:rsidRPr="008341CA">
        <w:rPr>
          <w:rStyle w:val="StyleUnderline"/>
        </w:rPr>
        <w:t xml:space="preserve"> in its perceived sphere of interests and to develop only sufficient military capabilities to </w:t>
      </w:r>
      <w:r w:rsidRPr="00D62B59">
        <w:rPr>
          <w:rStyle w:val="Emphasis"/>
        </w:rPr>
        <w:t>deter</w:t>
      </w:r>
      <w:r w:rsidRPr="008341CA">
        <w:rPr>
          <w:rStyle w:val="StyleUnderline"/>
        </w:rPr>
        <w:t xml:space="preserve"> the United States and its allies</w:t>
      </w:r>
      <w:r w:rsidRPr="001E5133">
        <w:rPr>
          <w:sz w:val="16"/>
        </w:rPr>
        <w:t>. However, this expectation is only partially supported. The logical implications of this perspective are that a more nuanced approach acknowledging Russia as a great power with valid security concerns, especially in the former Soviet space, would ease tensions. Russian pride and honor make Kremlin leaders acutely sensitive to American actions that constrain its international status, while Washington’s anti-Russia lobby promotes fear of Russia far out of proportion to any objective threat.17</w:t>
      </w:r>
    </w:p>
    <w:p w14:paraId="12615AD4" w14:textId="77777777" w:rsidR="00D90FFC" w:rsidRPr="001E5133" w:rsidRDefault="00D90FFC" w:rsidP="00D90FFC">
      <w:pPr>
        <w:rPr>
          <w:sz w:val="16"/>
        </w:rPr>
      </w:pPr>
      <w:r w:rsidRPr="001E5133">
        <w:rPr>
          <w:sz w:val="16"/>
        </w:rPr>
        <w:t>The Security Dilemma Argument</w:t>
      </w:r>
    </w:p>
    <w:p w14:paraId="3BE62E8A" w14:textId="77777777" w:rsidR="00D90FFC" w:rsidRPr="001E5133" w:rsidRDefault="00D90FFC" w:rsidP="00D90FFC">
      <w:pPr>
        <w:rPr>
          <w:sz w:val="16"/>
        </w:rPr>
      </w:pPr>
      <w:r w:rsidRPr="008341CA">
        <w:rPr>
          <w:rStyle w:val="StyleUnderline"/>
        </w:rPr>
        <w:t xml:space="preserve">Realism holds </w:t>
      </w:r>
      <w:r w:rsidRPr="00D62B59">
        <w:rPr>
          <w:rStyle w:val="Emphasis"/>
        </w:rPr>
        <w:t>uncertainty</w:t>
      </w:r>
      <w:r w:rsidRPr="008341CA">
        <w:rPr>
          <w:rStyle w:val="StyleUnderline"/>
        </w:rPr>
        <w:t xml:space="preserve"> to be a fundamental condition of the international system</w:t>
      </w:r>
      <w:r w:rsidRPr="001E5133">
        <w:rPr>
          <w:sz w:val="16"/>
        </w:rPr>
        <w:t xml:space="preserve">, a condition that, contrary to the expectations of global optimists, was not resolved with the end of the Cold War. This </w:t>
      </w:r>
      <w:r w:rsidRPr="008341CA">
        <w:rPr>
          <w:rStyle w:val="StyleUnderline"/>
        </w:rPr>
        <w:t>uncertainty and attempts by states to alleviate threats through various measures lead to the security dilemma.</w:t>
      </w:r>
      <w:r w:rsidRPr="001E5133">
        <w:rPr>
          <w:sz w:val="16"/>
        </w:rPr>
        <w:t xml:space="preserve">18 </w:t>
      </w:r>
      <w:r w:rsidRPr="008341CA">
        <w:rPr>
          <w:rStyle w:val="StyleUnderline"/>
        </w:rPr>
        <w:t>Decision-makers can never fully understand the plans and intentions of the other side</w:t>
      </w:r>
      <w:r w:rsidRPr="001E5133">
        <w:rPr>
          <w:sz w:val="16"/>
        </w:rPr>
        <w:t xml:space="preserve"> (the “other minds” problem), nor can they predict how weapons might be used against them, since few weapons systems are purely offensive or defensive. </w:t>
      </w:r>
      <w:r w:rsidRPr="008341CA">
        <w:rPr>
          <w:rStyle w:val="StyleUnderline"/>
        </w:rPr>
        <w:t>Each state, in enhancing its power, increases the insecurity of its rival.</w:t>
      </w:r>
      <w:r w:rsidRPr="001E5133">
        <w:rPr>
          <w:sz w:val="16"/>
        </w:rPr>
        <w:t xml:space="preserve">19 A security dilemma interpretation of Russian-American relations is not solely an argument for a “blame-free” analysis, and it does not enlighten every facet of the relationship, but it does direct our attention toward distinct perceptual variables that shape policy. As Robert Jervis observed, </w:t>
      </w:r>
      <w:r w:rsidRPr="00D90FFC">
        <w:rPr>
          <w:rStyle w:val="Emphasis"/>
          <w:highlight w:val="cyan"/>
        </w:rPr>
        <w:t>psychological factors</w:t>
      </w:r>
      <w:r w:rsidRPr="008341CA">
        <w:rPr>
          <w:rStyle w:val="StyleUnderline"/>
        </w:rPr>
        <w:t xml:space="preserve"> play a major role in the security dilemma, with perceptions and misperceptions </w:t>
      </w:r>
      <w:r w:rsidRPr="00D90FFC">
        <w:rPr>
          <w:rStyle w:val="StyleUnderline"/>
          <w:highlight w:val="cyan"/>
        </w:rPr>
        <w:t>contribut</w:t>
      </w:r>
      <w:r w:rsidRPr="008341CA">
        <w:rPr>
          <w:rStyle w:val="StyleUnderline"/>
        </w:rPr>
        <w:t xml:space="preserve">ing </w:t>
      </w:r>
      <w:r w:rsidRPr="00D90FFC">
        <w:rPr>
          <w:rStyle w:val="StyleUnderline"/>
          <w:highlight w:val="cyan"/>
        </w:rPr>
        <w:t>to</w:t>
      </w:r>
      <w:r w:rsidRPr="008341CA">
        <w:rPr>
          <w:rStyle w:val="StyleUnderline"/>
        </w:rPr>
        <w:t xml:space="preserve"> a </w:t>
      </w:r>
      <w:r w:rsidRPr="00D90FFC">
        <w:rPr>
          <w:rStyle w:val="Emphasis"/>
          <w:highlight w:val="cyan"/>
        </w:rPr>
        <w:t>spiral</w:t>
      </w:r>
      <w:r w:rsidRPr="00D90FFC">
        <w:rPr>
          <w:rStyle w:val="StyleUnderline"/>
          <w:highlight w:val="cyan"/>
        </w:rPr>
        <w:t xml:space="preserve"> of mutual </w:t>
      </w:r>
      <w:r w:rsidRPr="00D90FFC">
        <w:rPr>
          <w:rStyle w:val="Emphasis"/>
          <w:highlight w:val="cyan"/>
        </w:rPr>
        <w:t>hostility</w:t>
      </w:r>
      <w:r w:rsidRPr="008341CA">
        <w:rPr>
          <w:rStyle w:val="StyleUnderline"/>
        </w:rPr>
        <w:t xml:space="preserve"> </w:t>
      </w:r>
      <w:r w:rsidRPr="001E5133">
        <w:rPr>
          <w:sz w:val="16"/>
        </w:rPr>
        <w:t>potentially</w:t>
      </w:r>
      <w:r w:rsidRPr="008341CA">
        <w:rPr>
          <w:rStyle w:val="StyleUnderline"/>
        </w:rPr>
        <w:t xml:space="preserve"> </w:t>
      </w:r>
      <w:r w:rsidRPr="00D90FFC">
        <w:rPr>
          <w:rStyle w:val="StyleUnderline"/>
          <w:highlight w:val="cyan"/>
        </w:rPr>
        <w:t>lead</w:t>
      </w:r>
      <w:r w:rsidRPr="008341CA">
        <w:rPr>
          <w:rStyle w:val="StyleUnderline"/>
        </w:rPr>
        <w:t xml:space="preserve">ing </w:t>
      </w:r>
      <w:r w:rsidRPr="00D90FFC">
        <w:rPr>
          <w:rStyle w:val="StyleUnderline"/>
          <w:highlight w:val="cyan"/>
        </w:rPr>
        <w:t xml:space="preserve">to </w:t>
      </w:r>
      <w:r w:rsidRPr="00D90FFC">
        <w:rPr>
          <w:rStyle w:val="Emphasis"/>
          <w:highlight w:val="cyan"/>
        </w:rPr>
        <w:t>war</w:t>
      </w:r>
      <w:r w:rsidRPr="001E5133">
        <w:rPr>
          <w:sz w:val="16"/>
        </w:rPr>
        <w:t>.20 States may develop hostile images of each other, which was clearly evident throughout the Cold War and has been the case over the past decade or more of Russian-American relations.21 Under these conditions, a power imbalance on one side fuels insecurity on the other. Arms buildups and modernization programs are interpreted as aggressive rather than defensive behavior, while similar behavior on the part of the self is held to be benign.22</w:t>
      </w:r>
    </w:p>
    <w:p w14:paraId="08942E77" w14:textId="77777777" w:rsidR="00D90FFC" w:rsidRPr="001E5133" w:rsidRDefault="00D90FFC" w:rsidP="00D90FFC">
      <w:pPr>
        <w:rPr>
          <w:sz w:val="16"/>
        </w:rPr>
      </w:pPr>
      <w:r w:rsidRPr="008341CA">
        <w:rPr>
          <w:rStyle w:val="StyleUnderline"/>
        </w:rPr>
        <w:t xml:space="preserve">The </w:t>
      </w:r>
      <w:r w:rsidRPr="00D62B59">
        <w:rPr>
          <w:rStyle w:val="Emphasis"/>
        </w:rPr>
        <w:t>complexity</w:t>
      </w:r>
      <w:r w:rsidRPr="008341CA">
        <w:rPr>
          <w:rStyle w:val="StyleUnderline"/>
        </w:rPr>
        <w:t xml:space="preserve"> of Russian-American ties leads both sides to misread each other’s intentions and overreact to potential threats</w:t>
      </w:r>
      <w:r w:rsidRPr="001E5133">
        <w:rPr>
          <w:sz w:val="16"/>
        </w:rPr>
        <w:t xml:space="preserve">. Relations have been described as a “wicked problem” — that is, an extremely complex situation comparable to the period before World War I that could easily spiral into conflict.23 Russian and American leaders, and publics, have powerful perceptions and beliefs that are fundamentally different. Russian political elites believe that “the purpose of U.S. policy is to cause damage to Russia,” and that Washington pursues this policy through NATO expansion, promoting color revolutions, conducting information campaigns, deploying troops in Eastern Europe, and imposing economic sanctions.24 As Andrej Krickovic has argued, Russia’s internal vulnerabilities — weak institutional legitimacy, national identity issues, and contested borders — constitute a domestic dimension of the security dilemma. </w:t>
      </w:r>
      <w:r w:rsidRPr="008341CA">
        <w:rPr>
          <w:rStyle w:val="StyleUnderline"/>
        </w:rPr>
        <w:t xml:space="preserve">Authoritarian </w:t>
      </w:r>
      <w:r w:rsidRPr="00D90FFC">
        <w:rPr>
          <w:rStyle w:val="StyleUnderline"/>
          <w:highlight w:val="cyan"/>
        </w:rPr>
        <w:t xml:space="preserve">leaders fear </w:t>
      </w:r>
      <w:r w:rsidRPr="00D90FFC">
        <w:rPr>
          <w:rStyle w:val="Emphasis"/>
          <w:highlight w:val="cyan"/>
        </w:rPr>
        <w:t>destabilization</w:t>
      </w:r>
      <w:r w:rsidRPr="008341CA">
        <w:rPr>
          <w:rStyle w:val="StyleUnderline"/>
        </w:rPr>
        <w:t xml:space="preserve"> by hostile democratic powers and affiliated nongovernmental organizations promoting change. These </w:t>
      </w:r>
      <w:r w:rsidRPr="002C0E22">
        <w:rPr>
          <w:rStyle w:val="Emphasis"/>
        </w:rPr>
        <w:t xml:space="preserve">domestic </w:t>
      </w:r>
      <w:r w:rsidRPr="00D90FFC">
        <w:rPr>
          <w:rStyle w:val="Emphasis"/>
          <w:highlight w:val="cyan"/>
        </w:rPr>
        <w:t>insecurities</w:t>
      </w:r>
      <w:r w:rsidRPr="00D90FFC">
        <w:rPr>
          <w:rStyle w:val="StyleUnderline"/>
          <w:highlight w:val="cyan"/>
        </w:rPr>
        <w:t xml:space="preserve"> lead to aggressive behaviors that generate fears</w:t>
      </w:r>
      <w:r w:rsidRPr="008341CA">
        <w:rPr>
          <w:rStyle w:val="StyleUnderline"/>
        </w:rPr>
        <w:t xml:space="preserve"> in Washington about Russian intentions, which then lead to countermeasures</w:t>
      </w:r>
      <w:r w:rsidRPr="001E5133">
        <w:rPr>
          <w:sz w:val="16"/>
        </w:rPr>
        <w:t>.25</w:t>
      </w:r>
    </w:p>
    <w:p w14:paraId="37C745E6" w14:textId="77777777" w:rsidR="00D90FFC" w:rsidRPr="001E5133" w:rsidRDefault="00D90FFC" w:rsidP="00D90FFC">
      <w:pPr>
        <w:rPr>
          <w:sz w:val="16"/>
        </w:rPr>
      </w:pPr>
      <w:r w:rsidRPr="001E5133">
        <w:rPr>
          <w:sz w:val="16"/>
        </w:rPr>
        <w:t xml:space="preserve">American officials, for their part, tend to discount or simply do not recognize the threat that democracy promotion and human rights advocacy pose to authoritarian elites. </w:t>
      </w:r>
      <w:r w:rsidRPr="008341CA">
        <w:rPr>
          <w:rStyle w:val="StyleUnderline"/>
        </w:rPr>
        <w:t>Russia can justify destabilization measures against Ukraine</w:t>
      </w:r>
      <w:r w:rsidRPr="001E5133">
        <w:rPr>
          <w:sz w:val="16"/>
        </w:rPr>
        <w:t xml:space="preserve">, the Baltic states, and other post-Soviet states, together with cyber attacks and the development of new weapons systems, </w:t>
      </w:r>
      <w:r w:rsidRPr="008341CA">
        <w:rPr>
          <w:rStyle w:val="StyleUnderline"/>
        </w:rPr>
        <w:t xml:space="preserve">as defensive measures in response to U.S. policies, but in Washington they are </w:t>
      </w:r>
      <w:r w:rsidRPr="00D62B59">
        <w:rPr>
          <w:rStyle w:val="Emphasis"/>
        </w:rPr>
        <w:t>perceived</w:t>
      </w:r>
      <w:r w:rsidRPr="008341CA">
        <w:rPr>
          <w:rStyle w:val="StyleUnderline"/>
        </w:rPr>
        <w:t xml:space="preserve"> as offensive actions </w:t>
      </w:r>
      <w:r w:rsidRPr="00D62B59">
        <w:rPr>
          <w:rStyle w:val="Emphasis"/>
        </w:rPr>
        <w:t>threatening</w:t>
      </w:r>
      <w:r w:rsidRPr="008341CA">
        <w:rPr>
          <w:rStyle w:val="StyleUnderline"/>
        </w:rPr>
        <w:t xml:space="preserve"> American interests</w:t>
      </w:r>
      <w:r w:rsidRPr="001E5133">
        <w:rPr>
          <w:sz w:val="16"/>
        </w:rPr>
        <w:t xml:space="preserve">. Leaders in Congress and the executive branch point to Russian meddling in elections, Moscow’s nuclear modernization programs, the annexation of Crimea and stoking civil war in Ukraine, support for rogue regimes in Syria and Venezuela, alignment with China, and the poisoning of Kremlin opponents in the West. </w:t>
      </w:r>
      <w:r w:rsidRPr="008341CA">
        <w:rPr>
          <w:rStyle w:val="StyleUnderline"/>
        </w:rPr>
        <w:t xml:space="preserve">Washington’s response </w:t>
      </w:r>
      <w:r w:rsidRPr="001E5133">
        <w:rPr>
          <w:sz w:val="16"/>
        </w:rPr>
        <w:t>is to attempt</w:t>
      </w:r>
      <w:r w:rsidRPr="008341CA">
        <w:rPr>
          <w:rStyle w:val="StyleUnderline"/>
        </w:rPr>
        <w:t xml:space="preserve"> to change Russian behavior </w:t>
      </w:r>
      <w:r w:rsidRPr="001E5133">
        <w:rPr>
          <w:sz w:val="16"/>
        </w:rPr>
        <w:t xml:space="preserve">largely </w:t>
      </w:r>
      <w:r w:rsidRPr="008341CA">
        <w:rPr>
          <w:rStyle w:val="StyleUnderline"/>
        </w:rPr>
        <w:t xml:space="preserve">through </w:t>
      </w:r>
      <w:r w:rsidRPr="00D90FFC">
        <w:rPr>
          <w:rStyle w:val="StyleUnderline"/>
          <w:highlight w:val="cyan"/>
        </w:rPr>
        <w:t>economic sanctions</w:t>
      </w:r>
      <w:r w:rsidRPr="008341CA">
        <w:rPr>
          <w:rStyle w:val="StyleUnderline"/>
        </w:rPr>
        <w:t xml:space="preserve">, </w:t>
      </w:r>
      <w:r w:rsidRPr="001E5133">
        <w:rPr>
          <w:sz w:val="16"/>
        </w:rPr>
        <w:t>which</w:t>
      </w:r>
      <w:r w:rsidRPr="008341CA">
        <w:rPr>
          <w:rStyle w:val="StyleUnderline"/>
        </w:rPr>
        <w:t xml:space="preserve"> allow the regime to blame the West for Russia’s economic troubles and stoke nationalism. Sanctions </w:t>
      </w:r>
      <w:r w:rsidRPr="00D90FFC">
        <w:rPr>
          <w:rStyle w:val="StyleUnderline"/>
          <w:highlight w:val="cyan"/>
        </w:rPr>
        <w:t xml:space="preserve">increase </w:t>
      </w:r>
      <w:r w:rsidRPr="00D90FFC">
        <w:rPr>
          <w:rStyle w:val="Emphasis"/>
          <w:highlight w:val="cyan"/>
        </w:rPr>
        <w:t>distrust</w:t>
      </w:r>
      <w:r w:rsidRPr="00D90FFC">
        <w:rPr>
          <w:rStyle w:val="StyleUnderline"/>
          <w:highlight w:val="cyan"/>
        </w:rPr>
        <w:t xml:space="preserve"> of</w:t>
      </w:r>
      <w:r w:rsidRPr="008341CA">
        <w:rPr>
          <w:rStyle w:val="StyleUnderline"/>
        </w:rPr>
        <w:t xml:space="preserve"> the </w:t>
      </w:r>
      <w:r w:rsidRPr="00D90FFC">
        <w:rPr>
          <w:rStyle w:val="StyleUnderline"/>
          <w:highlight w:val="cyan"/>
        </w:rPr>
        <w:t>U</w:t>
      </w:r>
      <w:r w:rsidRPr="008341CA">
        <w:rPr>
          <w:rStyle w:val="StyleUnderline"/>
        </w:rPr>
        <w:t xml:space="preserve">nited </w:t>
      </w:r>
      <w:r w:rsidRPr="00D90FFC">
        <w:rPr>
          <w:rStyle w:val="StyleUnderline"/>
          <w:highlight w:val="cyan"/>
        </w:rPr>
        <w:t>S</w:t>
      </w:r>
      <w:r w:rsidRPr="008341CA">
        <w:rPr>
          <w:rStyle w:val="StyleUnderline"/>
        </w:rPr>
        <w:t xml:space="preserve">tates and </w:t>
      </w:r>
      <w:r w:rsidRPr="001E5133">
        <w:rPr>
          <w:sz w:val="16"/>
        </w:rPr>
        <w:t>support Putin’s anti-Western narrative but ultimately have</w:t>
      </w:r>
      <w:r w:rsidRPr="008341CA">
        <w:rPr>
          <w:rStyle w:val="StyleUnderline"/>
        </w:rPr>
        <w:t xml:space="preserve"> </w:t>
      </w:r>
      <w:r w:rsidRPr="00D62B59">
        <w:rPr>
          <w:rStyle w:val="Emphasis"/>
        </w:rPr>
        <w:t>failed</w:t>
      </w:r>
      <w:r w:rsidRPr="008341CA">
        <w:rPr>
          <w:rStyle w:val="StyleUnderline"/>
        </w:rPr>
        <w:t xml:space="preserve"> to alter Russian behavior</w:t>
      </w:r>
      <w:r w:rsidRPr="001E5133">
        <w:rPr>
          <w:sz w:val="16"/>
        </w:rPr>
        <w:t>.26</w:t>
      </w:r>
    </w:p>
    <w:p w14:paraId="67031F7D" w14:textId="40D07F59" w:rsidR="00D90FFC" w:rsidRPr="00D90FFC" w:rsidRDefault="00D90FFC" w:rsidP="00D90FFC">
      <w:pPr>
        <w:rPr>
          <w:sz w:val="16"/>
        </w:rPr>
      </w:pPr>
      <w:r w:rsidRPr="001E5133">
        <w:rPr>
          <w:sz w:val="16"/>
        </w:rPr>
        <w:t xml:space="preserve">Shiping Tang’s </w:t>
      </w:r>
      <w:r w:rsidRPr="008341CA">
        <w:rPr>
          <w:rStyle w:val="StyleUnderline"/>
        </w:rPr>
        <w:t>analysis of the security dilemma provides a useful framework for analyzing the U.S.-Russian relationship</w:t>
      </w:r>
      <w:r w:rsidRPr="001E5133">
        <w:rPr>
          <w:sz w:val="16"/>
        </w:rPr>
        <w:t>. Of the eight “aspects” he identifies, three are central: “</w:t>
      </w:r>
      <w:r w:rsidRPr="00D90FFC">
        <w:rPr>
          <w:rStyle w:val="Emphasis"/>
          <w:highlight w:val="cyan"/>
        </w:rPr>
        <w:t>anarchy</w:t>
      </w:r>
      <w:r w:rsidRPr="001E5133">
        <w:rPr>
          <w:sz w:val="16"/>
        </w:rPr>
        <w:t xml:space="preserve"> (which leads to uncertainty, fear, and the need for self-help for survival or security</w:t>
      </w:r>
      <w:r w:rsidRPr="008341CA">
        <w:rPr>
          <w:rStyle w:val="StyleUnderline"/>
        </w:rPr>
        <w:t xml:space="preserve">), a </w:t>
      </w:r>
      <w:r w:rsidRPr="00D90FFC">
        <w:rPr>
          <w:rStyle w:val="Emphasis"/>
          <w:highlight w:val="cyan"/>
        </w:rPr>
        <w:t>lack of malign intentions</w:t>
      </w:r>
      <w:r w:rsidRPr="008341CA">
        <w:rPr>
          <w:rStyle w:val="StyleUnderline"/>
        </w:rPr>
        <w:t xml:space="preserve"> on both sides, </w:t>
      </w:r>
      <w:r w:rsidRPr="00D90FFC">
        <w:rPr>
          <w:rStyle w:val="StyleUnderline"/>
          <w:highlight w:val="cyan"/>
        </w:rPr>
        <w:t>and</w:t>
      </w:r>
      <w:r w:rsidRPr="008341CA">
        <w:rPr>
          <w:rStyle w:val="StyleUnderline"/>
        </w:rPr>
        <w:t xml:space="preserve"> some </w:t>
      </w:r>
      <w:r w:rsidRPr="00D90FFC">
        <w:rPr>
          <w:rStyle w:val="Emphasis"/>
          <w:highlight w:val="cyan"/>
        </w:rPr>
        <w:t>accumulation of power</w:t>
      </w:r>
      <w:r w:rsidRPr="001E5133">
        <w:rPr>
          <w:sz w:val="16"/>
        </w:rPr>
        <w:t xml:space="preserve"> (including offensive capabilities).”27 Tang argues that a security dilemma </w:t>
      </w:r>
      <w:r w:rsidRPr="00D90FFC">
        <w:rPr>
          <w:rStyle w:val="StyleUnderline"/>
          <w:highlight w:val="cyan"/>
        </w:rPr>
        <w:t>exists</w:t>
      </w:r>
      <w:r w:rsidRPr="008341CA">
        <w:rPr>
          <w:rStyle w:val="StyleUnderline"/>
        </w:rPr>
        <w:t xml:space="preserve"> only </w:t>
      </w:r>
      <w:r w:rsidRPr="00D90FFC">
        <w:rPr>
          <w:rStyle w:val="StyleUnderline"/>
          <w:highlight w:val="cyan"/>
        </w:rPr>
        <w:t>within</w:t>
      </w:r>
      <w:r w:rsidRPr="008341CA">
        <w:rPr>
          <w:rStyle w:val="StyleUnderline"/>
        </w:rPr>
        <w:t xml:space="preserve"> the framework of </w:t>
      </w:r>
      <w:r w:rsidRPr="00D90FFC">
        <w:rPr>
          <w:rStyle w:val="StyleUnderline"/>
          <w:highlight w:val="cyan"/>
        </w:rPr>
        <w:t>defensive realism</w:t>
      </w:r>
      <w:r w:rsidRPr="001E5133">
        <w:rPr>
          <w:sz w:val="16"/>
        </w:rPr>
        <w:t xml:space="preserve">, based on the assumption that neither side has malign intentions, but that </w:t>
      </w:r>
      <w:r w:rsidRPr="00D90FFC">
        <w:rPr>
          <w:rStyle w:val="StyleUnderline"/>
          <w:highlight w:val="cyan"/>
        </w:rPr>
        <w:t>each</w:t>
      </w:r>
      <w:r w:rsidRPr="008341CA">
        <w:rPr>
          <w:rStyle w:val="StyleUnderline"/>
        </w:rPr>
        <w:t xml:space="preserve"> is merely </w:t>
      </w:r>
      <w:r w:rsidRPr="00D90FFC">
        <w:rPr>
          <w:rStyle w:val="StyleUnderline"/>
          <w:highlight w:val="cyan"/>
        </w:rPr>
        <w:t>seeking</w:t>
      </w:r>
      <w:r w:rsidRPr="008341CA">
        <w:rPr>
          <w:rStyle w:val="StyleUnderline"/>
        </w:rPr>
        <w:t xml:space="preserve"> </w:t>
      </w:r>
      <w:r w:rsidRPr="00D90FFC">
        <w:rPr>
          <w:rStyle w:val="StyleUnderline"/>
          <w:highlight w:val="cyan"/>
        </w:rPr>
        <w:t xml:space="preserve">to </w:t>
      </w:r>
      <w:r w:rsidRPr="00D90FFC">
        <w:rPr>
          <w:rStyle w:val="Emphasis"/>
          <w:highlight w:val="cyan"/>
        </w:rPr>
        <w:t>enhance security</w:t>
      </w:r>
      <w:r w:rsidRPr="008341CA">
        <w:rPr>
          <w:rStyle w:val="StyleUnderline"/>
        </w:rPr>
        <w:t xml:space="preserve"> through various means. </w:t>
      </w:r>
      <w:r w:rsidRPr="001E5133">
        <w:rPr>
          <w:sz w:val="16"/>
        </w:rPr>
        <w:t>From this position, states have conflicts of interest that may be reconcilable or irreconcilable and may be objective or subjective. Tang singles out seven material regulators of the security dilemma: “geography, polarity, military technology (that is, the objective offense-defense balance) … the distinguishability of offensive and defensive weapons … asymmetric power, external actors (allies), and concentration or mixing of ethnic groups.”28</w:t>
      </w:r>
    </w:p>
    <w:p w14:paraId="7DDBF0AC" w14:textId="0436AE7C" w:rsidR="00D90FFC" w:rsidRDefault="00D90FFC" w:rsidP="00D90FFC">
      <w:pPr>
        <w:pStyle w:val="Heading2"/>
      </w:pPr>
      <w:r>
        <w:t>DA---Putin</w:t>
      </w:r>
    </w:p>
    <w:p w14:paraId="79ACF6C2" w14:textId="77777777" w:rsidR="00D90FFC" w:rsidRDefault="00D90FFC" w:rsidP="00D90FFC">
      <w:pPr>
        <w:pStyle w:val="Heading3"/>
      </w:pPr>
      <w:r>
        <w:t>Impact---2NC</w:t>
      </w:r>
    </w:p>
    <w:p w14:paraId="30B4A598" w14:textId="77777777" w:rsidR="00D90FFC" w:rsidRDefault="00D90FFC" w:rsidP="00D90FFC">
      <w:pPr>
        <w:pStyle w:val="Heading4"/>
      </w:pPr>
      <w:r>
        <w:t xml:space="preserve">He </w:t>
      </w:r>
      <w:r w:rsidRPr="00C57629">
        <w:rPr>
          <w:u w:val="single"/>
        </w:rPr>
        <w:t>clings</w:t>
      </w:r>
      <w:r>
        <w:t xml:space="preserve"> to power---goes </w:t>
      </w:r>
      <w:r w:rsidRPr="00C57629">
        <w:rPr>
          <w:u w:val="single"/>
        </w:rPr>
        <w:t>nuclear</w:t>
      </w:r>
      <w:r>
        <w:t xml:space="preserve">.  </w:t>
      </w:r>
    </w:p>
    <w:p w14:paraId="1D4172E4" w14:textId="77777777" w:rsidR="00D90FFC" w:rsidRPr="009F2244" w:rsidRDefault="00D90FFC" w:rsidP="00D90FFC">
      <w:r w:rsidRPr="009F2244">
        <w:rPr>
          <w:rStyle w:val="Style13ptBold"/>
        </w:rPr>
        <w:t>Lieber 23</w:t>
      </w:r>
      <w:r>
        <w:t>, *PhD, Professor in the School of Foreign Service and the Department of Government at Georgetown University. **PhD, Director of the Initiative for Global Security at the Dickey Center for International Understanding and Professor of Government at Dartmouth College. (*Keir A. and **Daryl G. Press, November/December 2023, "The Return of Nuclear Escalation," Foreign Affairs, https://www.foreignaffairs.com/united-states/return-nuclear-escalation)---GrRv</w:t>
      </w:r>
    </w:p>
    <w:p w14:paraId="72E150EB" w14:textId="77777777" w:rsidR="00D90FFC" w:rsidRPr="00A97C0A" w:rsidRDefault="00D90FFC" w:rsidP="00D90FFC">
      <w:pPr>
        <w:rPr>
          <w:sz w:val="16"/>
        </w:rPr>
      </w:pPr>
      <w:r w:rsidRPr="00A97C0A">
        <w:rPr>
          <w:rStyle w:val="StyleUnderline"/>
        </w:rPr>
        <w:t xml:space="preserve">Those who downplay Russia’s nuclear options </w:t>
      </w:r>
      <w:r w:rsidRPr="00A97C0A">
        <w:rPr>
          <w:rStyle w:val="Emphasis"/>
        </w:rPr>
        <w:t>misunderstand</w:t>
      </w:r>
      <w:r w:rsidRPr="00A97C0A">
        <w:rPr>
          <w:rStyle w:val="StyleUnderline"/>
        </w:rPr>
        <w:t xml:space="preserve"> the logic of coercive escalation. </w:t>
      </w:r>
      <w:r w:rsidRPr="00D90FFC">
        <w:rPr>
          <w:rStyle w:val="StyleUnderline"/>
          <w:highlight w:val="cyan"/>
        </w:rPr>
        <w:t>Russia’s goal would</w:t>
      </w:r>
      <w:r w:rsidRPr="00A97C0A">
        <w:rPr>
          <w:rStyle w:val="StyleUnderline"/>
        </w:rPr>
        <w:t xml:space="preserve"> not </w:t>
      </w:r>
      <w:r w:rsidRPr="00D90FFC">
        <w:rPr>
          <w:rStyle w:val="StyleUnderline"/>
          <w:highlight w:val="cyan"/>
        </w:rPr>
        <w:t>be</w:t>
      </w:r>
      <w:r w:rsidRPr="00A97C0A">
        <w:rPr>
          <w:rStyle w:val="StyleUnderline"/>
        </w:rPr>
        <w:t xml:space="preserve"> to rectify the conventional military imbalance but </w:t>
      </w:r>
      <w:r w:rsidRPr="00D90FFC">
        <w:rPr>
          <w:rStyle w:val="StyleUnderline"/>
          <w:highlight w:val="cyan"/>
        </w:rPr>
        <w:t>to demonstrate</w:t>
      </w:r>
      <w:r w:rsidRPr="00A97C0A">
        <w:rPr>
          <w:rStyle w:val="StyleUnderline"/>
        </w:rPr>
        <w:t xml:space="preserve"> in a shocking fashion that </w:t>
      </w:r>
      <w:r w:rsidRPr="00D90FFC">
        <w:rPr>
          <w:rStyle w:val="StyleUnderline"/>
          <w:highlight w:val="cyan"/>
        </w:rPr>
        <w:t xml:space="preserve">the war is </w:t>
      </w:r>
      <w:r w:rsidRPr="00D90FFC">
        <w:rPr>
          <w:rStyle w:val="Emphasis"/>
          <w:highlight w:val="cyan"/>
        </w:rPr>
        <w:t>spinning out of control</w:t>
      </w:r>
      <w:r w:rsidRPr="00D90FFC">
        <w:rPr>
          <w:rStyle w:val="StyleUnderline"/>
          <w:highlight w:val="cyan"/>
        </w:rPr>
        <w:t xml:space="preserve"> and </w:t>
      </w:r>
      <w:r w:rsidRPr="00D90FFC">
        <w:rPr>
          <w:rStyle w:val="Emphasis"/>
          <w:highlight w:val="cyan"/>
        </w:rPr>
        <w:t>must be ended</w:t>
      </w:r>
      <w:r w:rsidRPr="00A97C0A">
        <w:rPr>
          <w:rStyle w:val="Emphasis"/>
        </w:rPr>
        <w:t xml:space="preserve"> immediately</w:t>
      </w:r>
      <w:r w:rsidRPr="00A97C0A">
        <w:rPr>
          <w:sz w:val="16"/>
        </w:rPr>
        <w:t xml:space="preserve">. </w:t>
      </w:r>
      <w:r w:rsidRPr="00D90FFC">
        <w:rPr>
          <w:rStyle w:val="StyleUnderline"/>
          <w:highlight w:val="cyan"/>
        </w:rPr>
        <w:t>The aim would be to raise the prospect of a</w:t>
      </w:r>
      <w:r w:rsidRPr="00A97C0A">
        <w:rPr>
          <w:rStyle w:val="StyleUnderline"/>
        </w:rPr>
        <w:t xml:space="preserve"> </w:t>
      </w:r>
      <w:r w:rsidRPr="00D90FFC">
        <w:rPr>
          <w:rStyle w:val="StyleUnderline"/>
          <w:highlight w:val="cyan"/>
        </w:rPr>
        <w:t>wider</w:t>
      </w:r>
      <w:r w:rsidRPr="00A97C0A">
        <w:rPr>
          <w:sz w:val="16"/>
        </w:rPr>
        <w:t xml:space="preserve"> nuclear </w:t>
      </w:r>
      <w:r w:rsidRPr="00D90FFC">
        <w:rPr>
          <w:rStyle w:val="StyleUnderline"/>
          <w:highlight w:val="cyan"/>
        </w:rPr>
        <w:t>war</w:t>
      </w:r>
      <w:r w:rsidRPr="00A97C0A">
        <w:rPr>
          <w:sz w:val="16"/>
        </w:rPr>
        <w:t xml:space="preserve"> and convince people and their leaders in the West that given what is at stake for Russian leaders, </w:t>
      </w:r>
      <w:r w:rsidRPr="00A97C0A">
        <w:rPr>
          <w:rStyle w:val="StyleUnderline"/>
        </w:rPr>
        <w:t xml:space="preserve">Moscow will </w:t>
      </w:r>
      <w:r w:rsidRPr="00A97C0A">
        <w:rPr>
          <w:rStyle w:val="Emphasis"/>
        </w:rPr>
        <w:t>keep inflicting</w:t>
      </w:r>
      <w:r w:rsidRPr="00A97C0A">
        <w:rPr>
          <w:rStyle w:val="StyleUnderline"/>
        </w:rPr>
        <w:t xml:space="preserve"> pain to forestall defeat</w:t>
      </w:r>
      <w:r w:rsidRPr="00A97C0A">
        <w:rPr>
          <w:sz w:val="16"/>
        </w:rPr>
        <w:t>.</w:t>
      </w:r>
    </w:p>
    <w:p w14:paraId="48EA3B23" w14:textId="77777777" w:rsidR="00D90FFC" w:rsidRPr="00A97C0A" w:rsidRDefault="00D90FFC" w:rsidP="00D90FFC">
      <w:pPr>
        <w:rPr>
          <w:rStyle w:val="StyleUnderline"/>
        </w:rPr>
      </w:pPr>
      <w:r w:rsidRPr="00D90FFC">
        <w:rPr>
          <w:rStyle w:val="StyleUnderline"/>
          <w:highlight w:val="cyan"/>
        </w:rPr>
        <w:t>If Russian escalation triggered a</w:t>
      </w:r>
      <w:r w:rsidRPr="00A97C0A">
        <w:rPr>
          <w:rStyle w:val="StyleUnderline"/>
        </w:rPr>
        <w:t xml:space="preserve"> large-scale </w:t>
      </w:r>
      <w:r w:rsidRPr="00D90FFC">
        <w:rPr>
          <w:rStyle w:val="Emphasis"/>
          <w:highlight w:val="cyan"/>
        </w:rPr>
        <w:t>conventional NATO attack</w:t>
      </w:r>
      <w:r w:rsidRPr="00A97C0A">
        <w:rPr>
          <w:sz w:val="16"/>
        </w:rPr>
        <w:t xml:space="preserve"> on Russia’s forces in Ukraine, as many analysts expect it would, </w:t>
      </w:r>
      <w:r w:rsidRPr="00D90FFC">
        <w:rPr>
          <w:rStyle w:val="StyleUnderline"/>
          <w:highlight w:val="cyan"/>
        </w:rPr>
        <w:t>Moscow could</w:t>
      </w:r>
      <w:r w:rsidRPr="00A97C0A">
        <w:rPr>
          <w:rStyle w:val="StyleUnderline"/>
        </w:rPr>
        <w:t xml:space="preserve"> just </w:t>
      </w:r>
      <w:r w:rsidRPr="00D90FFC">
        <w:rPr>
          <w:rStyle w:val="Emphasis"/>
          <w:highlight w:val="cyan"/>
        </w:rPr>
        <w:t>use nuc</w:t>
      </w:r>
      <w:r w:rsidRPr="00A97C0A">
        <w:rPr>
          <w:sz w:val="16"/>
        </w:rPr>
        <w:t>lear weapon</w:t>
      </w:r>
      <w:r w:rsidRPr="00D90FFC">
        <w:rPr>
          <w:rStyle w:val="Emphasis"/>
          <w:highlight w:val="cyan"/>
        </w:rPr>
        <w:t>s</w:t>
      </w:r>
      <w:r w:rsidRPr="00A97C0A">
        <w:rPr>
          <w:sz w:val="16"/>
        </w:rPr>
        <w:t xml:space="preserve"> </w:t>
      </w:r>
      <w:r w:rsidRPr="00D90FFC">
        <w:rPr>
          <w:rStyle w:val="Emphasis"/>
          <w:highlight w:val="cyan"/>
        </w:rPr>
        <w:t>again</w:t>
      </w:r>
      <w:r w:rsidRPr="00A97C0A">
        <w:rPr>
          <w:sz w:val="16"/>
        </w:rPr>
        <w:t xml:space="preserve">—much as NATO would have done in the face of a Soviet invasion. Had the Soviet Union invaded a NATO member, the balance of wills would have favored NATO because the allies would have been fighting to protect their own freedom and territory. Now, if </w:t>
      </w:r>
      <w:r w:rsidRPr="00CA66CC">
        <w:rPr>
          <w:rStyle w:val="StyleUnderline"/>
        </w:rPr>
        <w:t>defeat</w:t>
      </w:r>
      <w:r w:rsidRPr="00A97C0A">
        <w:rPr>
          <w:rStyle w:val="StyleUnderline"/>
        </w:rPr>
        <w:t xml:space="preserve"> in Ukraine </w:t>
      </w:r>
      <w:r w:rsidRPr="00A97C0A">
        <w:rPr>
          <w:rStyle w:val="Emphasis"/>
        </w:rPr>
        <w:t>endangers</w:t>
      </w:r>
      <w:r w:rsidRPr="00A97C0A">
        <w:rPr>
          <w:rStyle w:val="StyleUnderline"/>
        </w:rPr>
        <w:t xml:space="preserve"> Putin’s regime</w:t>
      </w:r>
      <w:r w:rsidRPr="00A97C0A">
        <w:rPr>
          <w:sz w:val="16"/>
        </w:rPr>
        <w:t xml:space="preserve">, </w:t>
      </w:r>
      <w:r w:rsidRPr="00A97C0A">
        <w:rPr>
          <w:rStyle w:val="StyleUnderline"/>
        </w:rPr>
        <w:t>the Kremlin would have the most to lose</w:t>
      </w:r>
      <w:r w:rsidRPr="00A97C0A">
        <w:rPr>
          <w:sz w:val="16"/>
        </w:rPr>
        <w:t xml:space="preserve">. The reasoning behind escalation is brutal, similar to that for blackmail or torture. But </w:t>
      </w:r>
      <w:r w:rsidRPr="00A97C0A">
        <w:rPr>
          <w:rStyle w:val="StyleUnderline"/>
        </w:rPr>
        <w:t xml:space="preserve">self-interested </w:t>
      </w:r>
      <w:r w:rsidRPr="00D90FFC">
        <w:rPr>
          <w:rStyle w:val="StyleUnderline"/>
          <w:highlight w:val="cyan"/>
        </w:rPr>
        <w:t xml:space="preserve">leaders facing a defeat that could </w:t>
      </w:r>
      <w:r w:rsidRPr="00D90FFC">
        <w:rPr>
          <w:rStyle w:val="Emphasis"/>
          <w:highlight w:val="cyan"/>
        </w:rPr>
        <w:t>cost them their lives</w:t>
      </w:r>
      <w:r w:rsidRPr="00A97C0A">
        <w:rPr>
          <w:rStyle w:val="StyleUnderline"/>
        </w:rPr>
        <w:t xml:space="preserve"> may </w:t>
      </w:r>
      <w:r w:rsidRPr="00D90FFC">
        <w:rPr>
          <w:rStyle w:val="StyleUnderline"/>
          <w:highlight w:val="cyan"/>
        </w:rPr>
        <w:t>have no other option</w:t>
      </w:r>
      <w:r w:rsidRPr="00A97C0A">
        <w:rPr>
          <w:rStyle w:val="StyleUnderline"/>
        </w:rPr>
        <w:t>.</w:t>
      </w:r>
    </w:p>
    <w:p w14:paraId="5CEB799E" w14:textId="77777777" w:rsidR="00D90FFC" w:rsidRDefault="00D90FFC" w:rsidP="00D90FFC">
      <w:pPr>
        <w:rPr>
          <w:sz w:val="16"/>
        </w:rPr>
      </w:pPr>
      <w:r w:rsidRPr="00A97C0A">
        <w:rPr>
          <w:sz w:val="16"/>
        </w:rPr>
        <w:t xml:space="preserve">To be sure, Russian nuclear escalation is only one possible course. The current battlefield stalemate may drag on until the two sides grudgingly agree to a cease-fire. Perhaps Russian forces will regain the initiative and seize larger swaths of Ukrainian territory. Or maybe Putin’s domestic opponents will remove him from power, opening the door to a better settlement for Ukraine. It is even possible that if Russia’s leaders order nuclear escalation, military commanders may refuse to carry it out, instead launching a coup to end Putin’s regime. The future of the conflict is uncertain, but the logic and history of the nuclear age is clear: </w:t>
      </w:r>
      <w:r w:rsidRPr="00D90FFC">
        <w:rPr>
          <w:rStyle w:val="StyleUnderline"/>
          <w:highlight w:val="cyan"/>
        </w:rPr>
        <w:t>when a</w:t>
      </w:r>
      <w:r w:rsidRPr="00A97C0A">
        <w:rPr>
          <w:rStyle w:val="StyleUnderline"/>
        </w:rPr>
        <w:t xml:space="preserve"> conventionally </w:t>
      </w:r>
      <w:r w:rsidRPr="00D90FFC">
        <w:rPr>
          <w:rStyle w:val="StyleUnderline"/>
          <w:highlight w:val="cyan"/>
        </w:rPr>
        <w:t xml:space="preserve">superior army backs a </w:t>
      </w:r>
      <w:r w:rsidRPr="00D90FFC">
        <w:rPr>
          <w:rStyle w:val="Emphasis"/>
          <w:highlight w:val="cyan"/>
        </w:rPr>
        <w:t>nuclear</w:t>
      </w:r>
      <w:r w:rsidRPr="00A97C0A">
        <w:rPr>
          <w:sz w:val="16"/>
        </w:rPr>
        <w:t xml:space="preserve">-armed </w:t>
      </w:r>
      <w:r w:rsidRPr="00D90FFC">
        <w:rPr>
          <w:rStyle w:val="Emphasis"/>
          <w:highlight w:val="cyan"/>
        </w:rPr>
        <w:t>enemy</w:t>
      </w:r>
      <w:r w:rsidRPr="00D90FFC">
        <w:rPr>
          <w:rStyle w:val="StyleUnderline"/>
          <w:highlight w:val="cyan"/>
        </w:rPr>
        <w:t xml:space="preserve"> against a wall, it </w:t>
      </w:r>
      <w:r w:rsidRPr="00D90FFC">
        <w:rPr>
          <w:rStyle w:val="Emphasis"/>
          <w:highlight w:val="cyan"/>
        </w:rPr>
        <w:t>risks nuclear war</w:t>
      </w:r>
      <w:r w:rsidRPr="00A97C0A">
        <w:rPr>
          <w:sz w:val="16"/>
        </w:rPr>
        <w:t>.</w:t>
      </w:r>
    </w:p>
    <w:p w14:paraId="50A57C50" w14:textId="77777777" w:rsidR="00D90FFC" w:rsidRPr="00977F82" w:rsidRDefault="00D90FFC" w:rsidP="00D90FFC">
      <w:pPr>
        <w:keepNext/>
        <w:keepLines/>
        <w:spacing w:before="40" w:after="0"/>
        <w:outlineLvl w:val="3"/>
        <w:rPr>
          <w:rFonts w:eastAsiaTheme="majorEastAsia" w:cstheme="majorBidi"/>
          <w:b/>
          <w:iCs/>
          <w:sz w:val="26"/>
        </w:rPr>
      </w:pPr>
      <w:r w:rsidRPr="00977F82">
        <w:rPr>
          <w:rFonts w:eastAsiaTheme="majorEastAsia" w:cstheme="majorBidi"/>
          <w:b/>
          <w:iCs/>
          <w:sz w:val="26"/>
        </w:rPr>
        <w:t xml:space="preserve">Causes </w:t>
      </w:r>
      <w:r w:rsidRPr="00977F82">
        <w:rPr>
          <w:rFonts w:eastAsiaTheme="majorEastAsia" w:cstheme="majorBidi"/>
          <w:b/>
          <w:iCs/>
          <w:sz w:val="26"/>
          <w:u w:val="single"/>
        </w:rPr>
        <w:t>loose nukes</w:t>
      </w:r>
      <w:r w:rsidRPr="00977F82">
        <w:rPr>
          <w:rFonts w:eastAsiaTheme="majorEastAsia" w:cstheme="majorBidi"/>
          <w:b/>
          <w:iCs/>
          <w:sz w:val="26"/>
        </w:rPr>
        <w:t xml:space="preserve">---extinction. </w:t>
      </w:r>
    </w:p>
    <w:p w14:paraId="779EE1B3" w14:textId="77777777" w:rsidR="00D90FFC" w:rsidRPr="00977F82" w:rsidRDefault="00D90FFC" w:rsidP="00D90FFC">
      <w:r w:rsidRPr="00977F82">
        <w:rPr>
          <w:b/>
          <w:bCs/>
          <w:sz w:val="26"/>
        </w:rPr>
        <w:t>Wright ‘7</w:t>
      </w:r>
      <w:r w:rsidRPr="00977F82">
        <w:t xml:space="preserve"> [Robert; April 28; New America Foundation senior fellow; “Planet Of The Apes,” http://select.nytimes.com/2007/04/28/opinion/28wright.html]</w:t>
      </w:r>
    </w:p>
    <w:p w14:paraId="25458BA9" w14:textId="77777777" w:rsidR="00D90FFC" w:rsidRPr="00977F82" w:rsidRDefault="00D90FFC" w:rsidP="00D90FFC">
      <w:pPr>
        <w:rPr>
          <w:sz w:val="12"/>
        </w:rPr>
      </w:pPr>
      <w:r w:rsidRPr="00977F82">
        <w:rPr>
          <w:sz w:val="12"/>
        </w:rPr>
        <w:t xml:space="preserve">(3) Terrorism. Alas, the negative-feedback loop -- bad outcomes lead to smart policies -- may not apply here. We reacted to 9/11 by freaking out and invading one too many countries, creating more terrorists. With the ranks of </w:t>
      </w:r>
      <w:r w:rsidRPr="00D90FFC">
        <w:rPr>
          <w:highlight w:val="cyan"/>
          <w:u w:val="single"/>
          <w:shd w:val="clear" w:color="auto" w:fill="C0C0C0"/>
        </w:rPr>
        <w:t>terrorists</w:t>
      </w:r>
      <w:r w:rsidRPr="00977F82">
        <w:rPr>
          <w:sz w:val="12"/>
        </w:rPr>
        <w:t xml:space="preserve"> growing -- </w:t>
      </w:r>
      <w:r w:rsidRPr="00D90FFC">
        <w:rPr>
          <w:highlight w:val="cyan"/>
          <w:u w:val="single"/>
          <w:shd w:val="clear" w:color="auto" w:fill="C0C0C0"/>
        </w:rPr>
        <w:t>amid</w:t>
      </w:r>
      <w:r w:rsidRPr="00977F82">
        <w:rPr>
          <w:sz w:val="12"/>
        </w:rPr>
        <w:t xml:space="preserve"> evolving biotechnology and </w:t>
      </w:r>
      <w:r w:rsidRPr="00D90FFC">
        <w:rPr>
          <w:b/>
          <w:iCs/>
          <w:highlight w:val="cyan"/>
          <w:u w:val="single"/>
          <w:bdr w:val="single" w:sz="8" w:space="0" w:color="auto"/>
        </w:rPr>
        <w:t>loose nukes</w:t>
      </w:r>
      <w:r w:rsidRPr="00977F82">
        <w:rPr>
          <w:sz w:val="12"/>
        </w:rPr>
        <w:t xml:space="preserve"> -- we could within a decade see terrorism on a scale that </w:t>
      </w:r>
      <w:r w:rsidRPr="00D90FFC">
        <w:rPr>
          <w:highlight w:val="cyan"/>
          <w:u w:val="single"/>
        </w:rPr>
        <w:t>would make us forget</w:t>
      </w:r>
      <w:r w:rsidRPr="00977F82">
        <w:rPr>
          <w:sz w:val="12"/>
        </w:rPr>
        <w:t xml:space="preserve"> any </w:t>
      </w:r>
      <w:r w:rsidRPr="00D90FFC">
        <w:rPr>
          <w:highlight w:val="cyan"/>
          <w:u w:val="single"/>
        </w:rPr>
        <w:t>restraint</w:t>
      </w:r>
      <w:r w:rsidRPr="00977F82">
        <w:rPr>
          <w:sz w:val="12"/>
        </w:rPr>
        <w:t xml:space="preserve"> we had learned from the Iraq war's outcome. If 3,000 deaths led to two wars, how many wars would 300,000 deaths yield? And how many new terrorists? Terrorism alone won't wipe out humanity. But with our unwitting help, it could strengthen other lethal forces. </w:t>
      </w:r>
      <w:r w:rsidRPr="00977F82">
        <w:rPr>
          <w:u w:val="single"/>
        </w:rPr>
        <w:t>It could</w:t>
      </w:r>
      <w:r w:rsidRPr="00977F82">
        <w:rPr>
          <w:sz w:val="12"/>
        </w:rPr>
        <w:t xml:space="preserve"> </w:t>
      </w:r>
      <w:r w:rsidRPr="00977F82">
        <w:rPr>
          <w:u w:val="single"/>
        </w:rPr>
        <w:t>give weight to the</w:t>
      </w:r>
      <w:r w:rsidRPr="00977F82">
        <w:rPr>
          <w:sz w:val="12"/>
        </w:rPr>
        <w:t xml:space="preserve"> initially fanciful </w:t>
      </w:r>
      <w:r w:rsidRPr="00977F82">
        <w:rPr>
          <w:u w:val="single"/>
        </w:rPr>
        <w:t>''clash of civilizations''</w:t>
      </w:r>
      <w:r w:rsidRPr="00977F82">
        <w:rPr>
          <w:sz w:val="12"/>
        </w:rPr>
        <w:t xml:space="preserve"> thesis. Muslim </w:t>
      </w:r>
      <w:r w:rsidRPr="00D90FFC">
        <w:rPr>
          <w:highlight w:val="cyan"/>
          <w:u w:val="single"/>
        </w:rPr>
        <w:t xml:space="preserve">states could fall under the </w:t>
      </w:r>
      <w:r w:rsidRPr="00D90FFC">
        <w:rPr>
          <w:b/>
          <w:iCs/>
          <w:highlight w:val="cyan"/>
          <w:u w:val="single"/>
          <w:bdr w:val="single" w:sz="8" w:space="0" w:color="auto"/>
        </w:rPr>
        <w:t>control of radicals</w:t>
      </w:r>
      <w:r w:rsidRPr="00977F82">
        <w:rPr>
          <w:sz w:val="12"/>
        </w:rPr>
        <w:t xml:space="preserve"> and opt out of what might otherwise have become a global civilization. </w:t>
      </w:r>
      <w:r w:rsidRPr="00D90FFC">
        <w:rPr>
          <w:b/>
          <w:iCs/>
          <w:highlight w:val="cyan"/>
          <w:u w:val="single"/>
          <w:bdr w:val="single" w:sz="8" w:space="0" w:color="auto"/>
        </w:rPr>
        <w:t>Armed with nukes</w:t>
      </w:r>
      <w:r w:rsidRPr="00977F82">
        <w:rPr>
          <w:sz w:val="12"/>
        </w:rPr>
        <w:t xml:space="preserve"> (Pakistan already is), </w:t>
      </w:r>
      <w:r w:rsidRPr="00D90FFC">
        <w:rPr>
          <w:highlight w:val="cyan"/>
          <w:u w:val="single"/>
        </w:rPr>
        <w:t xml:space="preserve">they would revive the </w:t>
      </w:r>
      <w:r w:rsidRPr="00D90FFC">
        <w:rPr>
          <w:b/>
          <w:iCs/>
          <w:highlight w:val="cyan"/>
          <w:u w:val="single"/>
          <w:bdr w:val="single" w:sz="8" w:space="0" w:color="auto"/>
        </w:rPr>
        <w:t>nuclear Armageddon scenario</w:t>
      </w:r>
      <w:r w:rsidRPr="00D90FFC">
        <w:rPr>
          <w:sz w:val="12"/>
          <w:highlight w:val="cyan"/>
        </w:rPr>
        <w:t xml:space="preserve">. </w:t>
      </w:r>
      <w:r w:rsidRPr="00D90FFC">
        <w:rPr>
          <w:highlight w:val="cyan"/>
          <w:u w:val="single"/>
        </w:rPr>
        <w:t>A fissure</w:t>
      </w:r>
      <w:r w:rsidRPr="00977F82">
        <w:rPr>
          <w:u w:val="single"/>
        </w:rPr>
        <w:t xml:space="preserve"> between civilizations </w:t>
      </w:r>
      <w:r w:rsidRPr="00D90FFC">
        <w:rPr>
          <w:highlight w:val="cyan"/>
          <w:u w:val="single"/>
        </w:rPr>
        <w:t xml:space="preserve">would also sabotage the solution of </w:t>
      </w:r>
      <w:r w:rsidRPr="00D90FFC">
        <w:rPr>
          <w:b/>
          <w:iCs/>
          <w:highlight w:val="cyan"/>
          <w:u w:val="single"/>
          <w:bdr w:val="single" w:sz="8" w:space="0" w:color="auto"/>
        </w:rPr>
        <w:t>environmental problems</w:t>
      </w:r>
      <w:r w:rsidRPr="00977F82">
        <w:rPr>
          <w:u w:val="single"/>
        </w:rPr>
        <w:t>,</w:t>
      </w:r>
      <w:r w:rsidRPr="00977F82">
        <w:rPr>
          <w:sz w:val="12"/>
        </w:rPr>
        <w:t xml:space="preserve"> </w:t>
      </w:r>
      <w:r w:rsidRPr="00977F82">
        <w:rPr>
          <w:u w:val="single"/>
        </w:rPr>
        <w:t>and</w:t>
      </w:r>
      <w:r w:rsidRPr="00977F82">
        <w:rPr>
          <w:sz w:val="12"/>
        </w:rPr>
        <w:t xml:space="preserve"> the </w:t>
      </w:r>
      <w:r w:rsidRPr="00977F82">
        <w:rPr>
          <w:b/>
          <w:iCs/>
          <w:u w:val="single"/>
          <w:bdr w:val="single" w:sz="8" w:space="0" w:color="auto"/>
        </w:rPr>
        <w:t>ensuing eco-calamity</w:t>
      </w:r>
      <w:r w:rsidRPr="00977F82">
        <w:rPr>
          <w:sz w:val="12"/>
        </w:rPr>
        <w:t xml:space="preserve"> could make people on both sides of the fissure receptive to radical messages. The worse things got, the worse they'd get. So while no one of the Big Three doomsday dynamics is likely to bring the apocalypse, they </w:t>
      </w:r>
      <w:r w:rsidRPr="00D90FFC">
        <w:rPr>
          <w:highlight w:val="cyan"/>
          <w:u w:val="single"/>
        </w:rPr>
        <w:t>could</w:t>
      </w:r>
      <w:r w:rsidRPr="00977F82">
        <w:rPr>
          <w:sz w:val="12"/>
        </w:rPr>
        <w:t xml:space="preserve"> well combine to </w:t>
      </w:r>
      <w:r w:rsidRPr="00D90FFC">
        <w:rPr>
          <w:highlight w:val="cyan"/>
          <w:u w:val="single"/>
        </w:rPr>
        <w:t>form a</w:t>
      </w:r>
      <w:r w:rsidRPr="00977F82">
        <w:rPr>
          <w:sz w:val="12"/>
        </w:rPr>
        <w:t xml:space="preserve"> positive-feedback loop, a k a the </w:t>
      </w:r>
      <w:r w:rsidRPr="00D90FFC">
        <w:rPr>
          <w:b/>
          <w:iCs/>
          <w:highlight w:val="cyan"/>
          <w:u w:val="single"/>
          <w:bdr w:val="single" w:sz="8" w:space="0" w:color="auto"/>
        </w:rPr>
        <w:t>planetary death spiral</w:t>
      </w:r>
      <w:r w:rsidRPr="00977F82">
        <w:rPr>
          <w:b/>
          <w:iCs/>
          <w:u w:val="single"/>
          <w:bdr w:val="single" w:sz="8" w:space="0" w:color="auto"/>
        </w:rPr>
        <w:t>.</w:t>
      </w:r>
      <w:r w:rsidRPr="00977F82">
        <w:rPr>
          <w:sz w:val="12"/>
        </w:rPr>
        <w:t xml:space="preserve"> And </w:t>
      </w:r>
      <w:r w:rsidRPr="00D90FFC">
        <w:rPr>
          <w:highlight w:val="cyan"/>
          <w:u w:val="single"/>
        </w:rPr>
        <w:t>the catalyst would be terrorism</w:t>
      </w:r>
      <w:r w:rsidRPr="00977F82">
        <w:rPr>
          <w:sz w:val="12"/>
        </w:rPr>
        <w:t xml:space="preserve">, along with our mishandling of it. </w:t>
      </w:r>
    </w:p>
    <w:p w14:paraId="780BA0FE" w14:textId="77777777" w:rsidR="00D90FFC" w:rsidRPr="00977F82" w:rsidRDefault="00D90FFC" w:rsidP="00D90FFC">
      <w:pPr>
        <w:keepNext/>
        <w:keepLines/>
        <w:spacing w:before="40" w:after="0"/>
        <w:outlineLvl w:val="3"/>
        <w:rPr>
          <w:rFonts w:eastAsiaTheme="majorEastAsia" w:cstheme="majorBidi"/>
          <w:b/>
          <w:iCs/>
          <w:sz w:val="24"/>
        </w:rPr>
      </w:pPr>
      <w:r w:rsidRPr="00977F82">
        <w:rPr>
          <w:rFonts w:eastAsiaTheme="majorEastAsia" w:cstheme="majorBidi"/>
          <w:b/>
          <w:iCs/>
          <w:sz w:val="26"/>
        </w:rPr>
        <w:t xml:space="preserve">It’s the </w:t>
      </w:r>
      <w:r w:rsidRPr="00977F82">
        <w:rPr>
          <w:rFonts w:eastAsiaTheme="majorEastAsia" w:cstheme="majorBidi"/>
          <w:b/>
          <w:iCs/>
          <w:sz w:val="26"/>
          <w:u w:val="single"/>
        </w:rPr>
        <w:t>only extinction threat</w:t>
      </w:r>
      <w:r w:rsidRPr="00977F82">
        <w:rPr>
          <w:rFonts w:eastAsiaTheme="majorEastAsia" w:cstheme="majorBidi"/>
          <w:b/>
          <w:iCs/>
          <w:sz w:val="26"/>
        </w:rPr>
        <w:t xml:space="preserve">. </w:t>
      </w:r>
    </w:p>
    <w:p w14:paraId="712C1EDD" w14:textId="77777777" w:rsidR="00D90FFC" w:rsidRPr="00977F82" w:rsidRDefault="00D90FFC" w:rsidP="00D90FFC">
      <w:r w:rsidRPr="00977F82">
        <w:t xml:space="preserve">Dr. Owen </w:t>
      </w:r>
      <w:r w:rsidRPr="00977F82">
        <w:rPr>
          <w:b/>
          <w:bCs/>
          <w:sz w:val="26"/>
        </w:rPr>
        <w:t>Cotton-Barratt 17</w:t>
      </w:r>
      <w:r w:rsidRPr="00977F82">
        <w:t>, Research Associate at the Future of Humanity Institute, 2/3/2017, “Existential Risk,” Global Priorities Project, https://www.fhi.ox.ac.uk/wp-content/uploads/Existential-Risks-2017-01-23.pdf</w:t>
      </w:r>
    </w:p>
    <w:p w14:paraId="44A90862" w14:textId="77777777" w:rsidR="00D90FFC" w:rsidRPr="00977F82" w:rsidRDefault="00D90FFC" w:rsidP="00D90FFC">
      <w:pPr>
        <w:tabs>
          <w:tab w:val="center" w:pos="5500"/>
        </w:tabs>
        <w:rPr>
          <w:sz w:val="14"/>
        </w:rPr>
      </w:pPr>
      <w:r w:rsidRPr="00977F82">
        <w:rPr>
          <w:sz w:val="14"/>
        </w:rPr>
        <w:t>1.1.1 Nuclear war</w:t>
      </w:r>
      <w:r w:rsidRPr="00977F82">
        <w:rPr>
          <w:sz w:val="14"/>
        </w:rPr>
        <w:tab/>
      </w:r>
    </w:p>
    <w:p w14:paraId="23B37A6F" w14:textId="77777777" w:rsidR="00D90FFC" w:rsidRPr="00977F82" w:rsidRDefault="00D90FFC" w:rsidP="00D90FFC">
      <w:pPr>
        <w:rPr>
          <w:sz w:val="14"/>
        </w:rPr>
      </w:pPr>
      <w:r w:rsidRPr="00977F82">
        <w:rPr>
          <w:sz w:val="14"/>
        </w:rPr>
        <w:t xml:space="preserve">The </w:t>
      </w:r>
      <w:r w:rsidRPr="00977F82">
        <w:rPr>
          <w:u w:val="single"/>
        </w:rPr>
        <w:t>bombings</w:t>
      </w:r>
      <w:r w:rsidRPr="00977F82">
        <w:rPr>
          <w:sz w:val="14"/>
        </w:rPr>
        <w:t xml:space="preserve"> of Hiroshima and Nagasaki </w:t>
      </w:r>
      <w:r w:rsidRPr="00977F82">
        <w:rPr>
          <w:u w:val="single"/>
        </w:rPr>
        <w:t xml:space="preserve">demonstrated the </w:t>
      </w:r>
      <w:r w:rsidRPr="00977F82">
        <w:rPr>
          <w:b/>
          <w:iCs/>
          <w:u w:val="single"/>
          <w:bdr w:val="single" w:sz="8" w:space="0" w:color="auto"/>
        </w:rPr>
        <w:t>unprecedented</w:t>
      </w:r>
      <w:r w:rsidRPr="00977F82">
        <w:rPr>
          <w:u w:val="single"/>
        </w:rPr>
        <w:t xml:space="preserve"> destructive power of nuclear weapons</w:t>
      </w:r>
      <w:r w:rsidRPr="00977F82">
        <w:rPr>
          <w:sz w:val="14"/>
        </w:rPr>
        <w:t xml:space="preserve">. However, even </w:t>
      </w:r>
      <w:r w:rsidRPr="00977F82">
        <w:rPr>
          <w:u w:val="single"/>
        </w:rPr>
        <w:t xml:space="preserve">in an </w:t>
      </w:r>
      <w:r w:rsidRPr="00977F82">
        <w:rPr>
          <w:b/>
          <w:iCs/>
          <w:u w:val="single"/>
          <w:bdr w:val="single" w:sz="8" w:space="0" w:color="auto"/>
        </w:rPr>
        <w:t xml:space="preserve">all-out </w:t>
      </w:r>
      <w:r w:rsidRPr="00D90FFC">
        <w:rPr>
          <w:b/>
          <w:iCs/>
          <w:highlight w:val="cyan"/>
          <w:u w:val="single"/>
          <w:bdr w:val="single" w:sz="8" w:space="0" w:color="auto"/>
        </w:rPr>
        <w:t>nuclear war</w:t>
      </w:r>
      <w:r w:rsidRPr="00D90FFC">
        <w:rPr>
          <w:highlight w:val="cyan"/>
          <w:u w:val="single"/>
        </w:rPr>
        <w:t xml:space="preserve"> between the U</w:t>
      </w:r>
      <w:r w:rsidRPr="00977F82">
        <w:rPr>
          <w:sz w:val="14"/>
        </w:rPr>
        <w:t xml:space="preserve">nited </w:t>
      </w:r>
      <w:r w:rsidRPr="00D90FFC">
        <w:rPr>
          <w:highlight w:val="cyan"/>
          <w:u w:val="single"/>
        </w:rPr>
        <w:t>S</w:t>
      </w:r>
      <w:r w:rsidRPr="00977F82">
        <w:rPr>
          <w:sz w:val="14"/>
        </w:rPr>
        <w:t xml:space="preserve">tates </w:t>
      </w:r>
      <w:r w:rsidRPr="00D90FFC">
        <w:rPr>
          <w:highlight w:val="cyan"/>
          <w:u w:val="single"/>
        </w:rPr>
        <w:t>and Russia</w:t>
      </w:r>
      <w:r w:rsidRPr="00977F82">
        <w:rPr>
          <w:sz w:val="14"/>
        </w:rPr>
        <w:t xml:space="preserve">, despite horrific casualties, neither country’s population is likely to be completely destroyed by </w:t>
      </w:r>
      <w:r w:rsidRPr="00977F82">
        <w:rPr>
          <w:u w:val="single"/>
        </w:rPr>
        <w:t>the</w:t>
      </w:r>
      <w:r w:rsidRPr="00977F82">
        <w:rPr>
          <w:sz w:val="14"/>
        </w:rPr>
        <w:t xml:space="preserve"> direct effects of the blast, fire, and radiation.8 The </w:t>
      </w:r>
      <w:r w:rsidRPr="00D90FFC">
        <w:rPr>
          <w:b/>
          <w:iCs/>
          <w:highlight w:val="cyan"/>
          <w:u w:val="single"/>
          <w:bdr w:val="single" w:sz="8" w:space="0" w:color="auto"/>
        </w:rPr>
        <w:t>aftermath</w:t>
      </w:r>
      <w:r w:rsidRPr="00D90FFC">
        <w:rPr>
          <w:highlight w:val="cyan"/>
          <w:u w:val="single"/>
        </w:rPr>
        <w:t xml:space="preserve"> could</w:t>
      </w:r>
      <w:r w:rsidRPr="00977F82">
        <w:rPr>
          <w:u w:val="single"/>
        </w:rPr>
        <w:t xml:space="preserve"> be much worse: the </w:t>
      </w:r>
      <w:r w:rsidRPr="00977F82">
        <w:rPr>
          <w:b/>
          <w:iCs/>
          <w:u w:val="single"/>
          <w:bdr w:val="single" w:sz="8" w:space="0" w:color="auto"/>
        </w:rPr>
        <w:t>burning</w:t>
      </w:r>
      <w:r w:rsidRPr="00977F82">
        <w:rPr>
          <w:sz w:val="14"/>
        </w:rPr>
        <w:t xml:space="preserve"> of flammable materials could </w:t>
      </w:r>
      <w:r w:rsidRPr="00977F82">
        <w:rPr>
          <w:u w:val="single"/>
        </w:rPr>
        <w:t xml:space="preserve">send </w:t>
      </w:r>
      <w:r w:rsidRPr="00977F82">
        <w:rPr>
          <w:b/>
          <w:iCs/>
          <w:u w:val="single"/>
          <w:bdr w:val="single" w:sz="8" w:space="0" w:color="auto"/>
        </w:rPr>
        <w:t>massive amounts</w:t>
      </w:r>
      <w:r w:rsidRPr="00977F82">
        <w:rPr>
          <w:u w:val="single"/>
        </w:rPr>
        <w:t xml:space="preserve"> of smoke </w:t>
      </w:r>
      <w:r w:rsidRPr="00977F82">
        <w:rPr>
          <w:b/>
          <w:iCs/>
          <w:u w:val="single"/>
          <w:bdr w:val="single" w:sz="8" w:space="0" w:color="auto"/>
        </w:rPr>
        <w:t>into the atmosphere</w:t>
      </w:r>
      <w:r w:rsidRPr="00977F82">
        <w:rPr>
          <w:u w:val="single"/>
        </w:rPr>
        <w:t xml:space="preserve">, which would </w:t>
      </w:r>
      <w:r w:rsidRPr="00977F82">
        <w:rPr>
          <w:b/>
          <w:iCs/>
          <w:u w:val="single"/>
          <w:bdr w:val="single" w:sz="8" w:space="0" w:color="auto"/>
        </w:rPr>
        <w:t>absorb sunlight</w:t>
      </w:r>
      <w:r w:rsidRPr="00977F82">
        <w:rPr>
          <w:u w:val="single"/>
        </w:rPr>
        <w:t xml:space="preserve"> and cause sustained </w:t>
      </w:r>
      <w:r w:rsidRPr="00977F82">
        <w:rPr>
          <w:b/>
          <w:iCs/>
          <w:u w:val="single"/>
          <w:bdr w:val="single" w:sz="8" w:space="0" w:color="auto"/>
        </w:rPr>
        <w:t xml:space="preserve">global </w:t>
      </w:r>
      <w:r w:rsidRPr="00D90FFC">
        <w:rPr>
          <w:b/>
          <w:iCs/>
          <w:highlight w:val="cyan"/>
          <w:u w:val="single"/>
          <w:bdr w:val="single" w:sz="8" w:space="0" w:color="auto"/>
        </w:rPr>
        <w:t>cooling</w:t>
      </w:r>
      <w:r w:rsidRPr="00977F82">
        <w:rPr>
          <w:u w:val="single"/>
        </w:rPr>
        <w:t xml:space="preserve">, severe </w:t>
      </w:r>
      <w:r w:rsidRPr="00D90FFC">
        <w:rPr>
          <w:b/>
          <w:iCs/>
          <w:highlight w:val="cyan"/>
          <w:u w:val="single"/>
          <w:bdr w:val="single" w:sz="8" w:space="0" w:color="auto"/>
        </w:rPr>
        <w:t>ozone loss</w:t>
      </w:r>
      <w:r w:rsidRPr="00977F82">
        <w:rPr>
          <w:u w:val="single"/>
        </w:rPr>
        <w:t xml:space="preserve">, and </w:t>
      </w:r>
      <w:r w:rsidRPr="00D90FFC">
        <w:rPr>
          <w:b/>
          <w:iCs/>
          <w:highlight w:val="cyan"/>
          <w:u w:val="single"/>
          <w:bdr w:val="single" w:sz="8" w:space="0" w:color="auto"/>
        </w:rPr>
        <w:t>ag</w:t>
      </w:r>
      <w:r w:rsidRPr="00977F82">
        <w:rPr>
          <w:b/>
          <w:iCs/>
          <w:u w:val="single"/>
          <w:bdr w:val="single" w:sz="8" w:space="0" w:color="auto"/>
        </w:rPr>
        <w:t xml:space="preserve">ricultural </w:t>
      </w:r>
      <w:r w:rsidRPr="00D90FFC">
        <w:rPr>
          <w:b/>
          <w:iCs/>
          <w:highlight w:val="cyan"/>
          <w:u w:val="single"/>
          <w:bdr w:val="single" w:sz="8" w:space="0" w:color="auto"/>
        </w:rPr>
        <w:t>disruption</w:t>
      </w:r>
      <w:r w:rsidRPr="00977F82">
        <w:rPr>
          <w:u w:val="single"/>
        </w:rPr>
        <w:t xml:space="preserve"> – a </w:t>
      </w:r>
      <w:r w:rsidRPr="00D90FFC">
        <w:rPr>
          <w:b/>
          <w:iCs/>
          <w:highlight w:val="cyan"/>
          <w:u w:val="single"/>
          <w:bdr w:val="single" w:sz="8" w:space="0" w:color="auto"/>
        </w:rPr>
        <w:t>nuc</w:t>
      </w:r>
      <w:r w:rsidRPr="00977F82">
        <w:rPr>
          <w:b/>
          <w:iCs/>
          <w:u w:val="single"/>
          <w:bdr w:val="single" w:sz="8" w:space="0" w:color="auto"/>
        </w:rPr>
        <w:t xml:space="preserve">lear </w:t>
      </w:r>
      <w:r w:rsidRPr="00D90FFC">
        <w:rPr>
          <w:b/>
          <w:iCs/>
          <w:highlight w:val="cyan"/>
          <w:u w:val="single"/>
          <w:bdr w:val="single" w:sz="8" w:space="0" w:color="auto"/>
        </w:rPr>
        <w:t>winter</w:t>
      </w:r>
      <w:r w:rsidRPr="00977F82">
        <w:rPr>
          <w:sz w:val="14"/>
        </w:rPr>
        <w:t>.</w:t>
      </w:r>
    </w:p>
    <w:p w14:paraId="376CBE34" w14:textId="77777777" w:rsidR="00D90FFC" w:rsidRPr="00977F82" w:rsidRDefault="00D90FFC" w:rsidP="00D90FFC">
      <w:pPr>
        <w:rPr>
          <w:sz w:val="14"/>
        </w:rPr>
      </w:pPr>
      <w:r w:rsidRPr="00977F82">
        <w:rPr>
          <w:sz w:val="14"/>
        </w:rPr>
        <w:t xml:space="preserve">According to one model 9, </w:t>
      </w:r>
      <w:r w:rsidRPr="00977F82">
        <w:rPr>
          <w:u w:val="single"/>
        </w:rPr>
        <w:t>an</w:t>
      </w:r>
      <w:r w:rsidRPr="00977F82">
        <w:rPr>
          <w:sz w:val="14"/>
        </w:rPr>
        <w:t xml:space="preserve"> all-out </w:t>
      </w:r>
      <w:r w:rsidRPr="00977F82">
        <w:rPr>
          <w:u w:val="single"/>
        </w:rPr>
        <w:t xml:space="preserve">exchange of </w:t>
      </w:r>
      <w:r w:rsidRPr="00977F82">
        <w:rPr>
          <w:b/>
          <w:iCs/>
          <w:u w:val="single"/>
          <w:bdr w:val="single" w:sz="8" w:space="0" w:color="auto"/>
        </w:rPr>
        <w:t>4,000 weapons</w:t>
      </w:r>
      <w:r w:rsidRPr="00977F82">
        <w:rPr>
          <w:sz w:val="14"/>
        </w:rPr>
        <w:t xml:space="preserve"> 10 </w:t>
      </w:r>
      <w:r w:rsidRPr="00977F82">
        <w:rPr>
          <w:u w:val="single"/>
        </w:rPr>
        <w:t>could lead to a drop in</w:t>
      </w:r>
      <w:r w:rsidRPr="00977F82">
        <w:rPr>
          <w:sz w:val="14"/>
        </w:rPr>
        <w:t xml:space="preserve"> global </w:t>
      </w:r>
      <w:r w:rsidRPr="00977F82">
        <w:rPr>
          <w:u w:val="single"/>
        </w:rPr>
        <w:t xml:space="preserve">temperatures of </w:t>
      </w:r>
      <w:r w:rsidRPr="00977F82">
        <w:rPr>
          <w:sz w:val="14"/>
        </w:rPr>
        <w:t xml:space="preserve">around </w:t>
      </w:r>
      <w:r w:rsidRPr="00977F82">
        <w:rPr>
          <w:u w:val="single"/>
        </w:rPr>
        <w:t xml:space="preserve">8°C, making it </w:t>
      </w:r>
      <w:r w:rsidRPr="00D90FFC">
        <w:rPr>
          <w:b/>
          <w:iCs/>
          <w:highlight w:val="cyan"/>
          <w:u w:val="single"/>
          <w:bdr w:val="single" w:sz="8" w:space="0" w:color="auto"/>
        </w:rPr>
        <w:t>impossible to grow food</w:t>
      </w:r>
      <w:r w:rsidRPr="00977F82">
        <w:rPr>
          <w:sz w:val="14"/>
        </w:rPr>
        <w:t xml:space="preserve"> for 4 to 5 years. This could leave some </w:t>
      </w:r>
      <w:r w:rsidRPr="00977F82">
        <w:rPr>
          <w:u w:val="single"/>
        </w:rPr>
        <w:t>survivors</w:t>
      </w:r>
      <w:r w:rsidRPr="00977F82">
        <w:rPr>
          <w:sz w:val="14"/>
        </w:rPr>
        <w:t xml:space="preserve"> in parts of Australia and New Zealand, but they </w:t>
      </w:r>
      <w:r w:rsidRPr="00977F82">
        <w:rPr>
          <w:u w:val="single"/>
        </w:rPr>
        <w:t xml:space="preserve">would be in a </w:t>
      </w:r>
      <w:r w:rsidRPr="00977F82">
        <w:rPr>
          <w:b/>
          <w:iCs/>
          <w:u w:val="single"/>
          <w:bdr w:val="single" w:sz="8" w:space="0" w:color="auto"/>
        </w:rPr>
        <w:t>very precarious</w:t>
      </w:r>
      <w:r w:rsidRPr="00977F82">
        <w:rPr>
          <w:u w:val="single"/>
        </w:rPr>
        <w:t xml:space="preserve"> situation and </w:t>
      </w:r>
      <w:r w:rsidRPr="00D90FFC">
        <w:rPr>
          <w:highlight w:val="cyan"/>
          <w:u w:val="single"/>
        </w:rPr>
        <w:t xml:space="preserve">the </w:t>
      </w:r>
      <w:r w:rsidRPr="00D90FFC">
        <w:rPr>
          <w:b/>
          <w:iCs/>
          <w:highlight w:val="cyan"/>
          <w:u w:val="single"/>
          <w:bdr w:val="single" w:sz="8" w:space="0" w:color="auto"/>
        </w:rPr>
        <w:t>threat of extinction</w:t>
      </w:r>
      <w:r w:rsidRPr="00977F82">
        <w:rPr>
          <w:u w:val="single"/>
        </w:rPr>
        <w:t xml:space="preserve"> from other sources would be </w:t>
      </w:r>
      <w:r w:rsidRPr="00D90FFC">
        <w:rPr>
          <w:highlight w:val="cyan"/>
          <w:u w:val="single"/>
        </w:rPr>
        <w:t>great</w:t>
      </w:r>
      <w:r w:rsidRPr="00977F82">
        <w:rPr>
          <w:u w:val="single"/>
        </w:rPr>
        <w:t xml:space="preserve">. An </w:t>
      </w:r>
      <w:r w:rsidRPr="00977F82">
        <w:rPr>
          <w:b/>
          <w:iCs/>
          <w:u w:val="single"/>
          <w:bdr w:val="single" w:sz="8" w:space="0" w:color="auto"/>
        </w:rPr>
        <w:t xml:space="preserve">exchange on </w:t>
      </w:r>
      <w:r w:rsidRPr="00D90FFC">
        <w:rPr>
          <w:b/>
          <w:iCs/>
          <w:highlight w:val="cyan"/>
          <w:u w:val="single"/>
          <w:bdr w:val="single" w:sz="8" w:space="0" w:color="auto"/>
        </w:rPr>
        <w:t>this</w:t>
      </w:r>
      <w:r w:rsidRPr="00977F82">
        <w:rPr>
          <w:b/>
          <w:iCs/>
          <w:u w:val="single"/>
          <w:bdr w:val="single" w:sz="8" w:space="0" w:color="auto"/>
        </w:rPr>
        <w:t xml:space="preserve"> scale</w:t>
      </w:r>
      <w:r w:rsidRPr="00977F82">
        <w:rPr>
          <w:u w:val="single"/>
        </w:rPr>
        <w:t xml:space="preserve"> is </w:t>
      </w:r>
      <w:r w:rsidRPr="00D90FFC">
        <w:rPr>
          <w:b/>
          <w:iCs/>
          <w:highlight w:val="cyan"/>
          <w:u w:val="single"/>
          <w:bdr w:val="single" w:sz="8" w:space="0" w:color="auto"/>
        </w:rPr>
        <w:t>only possible</w:t>
      </w:r>
      <w:r w:rsidRPr="00D90FFC">
        <w:rPr>
          <w:highlight w:val="cyan"/>
          <w:u w:val="single"/>
        </w:rPr>
        <w:t xml:space="preserve"> between</w:t>
      </w:r>
      <w:r w:rsidRPr="00977F82">
        <w:rPr>
          <w:u w:val="single"/>
        </w:rPr>
        <w:t xml:space="preserve"> the US and Russia who have </w:t>
      </w:r>
      <w:r w:rsidRPr="00977F82">
        <w:rPr>
          <w:b/>
          <w:iCs/>
          <w:u w:val="single"/>
          <w:bdr w:val="single" w:sz="8" w:space="0" w:color="auto"/>
        </w:rPr>
        <w:t xml:space="preserve">more than </w:t>
      </w:r>
      <w:r w:rsidRPr="00D90FFC">
        <w:rPr>
          <w:b/>
          <w:iCs/>
          <w:highlight w:val="cyan"/>
          <w:u w:val="single"/>
          <w:bdr w:val="single" w:sz="8" w:space="0" w:color="auto"/>
        </w:rPr>
        <w:t>90%</w:t>
      </w:r>
      <w:r w:rsidRPr="00D90FFC">
        <w:rPr>
          <w:highlight w:val="cyan"/>
          <w:u w:val="single"/>
        </w:rPr>
        <w:t xml:space="preserve"> of</w:t>
      </w:r>
      <w:r w:rsidRPr="00977F82">
        <w:rPr>
          <w:u w:val="single"/>
        </w:rPr>
        <w:t xml:space="preserve"> the world’s nuclear </w:t>
      </w:r>
      <w:r w:rsidRPr="00D90FFC">
        <w:rPr>
          <w:highlight w:val="cyan"/>
          <w:u w:val="single"/>
        </w:rPr>
        <w:t>weapons</w:t>
      </w:r>
      <w:r w:rsidRPr="00977F82">
        <w:rPr>
          <w:u w:val="single"/>
        </w:rPr>
        <w:t>, with stockpiles of</w:t>
      </w:r>
      <w:r w:rsidRPr="00977F82">
        <w:rPr>
          <w:sz w:val="14"/>
        </w:rPr>
        <w:t xml:space="preserve"> around </w:t>
      </w:r>
      <w:r w:rsidRPr="00977F82">
        <w:rPr>
          <w:b/>
          <w:iCs/>
          <w:u w:val="single"/>
          <w:bdr w:val="single" w:sz="8" w:space="0" w:color="auto"/>
        </w:rPr>
        <w:t>4,500 warheads</w:t>
      </w:r>
      <w:r w:rsidRPr="00977F82">
        <w:rPr>
          <w:u w:val="single"/>
        </w:rPr>
        <w:t xml:space="preserve"> each</w:t>
      </w:r>
      <w:r w:rsidRPr="00977F82">
        <w:rPr>
          <w:sz w:val="14"/>
        </w:rPr>
        <w:t xml:space="preserve">, although many are not operationally deployed.11 Some models suggest that even a small </w:t>
      </w:r>
      <w:r w:rsidRPr="00D90FFC">
        <w:rPr>
          <w:highlight w:val="cyan"/>
          <w:u w:val="single"/>
        </w:rPr>
        <w:t>regional</w:t>
      </w:r>
      <w:r w:rsidRPr="00977F82">
        <w:rPr>
          <w:u w:val="single"/>
        </w:rPr>
        <w:t xml:space="preserve"> nuclear </w:t>
      </w:r>
      <w:r w:rsidRPr="00D90FFC">
        <w:rPr>
          <w:highlight w:val="cyan"/>
          <w:u w:val="single"/>
        </w:rPr>
        <w:t>war</w:t>
      </w:r>
      <w:r w:rsidRPr="00977F82">
        <w:rPr>
          <w:sz w:val="14"/>
        </w:rPr>
        <w:t xml:space="preserve"> involving 100 nuclear weapons would produce a nuclear winter serious enough to put two billion people at risk of starvation,12 though this estimate might be pessimistic.13 Wars on this scale </w:t>
      </w:r>
      <w:r w:rsidRPr="00D90FFC">
        <w:rPr>
          <w:highlight w:val="cyan"/>
          <w:u w:val="single"/>
        </w:rPr>
        <w:t xml:space="preserve">are </w:t>
      </w:r>
      <w:r w:rsidRPr="00D90FFC">
        <w:rPr>
          <w:b/>
          <w:iCs/>
          <w:highlight w:val="cyan"/>
          <w:u w:val="single"/>
          <w:bdr w:val="single" w:sz="8" w:space="0" w:color="auto"/>
        </w:rPr>
        <w:t>unlikely</w:t>
      </w:r>
      <w:r w:rsidRPr="00D90FFC">
        <w:rPr>
          <w:highlight w:val="cyan"/>
          <w:u w:val="single"/>
        </w:rPr>
        <w:t xml:space="preserve"> to lead to</w:t>
      </w:r>
      <w:r w:rsidRPr="00977F82">
        <w:rPr>
          <w:u w:val="single"/>
        </w:rPr>
        <w:t xml:space="preserve"> outright </w:t>
      </w:r>
      <w:r w:rsidRPr="00977F82">
        <w:rPr>
          <w:b/>
          <w:iCs/>
          <w:u w:val="single"/>
          <w:bdr w:val="single" w:sz="8" w:space="0" w:color="auto"/>
        </w:rPr>
        <w:t xml:space="preserve">human </w:t>
      </w:r>
      <w:r w:rsidRPr="00D90FFC">
        <w:rPr>
          <w:b/>
          <w:iCs/>
          <w:highlight w:val="cyan"/>
          <w:u w:val="single"/>
          <w:bdr w:val="single" w:sz="8" w:space="0" w:color="auto"/>
        </w:rPr>
        <w:t>extinction</w:t>
      </w:r>
      <w:r w:rsidRPr="00977F82">
        <w:rPr>
          <w:u w:val="single"/>
        </w:rPr>
        <w:t>, but</w:t>
      </w:r>
      <w:r w:rsidRPr="00977F82">
        <w:rPr>
          <w:sz w:val="14"/>
        </w:rPr>
        <w:t xml:space="preserve"> this does suggest that </w:t>
      </w:r>
      <w:r w:rsidRPr="00977F82">
        <w:rPr>
          <w:u w:val="single"/>
        </w:rPr>
        <w:t>conflicts</w:t>
      </w:r>
      <w:r w:rsidRPr="00977F82">
        <w:rPr>
          <w:sz w:val="14"/>
        </w:rPr>
        <w:t xml:space="preserve"> which are around </w:t>
      </w:r>
      <w:r w:rsidRPr="00977F82">
        <w:rPr>
          <w:u w:val="single"/>
        </w:rPr>
        <w:t xml:space="preserve">an </w:t>
      </w:r>
      <w:r w:rsidRPr="00977F82">
        <w:rPr>
          <w:b/>
          <w:iCs/>
          <w:u w:val="single"/>
          <w:bdr w:val="single" w:sz="8" w:space="0" w:color="auto"/>
        </w:rPr>
        <w:t>order of magnitude</w:t>
      </w:r>
      <w:r w:rsidRPr="00977F82">
        <w:rPr>
          <w:u w:val="single"/>
        </w:rPr>
        <w:t xml:space="preserve"> larger may</w:t>
      </w:r>
      <w:r w:rsidRPr="00977F82">
        <w:rPr>
          <w:sz w:val="14"/>
        </w:rPr>
        <w:t xml:space="preserve"> be likely to </w:t>
      </w:r>
      <w:r w:rsidRPr="00977F82">
        <w:rPr>
          <w:b/>
          <w:iCs/>
          <w:u w:val="single"/>
          <w:bdr w:val="single" w:sz="8" w:space="0" w:color="auto"/>
        </w:rPr>
        <w:t>threaten civilisation</w:t>
      </w:r>
      <w:r w:rsidRPr="00977F82">
        <w:rPr>
          <w:sz w:val="14"/>
        </w:rPr>
        <w:t>.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61C9AE79" w14:textId="77777777" w:rsidR="00D90FFC" w:rsidRDefault="00D90FFC" w:rsidP="00D90FFC">
      <w:pPr>
        <w:rPr>
          <w:sz w:val="14"/>
        </w:rPr>
      </w:pPr>
      <w:r w:rsidRPr="00977F82">
        <w:rPr>
          <w:sz w:val="14"/>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977F82">
        <w:rPr>
          <w:u w:val="single"/>
        </w:rPr>
        <w:t xml:space="preserve">the </w:t>
      </w:r>
      <w:r w:rsidRPr="00D90FFC">
        <w:rPr>
          <w:highlight w:val="cyan"/>
          <w:u w:val="single"/>
        </w:rPr>
        <w:t>risk</w:t>
      </w:r>
      <w:r w:rsidRPr="00977F82">
        <w:rPr>
          <w:u w:val="single"/>
        </w:rPr>
        <w:t xml:space="preserve"> of human </w:t>
      </w:r>
      <w:r w:rsidRPr="00977F82">
        <w:rPr>
          <w:b/>
          <w:iCs/>
          <w:u w:val="single"/>
          <w:bdr w:val="single" w:sz="8" w:space="0" w:color="auto"/>
        </w:rPr>
        <w:t>extinction</w:t>
      </w:r>
      <w:r w:rsidRPr="00977F82">
        <w:rPr>
          <w:u w:val="single"/>
        </w:rPr>
        <w:t xml:space="preserve"> </w:t>
      </w:r>
      <w:r w:rsidRPr="00D90FFC">
        <w:rPr>
          <w:highlight w:val="cyan"/>
          <w:u w:val="single"/>
        </w:rPr>
        <w:t>is</w:t>
      </w:r>
      <w:r w:rsidRPr="00977F82">
        <w:rPr>
          <w:u w:val="single"/>
        </w:rPr>
        <w:t xml:space="preserve"> </w:t>
      </w:r>
      <w:r w:rsidRPr="00977F82">
        <w:rPr>
          <w:b/>
          <w:iCs/>
          <w:u w:val="single"/>
          <w:bdr w:val="single" w:sz="8" w:space="0" w:color="auto"/>
        </w:rPr>
        <w:t xml:space="preserve">plausibly </w:t>
      </w:r>
      <w:r w:rsidRPr="00D90FFC">
        <w:rPr>
          <w:b/>
          <w:iCs/>
          <w:highlight w:val="cyan"/>
          <w:u w:val="single"/>
          <w:bdr w:val="single" w:sz="8" w:space="0" w:color="auto"/>
        </w:rPr>
        <w:t>greater</w:t>
      </w:r>
      <w:r w:rsidRPr="00D90FFC">
        <w:rPr>
          <w:highlight w:val="cyan"/>
          <w:u w:val="single"/>
        </w:rPr>
        <w:t xml:space="preserve"> from</w:t>
      </w:r>
      <w:r w:rsidRPr="00977F82">
        <w:rPr>
          <w:u w:val="single"/>
        </w:rPr>
        <w:t xml:space="preserve"> a </w:t>
      </w:r>
      <w:r w:rsidRPr="00D90FFC">
        <w:rPr>
          <w:highlight w:val="cyan"/>
          <w:u w:val="single"/>
        </w:rPr>
        <w:t xml:space="preserve">conflict between the </w:t>
      </w:r>
      <w:r w:rsidRPr="00D90FFC">
        <w:rPr>
          <w:b/>
          <w:iCs/>
          <w:highlight w:val="cyan"/>
          <w:u w:val="single"/>
          <w:bdr w:val="single" w:sz="8" w:space="0" w:color="auto"/>
        </w:rPr>
        <w:t>U</w:t>
      </w:r>
      <w:r w:rsidRPr="00977F82">
        <w:rPr>
          <w:sz w:val="14"/>
        </w:rPr>
        <w:t xml:space="preserve">nited </w:t>
      </w:r>
      <w:r w:rsidRPr="00D90FFC">
        <w:rPr>
          <w:b/>
          <w:iCs/>
          <w:highlight w:val="cyan"/>
          <w:u w:val="single"/>
          <w:bdr w:val="single" w:sz="8" w:space="0" w:color="auto"/>
        </w:rPr>
        <w:t>S</w:t>
      </w:r>
      <w:r w:rsidRPr="00977F82">
        <w:rPr>
          <w:sz w:val="14"/>
        </w:rPr>
        <w:t xml:space="preserve">tates </w:t>
      </w:r>
      <w:r w:rsidRPr="00D90FFC">
        <w:rPr>
          <w:highlight w:val="cyan"/>
          <w:u w:val="single"/>
        </w:rPr>
        <w:t xml:space="preserve">and </w:t>
      </w:r>
      <w:r w:rsidRPr="00D90FFC">
        <w:rPr>
          <w:b/>
          <w:iCs/>
          <w:highlight w:val="cyan"/>
          <w:u w:val="single"/>
          <w:bdr w:val="single" w:sz="8" w:space="0" w:color="auto"/>
        </w:rPr>
        <w:t>Russia</w:t>
      </w:r>
      <w:r w:rsidRPr="00977F82">
        <w:rPr>
          <w:u w:val="single"/>
        </w:rPr>
        <w:t>. Tensions between these countries</w:t>
      </w:r>
      <w:r w:rsidRPr="00977F82">
        <w:rPr>
          <w:sz w:val="14"/>
        </w:rPr>
        <w:t xml:space="preserve"> have </w:t>
      </w:r>
      <w:r w:rsidRPr="00977F82">
        <w:rPr>
          <w:b/>
          <w:iCs/>
          <w:u w:val="single"/>
          <w:bdr w:val="single" w:sz="8" w:space="0" w:color="auto"/>
        </w:rPr>
        <w:t>increased</w:t>
      </w:r>
      <w:r w:rsidRPr="00977F82">
        <w:rPr>
          <w:sz w:val="14"/>
        </w:rPr>
        <w:t xml:space="preserve"> in recent years </w:t>
      </w:r>
      <w:r w:rsidRPr="00977F82">
        <w:rPr>
          <w:u w:val="single"/>
        </w:rPr>
        <w:t>and it seems unreasonable to rule out</w:t>
      </w:r>
      <w:r w:rsidRPr="00977F82">
        <w:rPr>
          <w:sz w:val="14"/>
        </w:rPr>
        <w:t xml:space="preserve"> the possibility of </w:t>
      </w:r>
      <w:r w:rsidRPr="00977F82">
        <w:rPr>
          <w:u w:val="single"/>
        </w:rPr>
        <w:t>them rising further</w:t>
      </w:r>
      <w:r w:rsidRPr="00977F82">
        <w:rPr>
          <w:sz w:val="14"/>
        </w:rPr>
        <w:t xml:space="preserve"> in the future. </w:t>
      </w:r>
    </w:p>
    <w:p w14:paraId="11375324" w14:textId="77777777" w:rsidR="00D90FFC" w:rsidRDefault="00D90FFC" w:rsidP="00D90FFC">
      <w:pPr>
        <w:pStyle w:val="Heading3"/>
      </w:pPr>
      <w:r>
        <w:t>Impact---AT: Case Turns---2NC</w:t>
      </w:r>
    </w:p>
    <w:p w14:paraId="28836986" w14:textId="77777777" w:rsidR="00D90FFC" w:rsidRDefault="00D90FFC" w:rsidP="00D90FFC">
      <w:pPr>
        <w:pStyle w:val="Heading3"/>
      </w:pPr>
      <w:r>
        <w:t>U---2NC</w:t>
      </w:r>
    </w:p>
    <w:p w14:paraId="37CD8121" w14:textId="77777777" w:rsidR="00D90FFC" w:rsidRDefault="00D90FFC" w:rsidP="00D90FFC">
      <w:pPr>
        <w:pStyle w:val="Heading4"/>
      </w:pPr>
      <w:r>
        <w:t xml:space="preserve">His regime hangs in the </w:t>
      </w:r>
      <w:r w:rsidRPr="00D667B5">
        <w:rPr>
          <w:u w:val="single"/>
        </w:rPr>
        <w:t>balance</w:t>
      </w:r>
      <w:r>
        <w:t xml:space="preserve">. </w:t>
      </w:r>
    </w:p>
    <w:p w14:paraId="61DF8EC0" w14:textId="77777777" w:rsidR="00D90FFC" w:rsidRPr="00024015" w:rsidRDefault="00D90FFC" w:rsidP="00D90FFC">
      <w:r>
        <w:rPr>
          <w:rStyle w:val="Style13ptBold"/>
        </w:rPr>
        <w:t xml:space="preserve">Christian </w:t>
      </w:r>
      <w:r w:rsidRPr="00987944">
        <w:rPr>
          <w:rStyle w:val="Style13ptBold"/>
          <w:szCs w:val="26"/>
        </w:rPr>
        <w:t>Baghai 24</w:t>
      </w:r>
      <w:r>
        <w:rPr>
          <w:rStyle w:val="Style13ptBold"/>
        </w:rPr>
        <w:t xml:space="preserve">, Statistical Programmer, “The Precarious Future of </w:t>
      </w:r>
      <w:r>
        <w:t xml:space="preserve">Vladimir </w:t>
      </w:r>
      <w:r w:rsidRPr="00D90FFC">
        <w:rPr>
          <w:rStyle w:val="Emphasis"/>
          <w:highlight w:val="cyan"/>
        </w:rPr>
        <w:t>Putin</w:t>
      </w:r>
      <w:r>
        <w:t>: I</w:t>
      </w:r>
      <w:r w:rsidRPr="000316C6">
        <w:rPr>
          <w:rStyle w:val="Emphasis"/>
        </w:rPr>
        <w:t>s</w:t>
      </w:r>
      <w:r>
        <w:t xml:space="preserve"> His </w:t>
      </w:r>
      <w:r w:rsidRPr="00D90FFC">
        <w:rPr>
          <w:rStyle w:val="Emphasis"/>
          <w:highlight w:val="cyan"/>
        </w:rPr>
        <w:t>Regime on</w:t>
      </w:r>
      <w:r w:rsidRPr="000316C6">
        <w:rPr>
          <w:rStyle w:val="Emphasis"/>
        </w:rPr>
        <w:t xml:space="preserve"> the </w:t>
      </w:r>
      <w:r w:rsidRPr="00D90FFC">
        <w:rPr>
          <w:rStyle w:val="Emphasis"/>
          <w:highlight w:val="cyan"/>
        </w:rPr>
        <w:t>Brink</w:t>
      </w:r>
      <w:r>
        <w:t>?,” Medium, https://christianbaghai.medium.com/the-precarious-future-of-vladimir-putin-is-his-regime-on-the-brink-53044b64e822</w:t>
      </w:r>
    </w:p>
    <w:p w14:paraId="58744BB1" w14:textId="77777777" w:rsidR="00D90FFC" w:rsidRPr="000316C6" w:rsidRDefault="00D90FFC" w:rsidP="00D90FFC">
      <w:pPr>
        <w:rPr>
          <w:sz w:val="16"/>
        </w:rPr>
      </w:pPr>
      <w:r w:rsidRPr="000316C6">
        <w:rPr>
          <w:sz w:val="16"/>
        </w:rPr>
        <w:t xml:space="preserve">As the war in Ukraine grinds on, </w:t>
      </w:r>
      <w:r w:rsidRPr="000316C6">
        <w:rPr>
          <w:rStyle w:val="StyleUnderline"/>
        </w:rPr>
        <w:t>the stability of Vladimir Putin’s regime is</w:t>
      </w:r>
      <w:r w:rsidRPr="000316C6">
        <w:rPr>
          <w:sz w:val="16"/>
        </w:rPr>
        <w:t xml:space="preserve"> increasingly </w:t>
      </w:r>
      <w:r w:rsidRPr="000316C6">
        <w:rPr>
          <w:rStyle w:val="StyleUnderline"/>
        </w:rPr>
        <w:t>under scrutiny</w:t>
      </w:r>
      <w:r w:rsidRPr="000316C6">
        <w:rPr>
          <w:sz w:val="16"/>
        </w:rPr>
        <w:t xml:space="preserve">. The combination of military setbacks, economic strain, and </w:t>
      </w:r>
      <w:r w:rsidRPr="000316C6">
        <w:rPr>
          <w:rStyle w:val="StyleUnderline"/>
        </w:rPr>
        <w:t>growing dissent among Russia’s elite is leading to speculation about the potential downfall of one of the world’s most infamous autocrats</w:t>
      </w:r>
      <w:r w:rsidRPr="000316C6">
        <w:rPr>
          <w:sz w:val="16"/>
        </w:rPr>
        <w:t xml:space="preserve">. </w:t>
      </w:r>
      <w:r w:rsidRPr="00D90FFC">
        <w:rPr>
          <w:rStyle w:val="StyleUnderline"/>
          <w:highlight w:val="cyan"/>
        </w:rPr>
        <w:t>What once seemed unthinkable</w:t>
      </w:r>
      <w:r w:rsidRPr="000316C6">
        <w:rPr>
          <w:rStyle w:val="StyleUnderline"/>
        </w:rPr>
        <w:t xml:space="preserve"> </w:t>
      </w:r>
      <w:r w:rsidRPr="000316C6">
        <w:rPr>
          <w:sz w:val="16"/>
        </w:rPr>
        <w:t xml:space="preserve">— </w:t>
      </w:r>
      <w:r w:rsidRPr="000316C6">
        <w:rPr>
          <w:rStyle w:val="StyleUnderline"/>
        </w:rPr>
        <w:t>a Russia without Putin</w:t>
      </w:r>
      <w:r w:rsidRPr="000316C6">
        <w:rPr>
          <w:sz w:val="16"/>
        </w:rPr>
        <w:t xml:space="preserve"> — </w:t>
      </w:r>
      <w:r w:rsidRPr="000316C6">
        <w:rPr>
          <w:rStyle w:val="Emphasis"/>
        </w:rPr>
        <w:t xml:space="preserve">now </w:t>
      </w:r>
      <w:r w:rsidRPr="00D90FFC">
        <w:rPr>
          <w:rStyle w:val="Emphasis"/>
          <w:highlight w:val="cyan"/>
        </w:rPr>
        <w:t>appears</w:t>
      </w:r>
      <w:r w:rsidRPr="000316C6">
        <w:rPr>
          <w:rStyle w:val="Emphasis"/>
        </w:rPr>
        <w:t xml:space="preserve"> to be</w:t>
      </w:r>
      <w:r w:rsidRPr="000316C6">
        <w:rPr>
          <w:sz w:val="16"/>
        </w:rPr>
        <w:t xml:space="preserve"> a </w:t>
      </w:r>
      <w:r w:rsidRPr="00D90FFC">
        <w:rPr>
          <w:rStyle w:val="Emphasis"/>
          <w:highlight w:val="cyan"/>
        </w:rPr>
        <w:t>plausible</w:t>
      </w:r>
      <w:r w:rsidRPr="000316C6">
        <w:rPr>
          <w:sz w:val="16"/>
        </w:rPr>
        <w:t xml:space="preserve"> scenario as internal and external pressures mount. However, beyond these immediate challenges, the regime’s persistent failure to address deep-rooted structural problems within Russia is further eroding its foundations.</w:t>
      </w:r>
    </w:p>
    <w:p w14:paraId="0088AD61" w14:textId="77777777" w:rsidR="00D90FFC" w:rsidRPr="000316C6" w:rsidRDefault="00D90FFC" w:rsidP="00D90FFC">
      <w:pPr>
        <w:rPr>
          <w:sz w:val="16"/>
        </w:rPr>
      </w:pPr>
      <w:r w:rsidRPr="000316C6">
        <w:rPr>
          <w:sz w:val="16"/>
        </w:rPr>
        <w:t>The Crumbling Support Within Russia</w:t>
      </w:r>
    </w:p>
    <w:p w14:paraId="1670212E" w14:textId="77777777" w:rsidR="00D90FFC" w:rsidRPr="000316C6" w:rsidRDefault="00D90FFC" w:rsidP="00D90FFC">
      <w:pPr>
        <w:rPr>
          <w:sz w:val="16"/>
        </w:rPr>
      </w:pPr>
      <w:r w:rsidRPr="00D90FFC">
        <w:rPr>
          <w:rStyle w:val="StyleUnderline"/>
          <w:highlight w:val="cyan"/>
        </w:rPr>
        <w:t>Putin</w:t>
      </w:r>
      <w:r w:rsidRPr="000316C6">
        <w:rPr>
          <w:rStyle w:val="StyleUnderline"/>
        </w:rPr>
        <w:t xml:space="preserve">’s iron </w:t>
      </w:r>
      <w:r w:rsidRPr="00DA12D8">
        <w:rPr>
          <w:rStyle w:val="StyleUnderline"/>
        </w:rPr>
        <w:t xml:space="preserve">grip on Russia, </w:t>
      </w:r>
      <w:r w:rsidRPr="00DA12D8">
        <w:rPr>
          <w:rStyle w:val="Emphasis"/>
        </w:rPr>
        <w:t>once</w:t>
      </w:r>
      <w:r w:rsidRPr="00DA12D8">
        <w:rPr>
          <w:sz w:val="16"/>
        </w:rPr>
        <w:t xml:space="preserve"> seemingly </w:t>
      </w:r>
      <w:r w:rsidRPr="00DA12D8">
        <w:rPr>
          <w:rStyle w:val="Emphasis"/>
        </w:rPr>
        <w:t>unassailable</w:t>
      </w:r>
      <w:r w:rsidRPr="00DA12D8">
        <w:rPr>
          <w:sz w:val="16"/>
        </w:rPr>
        <w:t>,</w:t>
      </w:r>
      <w:r w:rsidRPr="000316C6">
        <w:rPr>
          <w:sz w:val="16"/>
        </w:rPr>
        <w:t xml:space="preserve"> </w:t>
      </w:r>
      <w:r w:rsidRPr="000316C6">
        <w:rPr>
          <w:rStyle w:val="StyleUnderline"/>
        </w:rPr>
        <w:t xml:space="preserve">is </w:t>
      </w:r>
      <w:r w:rsidRPr="00D90FFC">
        <w:rPr>
          <w:rStyle w:val="StyleUnderline"/>
          <w:highlight w:val="cyan"/>
        </w:rPr>
        <w:t>show</w:t>
      </w:r>
      <w:r w:rsidRPr="000316C6">
        <w:rPr>
          <w:rStyle w:val="StyleUnderline"/>
        </w:rPr>
        <w:t>ing</w:t>
      </w:r>
      <w:r w:rsidRPr="000316C6">
        <w:rPr>
          <w:sz w:val="16"/>
        </w:rPr>
        <w:t xml:space="preserve"> signs of </w:t>
      </w:r>
      <w:r w:rsidRPr="00D90FFC">
        <w:rPr>
          <w:rStyle w:val="StyleUnderline"/>
          <w:highlight w:val="cyan"/>
        </w:rPr>
        <w:t>weakness</w:t>
      </w:r>
      <w:r w:rsidRPr="000316C6">
        <w:rPr>
          <w:sz w:val="16"/>
        </w:rPr>
        <w:t xml:space="preserve">. The </w:t>
      </w:r>
      <w:r w:rsidRPr="000316C6">
        <w:rPr>
          <w:rStyle w:val="StyleUnderline"/>
        </w:rPr>
        <w:t xml:space="preserve">internal </w:t>
      </w:r>
      <w:r w:rsidRPr="00D90FFC">
        <w:rPr>
          <w:rStyle w:val="StyleUnderline"/>
          <w:highlight w:val="cyan"/>
        </w:rPr>
        <w:t>dissent</w:t>
      </w:r>
      <w:r w:rsidRPr="000316C6">
        <w:rPr>
          <w:sz w:val="16"/>
        </w:rPr>
        <w:t xml:space="preserve">, particularly among the military and oligarchic elite, </w:t>
      </w:r>
      <w:r w:rsidRPr="000316C6">
        <w:rPr>
          <w:rStyle w:val="StyleUnderline"/>
        </w:rPr>
        <w:t xml:space="preserve">is </w:t>
      </w:r>
      <w:r w:rsidRPr="00D90FFC">
        <w:rPr>
          <w:rStyle w:val="StyleUnderline"/>
          <w:highlight w:val="cyan"/>
        </w:rPr>
        <w:t>growing</w:t>
      </w:r>
      <w:r w:rsidRPr="000316C6">
        <w:rPr>
          <w:sz w:val="16"/>
        </w:rPr>
        <w:t xml:space="preserve">. Historically, Putin has relied on </w:t>
      </w:r>
      <w:r w:rsidRPr="000316C6">
        <w:rPr>
          <w:rStyle w:val="StyleUnderline"/>
        </w:rPr>
        <w:t>a</w:t>
      </w:r>
      <w:r w:rsidRPr="000316C6">
        <w:rPr>
          <w:sz w:val="16"/>
        </w:rPr>
        <w:t xml:space="preserve"> tight-knit group of </w:t>
      </w:r>
      <w:r w:rsidRPr="00D90FFC">
        <w:rPr>
          <w:rStyle w:val="StyleUnderline"/>
          <w:highlight w:val="cyan"/>
        </w:rPr>
        <w:t>loyalists</w:t>
      </w:r>
      <w:r w:rsidRPr="000316C6">
        <w:rPr>
          <w:sz w:val="16"/>
        </w:rPr>
        <w:t xml:space="preserve"> to maintain control, but this </w:t>
      </w:r>
      <w:r w:rsidRPr="000316C6">
        <w:rPr>
          <w:rStyle w:val="StyleUnderline"/>
        </w:rPr>
        <w:t xml:space="preserve">group is </w:t>
      </w:r>
      <w:r w:rsidRPr="00D90FFC">
        <w:rPr>
          <w:rStyle w:val="StyleUnderline"/>
          <w:highlight w:val="cyan"/>
        </w:rPr>
        <w:t>fracturing</w:t>
      </w:r>
      <w:r w:rsidRPr="000316C6">
        <w:rPr>
          <w:sz w:val="16"/>
        </w:rPr>
        <w:t xml:space="preserve">. </w:t>
      </w:r>
      <w:r w:rsidRPr="000316C6">
        <w:rPr>
          <w:rStyle w:val="StyleUnderline"/>
        </w:rPr>
        <w:t>Prominent figures</w:t>
      </w:r>
      <w:r w:rsidRPr="000316C6">
        <w:rPr>
          <w:sz w:val="16"/>
        </w:rPr>
        <w:t xml:space="preserve"> like mercenary leaders and oligarchs </w:t>
      </w:r>
      <w:r w:rsidRPr="000316C6">
        <w:rPr>
          <w:rStyle w:val="StyleUnderline"/>
        </w:rPr>
        <w:t>have begun to publicly criticize the regime</w:t>
      </w:r>
      <w:r w:rsidRPr="000316C6">
        <w:rPr>
          <w:sz w:val="16"/>
        </w:rPr>
        <w:t>, a development that would have been unthinkable just a few years ago.</w:t>
      </w:r>
    </w:p>
    <w:p w14:paraId="66B5AB5D" w14:textId="77777777" w:rsidR="00D90FFC" w:rsidRPr="000316C6" w:rsidRDefault="00D90FFC" w:rsidP="00D90FFC">
      <w:pPr>
        <w:rPr>
          <w:sz w:val="16"/>
        </w:rPr>
      </w:pPr>
      <w:r w:rsidRPr="000316C6">
        <w:rPr>
          <w:sz w:val="16"/>
        </w:rPr>
        <w:t>This dissent is not just from marginal figures. It includes influential leaders within Russia’s sprawling network of private militias, many of whom are critical of Putin’s handling of the war. The case of Yevgeny Prigozhin, the former leader of the Wagner Group, is a telling example. After leading a mutiny in 2023, Prigozhin was assassinated — a clear sign of the brutal measures Putin is willing to take to suppress opposition. Yet, despite such measures, new voices of dissent continue to emerge, signaling a potential erosion of the power base that has kept Putin in power for over two decades.</w:t>
      </w:r>
    </w:p>
    <w:p w14:paraId="627C0954" w14:textId="77777777" w:rsidR="00D90FFC" w:rsidRPr="000316C6" w:rsidRDefault="00D90FFC" w:rsidP="00D90FFC">
      <w:pPr>
        <w:rPr>
          <w:sz w:val="16"/>
        </w:rPr>
      </w:pPr>
      <w:r w:rsidRPr="000316C6">
        <w:rPr>
          <w:sz w:val="16"/>
        </w:rPr>
        <w:t>Ukraine’s Offensive and Its Psychological Impact</w:t>
      </w:r>
    </w:p>
    <w:p w14:paraId="4B7ECB62" w14:textId="77777777" w:rsidR="00D90FFC" w:rsidRPr="000316C6" w:rsidRDefault="00D90FFC" w:rsidP="00D90FFC">
      <w:pPr>
        <w:rPr>
          <w:sz w:val="16"/>
        </w:rPr>
      </w:pPr>
      <w:r w:rsidRPr="000316C6">
        <w:rPr>
          <w:sz w:val="16"/>
        </w:rPr>
        <w:t>On the battlefield, Ukraine’s surprising offensive maneuvers within Russian territory have shifted the psychological dynamics of the conflict. For the first time, Russia is experiencing the war on its own soil, which has shaken the confidence of both the Russian public and the elite. This shift has not only impacted morale but also the Russian economy, with the ruble’s value plummeting as the conflict drags on.</w:t>
      </w:r>
    </w:p>
    <w:p w14:paraId="5A4D4FB5" w14:textId="77777777" w:rsidR="00D90FFC" w:rsidRPr="000316C6" w:rsidRDefault="00D90FFC" w:rsidP="00D90FFC">
      <w:pPr>
        <w:rPr>
          <w:sz w:val="16"/>
        </w:rPr>
      </w:pPr>
      <w:r w:rsidRPr="000316C6">
        <w:rPr>
          <w:sz w:val="16"/>
        </w:rPr>
        <w:t>These military incursions have emboldened Ukraine and its allies, demonstrating that the Russian military, long perceived as formidable, is vulnerable. The psychological impact of these setbacks cannot be overstated. It undermines the narrative of invincibility that Putin has cultivated and raises doubts about his ability to protect Russian interests.</w:t>
      </w:r>
    </w:p>
    <w:p w14:paraId="62F7BC2D" w14:textId="77777777" w:rsidR="00D90FFC" w:rsidRPr="000316C6" w:rsidRDefault="00D90FFC" w:rsidP="00D90FFC">
      <w:pPr>
        <w:rPr>
          <w:sz w:val="16"/>
        </w:rPr>
      </w:pPr>
      <w:r w:rsidRPr="000316C6">
        <w:rPr>
          <w:sz w:val="16"/>
        </w:rPr>
        <w:t>Neglect of Structural Reforms</w:t>
      </w:r>
    </w:p>
    <w:p w14:paraId="54FAF9FD" w14:textId="77777777" w:rsidR="00D90FFC" w:rsidRPr="000316C6" w:rsidRDefault="00D90FFC" w:rsidP="00D90FFC">
      <w:pPr>
        <w:rPr>
          <w:sz w:val="16"/>
        </w:rPr>
      </w:pPr>
      <w:r w:rsidRPr="000316C6">
        <w:rPr>
          <w:sz w:val="16"/>
        </w:rPr>
        <w:t>While the immediate challenges facing the Putin regime are significant, the long-term neglect of structural reforms poses an even greater threat to Russia’s future. The regime has long been criticized for its reluctance to implement necessary political and economic changes. This neglect is rooted in the fear that any significant reform might destabilize the carefully constructed autocratic system.</w:t>
      </w:r>
    </w:p>
    <w:p w14:paraId="3B55517A" w14:textId="77777777" w:rsidR="00D90FFC" w:rsidRPr="000316C6" w:rsidRDefault="00D90FFC" w:rsidP="00D90FFC">
      <w:pPr>
        <w:rPr>
          <w:sz w:val="16"/>
        </w:rPr>
      </w:pPr>
      <w:r w:rsidRPr="000316C6">
        <w:rPr>
          <w:sz w:val="16"/>
        </w:rPr>
        <w:t>Russia’s economy, heavily reliant on energy exports, has not diversified significantly despite numerous calls for modernization. This dependence on oil and gas revenues makes the economy vulnerable to global market fluctuations, a weakness that has been exposed repeatedly during times of economic sanctions and global shifts in energy demand. Additionally, the political system under Putin has become increasingly repressive, with little room for genuine democratic processes or opposition. The government has systematically dismantled independent institutions, suppressed free speech, and criminalized dissent, all in an effort to maintain the status quo.</w:t>
      </w:r>
    </w:p>
    <w:p w14:paraId="532384BE" w14:textId="77777777" w:rsidR="00D90FFC" w:rsidRPr="000316C6" w:rsidRDefault="00D90FFC" w:rsidP="00D90FFC">
      <w:pPr>
        <w:rPr>
          <w:sz w:val="16"/>
        </w:rPr>
      </w:pPr>
      <w:r w:rsidRPr="000316C6">
        <w:rPr>
          <w:sz w:val="16"/>
        </w:rPr>
        <w:t>The Cost of Repression</w:t>
      </w:r>
    </w:p>
    <w:p w14:paraId="14A85B8C" w14:textId="77777777" w:rsidR="00D90FFC" w:rsidRPr="000316C6" w:rsidRDefault="00D90FFC" w:rsidP="00D90FFC">
      <w:pPr>
        <w:rPr>
          <w:sz w:val="16"/>
        </w:rPr>
      </w:pPr>
      <w:r w:rsidRPr="000316C6">
        <w:rPr>
          <w:sz w:val="16"/>
        </w:rPr>
        <w:t xml:space="preserve">While </w:t>
      </w:r>
      <w:r w:rsidRPr="000316C6">
        <w:rPr>
          <w:rStyle w:val="StyleUnderline"/>
        </w:rPr>
        <w:t>repression</w:t>
      </w:r>
      <w:r w:rsidRPr="000316C6">
        <w:rPr>
          <w:sz w:val="16"/>
        </w:rPr>
        <w:t xml:space="preserve"> has allowed Putin to maintain control, it also </w:t>
      </w:r>
      <w:r w:rsidRPr="000316C6">
        <w:rPr>
          <w:rStyle w:val="StyleUnderline"/>
        </w:rPr>
        <w:t>creates a volatile environment where discontent simmers beneath the surface</w:t>
      </w:r>
      <w:r w:rsidRPr="000316C6">
        <w:rPr>
          <w:sz w:val="16"/>
        </w:rPr>
        <w:t>. The lack of political freedoms and economic opportunities has led to a brain drain, with many of Russia’s brightest minds leaving the country to pursue opportunities abroad. This exodus further weakens Russia’s potential for innovation and economic growth.</w:t>
      </w:r>
    </w:p>
    <w:p w14:paraId="19CCBA44" w14:textId="77777777" w:rsidR="00D90FFC" w:rsidRPr="000316C6" w:rsidRDefault="00D90FFC" w:rsidP="00D90FFC">
      <w:pPr>
        <w:rPr>
          <w:sz w:val="16"/>
        </w:rPr>
      </w:pPr>
      <w:r w:rsidRPr="000316C6">
        <w:rPr>
          <w:sz w:val="16"/>
        </w:rPr>
        <w:t>In addition to stifling domestic progress, the regime’s focus on repression over reform has isolated Russia internationally. As the West continues to impose sanctions and isolate Russia diplomatically, the lack of structural reform only deepens the country’s economic woes, contributing to the devaluation of the ruble and the overall instability within the country.</w:t>
      </w:r>
    </w:p>
    <w:p w14:paraId="5E128337" w14:textId="77777777" w:rsidR="00D90FFC" w:rsidRPr="000316C6" w:rsidRDefault="00D90FFC" w:rsidP="00D90FFC">
      <w:pPr>
        <w:rPr>
          <w:rStyle w:val="Emphasis"/>
        </w:rPr>
      </w:pPr>
      <w:r w:rsidRPr="000316C6">
        <w:rPr>
          <w:rStyle w:val="Emphasis"/>
        </w:rPr>
        <w:t xml:space="preserve">The </w:t>
      </w:r>
      <w:r w:rsidRPr="00D90FFC">
        <w:rPr>
          <w:rStyle w:val="Emphasis"/>
          <w:highlight w:val="cyan"/>
        </w:rPr>
        <w:t>Looming Threat</w:t>
      </w:r>
      <w:r w:rsidRPr="000316C6">
        <w:rPr>
          <w:rStyle w:val="Emphasis"/>
        </w:rPr>
        <w:t xml:space="preserve"> of a </w:t>
      </w:r>
      <w:r w:rsidRPr="00D90FFC">
        <w:rPr>
          <w:rStyle w:val="Emphasis"/>
          <w:highlight w:val="cyan"/>
        </w:rPr>
        <w:t>Coup</w:t>
      </w:r>
    </w:p>
    <w:p w14:paraId="0740BDE2" w14:textId="77777777" w:rsidR="00D90FFC" w:rsidRPr="000316C6" w:rsidRDefault="00D90FFC" w:rsidP="00D90FFC">
      <w:pPr>
        <w:rPr>
          <w:sz w:val="16"/>
        </w:rPr>
      </w:pPr>
      <w:r w:rsidRPr="000316C6">
        <w:rPr>
          <w:sz w:val="16"/>
        </w:rPr>
        <w:t xml:space="preserve">The combination of military failures, economic instability, and </w:t>
      </w:r>
      <w:r w:rsidRPr="000316C6">
        <w:rPr>
          <w:rStyle w:val="StyleUnderline"/>
        </w:rPr>
        <w:t>growing internal dissent raises the specter of a</w:t>
      </w:r>
      <w:r w:rsidRPr="000316C6">
        <w:rPr>
          <w:sz w:val="16"/>
        </w:rPr>
        <w:t xml:space="preserve"> </w:t>
      </w:r>
      <w:r w:rsidRPr="000316C6">
        <w:rPr>
          <w:rStyle w:val="StyleUnderline"/>
        </w:rPr>
        <w:t>coup</w:t>
      </w:r>
      <w:r w:rsidRPr="000316C6">
        <w:rPr>
          <w:sz w:val="16"/>
        </w:rPr>
        <w:t xml:space="preserve">. </w:t>
      </w:r>
      <w:r w:rsidRPr="000316C6">
        <w:rPr>
          <w:rStyle w:val="StyleUnderline"/>
        </w:rPr>
        <w:t xml:space="preserve">While the </w:t>
      </w:r>
      <w:r w:rsidRPr="00D90FFC">
        <w:rPr>
          <w:rStyle w:val="StyleUnderline"/>
          <w:highlight w:val="cyan"/>
        </w:rPr>
        <w:t>likelihood</w:t>
      </w:r>
      <w:r w:rsidRPr="000316C6">
        <w:rPr>
          <w:sz w:val="16"/>
        </w:rPr>
        <w:t xml:space="preserve"> of a full-scale revolution </w:t>
      </w:r>
      <w:r w:rsidRPr="00D90FFC">
        <w:rPr>
          <w:rStyle w:val="Emphasis"/>
          <w:highlight w:val="cyan"/>
        </w:rPr>
        <w:t>remains low</w:t>
      </w:r>
      <w:r w:rsidRPr="000316C6">
        <w:rPr>
          <w:sz w:val="16"/>
        </w:rPr>
        <w:t xml:space="preserve">, </w:t>
      </w:r>
      <w:r w:rsidRPr="000316C6">
        <w:rPr>
          <w:rStyle w:val="StyleUnderline"/>
        </w:rPr>
        <w:t xml:space="preserve">the </w:t>
      </w:r>
      <w:r w:rsidRPr="00D90FFC">
        <w:rPr>
          <w:rStyle w:val="StyleUnderline"/>
          <w:highlight w:val="cyan"/>
        </w:rPr>
        <w:t>possibility</w:t>
      </w:r>
      <w:r w:rsidRPr="000316C6">
        <w:rPr>
          <w:rStyle w:val="StyleUnderline"/>
        </w:rPr>
        <w:t xml:space="preserve"> of a coup</w:t>
      </w:r>
      <w:r w:rsidRPr="000316C6">
        <w:rPr>
          <w:sz w:val="16"/>
        </w:rPr>
        <w:t xml:space="preserve"> led by disillusioned elites or military figures </w:t>
      </w:r>
      <w:r w:rsidRPr="000316C6">
        <w:rPr>
          <w:rStyle w:val="StyleUnderline"/>
        </w:rPr>
        <w:t>is increasingly being discussed</w:t>
      </w:r>
      <w:r w:rsidRPr="000316C6">
        <w:rPr>
          <w:sz w:val="16"/>
        </w:rPr>
        <w:t xml:space="preserve"> among analysts. Such a scenario would be unprecedented in modern Russian history, but it is not without precedent in the broader context of authoritarian regimes that face significant internal and external pressure.</w:t>
      </w:r>
    </w:p>
    <w:p w14:paraId="59C145F7" w14:textId="77777777" w:rsidR="00D90FFC" w:rsidRPr="000316C6" w:rsidRDefault="00D90FFC" w:rsidP="00D90FFC">
      <w:pPr>
        <w:rPr>
          <w:sz w:val="16"/>
        </w:rPr>
      </w:pPr>
      <w:r w:rsidRPr="000316C6">
        <w:rPr>
          <w:sz w:val="16"/>
        </w:rPr>
        <w:t>Historically, Russian leaders who preside over failed wars have faced severe consequences. The Russo-Japanese War of 1905, for example, led to the 1905 Revolution, which set the stage for the eventual collapse of the Tsarist regime. Similarly, the Soviet Union’s defeat in Afghanistan in the 1980s played a key role in the dissolution of the USSR. If Putin is perceived as leading Russia to a similar defeat, it could catalyze a similar downfall.</w:t>
      </w:r>
    </w:p>
    <w:p w14:paraId="66A5FDC7" w14:textId="77777777" w:rsidR="00D90FFC" w:rsidRPr="000316C6" w:rsidRDefault="00D90FFC" w:rsidP="00D90FFC">
      <w:pPr>
        <w:rPr>
          <w:sz w:val="16"/>
        </w:rPr>
      </w:pPr>
      <w:r w:rsidRPr="000316C6">
        <w:rPr>
          <w:sz w:val="16"/>
        </w:rPr>
        <w:t>Speculation on Putin’s Future</w:t>
      </w:r>
    </w:p>
    <w:p w14:paraId="0905AE76" w14:textId="77777777" w:rsidR="00D90FFC" w:rsidRPr="000316C6" w:rsidRDefault="00D90FFC" w:rsidP="00D90FFC">
      <w:pPr>
        <w:rPr>
          <w:sz w:val="16"/>
        </w:rPr>
      </w:pPr>
      <w:r w:rsidRPr="000316C6">
        <w:rPr>
          <w:sz w:val="16"/>
        </w:rPr>
        <w:t>Speculation about Putin’s future is rife, with some analysts suggesting that he might be forced to resign if the situation becomes untenable. However, others argue that Putin, a master of survival, may find ways to reassert his authority. Potential strategies could include further military mobilization or shifting the blame for failures onto his generals. Yet, these actions carry significant risks, particularly in terms of domestic backlash.</w:t>
      </w:r>
    </w:p>
    <w:p w14:paraId="3A029F50" w14:textId="77777777" w:rsidR="00D90FFC" w:rsidRPr="000316C6" w:rsidRDefault="00D90FFC" w:rsidP="00D90FFC">
      <w:pPr>
        <w:rPr>
          <w:sz w:val="16"/>
        </w:rPr>
      </w:pPr>
      <w:r w:rsidRPr="000316C6">
        <w:rPr>
          <w:rStyle w:val="StyleUnderline"/>
        </w:rPr>
        <w:t xml:space="preserve">The idea that Putin </w:t>
      </w:r>
      <w:r w:rsidRPr="00D90FFC">
        <w:rPr>
          <w:rStyle w:val="StyleUnderline"/>
          <w:highlight w:val="cyan"/>
        </w:rPr>
        <w:t>could</w:t>
      </w:r>
      <w:r w:rsidRPr="000316C6">
        <w:rPr>
          <w:rStyle w:val="StyleUnderline"/>
        </w:rPr>
        <w:t xml:space="preserve"> be </w:t>
      </w:r>
      <w:r w:rsidRPr="00D90FFC">
        <w:rPr>
          <w:rStyle w:val="StyleUnderline"/>
          <w:highlight w:val="cyan"/>
        </w:rPr>
        <w:t>forced out</w:t>
      </w:r>
      <w:r w:rsidRPr="000316C6">
        <w:rPr>
          <w:sz w:val="16"/>
        </w:rPr>
        <w:t xml:space="preserve"> by his own inner circle </w:t>
      </w:r>
      <w:r w:rsidRPr="000316C6">
        <w:rPr>
          <w:rStyle w:val="Emphasis"/>
        </w:rPr>
        <w:t xml:space="preserve">is </w:t>
      </w:r>
      <w:r w:rsidRPr="00D90FFC">
        <w:rPr>
          <w:rStyle w:val="Emphasis"/>
          <w:highlight w:val="cyan"/>
        </w:rPr>
        <w:t>not far-fetched</w:t>
      </w:r>
      <w:r w:rsidRPr="000316C6">
        <w:rPr>
          <w:sz w:val="16"/>
        </w:rPr>
        <w:t>. If the elite, who have long profited from their association with Putin, begin to see him as a liability, they might decide that it is in their best interests to push him out. This could happen through a “soft coup,” where Putin is persuaded to step down in favor of a successor who can stabilize the regime.</w:t>
      </w:r>
    </w:p>
    <w:p w14:paraId="11A68D9E" w14:textId="77777777" w:rsidR="00D90FFC" w:rsidRPr="000316C6" w:rsidRDefault="00D90FFC" w:rsidP="00D90FFC">
      <w:pPr>
        <w:rPr>
          <w:sz w:val="16"/>
        </w:rPr>
      </w:pPr>
      <w:r w:rsidRPr="000316C6">
        <w:rPr>
          <w:sz w:val="16"/>
        </w:rPr>
        <w:t>Conclusion: A Regime on the Brink?</w:t>
      </w:r>
    </w:p>
    <w:p w14:paraId="3D9399CD" w14:textId="77777777" w:rsidR="00D90FFC" w:rsidRPr="000316C6" w:rsidRDefault="00D90FFC" w:rsidP="00D90FFC">
      <w:pPr>
        <w:rPr>
          <w:sz w:val="16"/>
        </w:rPr>
      </w:pPr>
      <w:r w:rsidRPr="000316C6">
        <w:rPr>
          <w:sz w:val="16"/>
        </w:rPr>
        <w:t xml:space="preserve">As August 2024 unfolds, the future of Vladimir </w:t>
      </w:r>
      <w:r w:rsidRPr="000316C6">
        <w:rPr>
          <w:rStyle w:val="StyleUnderline"/>
        </w:rPr>
        <w:t xml:space="preserve">Putin’s </w:t>
      </w:r>
      <w:r w:rsidRPr="00D90FFC">
        <w:rPr>
          <w:rStyle w:val="StyleUnderline"/>
          <w:highlight w:val="cyan"/>
        </w:rPr>
        <w:t xml:space="preserve">regime </w:t>
      </w:r>
      <w:r w:rsidRPr="00D90FFC">
        <w:rPr>
          <w:rStyle w:val="Emphasis"/>
          <w:highlight w:val="cyan"/>
        </w:rPr>
        <w:t>hangs in</w:t>
      </w:r>
      <w:r w:rsidRPr="000316C6">
        <w:rPr>
          <w:rStyle w:val="Emphasis"/>
        </w:rPr>
        <w:t xml:space="preserve"> the </w:t>
      </w:r>
      <w:r w:rsidRPr="00D90FFC">
        <w:rPr>
          <w:rStyle w:val="Emphasis"/>
          <w:highlight w:val="cyan"/>
        </w:rPr>
        <w:t>balance</w:t>
      </w:r>
      <w:r w:rsidRPr="000316C6">
        <w:rPr>
          <w:sz w:val="16"/>
        </w:rPr>
        <w:t xml:space="preserve">. The war in Ukraine, once a show of Russian strength, has become a quagmire that threatens to undermine the very foundations of Putin’s rule. </w:t>
      </w:r>
      <w:r w:rsidRPr="000316C6">
        <w:rPr>
          <w:rStyle w:val="StyleUnderline"/>
        </w:rPr>
        <w:t>The possibility of a coup</w:t>
      </w:r>
      <w:r w:rsidRPr="000316C6">
        <w:rPr>
          <w:sz w:val="16"/>
        </w:rPr>
        <w:t xml:space="preserve"> or forced resignation, </w:t>
      </w:r>
      <w:r w:rsidRPr="000316C6">
        <w:rPr>
          <w:rStyle w:val="Emphasis"/>
        </w:rPr>
        <w:t>while still uncertain, is increasingly</w:t>
      </w:r>
      <w:r w:rsidRPr="000316C6">
        <w:rPr>
          <w:sz w:val="16"/>
        </w:rPr>
        <w:t xml:space="preserve"> being </w:t>
      </w:r>
      <w:r w:rsidRPr="000316C6">
        <w:rPr>
          <w:rStyle w:val="Emphasis"/>
        </w:rPr>
        <w:t>considered</w:t>
      </w:r>
      <w:r w:rsidRPr="000316C6">
        <w:rPr>
          <w:sz w:val="16"/>
        </w:rPr>
        <w:t xml:space="preserve"> by analysts and insiders alike.</w:t>
      </w:r>
    </w:p>
    <w:p w14:paraId="6280182D" w14:textId="77777777" w:rsidR="00D90FFC" w:rsidRDefault="00D90FFC" w:rsidP="00D90FFC">
      <w:pPr>
        <w:pStyle w:val="Heading4"/>
      </w:pPr>
      <w:r>
        <w:t xml:space="preserve">It can collapse </w:t>
      </w:r>
      <w:r w:rsidRPr="00D667B5">
        <w:rPr>
          <w:u w:val="single"/>
        </w:rPr>
        <w:t>overnight</w:t>
      </w:r>
      <w:r>
        <w:t xml:space="preserve">. </w:t>
      </w:r>
    </w:p>
    <w:p w14:paraId="672C53DB" w14:textId="77777777" w:rsidR="00D90FFC" w:rsidRPr="00F509E6" w:rsidRDefault="00D90FFC" w:rsidP="00D90FFC">
      <w:r w:rsidRPr="005A212F">
        <w:rPr>
          <w:rStyle w:val="Style13ptBold"/>
        </w:rPr>
        <w:t>Guriev 25</w:t>
      </w:r>
      <w:r>
        <w:t xml:space="preserve">, economist and rector of the New Economic School from 2004 to 2013 (“Will Putin’s Regime Survive the Current Crisis?,” </w:t>
      </w:r>
      <w:r w:rsidRPr="00937E9B">
        <w:rPr>
          <w:i/>
          <w:iCs/>
        </w:rPr>
        <w:t>IM Russia</w:t>
      </w:r>
      <w:r>
        <w:t>, https://imrussia.org/en/news/2253-will-putins-regime-survive-)//BB</w:t>
      </w:r>
    </w:p>
    <w:p w14:paraId="2A99ECC6" w14:textId="77777777" w:rsidR="00D90FFC" w:rsidRPr="006311A5" w:rsidRDefault="00D90FFC" w:rsidP="00D90FFC">
      <w:pPr>
        <w:rPr>
          <w:sz w:val="14"/>
        </w:rPr>
      </w:pPr>
      <w:r w:rsidRPr="006311A5">
        <w:rPr>
          <w:sz w:val="14"/>
        </w:rPr>
        <w:t>Sergei Guriev (economist and rector of the New Economic School from 2004 to 2013): According to most economic projections, the recession will continue into 2016, and the Russian government will exhaust its reserve fund by the second half of 2016. Unless something changes, such as a rise in the price of oil, the second half of 2016 will be a time of reckoning, and the government will be forced to take some sort of action. One possibility is that it will seek another “rally round the flag” event like the annexation of Crimea. Citing a recent paper he coauthored with University of California—Los Angeles professor Daniel Treisman about the viability of authoritarian regimes over time, Guriev said he thought it was extremely difficult to make an accurate prediction about the future of Putin’s government.</w:t>
      </w:r>
    </w:p>
    <w:p w14:paraId="6E1D3734" w14:textId="77777777" w:rsidR="00D90FFC" w:rsidRPr="006311A5" w:rsidRDefault="00D90FFC" w:rsidP="00D90FFC">
      <w:pPr>
        <w:rPr>
          <w:sz w:val="14"/>
        </w:rPr>
      </w:pPr>
      <w:r w:rsidRPr="006311A5">
        <w:rPr>
          <w:sz w:val="14"/>
        </w:rPr>
        <w:t>“</w:t>
      </w:r>
      <w:r w:rsidRPr="00DA12D8">
        <w:rPr>
          <w:rStyle w:val="StyleUnderline"/>
        </w:rPr>
        <w:t xml:space="preserve">There is a [type of] regime and an </w:t>
      </w:r>
      <w:r w:rsidRPr="00D90FFC">
        <w:rPr>
          <w:rStyle w:val="StyleUnderline"/>
          <w:highlight w:val="cyan"/>
        </w:rPr>
        <w:t>equilibrium in</w:t>
      </w:r>
      <w:r w:rsidRPr="00DA12D8">
        <w:rPr>
          <w:rStyle w:val="StyleUnderline"/>
        </w:rPr>
        <w:t xml:space="preserve"> which a popular </w:t>
      </w:r>
      <w:r w:rsidRPr="00D90FFC">
        <w:rPr>
          <w:rStyle w:val="StyleUnderline"/>
          <w:highlight w:val="cyan"/>
        </w:rPr>
        <w:t>leader</w:t>
      </w:r>
      <w:r w:rsidRPr="00DA12D8">
        <w:rPr>
          <w:rStyle w:val="StyleUnderline"/>
        </w:rPr>
        <w:t xml:space="preserve"> can </w:t>
      </w:r>
      <w:r w:rsidRPr="00D90FFC">
        <w:rPr>
          <w:rStyle w:val="StyleUnderline"/>
          <w:highlight w:val="cyan"/>
        </w:rPr>
        <w:t>preside over falling</w:t>
      </w:r>
      <w:r w:rsidRPr="00DA12D8">
        <w:rPr>
          <w:rStyle w:val="StyleUnderline"/>
        </w:rPr>
        <w:t xml:space="preserve"> living </w:t>
      </w:r>
      <w:r w:rsidRPr="00D90FFC">
        <w:rPr>
          <w:rStyle w:val="StyleUnderline"/>
          <w:highlight w:val="cyan"/>
        </w:rPr>
        <w:t>standards</w:t>
      </w:r>
      <w:r w:rsidRPr="00DA12D8">
        <w:rPr>
          <w:rStyle w:val="StyleUnderline"/>
        </w:rPr>
        <w:t xml:space="preserve"> and his popularity will still grow</w:t>
      </w:r>
      <w:r w:rsidRPr="006311A5">
        <w:rPr>
          <w:sz w:val="14"/>
        </w:rPr>
        <w:t>,” Guriev said. “This may go on for a while—this regime may survive for many, many years. I think that there is a possibility that [</w:t>
      </w:r>
      <w:r w:rsidRPr="00D90FFC">
        <w:rPr>
          <w:rStyle w:val="StyleUnderline"/>
          <w:highlight w:val="cyan"/>
        </w:rPr>
        <w:t>Putin</w:t>
      </w:r>
      <w:r w:rsidRPr="00DA12D8">
        <w:rPr>
          <w:rStyle w:val="StyleUnderline"/>
        </w:rPr>
        <w:t>’s</w:t>
      </w:r>
      <w:r w:rsidRPr="005A212F">
        <w:rPr>
          <w:rStyle w:val="StyleUnderline"/>
        </w:rPr>
        <w:t xml:space="preserve"> government</w:t>
      </w:r>
      <w:r w:rsidRPr="006311A5">
        <w:rPr>
          <w:sz w:val="14"/>
        </w:rPr>
        <w:t xml:space="preserve">] </w:t>
      </w:r>
      <w:r w:rsidRPr="00D90FFC">
        <w:rPr>
          <w:rStyle w:val="StyleUnderline"/>
          <w:highlight w:val="cyan"/>
        </w:rPr>
        <w:t>will survive</w:t>
      </w:r>
      <w:r w:rsidRPr="006311A5">
        <w:rPr>
          <w:sz w:val="14"/>
        </w:rPr>
        <w:t xml:space="preserve"> for 10 or </w:t>
      </w:r>
      <w:r w:rsidRPr="00D90FFC">
        <w:rPr>
          <w:rStyle w:val="Emphasis"/>
          <w:highlight w:val="cyan"/>
        </w:rPr>
        <w:t>20 years</w:t>
      </w:r>
      <w:r w:rsidRPr="006311A5">
        <w:rPr>
          <w:sz w:val="14"/>
        </w:rPr>
        <w:t xml:space="preserve">. </w:t>
      </w:r>
      <w:r w:rsidRPr="00D90FFC">
        <w:rPr>
          <w:rStyle w:val="StyleUnderline"/>
          <w:highlight w:val="cyan"/>
        </w:rPr>
        <w:t>But</w:t>
      </w:r>
      <w:r w:rsidRPr="005A212F">
        <w:rPr>
          <w:rStyle w:val="StyleUnderline"/>
        </w:rPr>
        <w:t xml:space="preserve"> that regime </w:t>
      </w:r>
      <w:r w:rsidRPr="00D90FFC">
        <w:rPr>
          <w:rStyle w:val="StyleUnderline"/>
          <w:highlight w:val="cyan"/>
        </w:rPr>
        <w:t>can</w:t>
      </w:r>
      <w:r w:rsidRPr="005A212F">
        <w:rPr>
          <w:rStyle w:val="StyleUnderline"/>
        </w:rPr>
        <w:t xml:space="preserve"> </w:t>
      </w:r>
      <w:r w:rsidRPr="005A212F">
        <w:rPr>
          <w:rStyle w:val="Emphasis"/>
        </w:rPr>
        <w:t>also</w:t>
      </w:r>
      <w:r w:rsidRPr="005A212F">
        <w:rPr>
          <w:rStyle w:val="StyleUnderline"/>
        </w:rPr>
        <w:t xml:space="preserve"> </w:t>
      </w:r>
      <w:r w:rsidRPr="00D90FFC">
        <w:rPr>
          <w:rStyle w:val="StyleUnderline"/>
          <w:highlight w:val="cyan"/>
        </w:rPr>
        <w:t>collapse overnight</w:t>
      </w:r>
      <w:r w:rsidRPr="006311A5">
        <w:rPr>
          <w:sz w:val="14"/>
        </w:rPr>
        <w:t>.”</w:t>
      </w:r>
    </w:p>
    <w:p w14:paraId="71DBA678" w14:textId="77777777" w:rsidR="00D90FFC" w:rsidRDefault="00D90FFC" w:rsidP="00D90FFC">
      <w:pPr>
        <w:pStyle w:val="Heading3"/>
      </w:pPr>
      <w:r>
        <w:t>Link---U.S. Leadership---2NC</w:t>
      </w:r>
    </w:p>
    <w:p w14:paraId="18F6D648" w14:textId="77777777" w:rsidR="00D90FFC" w:rsidRDefault="00D90FFC" w:rsidP="00D90FFC">
      <w:pPr>
        <w:pStyle w:val="Heading3"/>
      </w:pPr>
      <w:r>
        <w:t>Internal---AT: Putin Resilient---2NC</w:t>
      </w:r>
    </w:p>
    <w:p w14:paraId="782DD090" w14:textId="77777777" w:rsidR="00D90FFC" w:rsidRDefault="00D90FFC" w:rsidP="00D90FFC">
      <w:pPr>
        <w:pStyle w:val="Heading4"/>
      </w:pPr>
      <w:r>
        <w:t xml:space="preserve">It doesn’t guarantee </w:t>
      </w:r>
      <w:r w:rsidRPr="00F67C96">
        <w:rPr>
          <w:u w:val="single"/>
        </w:rPr>
        <w:t>resilience</w:t>
      </w:r>
      <w:r>
        <w:t>.</w:t>
      </w:r>
    </w:p>
    <w:p w14:paraId="10A72C3C" w14:textId="77777777" w:rsidR="00D90FFC" w:rsidRPr="008B3AEA" w:rsidRDefault="00D90FFC" w:rsidP="00D90FFC">
      <w:r w:rsidRPr="008B3AEA">
        <w:rPr>
          <w:rStyle w:val="Style13ptBold"/>
        </w:rPr>
        <w:t>Person 17</w:t>
      </w:r>
      <w:r w:rsidRPr="008B3AEA">
        <w:t xml:space="preserve">, Department of Social Sciences, United States Military Academy (Robert, “Balance of threat: The domestic insecurity of Vladimir Putin,” </w:t>
      </w:r>
      <w:r w:rsidRPr="008F12B1">
        <w:rPr>
          <w:i/>
          <w:iCs/>
        </w:rPr>
        <w:t>Journal of Eurasian Studies</w:t>
      </w:r>
      <w:r w:rsidRPr="008B3AEA">
        <w:t>, 8)//BB</w:t>
      </w:r>
    </w:p>
    <w:p w14:paraId="7858C04D" w14:textId="77777777" w:rsidR="00D90FFC" w:rsidRPr="009E331D" w:rsidRDefault="00D90FFC" w:rsidP="00D90FFC">
      <w:pPr>
        <w:rPr>
          <w:sz w:val="16"/>
        </w:rPr>
      </w:pPr>
      <w:r w:rsidRPr="009E331D">
        <w:rPr>
          <w:sz w:val="16"/>
        </w:rPr>
        <w:t xml:space="preserve">The authoritarianization of Russia according to a balanceof-threat dynamic also leads to a somewhat unexpected conclusion about the driver of that process: Vladimir </w:t>
      </w:r>
      <w:r w:rsidRPr="009E331D">
        <w:rPr>
          <w:rStyle w:val="StyleUnderline"/>
        </w:rPr>
        <w:t>Putin possesses a deep and enduring sense of insecurity in his rule over Russia</w:t>
      </w:r>
      <w:r w:rsidRPr="009E331D">
        <w:rPr>
          <w:sz w:val="16"/>
        </w:rPr>
        <w:t xml:space="preserve">. As reality has become blurred with perception, the tendency to see threats emerges across all realms of politics and society suggests, as Kramer noted above, </w:t>
      </w:r>
      <w:r w:rsidRPr="009E331D">
        <w:rPr>
          <w:rStyle w:val="StyleUnderline"/>
        </w:rPr>
        <w:t>a man obsessed with the possibility of revolutionary upheaval against himself and his position as defender and embodiment of the Russian states</w:t>
      </w:r>
      <w:r w:rsidRPr="009E331D">
        <w:rPr>
          <w:sz w:val="16"/>
        </w:rPr>
        <w:t>.</w:t>
      </w:r>
    </w:p>
    <w:p w14:paraId="7FD64740" w14:textId="77777777" w:rsidR="00D90FFC" w:rsidRPr="009E331D" w:rsidRDefault="00D90FFC" w:rsidP="00D90FFC">
      <w:pPr>
        <w:rPr>
          <w:sz w:val="16"/>
        </w:rPr>
      </w:pPr>
      <w:r w:rsidRPr="009E331D">
        <w:rPr>
          <w:rStyle w:val="StyleUnderline"/>
        </w:rPr>
        <w:t xml:space="preserve">This situation suggests in a </w:t>
      </w:r>
      <w:r w:rsidRPr="00D90FFC">
        <w:rPr>
          <w:rStyle w:val="StyleUnderline"/>
          <w:highlight w:val="cyan"/>
        </w:rPr>
        <w:t>lack of stable equilibrium in</w:t>
      </w:r>
      <w:r w:rsidRPr="009E331D">
        <w:rPr>
          <w:rStyle w:val="StyleUnderline"/>
        </w:rPr>
        <w:t xml:space="preserve"> the </w:t>
      </w:r>
      <w:r w:rsidRPr="00D90FFC">
        <w:rPr>
          <w:rStyle w:val="StyleUnderline"/>
          <w:highlight w:val="cyan"/>
        </w:rPr>
        <w:t>state–society relationship</w:t>
      </w:r>
      <w:r w:rsidRPr="009E331D">
        <w:rPr>
          <w:rStyle w:val="StyleUnderline"/>
        </w:rPr>
        <w:t xml:space="preserve"> in Russia. For much of the 2000s, there was assumed to be an implicit bargain between Putin and Russian society: Putin would deliver</w:t>
      </w:r>
      <w:r w:rsidRPr="009E331D">
        <w:rPr>
          <w:sz w:val="16"/>
        </w:rPr>
        <w:t xml:space="preserve"> the </w:t>
      </w:r>
      <w:r w:rsidRPr="009E331D">
        <w:rPr>
          <w:rStyle w:val="StyleUnderline"/>
        </w:rPr>
        <w:t>order</w:t>
      </w:r>
      <w:r w:rsidRPr="009E331D">
        <w:rPr>
          <w:sz w:val="16"/>
        </w:rPr>
        <w:t xml:space="preserve">, stability, and economic prosperity that Russians had longed for throughout the turbulent Yeltsin years, </w:t>
      </w:r>
      <w:r w:rsidRPr="009E331D">
        <w:rPr>
          <w:rStyle w:val="StyleUnderline"/>
        </w:rPr>
        <w:t>and in return they would consent to the reduction in political freedom</w:t>
      </w:r>
      <w:r w:rsidRPr="009E331D">
        <w:rPr>
          <w:sz w:val="16"/>
        </w:rPr>
        <w:t xml:space="preserve"> that was supposedly necessary to facilitate that prosperity.11 </w:t>
      </w:r>
      <w:r w:rsidRPr="009E331D">
        <w:rPr>
          <w:rStyle w:val="StyleUnderline"/>
        </w:rPr>
        <w:t xml:space="preserve">The </w:t>
      </w:r>
      <w:r w:rsidRPr="00D90FFC">
        <w:rPr>
          <w:rStyle w:val="StyleUnderline"/>
          <w:highlight w:val="cyan"/>
        </w:rPr>
        <w:t>conventional wisdom of</w:t>
      </w:r>
      <w:r w:rsidRPr="009E331D">
        <w:rPr>
          <w:rStyle w:val="StyleUnderline"/>
        </w:rPr>
        <w:t xml:space="preserve"> the </w:t>
      </w:r>
      <w:r w:rsidRPr="00D90FFC">
        <w:rPr>
          <w:rStyle w:val="StyleUnderline"/>
          <w:highlight w:val="cyan"/>
        </w:rPr>
        <w:t>2000s was</w:t>
      </w:r>
      <w:r w:rsidRPr="009E331D">
        <w:rPr>
          <w:rStyle w:val="StyleUnderline"/>
        </w:rPr>
        <w:t xml:space="preserve"> that the relationship between the Kremlin and society built on this bargain was relatively stable and static, but this analysis suggests otherwise. The </w:t>
      </w:r>
      <w:r w:rsidRPr="00D90FFC">
        <w:rPr>
          <w:rStyle w:val="StyleUnderline"/>
          <w:highlight w:val="cyan"/>
        </w:rPr>
        <w:t>relationship</w:t>
      </w:r>
      <w:r w:rsidRPr="009E331D">
        <w:rPr>
          <w:rStyle w:val="StyleUnderline"/>
        </w:rPr>
        <w:t xml:space="preserve"> has </w:t>
      </w:r>
      <w:r w:rsidRPr="00983B57">
        <w:rPr>
          <w:rStyle w:val="Emphasis"/>
        </w:rPr>
        <w:t xml:space="preserve">always </w:t>
      </w:r>
      <w:r w:rsidRPr="00D90FFC">
        <w:rPr>
          <w:rStyle w:val="Emphasis"/>
          <w:highlight w:val="cyan"/>
        </w:rPr>
        <w:t>been in flux</w:t>
      </w:r>
      <w:r w:rsidRPr="009E331D">
        <w:rPr>
          <w:sz w:val="16"/>
        </w:rPr>
        <w:t xml:space="preserve"> on both sides: revisionist actors, whether from the political, social, and economic spheres have continued to emerge, and Putin has repeatedly reacted with an ever-greater rollback of any democratic trappings that Russia once had.</w:t>
      </w:r>
    </w:p>
    <w:p w14:paraId="5A785710" w14:textId="77777777" w:rsidR="00D90FFC" w:rsidRDefault="00D90FFC" w:rsidP="00D90FFC">
      <w:pPr>
        <w:rPr>
          <w:sz w:val="16"/>
        </w:rPr>
      </w:pPr>
      <w:r w:rsidRPr="009E331D">
        <w:rPr>
          <w:sz w:val="16"/>
        </w:rPr>
        <w:t xml:space="preserve">And so we are left with an uncomfortable reality: as long as there are actors who will be perceived as a threat to Putin’s political security, the Master of the Kremlin will continue to respond to those threats by turning the authoritarian ratchet even further. </w:t>
      </w:r>
      <w:r w:rsidRPr="009E331D">
        <w:rPr>
          <w:rStyle w:val="StyleUnderline"/>
        </w:rPr>
        <w:t xml:space="preserve">All that remains under question is how </w:t>
      </w:r>
      <w:r w:rsidRPr="00D90FFC">
        <w:rPr>
          <w:rStyle w:val="StyleUnderline"/>
          <w:highlight w:val="cyan"/>
        </w:rPr>
        <w:t>Russia</w:t>
      </w:r>
      <w:r w:rsidRPr="009E331D">
        <w:rPr>
          <w:rStyle w:val="StyleUnderline"/>
        </w:rPr>
        <w:t xml:space="preserve">n society will react to this incremental but everincreasing pressure: </w:t>
      </w:r>
      <w:r w:rsidRPr="00D90FFC">
        <w:rPr>
          <w:rStyle w:val="StyleUnderline"/>
          <w:highlight w:val="cyan"/>
        </w:rPr>
        <w:t>will</w:t>
      </w:r>
      <w:r w:rsidRPr="009E331D">
        <w:rPr>
          <w:rStyle w:val="StyleUnderline"/>
        </w:rPr>
        <w:t xml:space="preserve"> it passively allow itself to be compressed infinitely, or will it </w:t>
      </w:r>
      <w:r w:rsidRPr="00D90FFC">
        <w:rPr>
          <w:rStyle w:val="StyleUnderline"/>
          <w:highlight w:val="cyan"/>
        </w:rPr>
        <w:t>eventually shatter like a spring</w:t>
      </w:r>
      <w:r w:rsidRPr="009E331D">
        <w:rPr>
          <w:rStyle w:val="StyleUnderline"/>
        </w:rPr>
        <w:t xml:space="preserve"> that has been </w:t>
      </w:r>
      <w:r w:rsidRPr="00D90FFC">
        <w:rPr>
          <w:rStyle w:val="StyleUnderline"/>
          <w:highlight w:val="cyan"/>
        </w:rPr>
        <w:t>compressed too tightly</w:t>
      </w:r>
      <w:r w:rsidRPr="009E331D">
        <w:rPr>
          <w:rStyle w:val="StyleUnderline"/>
        </w:rPr>
        <w:t xml:space="preserve"> for too long? </w:t>
      </w:r>
      <w:r w:rsidRPr="001E4BE1">
        <w:rPr>
          <w:rStyle w:val="StyleUnderline"/>
        </w:rPr>
        <w:t>Putin</w:t>
      </w:r>
      <w:r w:rsidRPr="009E331D">
        <w:rPr>
          <w:rStyle w:val="StyleUnderline"/>
        </w:rPr>
        <w:t>’s fate</w:t>
      </w:r>
      <w:r w:rsidRPr="009E331D">
        <w:rPr>
          <w:sz w:val="16"/>
        </w:rPr>
        <w:t>, whether in 2018 or beyond,</w:t>
      </w:r>
      <w:r w:rsidRPr="009E331D">
        <w:rPr>
          <w:rStyle w:val="StyleUnderline"/>
        </w:rPr>
        <w:t xml:space="preserve"> </w:t>
      </w:r>
      <w:r w:rsidRPr="009E331D">
        <w:rPr>
          <w:rStyle w:val="Emphasis"/>
        </w:rPr>
        <w:t>may rest on the answer to that question</w:t>
      </w:r>
      <w:r w:rsidRPr="009E331D">
        <w:rPr>
          <w:sz w:val="16"/>
        </w:rPr>
        <w:t>.</w:t>
      </w:r>
    </w:p>
    <w:p w14:paraId="55B0E18B" w14:textId="77777777" w:rsidR="00D90FFC" w:rsidRDefault="00D90FFC" w:rsidP="00D90FFC">
      <w:pPr>
        <w:pStyle w:val="Analytic"/>
      </w:pPr>
      <w:r>
        <w:t xml:space="preserve">Empirics prove the </w:t>
      </w:r>
      <w:r w:rsidRPr="005D0C8E">
        <w:rPr>
          <w:u w:val="single"/>
        </w:rPr>
        <w:t>brink</w:t>
      </w:r>
      <w:r>
        <w:t xml:space="preserve">---past instability set his regime </w:t>
      </w:r>
      <w:r w:rsidRPr="005D0C8E">
        <w:rPr>
          <w:u w:val="single"/>
        </w:rPr>
        <w:t>teetering</w:t>
      </w:r>
      <w:r>
        <w:t xml:space="preserve">. The plan is the </w:t>
      </w:r>
      <w:r w:rsidRPr="00FB7ECE">
        <w:rPr>
          <w:u w:val="single"/>
        </w:rPr>
        <w:t>last straw</w:t>
      </w:r>
      <w:r>
        <w:t>.</w:t>
      </w:r>
    </w:p>
    <w:p w14:paraId="7DC97E70" w14:textId="77777777" w:rsidR="00D90FFC" w:rsidRDefault="00D90FFC" w:rsidP="00D90FFC">
      <w:pPr>
        <w:pStyle w:val="Heading4"/>
      </w:pPr>
      <w:r>
        <w:t xml:space="preserve">It could crumble </w:t>
      </w:r>
      <w:r w:rsidRPr="00F1218D">
        <w:rPr>
          <w:u w:val="single"/>
        </w:rPr>
        <w:t>overnight</w:t>
      </w:r>
      <w:r>
        <w:t>.</w:t>
      </w:r>
    </w:p>
    <w:p w14:paraId="360492F0" w14:textId="77777777" w:rsidR="00D90FFC" w:rsidRPr="00EA7D72" w:rsidRDefault="00D90FFC" w:rsidP="00D90FFC">
      <w:r>
        <w:t xml:space="preserve">Maksim </w:t>
      </w:r>
      <w:r w:rsidRPr="00DB3586">
        <w:rPr>
          <w:rStyle w:val="Style13ptBold"/>
        </w:rPr>
        <w:t>Samorukov 24</w:t>
      </w:r>
      <w:r>
        <w:t>, Fellow at Carnegie Russia Eurasia Center in Berlin (“</w:t>
      </w:r>
      <w:r w:rsidRPr="00871191">
        <w:rPr>
          <w:rStyle w:val="Emphasis"/>
        </w:rPr>
        <w:t>Putin’s Brittle Regime</w:t>
      </w:r>
      <w:r>
        <w:t xml:space="preserve">,” </w:t>
      </w:r>
      <w:r w:rsidRPr="00E3367E">
        <w:rPr>
          <w:i/>
          <w:iCs/>
        </w:rPr>
        <w:t>Foreign Affairs</w:t>
      </w:r>
      <w:r>
        <w:t>, https://www.foreignaffairs.com/russian-federation/putins-brittle-regime)//BB</w:t>
      </w:r>
    </w:p>
    <w:p w14:paraId="6885CB97" w14:textId="77777777" w:rsidR="00D90FFC" w:rsidRPr="00EC31E8" w:rsidRDefault="00D90FFC" w:rsidP="00D90FFC">
      <w:pPr>
        <w:rPr>
          <w:sz w:val="16"/>
        </w:rPr>
      </w:pPr>
      <w:r w:rsidRPr="00EC31E8">
        <w:rPr>
          <w:rStyle w:val="StyleUnderline"/>
        </w:rPr>
        <w:t>By many outward appearances, Russian President Vladimir Putin’s grip on power is stronger than ever</w:t>
      </w:r>
      <w:r w:rsidRPr="00EC31E8">
        <w:rPr>
          <w:sz w:val="16"/>
        </w:rPr>
        <w:t xml:space="preserve">. The country has rebounded from early military defeats in Ukraine and the initial shock of Western sanctions. State oil is flowing to new markets in Asia, including China, India, and Turkey, and the country’s defense sector is producing more weapons than all of Europe. At home, </w:t>
      </w:r>
      <w:r w:rsidRPr="00EC31E8">
        <w:rPr>
          <w:rStyle w:val="StyleUnderline"/>
        </w:rPr>
        <w:t>Putin has crushed</w:t>
      </w:r>
      <w:r w:rsidRPr="00EC31E8">
        <w:rPr>
          <w:sz w:val="16"/>
        </w:rPr>
        <w:t xml:space="preserve"> what remains of </w:t>
      </w:r>
      <w:r w:rsidRPr="00EC31E8">
        <w:rPr>
          <w:rStyle w:val="StyleUnderline"/>
        </w:rPr>
        <w:t>political</w:t>
      </w:r>
      <w:r w:rsidRPr="00EC31E8">
        <w:rPr>
          <w:sz w:val="16"/>
        </w:rPr>
        <w:t xml:space="preserve"> </w:t>
      </w:r>
      <w:r w:rsidRPr="00EC31E8">
        <w:rPr>
          <w:rStyle w:val="StyleUnderline"/>
        </w:rPr>
        <w:t>opposition</w:t>
      </w:r>
      <w:r w:rsidRPr="00EC31E8">
        <w:rPr>
          <w:sz w:val="16"/>
        </w:rPr>
        <w:t xml:space="preserve"> on both the right and left, having eliminated the mercenary leader Yevgeny Prigozhin, whose rebellion against Moscow failed last summer, and popular opposition leader Alexei Navalny, who died in a Siberian prison in February—</w:t>
      </w:r>
      <w:r w:rsidRPr="00EC31E8">
        <w:rPr>
          <w:rStyle w:val="StyleUnderline"/>
        </w:rPr>
        <w:t>and</w:t>
      </w:r>
      <w:r w:rsidRPr="00EC31E8">
        <w:rPr>
          <w:sz w:val="16"/>
        </w:rPr>
        <w:t xml:space="preserve"> then </w:t>
      </w:r>
      <w:r w:rsidRPr="00EC31E8">
        <w:rPr>
          <w:rStyle w:val="StyleUnderline"/>
        </w:rPr>
        <w:t>won an unprecedented fifth term</w:t>
      </w:r>
      <w:r w:rsidRPr="00EC31E8">
        <w:rPr>
          <w:sz w:val="16"/>
        </w:rPr>
        <w:t xml:space="preserve"> in office in a highly choreographed presidential election in March. Meanwhile, Russian society, buoyed by a 16 percent hike in public spending, has adapted to Moscow’s self-styled “existential confrontation” with the West, which the Kremlin is ready to pursue to the bitter end.</w:t>
      </w:r>
    </w:p>
    <w:p w14:paraId="6FE047DA" w14:textId="77777777" w:rsidR="00D90FFC" w:rsidRPr="00EC31E8" w:rsidRDefault="00D90FFC" w:rsidP="00D90FFC">
      <w:pPr>
        <w:rPr>
          <w:sz w:val="16"/>
        </w:rPr>
      </w:pPr>
      <w:r w:rsidRPr="00EC31E8">
        <w:rPr>
          <w:rStyle w:val="Emphasis"/>
        </w:rPr>
        <w:t xml:space="preserve">But </w:t>
      </w:r>
      <w:r w:rsidRPr="00D90FFC">
        <w:rPr>
          <w:rStyle w:val="Emphasis"/>
          <w:highlight w:val="cyan"/>
        </w:rPr>
        <w:t>Putin’s Russia is vulnerable</w:t>
      </w:r>
      <w:r w:rsidRPr="00EC31E8">
        <w:rPr>
          <w:rStyle w:val="Emphasis"/>
        </w:rPr>
        <w:t xml:space="preserve">, and its vulnerabilities are </w:t>
      </w:r>
      <w:r w:rsidRPr="00D90FFC">
        <w:rPr>
          <w:rStyle w:val="Emphasis"/>
          <w:highlight w:val="cyan"/>
        </w:rPr>
        <w:t>hidden in plain sight</w:t>
      </w:r>
      <w:r w:rsidRPr="00EC31E8">
        <w:rPr>
          <w:sz w:val="16"/>
        </w:rPr>
        <w:t xml:space="preserve">. </w:t>
      </w:r>
      <w:r w:rsidRPr="00EC31E8">
        <w:rPr>
          <w:rStyle w:val="StyleUnderline"/>
        </w:rPr>
        <w:t xml:space="preserve">Now more than ever, the </w:t>
      </w:r>
      <w:r w:rsidRPr="00D90FFC">
        <w:rPr>
          <w:rStyle w:val="StyleUnderline"/>
          <w:highlight w:val="cyan"/>
        </w:rPr>
        <w:t>Kremlin makes decisions in</w:t>
      </w:r>
      <w:r w:rsidRPr="00EC31E8">
        <w:rPr>
          <w:rStyle w:val="StyleUnderline"/>
        </w:rPr>
        <w:t xml:space="preserve"> a personalized and </w:t>
      </w:r>
      <w:r w:rsidRPr="00D90FFC">
        <w:rPr>
          <w:rStyle w:val="StyleUnderline"/>
          <w:highlight w:val="cyan"/>
        </w:rPr>
        <w:t>arbitrary way</w:t>
      </w:r>
      <w:r w:rsidRPr="00EC31E8">
        <w:rPr>
          <w:rStyle w:val="StyleUnderline"/>
        </w:rPr>
        <w:t xml:space="preserve"> that lacks even basic quality controls.</w:t>
      </w:r>
      <w:r w:rsidRPr="00EC31E8">
        <w:rPr>
          <w:sz w:val="16"/>
        </w:rPr>
        <w:t xml:space="preserve"> Since Moscow launched its full-scale invasion of Ukraine, the Russian political elite have grown more pliant in implementing Putin’s orders and more obsequious in pandering to his paranoid worldview. The costs of these structural deficiencies are mounting. But even a horrific terrorist attack by the Islamic State (or ISIS-K) at a concert hall on the outskirts of Moscow on March 22—killing 145 civilians—failed to make the Russian leadership reconsider its priorities.</w:t>
      </w:r>
    </w:p>
    <w:p w14:paraId="0A317AE6" w14:textId="77777777" w:rsidR="00D90FFC" w:rsidRPr="00EC31E8" w:rsidRDefault="00D90FFC" w:rsidP="00D90FFC">
      <w:pPr>
        <w:rPr>
          <w:sz w:val="16"/>
        </w:rPr>
      </w:pPr>
      <w:r w:rsidRPr="00EC31E8">
        <w:rPr>
          <w:rStyle w:val="StyleUnderline"/>
        </w:rPr>
        <w:t xml:space="preserve">Putin’s regime, a highly personalized system run by an aging autocrat, is </w:t>
      </w:r>
      <w:r w:rsidRPr="00D90FFC">
        <w:rPr>
          <w:rStyle w:val="Emphasis"/>
          <w:highlight w:val="cyan"/>
        </w:rPr>
        <w:t>more brittle than</w:t>
      </w:r>
      <w:r w:rsidRPr="00EC31E8">
        <w:rPr>
          <w:rStyle w:val="Emphasis"/>
        </w:rPr>
        <w:t xml:space="preserve"> it </w:t>
      </w:r>
      <w:r w:rsidRPr="00D90FFC">
        <w:rPr>
          <w:rStyle w:val="Emphasis"/>
          <w:highlight w:val="cyan"/>
        </w:rPr>
        <w:t>seems</w:t>
      </w:r>
      <w:r w:rsidRPr="00EC31E8">
        <w:rPr>
          <w:sz w:val="16"/>
        </w:rPr>
        <w:t xml:space="preserve">. Driven by Putin’s whims and delusions, Moscow is liable to commit self-defeating blunders. The Russian state effectively implements orders from the top, but it has no control over the quality of those orders. For that reason, </w:t>
      </w:r>
      <w:r w:rsidRPr="00EC31E8">
        <w:rPr>
          <w:rStyle w:val="Emphasis"/>
        </w:rPr>
        <w:t xml:space="preserve">it is at permanent </w:t>
      </w:r>
      <w:r w:rsidRPr="00D90FFC">
        <w:rPr>
          <w:rStyle w:val="Emphasis"/>
          <w:highlight w:val="cyan"/>
        </w:rPr>
        <w:t>risk</w:t>
      </w:r>
      <w:r w:rsidRPr="00EC31E8">
        <w:rPr>
          <w:rStyle w:val="Emphasis"/>
        </w:rPr>
        <w:t xml:space="preserve"> of </w:t>
      </w:r>
      <w:r w:rsidRPr="00D90FFC">
        <w:rPr>
          <w:rStyle w:val="Emphasis"/>
          <w:highlight w:val="cyan"/>
        </w:rPr>
        <w:t>crumbling overnight</w:t>
      </w:r>
      <w:r w:rsidRPr="00EC31E8">
        <w:rPr>
          <w:rStyle w:val="Emphasis"/>
        </w:rPr>
        <w:t xml:space="preserve">, </w:t>
      </w:r>
      <w:r w:rsidRPr="001E4BE1">
        <w:rPr>
          <w:rStyle w:val="Emphasis"/>
        </w:rPr>
        <w:t>as</w:t>
      </w:r>
      <w:r w:rsidRPr="00EC31E8">
        <w:rPr>
          <w:rStyle w:val="Emphasis"/>
        </w:rPr>
        <w:t xml:space="preserve"> its Soviet predecessor did three decades ago</w:t>
      </w:r>
      <w:r w:rsidRPr="00EC31E8">
        <w:rPr>
          <w:sz w:val="16"/>
        </w:rPr>
        <w:t>.</w:t>
      </w:r>
    </w:p>
    <w:p w14:paraId="2744710B" w14:textId="77777777" w:rsidR="00D90FFC" w:rsidRDefault="00D90FFC" w:rsidP="00D90FFC">
      <w:pPr>
        <w:pStyle w:val="Heading4"/>
      </w:pPr>
      <w:r w:rsidRPr="00F1218D">
        <w:rPr>
          <w:u w:val="single"/>
        </w:rPr>
        <w:t>Historical</w:t>
      </w:r>
      <w:r>
        <w:t xml:space="preserve"> resilience no longer applies.</w:t>
      </w:r>
    </w:p>
    <w:p w14:paraId="07B18246" w14:textId="77777777" w:rsidR="00D90FFC" w:rsidRPr="005965BF" w:rsidRDefault="00D90FFC" w:rsidP="00D90FFC">
      <w:r>
        <w:t xml:space="preserve">Robert </w:t>
      </w:r>
      <w:r w:rsidRPr="005965BF">
        <w:rPr>
          <w:rStyle w:val="Style13ptBold"/>
        </w:rPr>
        <w:t>Person 23</w:t>
      </w:r>
      <w:r>
        <w:t xml:space="preserve"> associate professor of international relations at the U.S. Military Academy and a member of the Council on Foreign Relations (“Putin’s Formula for Ruling Russia Is Failing,” Journal of Democracy, https://www.journalofdemocracy.org/online-exclusive/putins-formula-for-ruling-russia-is-failing/)//BB</w:t>
      </w:r>
    </w:p>
    <w:p w14:paraId="3FDF71A6" w14:textId="77777777" w:rsidR="00D90FFC" w:rsidRDefault="00D90FFC" w:rsidP="00D90FFC">
      <w:pPr>
        <w:rPr>
          <w:sz w:val="16"/>
        </w:rPr>
      </w:pPr>
      <w:r w:rsidRPr="00994A4F">
        <w:rPr>
          <w:rStyle w:val="StyleUnderline"/>
        </w:rPr>
        <w:t xml:space="preserve">The disastrous </w:t>
      </w:r>
      <w:r w:rsidRPr="00D90FFC">
        <w:rPr>
          <w:rStyle w:val="StyleUnderline"/>
          <w:highlight w:val="cyan"/>
        </w:rPr>
        <w:t>war in Ukraine</w:t>
      </w:r>
      <w:r w:rsidRPr="00994A4F">
        <w:rPr>
          <w:rStyle w:val="StyleUnderline"/>
        </w:rPr>
        <w:t xml:space="preserve">, the slow strangulation of Western </w:t>
      </w:r>
      <w:r w:rsidRPr="00D90FFC">
        <w:rPr>
          <w:rStyle w:val="StyleUnderline"/>
          <w:highlight w:val="cyan"/>
        </w:rPr>
        <w:t>sanctions</w:t>
      </w:r>
      <w:r w:rsidRPr="00994A4F">
        <w:rPr>
          <w:rStyle w:val="StyleUnderline"/>
        </w:rPr>
        <w:t xml:space="preserve">, </w:t>
      </w:r>
      <w:r w:rsidRPr="001E4BE1">
        <w:rPr>
          <w:rStyle w:val="StyleUnderline"/>
        </w:rPr>
        <w:t>and</w:t>
      </w:r>
      <w:r w:rsidRPr="00994A4F">
        <w:rPr>
          <w:rStyle w:val="StyleUnderline"/>
        </w:rPr>
        <w:t xml:space="preserve"> now the brazen challenge by Prigozhin have </w:t>
      </w:r>
      <w:r w:rsidRPr="00D90FFC">
        <w:rPr>
          <w:rStyle w:val="StyleUnderline"/>
          <w:highlight w:val="cyan"/>
        </w:rPr>
        <w:t>all shown</w:t>
      </w:r>
      <w:r w:rsidRPr="00994A4F">
        <w:rPr>
          <w:rStyle w:val="StyleUnderline"/>
        </w:rPr>
        <w:t xml:space="preserve"> that the old </w:t>
      </w:r>
      <w:r w:rsidRPr="00D90FFC">
        <w:rPr>
          <w:rStyle w:val="StyleUnderline"/>
          <w:highlight w:val="cyan"/>
        </w:rPr>
        <w:t>formula of</w:t>
      </w:r>
      <w:r w:rsidRPr="00994A4F">
        <w:rPr>
          <w:rStyle w:val="StyleUnderline"/>
        </w:rPr>
        <w:t xml:space="preserve"> payoffs and </w:t>
      </w:r>
      <w:r w:rsidRPr="00D90FFC">
        <w:rPr>
          <w:rStyle w:val="StyleUnderline"/>
          <w:highlight w:val="cyan"/>
        </w:rPr>
        <w:t>blackmail</w:t>
      </w:r>
      <w:r w:rsidRPr="00994A4F">
        <w:rPr>
          <w:rStyle w:val="StyleUnderline"/>
        </w:rPr>
        <w:t xml:space="preserve"> that </w:t>
      </w:r>
      <w:r w:rsidRPr="00D90FFC">
        <w:rPr>
          <w:rStyle w:val="StyleUnderline"/>
          <w:highlight w:val="cyan"/>
        </w:rPr>
        <w:t>Putin</w:t>
      </w:r>
      <w:r w:rsidRPr="00994A4F">
        <w:rPr>
          <w:rStyle w:val="StyleUnderline"/>
        </w:rPr>
        <w:t xml:space="preserve"> has </w:t>
      </w:r>
      <w:r w:rsidRPr="00D90FFC">
        <w:rPr>
          <w:rStyle w:val="StyleUnderline"/>
          <w:highlight w:val="cyan"/>
        </w:rPr>
        <w:t>used to rule Russia</w:t>
      </w:r>
      <w:r w:rsidRPr="00994A4F">
        <w:rPr>
          <w:rStyle w:val="StyleUnderline"/>
        </w:rPr>
        <w:t xml:space="preserve"> for more than two decades </w:t>
      </w:r>
      <w:r w:rsidRPr="00D90FFC">
        <w:rPr>
          <w:rStyle w:val="StyleUnderline"/>
          <w:highlight w:val="cyan"/>
        </w:rPr>
        <w:t>is failing to hold</w:t>
      </w:r>
      <w:r w:rsidRPr="00994A4F">
        <w:rPr>
          <w:rStyle w:val="StyleUnderline"/>
        </w:rPr>
        <w:t xml:space="preserve"> the </w:t>
      </w:r>
      <w:r w:rsidRPr="00D90FFC">
        <w:rPr>
          <w:rStyle w:val="StyleUnderline"/>
          <w:highlight w:val="cyan"/>
        </w:rPr>
        <w:t>regime together</w:t>
      </w:r>
      <w:r w:rsidRPr="00F852FD">
        <w:rPr>
          <w:sz w:val="16"/>
        </w:rPr>
        <w:t xml:space="preserve">. Regardless of whether he survives the present challenge, there is no doubt that his </w:t>
      </w:r>
      <w:r w:rsidRPr="00994A4F">
        <w:rPr>
          <w:rStyle w:val="Emphasis"/>
          <w:sz w:val="28"/>
          <w:szCs w:val="28"/>
        </w:rPr>
        <w:t xml:space="preserve">once-unquestioned </w:t>
      </w:r>
      <w:r w:rsidRPr="00D90FFC">
        <w:rPr>
          <w:rStyle w:val="Emphasis"/>
          <w:sz w:val="28"/>
          <w:szCs w:val="28"/>
          <w:highlight w:val="cyan"/>
        </w:rPr>
        <w:t>control</w:t>
      </w:r>
      <w:r w:rsidRPr="00994A4F">
        <w:rPr>
          <w:rStyle w:val="Emphasis"/>
          <w:sz w:val="28"/>
          <w:szCs w:val="28"/>
        </w:rPr>
        <w:t xml:space="preserve"> is </w:t>
      </w:r>
      <w:r w:rsidRPr="00D90FFC">
        <w:rPr>
          <w:rStyle w:val="Emphasis"/>
          <w:sz w:val="28"/>
          <w:szCs w:val="28"/>
          <w:highlight w:val="cyan"/>
        </w:rPr>
        <w:t>substantially diminished</w:t>
      </w:r>
      <w:r w:rsidRPr="00F852FD">
        <w:rPr>
          <w:sz w:val="16"/>
        </w:rPr>
        <w:t>, a fact that cannot be ignored by his friends or his foes, the former of whom seem to be dwindling by the hour.</w:t>
      </w:r>
    </w:p>
    <w:p w14:paraId="7A17CC4F" w14:textId="0A58ACAC" w:rsidR="00D90FFC" w:rsidRDefault="00D90FFC" w:rsidP="00D90FFC">
      <w:pPr>
        <w:pStyle w:val="Heading2"/>
      </w:pPr>
      <w:r>
        <w:t>CP---Alaska</w:t>
      </w:r>
    </w:p>
    <w:p w14:paraId="7E05FF30" w14:textId="77777777" w:rsidR="00D90FFC" w:rsidRDefault="00D90FFC" w:rsidP="00D90FFC">
      <w:pPr>
        <w:pStyle w:val="Heading3"/>
      </w:pPr>
      <w:r>
        <w:t>Solvency---2NC</w:t>
      </w:r>
    </w:p>
    <w:p w14:paraId="01B213A1" w14:textId="77777777" w:rsidR="00D90FFC" w:rsidRDefault="00D90FFC" w:rsidP="00D90FFC">
      <w:pPr>
        <w:pStyle w:val="Heading3"/>
      </w:pPr>
      <w:r>
        <w:t>CIL---Perm: Do Counterplan---2NC</w:t>
      </w:r>
    </w:p>
    <w:p w14:paraId="65EAE7DD" w14:textId="77777777" w:rsidR="00D90FFC" w:rsidRDefault="00D90FFC" w:rsidP="00D90FFC">
      <w:pPr>
        <w:pStyle w:val="Heading3"/>
      </w:pPr>
      <w:r>
        <w:t>CIL---Perm: Do Both---2NC</w:t>
      </w:r>
    </w:p>
    <w:p w14:paraId="1BB9AFD4" w14:textId="77777777" w:rsidR="00D90FFC" w:rsidRDefault="00D90FFC" w:rsidP="00D90FFC">
      <w:pPr>
        <w:pStyle w:val="Heading3"/>
      </w:pPr>
      <w:r>
        <w:t>Perm: Do CP---2NC</w:t>
      </w:r>
    </w:p>
    <w:p w14:paraId="0EF9D9E2" w14:textId="77777777" w:rsidR="00D90FFC" w:rsidRPr="00DC154F" w:rsidRDefault="00D90FFC" w:rsidP="00D90FFC">
      <w:pPr>
        <w:pStyle w:val="Heading4"/>
      </w:pPr>
      <w:r>
        <w:t xml:space="preserve">The ‘federal government’ is the </w:t>
      </w:r>
      <w:r>
        <w:rPr>
          <w:u w:val="single"/>
        </w:rPr>
        <w:t>three branches</w:t>
      </w:r>
      <w:r>
        <w:t xml:space="preserve"> and </w:t>
      </w:r>
      <w:r>
        <w:rPr>
          <w:u w:val="single"/>
        </w:rPr>
        <w:t>not</w:t>
      </w:r>
      <w:r>
        <w:t xml:space="preserve"> the states. </w:t>
      </w:r>
    </w:p>
    <w:p w14:paraId="22286D40" w14:textId="77777777" w:rsidR="00D90FFC" w:rsidRDefault="00D90FFC" w:rsidP="00D90FFC">
      <w:r>
        <w:rPr>
          <w:rStyle w:val="Style13ptBold"/>
        </w:rPr>
        <w:t xml:space="preserve">U.S. Legal ’16 </w:t>
      </w:r>
      <w:r w:rsidRPr="00BD393A">
        <w:t xml:space="preserve">[U.S. Legal; 2016; Organization offering legal assistance and attorney access; U.S. Legal, “United States Federal Government Law and Legal Definition,” </w:t>
      </w:r>
      <w:r w:rsidRPr="008B35BE">
        <w:t>https://definitions.uslegal.com/u/united-states-federal-government/</w:t>
      </w:r>
      <w:r w:rsidRPr="00BD393A">
        <w:t>]</w:t>
      </w:r>
    </w:p>
    <w:p w14:paraId="03F3E1EE" w14:textId="77777777" w:rsidR="00D90FFC" w:rsidRDefault="00D90FFC" w:rsidP="00D90FFC">
      <w:pPr>
        <w:rPr>
          <w:sz w:val="16"/>
        </w:rPr>
      </w:pPr>
      <w:r w:rsidRPr="00D90FFC">
        <w:rPr>
          <w:rStyle w:val="StyleUnderline"/>
          <w:highlight w:val="cyan"/>
        </w:rPr>
        <w:t xml:space="preserve">The </w:t>
      </w:r>
      <w:r w:rsidRPr="00D90FFC">
        <w:rPr>
          <w:rStyle w:val="Emphasis"/>
          <w:highlight w:val="cyan"/>
        </w:rPr>
        <w:t>U</w:t>
      </w:r>
      <w:r w:rsidRPr="00BD393A">
        <w:rPr>
          <w:sz w:val="16"/>
        </w:rPr>
        <w:t xml:space="preserve">nited </w:t>
      </w:r>
      <w:r w:rsidRPr="00D90FFC">
        <w:rPr>
          <w:rStyle w:val="Emphasis"/>
          <w:highlight w:val="cyan"/>
        </w:rPr>
        <w:t>S</w:t>
      </w:r>
      <w:r w:rsidRPr="00BD393A">
        <w:rPr>
          <w:sz w:val="16"/>
        </w:rPr>
        <w:t xml:space="preserve">tates </w:t>
      </w:r>
      <w:r w:rsidRPr="00D90FFC">
        <w:rPr>
          <w:rStyle w:val="Emphasis"/>
          <w:highlight w:val="cyan"/>
        </w:rPr>
        <w:t>F</w:t>
      </w:r>
      <w:r w:rsidRPr="00BD393A">
        <w:rPr>
          <w:sz w:val="16"/>
        </w:rPr>
        <w:t xml:space="preserve">ederal </w:t>
      </w:r>
      <w:r w:rsidRPr="00D90FFC">
        <w:rPr>
          <w:rStyle w:val="Emphasis"/>
          <w:highlight w:val="cyan"/>
        </w:rPr>
        <w:t>G</w:t>
      </w:r>
      <w:r w:rsidRPr="00BD393A">
        <w:rPr>
          <w:sz w:val="16"/>
        </w:rPr>
        <w:t xml:space="preserve">overnment </w:t>
      </w:r>
      <w:r w:rsidRPr="00D90FFC">
        <w:rPr>
          <w:rStyle w:val="StyleUnderline"/>
          <w:highlight w:val="cyan"/>
        </w:rPr>
        <w:t>is</w:t>
      </w:r>
      <w:r w:rsidRPr="00BD393A">
        <w:rPr>
          <w:sz w:val="16"/>
        </w:rPr>
        <w:t xml:space="preserve"> established by the US Constitution. The Federal Government shares sovereignty over the United Sates with the individual governments of the States of US. The Federal government has </w:t>
      </w:r>
      <w:r w:rsidRPr="00D90FFC">
        <w:rPr>
          <w:rStyle w:val="StyleUnderline"/>
          <w:highlight w:val="cyan"/>
        </w:rPr>
        <w:t>three branches</w:t>
      </w:r>
      <w:r w:rsidRPr="00BD393A">
        <w:rPr>
          <w:rStyle w:val="StyleUnderline"/>
        </w:rPr>
        <w:t>: i)</w:t>
      </w:r>
      <w:r w:rsidRPr="00BD393A">
        <w:rPr>
          <w:sz w:val="16"/>
        </w:rPr>
        <w:t xml:space="preserve"> the</w:t>
      </w:r>
      <w:r w:rsidRPr="00D422FD">
        <w:rPr>
          <w:sz w:val="16"/>
          <w:szCs w:val="16"/>
        </w:rPr>
        <w:t xml:space="preserve"> </w:t>
      </w:r>
      <w:r w:rsidRPr="007150C7">
        <w:rPr>
          <w:rStyle w:val="Emphasis"/>
        </w:rPr>
        <w:t>legislature</w:t>
      </w:r>
      <w:r w:rsidRPr="00BD393A">
        <w:rPr>
          <w:rStyle w:val="StyleUnderline"/>
        </w:rPr>
        <w:t>, which is the</w:t>
      </w:r>
      <w:r w:rsidRPr="00BD393A">
        <w:rPr>
          <w:sz w:val="16"/>
        </w:rPr>
        <w:t xml:space="preserve"> US </w:t>
      </w:r>
      <w:r w:rsidRPr="00BD393A">
        <w:rPr>
          <w:rStyle w:val="StyleUnderline"/>
        </w:rPr>
        <w:t xml:space="preserve">Congress, ii) </w:t>
      </w:r>
      <w:r w:rsidRPr="007150C7">
        <w:rPr>
          <w:rStyle w:val="Emphasis"/>
        </w:rPr>
        <w:t>Executive</w:t>
      </w:r>
      <w:r w:rsidRPr="00BD393A">
        <w:rPr>
          <w:sz w:val="16"/>
        </w:rPr>
        <w:t xml:space="preserve">, comprised of </w:t>
      </w:r>
      <w:r w:rsidRPr="00BD393A">
        <w:rPr>
          <w:rStyle w:val="StyleUnderline"/>
        </w:rPr>
        <w:t>the President</w:t>
      </w:r>
      <w:r w:rsidRPr="00BD393A">
        <w:rPr>
          <w:sz w:val="16"/>
        </w:rPr>
        <w:t xml:space="preserve"> and Vice president of the US </w:t>
      </w:r>
      <w:r w:rsidRPr="007150C7">
        <w:rPr>
          <w:rStyle w:val="StyleUnderline"/>
        </w:rPr>
        <w:t>and</w:t>
      </w:r>
      <w:r w:rsidRPr="00BD393A">
        <w:rPr>
          <w:rStyle w:val="StyleUnderline"/>
        </w:rPr>
        <w:t xml:space="preserve"> iii) </w:t>
      </w:r>
      <w:r w:rsidRPr="007150C7">
        <w:rPr>
          <w:rStyle w:val="Emphasis"/>
        </w:rPr>
        <w:t>Judiciary</w:t>
      </w:r>
      <w:r w:rsidRPr="007150C7">
        <w:rPr>
          <w:sz w:val="16"/>
        </w:rPr>
        <w:t>.</w:t>
      </w:r>
      <w:r w:rsidRPr="00BD393A">
        <w:rPr>
          <w:sz w:val="16"/>
        </w:rPr>
        <w:t xml:space="preserve"> The US Constitution prescribes a system of separation of powers and ‘checks and balances’ for the smooth functioning of all the three branches of the Federal Government. </w:t>
      </w:r>
      <w:r w:rsidRPr="00BD393A">
        <w:rPr>
          <w:rStyle w:val="StyleUnderline"/>
        </w:rPr>
        <w:t>The</w:t>
      </w:r>
      <w:r w:rsidRPr="00BD393A">
        <w:rPr>
          <w:sz w:val="16"/>
        </w:rPr>
        <w:t xml:space="preserve"> US </w:t>
      </w:r>
      <w:r w:rsidRPr="00BD393A">
        <w:rPr>
          <w:rStyle w:val="StyleUnderline"/>
        </w:rPr>
        <w:t xml:space="preserve">Constitution </w:t>
      </w:r>
      <w:r w:rsidRPr="00BD393A">
        <w:rPr>
          <w:rStyle w:val="Emphasis"/>
        </w:rPr>
        <w:t>limits</w:t>
      </w:r>
      <w:r w:rsidRPr="00BD393A">
        <w:rPr>
          <w:sz w:val="16"/>
        </w:rPr>
        <w:t xml:space="preserve"> the powers of </w:t>
      </w:r>
      <w:r w:rsidRPr="00BD393A">
        <w:rPr>
          <w:rStyle w:val="StyleUnderline"/>
        </w:rPr>
        <w:t>the Federal Government</w:t>
      </w:r>
      <w:r w:rsidRPr="00BD393A">
        <w:rPr>
          <w:sz w:val="16"/>
        </w:rPr>
        <w:t xml:space="preserve"> to the powers assigned to it; </w:t>
      </w:r>
      <w:r w:rsidRPr="00BD393A">
        <w:rPr>
          <w:rStyle w:val="StyleUnderline"/>
        </w:rPr>
        <w:t xml:space="preserve">all </w:t>
      </w:r>
      <w:r w:rsidRPr="007150C7">
        <w:rPr>
          <w:rStyle w:val="StyleUnderline"/>
        </w:rPr>
        <w:t xml:space="preserve">powers </w:t>
      </w:r>
      <w:r w:rsidRPr="00D90FFC">
        <w:rPr>
          <w:rStyle w:val="StyleUnderline"/>
          <w:highlight w:val="cyan"/>
        </w:rPr>
        <w:t>not</w:t>
      </w:r>
      <w:r w:rsidRPr="00BD393A">
        <w:rPr>
          <w:rStyle w:val="StyleUnderline"/>
        </w:rPr>
        <w:t xml:space="preserve"> </w:t>
      </w:r>
      <w:r w:rsidRPr="00BD393A">
        <w:rPr>
          <w:rStyle w:val="Emphasis"/>
        </w:rPr>
        <w:t xml:space="preserve">expressly </w:t>
      </w:r>
      <w:r w:rsidRPr="007150C7">
        <w:rPr>
          <w:rStyle w:val="Emphasis"/>
        </w:rPr>
        <w:t>assigned</w:t>
      </w:r>
      <w:r w:rsidRPr="007150C7">
        <w:rPr>
          <w:rStyle w:val="StyleUnderline"/>
        </w:rPr>
        <w:t xml:space="preserve"> to the </w:t>
      </w:r>
      <w:r w:rsidRPr="00D90FFC">
        <w:rPr>
          <w:rStyle w:val="Emphasis"/>
          <w:highlight w:val="cyan"/>
        </w:rPr>
        <w:t>Fed</w:t>
      </w:r>
      <w:r w:rsidRPr="00BD393A">
        <w:rPr>
          <w:rStyle w:val="StyleUnderline"/>
        </w:rPr>
        <w:t xml:space="preserve">eral Government </w:t>
      </w:r>
      <w:r w:rsidRPr="00D90FFC">
        <w:rPr>
          <w:rStyle w:val="StyleUnderline"/>
          <w:highlight w:val="cyan"/>
        </w:rPr>
        <w:t>are</w:t>
      </w:r>
      <w:r w:rsidRPr="00BD393A">
        <w:rPr>
          <w:rStyle w:val="StyleUnderline"/>
        </w:rPr>
        <w:t xml:space="preserve"> </w:t>
      </w:r>
      <w:r w:rsidRPr="00BD393A">
        <w:rPr>
          <w:rStyle w:val="Emphasis"/>
        </w:rPr>
        <w:t>reserved</w:t>
      </w:r>
      <w:r w:rsidRPr="00BD393A">
        <w:rPr>
          <w:rStyle w:val="StyleUnderline"/>
        </w:rPr>
        <w:t xml:space="preserve"> to </w:t>
      </w:r>
      <w:r w:rsidRPr="00D90FFC">
        <w:rPr>
          <w:rStyle w:val="StyleUnderline"/>
          <w:highlight w:val="cyan"/>
        </w:rPr>
        <w:t xml:space="preserve">the </w:t>
      </w:r>
      <w:r w:rsidRPr="00D90FFC">
        <w:rPr>
          <w:rStyle w:val="Emphasis"/>
          <w:highlight w:val="cyan"/>
        </w:rPr>
        <w:t>States</w:t>
      </w:r>
      <w:r w:rsidRPr="00BD393A">
        <w:rPr>
          <w:sz w:val="16"/>
        </w:rPr>
        <w:t xml:space="preserve"> or to the people.</w:t>
      </w:r>
    </w:p>
    <w:p w14:paraId="0F00795F" w14:textId="77777777" w:rsidR="00D90FFC" w:rsidRDefault="00D90FFC" w:rsidP="00D90FFC">
      <w:pPr>
        <w:pStyle w:val="Heading3"/>
      </w:pPr>
      <w:r>
        <w:t>Perm: Do Both---2NC</w:t>
      </w:r>
    </w:p>
    <w:p w14:paraId="0D4DCB17" w14:textId="77777777" w:rsidR="00D90FFC" w:rsidRPr="00D15B88" w:rsidRDefault="00D90FFC" w:rsidP="00D90FFC">
      <w:pPr>
        <w:pStyle w:val="Heading4"/>
        <w:rPr>
          <w:rStyle w:val="Style13ptBold"/>
          <w:b/>
          <w:bCs w:val="0"/>
          <w:sz w:val="22"/>
          <w:u w:val="single"/>
        </w:rPr>
      </w:pPr>
      <w:r>
        <w:t xml:space="preserve">2. </w:t>
      </w:r>
      <w:r w:rsidRPr="0002410A">
        <w:rPr>
          <w:u w:val="single"/>
        </w:rPr>
        <w:t>E</w:t>
      </w:r>
      <w:r>
        <w:rPr>
          <w:u w:val="single"/>
        </w:rPr>
        <w:t>XPLOITATION</w:t>
      </w:r>
      <w:r>
        <w:t>---</w:t>
      </w:r>
      <w:r>
        <w:rPr>
          <w:rStyle w:val="Style13ptBold"/>
          <w:szCs w:val="26"/>
        </w:rPr>
        <w:t xml:space="preserve">Outside interests </w:t>
      </w:r>
      <w:r w:rsidRPr="0040094A">
        <w:rPr>
          <w:rStyle w:val="Style13ptBold"/>
          <w:szCs w:val="26"/>
          <w:u w:val="single"/>
        </w:rPr>
        <w:t>stunt</w:t>
      </w:r>
      <w:r>
        <w:rPr>
          <w:rStyle w:val="Style13ptBold"/>
          <w:szCs w:val="26"/>
        </w:rPr>
        <w:t xml:space="preserve"> regionalization.</w:t>
      </w:r>
    </w:p>
    <w:p w14:paraId="7C74E7FA" w14:textId="77777777" w:rsidR="00D90FFC" w:rsidRPr="00D15B88" w:rsidRDefault="00D90FFC" w:rsidP="00D90FFC">
      <w:r w:rsidRPr="00D15B88">
        <w:rPr>
          <w:rStyle w:val="Style13ptBold"/>
        </w:rPr>
        <w:t xml:space="preserve">Vaatanen </w:t>
      </w:r>
      <w:r>
        <w:rPr>
          <w:rStyle w:val="Style13ptBold"/>
        </w:rPr>
        <w:t>’1</w:t>
      </w:r>
      <w:r w:rsidRPr="00D15B88">
        <w:rPr>
          <w:rStyle w:val="Style13ptBold"/>
        </w:rPr>
        <w:t>8 [</w:t>
      </w:r>
      <w:r w:rsidRPr="00D15B88">
        <w:t>Vesa; Post-Doctoral</w:t>
      </w:r>
      <w:r w:rsidRPr="00D15B88">
        <w:rPr>
          <w:rStyle w:val="Style13ptBold"/>
        </w:rPr>
        <w:t xml:space="preserve"> Researcher at the University of Lapland, “Investigating the particularities of regionalization: Contested state-federal relations and the politics of Alaska’s Arctic Policy,” Taylor and Francis Online, 10/23/18, </w:t>
      </w:r>
      <w:r w:rsidRPr="00D15B88">
        <w:t>https://www.tandfonline.com/doi/10.1080/04353684.2019.1616510]</w:t>
      </w:r>
      <w:r>
        <w:t xml:space="preserve"> </w:t>
      </w:r>
      <w:r w:rsidRPr="00D15B88">
        <w:t>choi+//av</w:t>
      </w:r>
    </w:p>
    <w:p w14:paraId="2BF44B9F" w14:textId="77777777" w:rsidR="00D90FFC" w:rsidRPr="0040094A" w:rsidRDefault="00D90FFC" w:rsidP="00D90FFC">
      <w:pPr>
        <w:rPr>
          <w:sz w:val="16"/>
        </w:rPr>
      </w:pPr>
      <w:r w:rsidRPr="0040094A">
        <w:rPr>
          <w:sz w:val="16"/>
        </w:rPr>
        <w:t xml:space="preserve">Even though the U.S. federal government has been seen to approach the Arctic region with ambivalence (Steinberg 2014), the Obama administration’s emphasis on addressing climate change and environmental issues, together with the AC chairmanship also meant greater attention being paid to the region. It was seen in the policy-making circles on the state level in Alaska that </w:t>
      </w:r>
      <w:r w:rsidRPr="00D90FFC">
        <w:rPr>
          <w:rStyle w:val="StyleUnderline"/>
          <w:highlight w:val="cyan"/>
        </w:rPr>
        <w:t>the way</w:t>
      </w:r>
      <w:r w:rsidRPr="0040094A">
        <w:rPr>
          <w:sz w:val="16"/>
        </w:rPr>
        <w:t xml:space="preserve"> in which </w:t>
      </w:r>
      <w:r w:rsidRPr="00347B51">
        <w:rPr>
          <w:rStyle w:val="StyleUnderline"/>
        </w:rPr>
        <w:t xml:space="preserve">the </w:t>
      </w:r>
      <w:r w:rsidRPr="00D90FFC">
        <w:rPr>
          <w:rStyle w:val="Emphasis"/>
          <w:highlight w:val="cyan"/>
        </w:rPr>
        <w:t>Arctic</w:t>
      </w:r>
      <w:r w:rsidRPr="00347B51">
        <w:rPr>
          <w:rStyle w:val="StyleUnderline"/>
        </w:rPr>
        <w:t xml:space="preserve"> region</w:t>
      </w:r>
      <w:r w:rsidRPr="0040094A">
        <w:rPr>
          <w:sz w:val="16"/>
        </w:rPr>
        <w:t xml:space="preserve"> was perceived within and </w:t>
      </w:r>
      <w:r w:rsidRPr="00D90FFC">
        <w:rPr>
          <w:rStyle w:val="StyleUnderline"/>
          <w:highlight w:val="cyan"/>
        </w:rPr>
        <w:t>enacted through</w:t>
      </w:r>
      <w:r w:rsidRPr="00347B51">
        <w:rPr>
          <w:rStyle w:val="StyleUnderline"/>
        </w:rPr>
        <w:t xml:space="preserve"> the </w:t>
      </w:r>
      <w:r w:rsidRPr="00D90FFC">
        <w:rPr>
          <w:rStyle w:val="Emphasis"/>
          <w:highlight w:val="cyan"/>
        </w:rPr>
        <w:t>policies</w:t>
      </w:r>
      <w:r w:rsidRPr="00347B51">
        <w:rPr>
          <w:rStyle w:val="StyleUnderline"/>
        </w:rPr>
        <w:t xml:space="preserve"> </w:t>
      </w:r>
      <w:r w:rsidRPr="00D90FFC">
        <w:rPr>
          <w:rStyle w:val="StyleUnderline"/>
          <w:highlight w:val="cyan"/>
        </w:rPr>
        <w:t>of</w:t>
      </w:r>
      <w:r w:rsidRPr="00347B51">
        <w:rPr>
          <w:rStyle w:val="StyleUnderline"/>
        </w:rPr>
        <w:t xml:space="preserve"> the </w:t>
      </w:r>
      <w:r w:rsidRPr="00D90FFC">
        <w:rPr>
          <w:rStyle w:val="Emphasis"/>
          <w:highlight w:val="cyan"/>
        </w:rPr>
        <w:t>f</w:t>
      </w:r>
      <w:r w:rsidRPr="0040094A">
        <w:rPr>
          <w:rStyle w:val="Emphasis"/>
        </w:rPr>
        <w:t xml:space="preserve">ederal </w:t>
      </w:r>
      <w:r w:rsidRPr="00D90FFC">
        <w:rPr>
          <w:rStyle w:val="Emphasis"/>
          <w:highlight w:val="cyan"/>
        </w:rPr>
        <w:t>g</w:t>
      </w:r>
      <w:r w:rsidRPr="0040094A">
        <w:rPr>
          <w:rStyle w:val="Emphasis"/>
        </w:rPr>
        <w:t>overnment</w:t>
      </w:r>
      <w:r w:rsidRPr="0040094A">
        <w:rPr>
          <w:sz w:val="16"/>
        </w:rPr>
        <w:t xml:space="preserve"> – with the focus on environmental issues and climate change – </w:t>
      </w:r>
      <w:r w:rsidRPr="00D90FFC">
        <w:rPr>
          <w:rStyle w:val="Emphasis"/>
          <w:highlight w:val="cyan"/>
        </w:rPr>
        <w:t>need</w:t>
      </w:r>
      <w:r w:rsidRPr="00B00D22">
        <w:rPr>
          <w:sz w:val="16"/>
        </w:rPr>
        <w:t>ed</w:t>
      </w:r>
      <w:r w:rsidRPr="0040094A">
        <w:rPr>
          <w:sz w:val="16"/>
        </w:rPr>
        <w:t xml:space="preserve"> </w:t>
      </w:r>
      <w:r w:rsidRPr="00D90FFC">
        <w:rPr>
          <w:rStyle w:val="StyleUnderline"/>
          <w:highlight w:val="cyan"/>
        </w:rPr>
        <w:t>to be addressed</w:t>
      </w:r>
      <w:r w:rsidRPr="0040094A">
        <w:rPr>
          <w:sz w:val="16"/>
        </w:rPr>
        <w:t xml:space="preserve">. </w:t>
      </w:r>
      <w:r w:rsidRPr="00347B51">
        <w:rPr>
          <w:rStyle w:val="StyleUnderline"/>
        </w:rPr>
        <w:t>This played into</w:t>
      </w:r>
      <w:r w:rsidRPr="0040094A">
        <w:rPr>
          <w:sz w:val="16"/>
        </w:rPr>
        <w:t xml:space="preserve"> the position assumed by the AAPC – and </w:t>
      </w:r>
      <w:r w:rsidRPr="00347B51">
        <w:rPr>
          <w:rStyle w:val="StyleUnderline"/>
        </w:rPr>
        <w:t xml:space="preserve">the </w:t>
      </w:r>
      <w:r w:rsidRPr="0040094A">
        <w:rPr>
          <w:rStyle w:val="Emphasis"/>
        </w:rPr>
        <w:t xml:space="preserve">Alaskan </w:t>
      </w:r>
      <w:r w:rsidRPr="00D90FFC">
        <w:rPr>
          <w:rStyle w:val="Emphasis"/>
          <w:highlight w:val="cyan"/>
        </w:rPr>
        <w:t>state</w:t>
      </w:r>
      <w:r w:rsidRPr="00D90FFC">
        <w:rPr>
          <w:rStyle w:val="StyleUnderline"/>
          <w:highlight w:val="cyan"/>
        </w:rPr>
        <w:t xml:space="preserve"> legislature</w:t>
      </w:r>
      <w:r w:rsidRPr="0040094A">
        <w:rPr>
          <w:sz w:val="16"/>
        </w:rPr>
        <w:t xml:space="preserve"> which </w:t>
      </w:r>
      <w:r w:rsidRPr="00D90FFC">
        <w:rPr>
          <w:rStyle w:val="StyleUnderline"/>
          <w:highlight w:val="cyan"/>
        </w:rPr>
        <w:t>adopted</w:t>
      </w:r>
      <w:r w:rsidRPr="0040094A">
        <w:rPr>
          <w:sz w:val="16"/>
        </w:rPr>
        <w:t xml:space="preserve"> the </w:t>
      </w:r>
      <w:r w:rsidRPr="00347B51">
        <w:rPr>
          <w:rStyle w:val="StyleUnderline"/>
        </w:rPr>
        <w:t xml:space="preserve">state’s </w:t>
      </w:r>
      <w:r w:rsidRPr="00D90FFC">
        <w:rPr>
          <w:rStyle w:val="StyleUnderline"/>
          <w:highlight w:val="cyan"/>
        </w:rPr>
        <w:t xml:space="preserve">Arctic </w:t>
      </w:r>
      <w:r w:rsidRPr="00D90FFC">
        <w:rPr>
          <w:rStyle w:val="Emphasis"/>
          <w:highlight w:val="cyan"/>
        </w:rPr>
        <w:t>policy</w:t>
      </w:r>
      <w:r w:rsidRPr="0040094A">
        <w:rPr>
          <w:sz w:val="16"/>
        </w:rPr>
        <w:t xml:space="preserve"> – which was </w:t>
      </w:r>
      <w:r w:rsidRPr="00D90FFC">
        <w:rPr>
          <w:rStyle w:val="StyleUnderline"/>
          <w:highlight w:val="cyan"/>
        </w:rPr>
        <w:t>based on</w:t>
      </w:r>
      <w:r w:rsidRPr="0040094A">
        <w:rPr>
          <w:sz w:val="16"/>
        </w:rPr>
        <w:t xml:space="preserve"> the </w:t>
      </w:r>
      <w:r w:rsidRPr="00D90FFC">
        <w:rPr>
          <w:rStyle w:val="Emphasis"/>
          <w:highlight w:val="cyan"/>
        </w:rPr>
        <w:t>time-tested</w:t>
      </w:r>
      <w:r w:rsidRPr="00D90FFC">
        <w:rPr>
          <w:rStyle w:val="StyleUnderline"/>
          <w:highlight w:val="cyan"/>
        </w:rPr>
        <w:t xml:space="preserve"> position</w:t>
      </w:r>
      <w:r w:rsidRPr="00347B51">
        <w:rPr>
          <w:rStyle w:val="StyleUnderline"/>
        </w:rPr>
        <w:t xml:space="preserve"> of </w:t>
      </w:r>
      <w:r w:rsidRPr="00D90FFC">
        <w:rPr>
          <w:rStyle w:val="StyleUnderline"/>
          <w:highlight w:val="cyan"/>
        </w:rPr>
        <w:t xml:space="preserve">political </w:t>
      </w:r>
      <w:r w:rsidRPr="00D90FFC">
        <w:rPr>
          <w:rStyle w:val="Emphasis"/>
          <w:highlight w:val="cyan"/>
        </w:rPr>
        <w:t>actors</w:t>
      </w:r>
      <w:r w:rsidRPr="00347B51">
        <w:rPr>
          <w:rStyle w:val="StyleUnderline"/>
        </w:rPr>
        <w:t xml:space="preserve"> in Alaska </w:t>
      </w:r>
      <w:r w:rsidRPr="00D90FFC">
        <w:rPr>
          <w:rStyle w:val="Emphasis"/>
          <w:highlight w:val="cyan"/>
        </w:rPr>
        <w:t>view</w:t>
      </w:r>
      <w:r w:rsidRPr="0040094A">
        <w:rPr>
          <w:rStyle w:val="Emphasis"/>
        </w:rPr>
        <w:t>ing</w:t>
      </w:r>
      <w:r w:rsidRPr="00347B51">
        <w:rPr>
          <w:rStyle w:val="StyleUnderline"/>
        </w:rPr>
        <w:t xml:space="preserve"> the federal </w:t>
      </w:r>
      <w:r w:rsidRPr="00D90FFC">
        <w:rPr>
          <w:rStyle w:val="StyleUnderline"/>
          <w:highlight w:val="cyan"/>
        </w:rPr>
        <w:t>g</w:t>
      </w:r>
      <w:r w:rsidRPr="00347B51">
        <w:rPr>
          <w:rStyle w:val="StyleUnderline"/>
        </w:rPr>
        <w:t>overnment as ‘</w:t>
      </w:r>
      <w:r w:rsidRPr="00D90FFC">
        <w:rPr>
          <w:rStyle w:val="Emphasis"/>
          <w:highlight w:val="cyan"/>
        </w:rPr>
        <w:t>overreaching</w:t>
      </w:r>
      <w:r w:rsidRPr="00D90FFC">
        <w:rPr>
          <w:highlight w:val="cyan"/>
        </w:rPr>
        <w:t>’</w:t>
      </w:r>
      <w:r w:rsidRPr="0040094A">
        <w:rPr>
          <w:sz w:val="16"/>
        </w:rPr>
        <w:t xml:space="preserve"> its position </w:t>
      </w:r>
      <w:r w:rsidRPr="00347B51">
        <w:rPr>
          <w:rStyle w:val="StyleUnderline"/>
        </w:rPr>
        <w:t xml:space="preserve">with respect to policies that </w:t>
      </w:r>
      <w:r w:rsidRPr="0040094A">
        <w:rPr>
          <w:rStyle w:val="Emphasis"/>
        </w:rPr>
        <w:t>affect</w:t>
      </w:r>
      <w:r w:rsidRPr="00347B51">
        <w:rPr>
          <w:rStyle w:val="StyleUnderline"/>
        </w:rPr>
        <w:t xml:space="preserve"> Alaska</w:t>
      </w:r>
      <w:r w:rsidRPr="0040094A">
        <w:rPr>
          <w:sz w:val="16"/>
        </w:rPr>
        <w:t xml:space="preserve"> (Thomas and Boyer 2016). As an example of this, one interviewee noted, that ‘we blame the federal government for the failure of Shell to continue their operations in the Arctic’ (I-2).</w:t>
      </w:r>
    </w:p>
    <w:p w14:paraId="5605D885" w14:textId="77777777" w:rsidR="00D90FFC" w:rsidRDefault="00D90FFC" w:rsidP="00D90FFC">
      <w:pPr>
        <w:rPr>
          <w:sz w:val="16"/>
        </w:rPr>
      </w:pPr>
      <w:r w:rsidRPr="0040094A">
        <w:rPr>
          <w:sz w:val="16"/>
        </w:rPr>
        <w:t xml:space="preserve">Based on this discussion the </w:t>
      </w:r>
      <w:r w:rsidRPr="00D90FFC">
        <w:rPr>
          <w:rStyle w:val="Emphasis"/>
          <w:highlight w:val="cyan"/>
        </w:rPr>
        <w:t>state actors</w:t>
      </w:r>
      <w:r w:rsidRPr="00347B51">
        <w:rPr>
          <w:rStyle w:val="StyleUnderline"/>
        </w:rPr>
        <w:t xml:space="preserve"> in Alaska</w:t>
      </w:r>
      <w:r w:rsidRPr="0040094A">
        <w:rPr>
          <w:sz w:val="16"/>
        </w:rPr>
        <w:t xml:space="preserve"> subjectified themselves as </w:t>
      </w:r>
      <w:r w:rsidRPr="00347B51">
        <w:rPr>
          <w:rStyle w:val="StyleUnderline"/>
        </w:rPr>
        <w:t xml:space="preserve">stakeholders </w:t>
      </w:r>
      <w:r w:rsidRPr="00D90FFC">
        <w:rPr>
          <w:rStyle w:val="Emphasis"/>
          <w:highlight w:val="cyan"/>
        </w:rPr>
        <w:t>regard</w:t>
      </w:r>
      <w:r w:rsidRPr="00347B51">
        <w:rPr>
          <w:rStyle w:val="StyleUnderline"/>
        </w:rPr>
        <w:t xml:space="preserve">ing the </w:t>
      </w:r>
      <w:r w:rsidRPr="00D90FFC">
        <w:rPr>
          <w:rStyle w:val="Emphasis"/>
          <w:highlight w:val="cyan"/>
        </w:rPr>
        <w:t>Arctic</w:t>
      </w:r>
      <w:r w:rsidRPr="0040094A">
        <w:rPr>
          <w:sz w:val="16"/>
        </w:rPr>
        <w:t xml:space="preserve"> region first by </w:t>
      </w:r>
      <w:r w:rsidRPr="00D90FFC">
        <w:rPr>
          <w:rStyle w:val="StyleUnderline"/>
          <w:highlight w:val="cyan"/>
        </w:rPr>
        <w:t>attach</w:t>
      </w:r>
      <w:r w:rsidRPr="00700F5E">
        <w:rPr>
          <w:sz w:val="16"/>
        </w:rPr>
        <w:t>ing</w:t>
      </w:r>
      <w:r w:rsidRPr="0040094A">
        <w:rPr>
          <w:sz w:val="16"/>
        </w:rPr>
        <w:t xml:space="preserve"> the </w:t>
      </w:r>
      <w:r w:rsidRPr="00347B51">
        <w:rPr>
          <w:rStyle w:val="StyleUnderline"/>
        </w:rPr>
        <w:t xml:space="preserve">state’s </w:t>
      </w:r>
      <w:r w:rsidRPr="00D90FFC">
        <w:rPr>
          <w:rStyle w:val="Emphasis"/>
          <w:highlight w:val="cyan"/>
        </w:rPr>
        <w:t>economic future</w:t>
      </w:r>
      <w:r w:rsidRPr="00D90FFC">
        <w:rPr>
          <w:rStyle w:val="StyleUnderline"/>
          <w:highlight w:val="cyan"/>
        </w:rPr>
        <w:t xml:space="preserve"> to it</w:t>
      </w:r>
      <w:r w:rsidRPr="0040094A">
        <w:rPr>
          <w:sz w:val="16"/>
        </w:rPr>
        <w:t xml:space="preserve">, and second, because the </w:t>
      </w:r>
      <w:r w:rsidRPr="00347B51">
        <w:rPr>
          <w:rStyle w:val="StyleUnderline"/>
        </w:rPr>
        <w:t xml:space="preserve">growing </w:t>
      </w:r>
      <w:r w:rsidRPr="00D90FFC">
        <w:rPr>
          <w:rStyle w:val="Emphasis"/>
          <w:highlight w:val="cyan"/>
        </w:rPr>
        <w:t>federal attention</w:t>
      </w:r>
      <w:r w:rsidRPr="0040094A">
        <w:rPr>
          <w:sz w:val="16"/>
        </w:rPr>
        <w:t xml:space="preserve"> on the region was seen to </w:t>
      </w:r>
      <w:r w:rsidRPr="00D90FFC">
        <w:rPr>
          <w:rStyle w:val="Emphasis"/>
          <w:highlight w:val="cyan"/>
        </w:rPr>
        <w:t>contradict</w:t>
      </w:r>
      <w:r w:rsidRPr="00D90FFC">
        <w:rPr>
          <w:rStyle w:val="StyleUnderline"/>
          <w:highlight w:val="cyan"/>
        </w:rPr>
        <w:t xml:space="preserve"> this vision</w:t>
      </w:r>
      <w:r w:rsidRPr="0040094A">
        <w:rPr>
          <w:sz w:val="16"/>
        </w:rPr>
        <w:t xml:space="preserve">. In this way, the renewed federal attention on the Arctic region re-contextualized the contested relationship between the two governments. In light of this, stakeholder subjectification has been a gradual process, in which the already contested issues were re-framed in ‘Arctic’ terms – pertaining to a certain territorial space called the Arctic. The contestation culminated in the issue of the economic </w:t>
      </w:r>
      <w:r w:rsidRPr="00D90FFC">
        <w:rPr>
          <w:rStyle w:val="Emphasis"/>
          <w:highlight w:val="cyan"/>
        </w:rPr>
        <w:t>self-determination</w:t>
      </w:r>
      <w:r w:rsidRPr="00347B51">
        <w:rPr>
          <w:rStyle w:val="StyleUnderline"/>
        </w:rPr>
        <w:t xml:space="preserve"> of the state</w:t>
      </w:r>
      <w:r w:rsidRPr="0040094A">
        <w:rPr>
          <w:sz w:val="16"/>
        </w:rPr>
        <w:t xml:space="preserve"> and on the role of the </w:t>
      </w:r>
      <w:r w:rsidRPr="00D90FFC">
        <w:rPr>
          <w:rStyle w:val="StyleUnderline"/>
          <w:highlight w:val="cyan"/>
        </w:rPr>
        <w:t>f</w:t>
      </w:r>
      <w:r w:rsidRPr="00347B51">
        <w:rPr>
          <w:rStyle w:val="StyleUnderline"/>
        </w:rPr>
        <w:t xml:space="preserve">ederal </w:t>
      </w:r>
      <w:r w:rsidRPr="00D90FFC">
        <w:rPr>
          <w:rStyle w:val="StyleUnderline"/>
          <w:highlight w:val="cyan"/>
        </w:rPr>
        <w:t>g</w:t>
      </w:r>
      <w:r w:rsidRPr="00347B51">
        <w:rPr>
          <w:rStyle w:val="StyleUnderline"/>
        </w:rPr>
        <w:t>overnment</w:t>
      </w:r>
      <w:r w:rsidRPr="0040094A">
        <w:rPr>
          <w:sz w:val="16"/>
        </w:rPr>
        <w:t xml:space="preserve"> in potentially </w:t>
      </w:r>
      <w:r w:rsidRPr="00D90FFC">
        <w:rPr>
          <w:rStyle w:val="StyleUnderline"/>
          <w:highlight w:val="cyan"/>
        </w:rPr>
        <w:t>impeding</w:t>
      </w:r>
      <w:r w:rsidRPr="0040094A">
        <w:rPr>
          <w:sz w:val="16"/>
        </w:rPr>
        <w:t xml:space="preserve"> its </w:t>
      </w:r>
      <w:r w:rsidRPr="00D90FFC">
        <w:rPr>
          <w:rStyle w:val="Emphasis"/>
          <w:highlight w:val="cyan"/>
        </w:rPr>
        <w:t>realization</w:t>
      </w:r>
      <w:r w:rsidRPr="0040094A">
        <w:rPr>
          <w:sz w:val="16"/>
        </w:rPr>
        <w:t xml:space="preserve">. </w:t>
      </w:r>
      <w:r w:rsidRPr="00D90FFC">
        <w:rPr>
          <w:rStyle w:val="StyleUnderline"/>
          <w:highlight w:val="cyan"/>
        </w:rPr>
        <w:t>When it comes to</w:t>
      </w:r>
      <w:r w:rsidRPr="00347B51">
        <w:rPr>
          <w:rStyle w:val="StyleUnderline"/>
        </w:rPr>
        <w:t xml:space="preserve"> the Arctic</w:t>
      </w:r>
      <w:r w:rsidRPr="0040094A">
        <w:rPr>
          <w:sz w:val="16"/>
        </w:rPr>
        <w:t xml:space="preserve"> region, </w:t>
      </w:r>
      <w:r w:rsidRPr="00347B51">
        <w:rPr>
          <w:rStyle w:val="StyleUnderline"/>
        </w:rPr>
        <w:t>and</w:t>
      </w:r>
      <w:r w:rsidRPr="0040094A">
        <w:rPr>
          <w:sz w:val="16"/>
        </w:rPr>
        <w:t xml:space="preserve"> federal </w:t>
      </w:r>
      <w:r w:rsidRPr="00D90FFC">
        <w:rPr>
          <w:rStyle w:val="StyleUnderline"/>
          <w:highlight w:val="cyan"/>
        </w:rPr>
        <w:t>Arctic policies</w:t>
      </w:r>
      <w:r w:rsidRPr="0040094A">
        <w:rPr>
          <w:sz w:val="16"/>
        </w:rPr>
        <w:t xml:space="preserve">, the perceived </w:t>
      </w:r>
      <w:r w:rsidRPr="00D90FFC">
        <w:rPr>
          <w:rStyle w:val="Emphasis"/>
          <w:highlight w:val="cyan"/>
        </w:rPr>
        <w:t>stake</w:t>
      </w:r>
      <w:r w:rsidRPr="00D90FFC">
        <w:rPr>
          <w:rStyle w:val="StyleUnderline"/>
          <w:highlight w:val="cyan"/>
        </w:rPr>
        <w:t xml:space="preserve"> for Alaska is</w:t>
      </w:r>
      <w:r w:rsidRPr="0040094A">
        <w:rPr>
          <w:sz w:val="16"/>
        </w:rPr>
        <w:t xml:space="preserve"> thus </w:t>
      </w:r>
      <w:r w:rsidRPr="00D90FFC">
        <w:rPr>
          <w:rStyle w:val="Emphasis"/>
          <w:highlight w:val="cyan"/>
        </w:rPr>
        <w:t>nothing less</w:t>
      </w:r>
      <w:r w:rsidRPr="00D90FFC">
        <w:rPr>
          <w:rStyle w:val="StyleUnderline"/>
          <w:highlight w:val="cyan"/>
        </w:rPr>
        <w:t xml:space="preserve"> than</w:t>
      </w:r>
      <w:r w:rsidRPr="0040094A">
        <w:rPr>
          <w:sz w:val="16"/>
        </w:rPr>
        <w:t xml:space="preserve"> the economic </w:t>
      </w:r>
      <w:r w:rsidRPr="00D90FFC">
        <w:rPr>
          <w:rStyle w:val="StyleUnderline"/>
          <w:highlight w:val="cyan"/>
        </w:rPr>
        <w:t>future</w:t>
      </w:r>
      <w:r w:rsidRPr="00347B51">
        <w:rPr>
          <w:rStyle w:val="StyleUnderline"/>
        </w:rPr>
        <w:t xml:space="preserve"> and </w:t>
      </w:r>
      <w:r w:rsidRPr="00D90FFC">
        <w:rPr>
          <w:rStyle w:val="Emphasis"/>
          <w:highlight w:val="cyan"/>
        </w:rPr>
        <w:t>self-determination</w:t>
      </w:r>
      <w:r w:rsidRPr="00347B51">
        <w:rPr>
          <w:rStyle w:val="StyleUnderline"/>
        </w:rPr>
        <w:t xml:space="preserve"> of the state</w:t>
      </w:r>
      <w:r w:rsidRPr="0040094A">
        <w:rPr>
          <w:sz w:val="16"/>
        </w:rPr>
        <w:t xml:space="preserve">. However, the </w:t>
      </w:r>
      <w:r w:rsidRPr="00347B51">
        <w:rPr>
          <w:rStyle w:val="StyleUnderline"/>
        </w:rPr>
        <w:t xml:space="preserve">increasing </w:t>
      </w:r>
      <w:r w:rsidRPr="00D90FFC">
        <w:rPr>
          <w:rStyle w:val="Emphasis"/>
          <w:highlight w:val="cyan"/>
        </w:rPr>
        <w:t>federal</w:t>
      </w:r>
      <w:r w:rsidRPr="0040094A">
        <w:rPr>
          <w:sz w:val="16"/>
        </w:rPr>
        <w:t xml:space="preserve"> and international </w:t>
      </w:r>
      <w:r w:rsidRPr="00D90FFC">
        <w:rPr>
          <w:rStyle w:val="StyleUnderline"/>
          <w:highlight w:val="cyan"/>
        </w:rPr>
        <w:t>attention</w:t>
      </w:r>
      <w:r w:rsidRPr="0040094A">
        <w:rPr>
          <w:sz w:val="16"/>
        </w:rPr>
        <w:t xml:space="preserve"> on Alaska was not only seen as </w:t>
      </w:r>
      <w:r w:rsidRPr="0040094A">
        <w:rPr>
          <w:rStyle w:val="StyleUnderline"/>
        </w:rPr>
        <w:t xml:space="preserve">a </w:t>
      </w:r>
      <w:r w:rsidRPr="00D90FFC">
        <w:rPr>
          <w:rStyle w:val="Emphasis"/>
          <w:highlight w:val="cyan"/>
        </w:rPr>
        <w:t>negative</w:t>
      </w:r>
      <w:r w:rsidRPr="00D90FFC">
        <w:rPr>
          <w:rStyle w:val="StyleUnderline"/>
          <w:highlight w:val="cyan"/>
        </w:rPr>
        <w:t xml:space="preserve"> phenomenon</w:t>
      </w:r>
      <w:r w:rsidRPr="0040094A">
        <w:rPr>
          <w:sz w:val="16"/>
        </w:rPr>
        <w:t xml:space="preserve"> as it was also seen as an opening for political participation and influence beyond the general capacities of Alaskan actors on a national and international scale. The next section discusses in more detail how this opening was utilized, and how </w:t>
      </w:r>
      <w:r w:rsidRPr="0040094A">
        <w:rPr>
          <w:rStyle w:val="StyleUnderline"/>
        </w:rPr>
        <w:t xml:space="preserve">the </w:t>
      </w:r>
      <w:r w:rsidRPr="00D90FFC">
        <w:rPr>
          <w:rStyle w:val="StyleUnderline"/>
          <w:highlight w:val="cyan"/>
        </w:rPr>
        <w:t xml:space="preserve">politics </w:t>
      </w:r>
      <w:r w:rsidRPr="00D90FFC">
        <w:rPr>
          <w:rStyle w:val="Emphasis"/>
          <w:highlight w:val="cyan"/>
        </w:rPr>
        <w:t>involved</w:t>
      </w:r>
      <w:r w:rsidRPr="0040094A">
        <w:rPr>
          <w:sz w:val="16"/>
        </w:rPr>
        <w:t xml:space="preserve"> contribute to contested state–federal state power relations and potentially </w:t>
      </w:r>
      <w:r w:rsidRPr="0040094A">
        <w:rPr>
          <w:rStyle w:val="StyleUnderline"/>
        </w:rPr>
        <w:t xml:space="preserve">the </w:t>
      </w:r>
      <w:r w:rsidRPr="00D90FFC">
        <w:rPr>
          <w:rStyle w:val="Emphasis"/>
          <w:highlight w:val="cyan"/>
        </w:rPr>
        <w:t>regionalization</w:t>
      </w:r>
      <w:r w:rsidRPr="0040094A">
        <w:rPr>
          <w:sz w:val="16"/>
        </w:rPr>
        <w:t xml:space="preserve"> proces</w:t>
      </w:r>
      <w:r w:rsidRPr="00D90FFC">
        <w:rPr>
          <w:sz w:val="16"/>
          <w:highlight w:val="cyan"/>
        </w:rPr>
        <w:t xml:space="preserve">s </w:t>
      </w:r>
      <w:r w:rsidRPr="00D90FFC">
        <w:rPr>
          <w:rStyle w:val="StyleUnderline"/>
          <w:highlight w:val="cyan"/>
        </w:rPr>
        <w:t>of</w:t>
      </w:r>
      <w:r w:rsidRPr="0040094A">
        <w:rPr>
          <w:rStyle w:val="StyleUnderline"/>
        </w:rPr>
        <w:t xml:space="preserve"> the </w:t>
      </w:r>
      <w:r w:rsidRPr="00D90FFC">
        <w:rPr>
          <w:rStyle w:val="StyleUnderline"/>
          <w:highlight w:val="cyan"/>
        </w:rPr>
        <w:t>Arctic</w:t>
      </w:r>
      <w:r w:rsidRPr="0040094A">
        <w:rPr>
          <w:rStyle w:val="StyleUnderline"/>
        </w:rPr>
        <w:t xml:space="preserve"> </w:t>
      </w:r>
      <w:r w:rsidRPr="00D90FFC">
        <w:rPr>
          <w:rStyle w:val="Emphasis"/>
          <w:highlight w:val="cyan"/>
        </w:rPr>
        <w:t>itself</w:t>
      </w:r>
      <w:r w:rsidRPr="0040094A">
        <w:rPr>
          <w:sz w:val="16"/>
        </w:rPr>
        <w:t>.</w:t>
      </w:r>
    </w:p>
    <w:p w14:paraId="54536F6E" w14:textId="6B5B2C43" w:rsidR="00D90FFC" w:rsidRDefault="00D90FFC" w:rsidP="00D90FFC">
      <w:pPr>
        <w:pStyle w:val="Heading3"/>
      </w:pPr>
      <w:r>
        <w:t>Theory---</w:t>
      </w:r>
      <w:r>
        <w:t>AT: Process Bad</w:t>
      </w:r>
      <w:r>
        <w:t>---2NC</w:t>
      </w:r>
    </w:p>
    <w:p w14:paraId="54505B24" w14:textId="2E4D67D9" w:rsidR="005D388F" w:rsidRDefault="00D90FFC" w:rsidP="00D90FFC">
      <w:pPr>
        <w:pStyle w:val="Heading3"/>
      </w:pPr>
      <w:r>
        <w:t>Arctic Regionalism---Impact---2NC</w:t>
      </w:r>
    </w:p>
    <w:p w14:paraId="062F5D51" w14:textId="4B3FACCA" w:rsidR="00D90FFC" w:rsidRDefault="00D90FFC" w:rsidP="00D90FFC">
      <w:pPr>
        <w:pStyle w:val="Heading1"/>
      </w:pPr>
      <w:r>
        <w:t>1NR---Jack Howe---Round 2</w:t>
      </w:r>
    </w:p>
    <w:p w14:paraId="54FCC2D0" w14:textId="14E0CB3B" w:rsidR="00D90FFC" w:rsidRDefault="00D90FFC" w:rsidP="00D90FFC">
      <w:pPr>
        <w:pStyle w:val="Heading2"/>
      </w:pPr>
      <w:r>
        <w:t>ADV---Miscalculation</w:t>
      </w:r>
    </w:p>
    <w:p w14:paraId="7489B98E" w14:textId="1AA8DF8D" w:rsidR="00D90FFC" w:rsidRPr="00D90FFC" w:rsidRDefault="00D90FFC" w:rsidP="00D90FFC">
      <w:pPr>
        <w:pStyle w:val="Heading3"/>
      </w:pPr>
      <w:r>
        <w:t>Solvency---Domain Awareness---2NC</w:t>
      </w:r>
    </w:p>
    <w:p w14:paraId="484BAA42" w14:textId="77777777" w:rsidR="00D90FFC" w:rsidRPr="00BC3E74" w:rsidRDefault="00D90FFC" w:rsidP="00D90FFC">
      <w:pPr>
        <w:pStyle w:val="Heading4"/>
      </w:pPr>
      <w:r>
        <w:t xml:space="preserve">Budget and staffing shortages mean </w:t>
      </w:r>
      <w:r>
        <w:rPr>
          <w:u w:val="single"/>
        </w:rPr>
        <w:t>operation</w:t>
      </w:r>
      <w:r>
        <w:t xml:space="preserve"> of tech fails</w:t>
      </w:r>
    </w:p>
    <w:p w14:paraId="19CF88A9" w14:textId="77777777" w:rsidR="00D90FFC" w:rsidRPr="00110B99" w:rsidRDefault="00D90FFC" w:rsidP="00D90FFC">
      <w:r w:rsidRPr="00E06F2F">
        <w:rPr>
          <w:rStyle w:val="Style13ptBold"/>
        </w:rPr>
        <w:t>Castleberry 25</w:t>
      </w:r>
      <w:r>
        <w:t xml:space="preserve">, Former Senior Advisor, Bureau for Near Eastern Affairs, U.S. Department of State U.S. National Security and Foreign Policy Expert (Asha, 5-26-2025, “What did Trump’s First 100 Days Tell Us about the Next National Security Strategy?” </w:t>
      </w:r>
      <w:r w:rsidRPr="008E17D6">
        <w:t>https://trendsresearch.org/insight/what-did-trumps-first-100-days-tell-us-about-the-next-national-security-strategy/?srsltid=AfmBOoplzaif76CsHhdCHT5JUEq9XKpVfaOXf28fgidZRaXClpFtp_-B</w:t>
      </w:r>
      <w:r w:rsidRPr="00110B99">
        <w:t xml:space="preserve">) wtk </w:t>
      </w:r>
    </w:p>
    <w:p w14:paraId="49BA7756" w14:textId="77777777" w:rsidR="00D90FFC" w:rsidRPr="00110B99" w:rsidRDefault="00D90FFC" w:rsidP="00D90FFC">
      <w:pPr>
        <w:rPr>
          <w:sz w:val="16"/>
        </w:rPr>
      </w:pPr>
    </w:p>
    <w:p w14:paraId="11810413" w14:textId="77777777" w:rsidR="00D90FFC" w:rsidRPr="00110B99" w:rsidRDefault="00D90FFC" w:rsidP="00D90FFC">
      <w:pPr>
        <w:rPr>
          <w:rStyle w:val="StyleUnderline"/>
        </w:rPr>
      </w:pPr>
      <w:r w:rsidRPr="00110B99">
        <w:rPr>
          <w:sz w:val="16"/>
        </w:rPr>
        <w:t xml:space="preserve">Going beyond a published national security strategy, </w:t>
      </w:r>
      <w:r w:rsidRPr="00110B99">
        <w:rPr>
          <w:rStyle w:val="StyleUnderline"/>
        </w:rPr>
        <w:t>Trump’s implementation process may not align with his priorities</w:t>
      </w:r>
      <w:r w:rsidRPr="00110B99">
        <w:rPr>
          <w:sz w:val="16"/>
        </w:rPr>
        <w:t xml:space="preserve">. </w:t>
      </w:r>
      <w:r w:rsidRPr="00110B99">
        <w:rPr>
          <w:rStyle w:val="StyleUnderline"/>
        </w:rPr>
        <w:t>The American people must consider that bipolarism will likely occur with Trump meeting his priorities</w:t>
      </w:r>
      <w:r w:rsidRPr="00110B99">
        <w:rPr>
          <w:sz w:val="16"/>
        </w:rPr>
        <w:t xml:space="preserve">. </w:t>
      </w:r>
      <w:r w:rsidRPr="00110B99">
        <w:rPr>
          <w:rStyle w:val="StyleUnderline"/>
        </w:rPr>
        <w:t>Trumpian leadership is</w:t>
      </w:r>
      <w:r w:rsidRPr="00110B99">
        <w:rPr>
          <w:sz w:val="16"/>
        </w:rPr>
        <w:t xml:space="preserve"> known to be </w:t>
      </w:r>
      <w:r w:rsidRPr="00110B99">
        <w:rPr>
          <w:rStyle w:val="Emphasis"/>
        </w:rPr>
        <w:t>inconsistent with policy decisions</w:t>
      </w:r>
      <w:r w:rsidRPr="00110B99">
        <w:rPr>
          <w:sz w:val="16"/>
        </w:rPr>
        <w:t xml:space="preserve">. In addition, </w:t>
      </w:r>
      <w:r w:rsidRPr="00110B99">
        <w:rPr>
          <w:rStyle w:val="StyleUnderline"/>
        </w:rPr>
        <w:t>major unforeseen</w:t>
      </w:r>
      <w:r w:rsidRPr="00110B99">
        <w:rPr>
          <w:sz w:val="16"/>
        </w:rPr>
        <w:t xml:space="preserve"> domestic and global </w:t>
      </w:r>
      <w:r w:rsidRPr="00110B99">
        <w:rPr>
          <w:rStyle w:val="StyleUnderline"/>
        </w:rPr>
        <w:t>developments will</w:t>
      </w:r>
      <w:r w:rsidRPr="00110B99">
        <w:rPr>
          <w:sz w:val="16"/>
        </w:rPr>
        <w:t xml:space="preserve"> likely </w:t>
      </w:r>
      <w:r w:rsidRPr="00110B99">
        <w:rPr>
          <w:rStyle w:val="StyleUnderline"/>
        </w:rPr>
        <w:t>impact</w:t>
      </w:r>
      <w:r w:rsidRPr="00110B99">
        <w:rPr>
          <w:sz w:val="16"/>
        </w:rPr>
        <w:t xml:space="preserve"> some of </w:t>
      </w:r>
      <w:r w:rsidRPr="00110B99">
        <w:rPr>
          <w:rStyle w:val="StyleUnderline"/>
        </w:rPr>
        <w:t>Trump’s</w:t>
      </w:r>
      <w:r w:rsidRPr="00110B99">
        <w:rPr>
          <w:sz w:val="16"/>
        </w:rPr>
        <w:t xml:space="preserve"> U.S. national security </w:t>
      </w:r>
      <w:r w:rsidRPr="00110B99">
        <w:rPr>
          <w:rStyle w:val="StyleUnderline"/>
        </w:rPr>
        <w:t>priorities</w:t>
      </w:r>
      <w:r w:rsidRPr="00110B99">
        <w:rPr>
          <w:sz w:val="16"/>
        </w:rPr>
        <w:t xml:space="preserve">, </w:t>
      </w:r>
      <w:r w:rsidRPr="00110B99">
        <w:rPr>
          <w:rStyle w:val="StyleUnderline"/>
        </w:rPr>
        <w:t>which</w:t>
      </w:r>
      <w:r w:rsidRPr="00110B99">
        <w:rPr>
          <w:sz w:val="16"/>
        </w:rPr>
        <w:t xml:space="preserve"> organically </w:t>
      </w:r>
      <w:r w:rsidRPr="00110B99">
        <w:rPr>
          <w:rStyle w:val="StyleUnderline"/>
        </w:rPr>
        <w:t>happens</w:t>
      </w:r>
      <w:r w:rsidRPr="00110B99">
        <w:rPr>
          <w:sz w:val="16"/>
        </w:rPr>
        <w:t xml:space="preserve"> </w:t>
      </w:r>
      <w:r w:rsidRPr="00110B99">
        <w:rPr>
          <w:rStyle w:val="StyleUnderline"/>
        </w:rPr>
        <w:t>all the time in almost every presidential administration.</w:t>
      </w:r>
    </w:p>
    <w:p w14:paraId="37EC04DE" w14:textId="5B94D5F9" w:rsidR="00D90FFC" w:rsidRPr="0012142D" w:rsidRDefault="00D90FFC" w:rsidP="00D90FFC">
      <w:pPr>
        <w:rPr>
          <w:rStyle w:val="StyleUnderline"/>
        </w:rPr>
      </w:pPr>
      <w:r w:rsidRPr="00110B99">
        <w:rPr>
          <w:sz w:val="16"/>
        </w:rPr>
        <w:t xml:space="preserve">Another critical point about policy implementation is ensuring the administration has adequate resources to carry out its priorities. </w:t>
      </w:r>
      <w:r w:rsidRPr="00110B99">
        <w:rPr>
          <w:rStyle w:val="StyleUnderline"/>
        </w:rPr>
        <w:t>Given the significant budget cuts that are happening to the federal government</w:t>
      </w:r>
      <w:r w:rsidRPr="00110B99">
        <w:rPr>
          <w:sz w:val="16"/>
        </w:rPr>
        <w:t xml:space="preserve">, </w:t>
      </w:r>
      <w:r w:rsidRPr="00110B99">
        <w:rPr>
          <w:rStyle w:val="StyleUnderline"/>
        </w:rPr>
        <w:t>the Trump administration needs to make sure that they have both “the ways” and “the means” to carry out their national security priorities</w:t>
      </w:r>
      <w:r w:rsidRPr="00110B99">
        <w:rPr>
          <w:sz w:val="16"/>
        </w:rPr>
        <w:t>. During</w:t>
      </w:r>
      <w:r w:rsidRPr="0012142D">
        <w:rPr>
          <w:sz w:val="16"/>
        </w:rPr>
        <w:t xml:space="preserve"> his first 100 days, President </w:t>
      </w:r>
      <w:r w:rsidRPr="00110B99">
        <w:rPr>
          <w:rStyle w:val="StyleUnderline"/>
          <w:highlight w:val="cyan"/>
        </w:rPr>
        <w:t>Trump expressed interest in</w:t>
      </w:r>
      <w:r w:rsidRPr="0012142D">
        <w:rPr>
          <w:rStyle w:val="StyleUnderline"/>
        </w:rPr>
        <w:t xml:space="preserve"> building next-generation </w:t>
      </w:r>
      <w:r w:rsidRPr="00110B99">
        <w:rPr>
          <w:rStyle w:val="StyleUnderline"/>
          <w:highlight w:val="cyan"/>
        </w:rPr>
        <w:t>missile defense</w:t>
      </w:r>
      <w:r w:rsidRPr="0012142D">
        <w:rPr>
          <w:rStyle w:val="StyleUnderline"/>
        </w:rPr>
        <w:t xml:space="preserve"> systems</w:t>
      </w:r>
      <w:r w:rsidRPr="0012142D">
        <w:rPr>
          <w:sz w:val="16"/>
        </w:rPr>
        <w:t xml:space="preserve">.[xxv] </w:t>
      </w:r>
      <w:r w:rsidRPr="00110B99">
        <w:rPr>
          <w:rStyle w:val="StyleUnderline"/>
          <w:highlight w:val="cyan"/>
        </w:rPr>
        <w:t>It is difficult to build and operationalize these</w:t>
      </w:r>
      <w:r w:rsidRPr="0012142D">
        <w:rPr>
          <w:rStyle w:val="StyleUnderline"/>
        </w:rPr>
        <w:t xml:space="preserve"> missile defense </w:t>
      </w:r>
      <w:r w:rsidRPr="00110B99">
        <w:rPr>
          <w:rStyle w:val="StyleUnderline"/>
          <w:highlight w:val="cyan"/>
        </w:rPr>
        <w:t>systems if you do not have the personnel and resources in place</w:t>
      </w:r>
      <w:r w:rsidRPr="0012142D">
        <w:rPr>
          <w:sz w:val="16"/>
        </w:rPr>
        <w:t>. Once again</w:t>
      </w:r>
      <w:r w:rsidRPr="0012142D">
        <w:rPr>
          <w:rStyle w:val="StyleUnderline"/>
        </w:rPr>
        <w:t xml:space="preserve">, </w:t>
      </w:r>
      <w:r w:rsidRPr="00110B99">
        <w:rPr>
          <w:rStyle w:val="StyleUnderline"/>
          <w:highlight w:val="cyan"/>
        </w:rPr>
        <w:t>a significant reduction in the</w:t>
      </w:r>
      <w:r w:rsidRPr="0012142D">
        <w:rPr>
          <w:rStyle w:val="StyleUnderline"/>
        </w:rPr>
        <w:t xml:space="preserve"> federal </w:t>
      </w:r>
      <w:r w:rsidRPr="00110B99">
        <w:rPr>
          <w:rStyle w:val="StyleUnderline"/>
          <w:highlight w:val="cyan"/>
        </w:rPr>
        <w:t>budget that dismantled</w:t>
      </w:r>
      <w:r w:rsidRPr="0012142D">
        <w:rPr>
          <w:rStyle w:val="StyleUnderline"/>
        </w:rPr>
        <w:t xml:space="preserve"> many </w:t>
      </w:r>
      <w:r w:rsidRPr="00110B99">
        <w:rPr>
          <w:rStyle w:val="StyleUnderline"/>
          <w:highlight w:val="cyan"/>
        </w:rPr>
        <w:t>critical departments</w:t>
      </w:r>
      <w:r w:rsidRPr="0012142D">
        <w:rPr>
          <w:rStyle w:val="StyleUnderline"/>
        </w:rPr>
        <w:t xml:space="preserve"> across the government may have </w:t>
      </w:r>
      <w:r w:rsidRPr="00110B99">
        <w:rPr>
          <w:rStyle w:val="StyleUnderline"/>
          <w:highlight w:val="cyan"/>
        </w:rPr>
        <w:t>positioned the Trump administration to be more vulnerable to not meeting its national security priorities.</w:t>
      </w:r>
    </w:p>
    <w:p w14:paraId="74839C73" w14:textId="77777777" w:rsidR="00D90FFC" w:rsidRDefault="00D90FFC" w:rsidP="00D90FFC">
      <w:pPr>
        <w:pStyle w:val="Heading4"/>
      </w:pPr>
      <w:r>
        <w:t>And capacity limitations overwhelm solvency</w:t>
      </w:r>
    </w:p>
    <w:p w14:paraId="7815E5E1" w14:textId="77777777" w:rsidR="00D90FFC" w:rsidRPr="00232BC6" w:rsidRDefault="00D90FFC" w:rsidP="00D90FFC">
      <w:r w:rsidRPr="00232BC6">
        <w:rPr>
          <w:rStyle w:val="Style13ptBold"/>
        </w:rPr>
        <w:t>Bouffard et al. 25</w:t>
      </w:r>
      <w:r>
        <w:t xml:space="preserve">, *Director – Center for Arctic Security and Resilience Assistant Professor of Arctic Security, College of Business and Security Management University of Alaska Fairbanks. **Canada Research Chair in the Study of the Canadian North, and Professor, School for the Study of Canada at Trent University. ***Global Fellow; Director, Centre for Defence and Security Studies (CDSS);  Professor, Political Studies, University of Manitoba. (*Troy Bouffard, **Whitney Lackenbauer, ***Andrea Charron, “The “Iron Dome” and Implications for the North” </w:t>
      </w:r>
      <w:r w:rsidRPr="008E17D6">
        <w:t>https://gbv.wilsoncenter.org/article/iron-dome-and-implications-north</w:t>
      </w:r>
      <w:r>
        <w:t>) wtk</w:t>
      </w:r>
    </w:p>
    <w:p w14:paraId="36E04AF5" w14:textId="77E1A2AC" w:rsidR="00D90FFC" w:rsidRPr="00D90FFC" w:rsidRDefault="00D90FFC" w:rsidP="00D90FFC">
      <w:pPr>
        <w:rPr>
          <w:u w:val="single"/>
        </w:rPr>
      </w:pPr>
      <w:r w:rsidRPr="00D37B53">
        <w:rPr>
          <w:rStyle w:val="StyleUnderline"/>
          <w:highlight w:val="cyan"/>
        </w:rPr>
        <w:t>Missile defense and modernizing early warning</w:t>
      </w:r>
      <w:r w:rsidRPr="00F425BE">
        <w:rPr>
          <w:rStyle w:val="StyleUnderline"/>
        </w:rPr>
        <w:t xml:space="preserve"> systems </w:t>
      </w:r>
      <w:r w:rsidRPr="00D37B53">
        <w:rPr>
          <w:rStyle w:val="StyleUnderline"/>
          <w:highlight w:val="cyan"/>
        </w:rPr>
        <w:t>in the</w:t>
      </w:r>
      <w:r w:rsidRPr="00F425BE">
        <w:rPr>
          <w:rStyle w:val="StyleUnderline"/>
        </w:rPr>
        <w:t xml:space="preserve"> North American </w:t>
      </w:r>
      <w:r w:rsidRPr="00D37B53">
        <w:rPr>
          <w:rStyle w:val="StyleUnderline"/>
          <w:highlight w:val="cyan"/>
        </w:rPr>
        <w:t>Arctic are complicated by</w:t>
      </w:r>
      <w:r w:rsidRPr="00F425BE">
        <w:rPr>
          <w:rStyle w:val="StyleUnderline"/>
        </w:rPr>
        <w:t xml:space="preserve"> the </w:t>
      </w:r>
      <w:r w:rsidRPr="00D37B53">
        <w:rPr>
          <w:rStyle w:val="StyleUnderline"/>
          <w:highlight w:val="cyan"/>
        </w:rPr>
        <w:t>lack of</w:t>
      </w:r>
      <w:r w:rsidRPr="00F425BE">
        <w:rPr>
          <w:rStyle w:val="StyleUnderline"/>
        </w:rPr>
        <w:t xml:space="preserve"> persistent </w:t>
      </w:r>
      <w:r w:rsidRPr="00D37B53">
        <w:rPr>
          <w:rStyle w:val="StyleUnderline"/>
          <w:highlight w:val="cyan"/>
        </w:rPr>
        <w:t>satellite</w:t>
      </w:r>
      <w:r w:rsidRPr="00F425BE">
        <w:rPr>
          <w:rStyle w:val="StyleUnderline"/>
        </w:rPr>
        <w:t xml:space="preserve"> communications </w:t>
      </w:r>
      <w:r w:rsidRPr="00D37B53">
        <w:rPr>
          <w:rStyle w:val="StyleUnderline"/>
          <w:highlight w:val="cyan"/>
        </w:rPr>
        <w:t>capabilities</w:t>
      </w:r>
      <w:r w:rsidRPr="00F425BE">
        <w:rPr>
          <w:rStyle w:val="StyleUnderline"/>
        </w:rPr>
        <w:t xml:space="preserve"> above 60 degrees latitude</w:t>
      </w:r>
      <w:r w:rsidRPr="00B93130">
        <w:rPr>
          <w:sz w:val="16"/>
        </w:rPr>
        <w:t xml:space="preserve">. </w:t>
      </w:r>
      <w:r w:rsidRPr="00D37B53">
        <w:rPr>
          <w:rStyle w:val="StyleUnderline"/>
        </w:rPr>
        <w:t>Today’s</w:t>
      </w:r>
      <w:r w:rsidRPr="00F425BE">
        <w:rPr>
          <w:rStyle w:val="StyleUnderline"/>
        </w:rPr>
        <w:t xml:space="preserve"> effective missile defense systems are extremely information-intensive</w:t>
      </w:r>
      <w:r w:rsidRPr="00B93130">
        <w:rPr>
          <w:sz w:val="16"/>
        </w:rPr>
        <w:t xml:space="preserve">, and </w:t>
      </w:r>
      <w:r w:rsidRPr="00F425BE">
        <w:rPr>
          <w:rStyle w:val="StyleUnderline"/>
        </w:rPr>
        <w:t>future versions will only be more so</w:t>
      </w:r>
      <w:r w:rsidRPr="00B93130">
        <w:rPr>
          <w:sz w:val="16"/>
        </w:rPr>
        <w:t xml:space="preserve">. One of the reasons the F35 is so hotly anticipated in Canada is because it is a data and information vacuum, but managing such information flows requires new communications’ capabilities. </w:t>
      </w:r>
      <w:r w:rsidRPr="00D37B53">
        <w:rPr>
          <w:rStyle w:val="StyleUnderline"/>
          <w:highlight w:val="cyan"/>
        </w:rPr>
        <w:t>Tech</w:t>
      </w:r>
      <w:r w:rsidRPr="00F425BE">
        <w:rPr>
          <w:rStyle w:val="StyleUnderline"/>
        </w:rPr>
        <w:t xml:space="preserve">nical </w:t>
      </w:r>
      <w:r w:rsidRPr="00D37B53">
        <w:rPr>
          <w:rStyle w:val="StyleUnderline"/>
          <w:highlight w:val="cyan"/>
        </w:rPr>
        <w:t>issues posed by the Arctic</w:t>
      </w:r>
      <w:r w:rsidRPr="00F425BE">
        <w:rPr>
          <w:rStyle w:val="StyleUnderline"/>
        </w:rPr>
        <w:t xml:space="preserve"> location </w:t>
      </w:r>
      <w:r w:rsidRPr="00D37B53">
        <w:rPr>
          <w:rStyle w:val="StyleUnderline"/>
          <w:highlight w:val="cyan"/>
        </w:rPr>
        <w:t>include frequent low cloud cover</w:t>
      </w:r>
      <w:r w:rsidRPr="00F425BE">
        <w:rPr>
          <w:rStyle w:val="StyleUnderline"/>
        </w:rPr>
        <w:t xml:space="preserve">, </w:t>
      </w:r>
      <w:r w:rsidRPr="00D37B53">
        <w:rPr>
          <w:rStyle w:val="StyleUnderline"/>
          <w:highlight w:val="cyan"/>
        </w:rPr>
        <w:t>aurora effects,</w:t>
      </w:r>
      <w:r w:rsidRPr="00F425BE">
        <w:rPr>
          <w:rStyle w:val="StyleUnderline"/>
        </w:rPr>
        <w:t xml:space="preserve"> maintaining a stable </w:t>
      </w:r>
      <w:r w:rsidRPr="00D37B53">
        <w:rPr>
          <w:rStyle w:val="StyleUnderline"/>
          <w:highlight w:val="cyan"/>
        </w:rPr>
        <w:t>power</w:t>
      </w:r>
      <w:r w:rsidRPr="00F425BE">
        <w:rPr>
          <w:rStyle w:val="StyleUnderline"/>
        </w:rPr>
        <w:t xml:space="preserve"> </w:t>
      </w:r>
      <w:r w:rsidRPr="00D37B53">
        <w:rPr>
          <w:rStyle w:val="StyleUnderline"/>
          <w:highlight w:val="cyan"/>
        </w:rPr>
        <w:t>supply</w:t>
      </w:r>
      <w:r w:rsidRPr="00F425BE">
        <w:rPr>
          <w:rStyle w:val="StyleUnderline"/>
        </w:rPr>
        <w:t xml:space="preserve">, </w:t>
      </w:r>
      <w:r w:rsidRPr="00D37B53">
        <w:rPr>
          <w:rStyle w:val="StyleUnderline"/>
          <w:highlight w:val="cyan"/>
        </w:rPr>
        <w:t>thermal management</w:t>
      </w:r>
      <w:r w:rsidRPr="00F425BE">
        <w:rPr>
          <w:rStyle w:val="StyleUnderline"/>
        </w:rPr>
        <w:t xml:space="preserve"> for optics, </w:t>
      </w:r>
      <w:r w:rsidRPr="00D37B53">
        <w:rPr>
          <w:rStyle w:val="StyleUnderline"/>
          <w:highlight w:val="cyan"/>
        </w:rPr>
        <w:t>ice formation</w:t>
      </w:r>
      <w:r w:rsidRPr="00F425BE">
        <w:rPr>
          <w:rStyle w:val="StyleUnderline"/>
        </w:rPr>
        <w:t xml:space="preserve">, protecting sensitive </w:t>
      </w:r>
      <w:r w:rsidRPr="00D37B53">
        <w:rPr>
          <w:rStyle w:val="StyleUnderline"/>
          <w:highlight w:val="cyan"/>
        </w:rPr>
        <w:t>optical components</w:t>
      </w:r>
      <w:r w:rsidRPr="00F425BE">
        <w:rPr>
          <w:rStyle w:val="StyleUnderline"/>
        </w:rPr>
        <w:t xml:space="preserve">, and complex </w:t>
      </w:r>
      <w:r w:rsidRPr="00D37B53">
        <w:rPr>
          <w:rStyle w:val="StyleUnderline"/>
          <w:highlight w:val="cyan"/>
        </w:rPr>
        <w:t>atmospheric turbulence</w:t>
      </w:r>
      <w:r w:rsidRPr="00F425BE">
        <w:rPr>
          <w:rStyle w:val="StyleUnderline"/>
        </w:rPr>
        <w:t xml:space="preserve">, amongst many others.  </w:t>
      </w:r>
      <w:r w:rsidRPr="00D37B53">
        <w:rPr>
          <w:rStyle w:val="StyleUnderline"/>
          <w:highlight w:val="cyan"/>
        </w:rPr>
        <w:t>Adequate supply chains and industry capacity are other challenges.</w:t>
      </w:r>
    </w:p>
    <w:p w14:paraId="55A85FA9" w14:textId="77777777" w:rsidR="00D90FFC" w:rsidRDefault="00D90FFC" w:rsidP="00D90FFC">
      <w:pPr>
        <w:pStyle w:val="Heading4"/>
      </w:pPr>
      <w:r>
        <w:t>Electromagnetism means Arctic satellites will fail</w:t>
      </w:r>
    </w:p>
    <w:p w14:paraId="376ABB40" w14:textId="77777777" w:rsidR="00D90FFC" w:rsidRDefault="00D90FFC" w:rsidP="00D90FFC">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14:paraId="149E4C76" w14:textId="77777777" w:rsidR="00D90FFC" w:rsidRPr="00DA5157" w:rsidRDefault="00D90FFC" w:rsidP="00D90FFC">
      <w:pPr>
        <w:rPr>
          <w:sz w:val="16"/>
        </w:rPr>
      </w:pPr>
      <w:r w:rsidRPr="00DA5157">
        <w:rPr>
          <w:sz w:val="16"/>
        </w:rPr>
        <w:t xml:space="preserve">Second, </w:t>
      </w:r>
      <w:r w:rsidRPr="00021B4F">
        <w:rPr>
          <w:rStyle w:val="StyleUnderline"/>
          <w:highlight w:val="cyan"/>
        </w:rPr>
        <w:t>satellites operating over the Arctic are plagued by a unique electromagnetic phenomenon</w:t>
      </w:r>
      <w:r w:rsidRPr="00C3480C">
        <w:rPr>
          <w:rStyle w:val="StyleUnderline"/>
        </w:rPr>
        <w:t xml:space="preserve"> that occurs in the northern tier</w:t>
      </w:r>
      <w:r w:rsidRPr="00DA5157">
        <w:rPr>
          <w:sz w:val="16"/>
        </w:rPr>
        <w:t>. Ionospheric scintillation, the flickering and distortion of radio waves, is more prominent at the poles. While</w:t>
      </w:r>
      <w:r w:rsidRPr="00190A32">
        <w:rPr>
          <w:rStyle w:val="StyleUnderline"/>
        </w:rPr>
        <w:t xml:space="preserve"> </w:t>
      </w:r>
      <w:r w:rsidRPr="00021B4F">
        <w:rPr>
          <w:rStyle w:val="StyleUnderline"/>
          <w:highlight w:val="cyan"/>
        </w:rPr>
        <w:t>this</w:t>
      </w:r>
      <w:r w:rsidRPr="00C3480C">
        <w:rPr>
          <w:rStyle w:val="StyleUnderline"/>
        </w:rPr>
        <w:t xml:space="preserve"> phenomenon </w:t>
      </w:r>
      <w:r w:rsidRPr="00DA5157">
        <w:rPr>
          <w:sz w:val="16"/>
        </w:rPr>
        <w:t>does not damage satellites, it does</w:t>
      </w:r>
      <w:r w:rsidRPr="00C3480C">
        <w:rPr>
          <w:rStyle w:val="StyleUnderline"/>
        </w:rPr>
        <w:t xml:space="preserve"> </w:t>
      </w:r>
      <w:r w:rsidRPr="00021B4F">
        <w:rPr>
          <w:rStyle w:val="StyleUnderline"/>
          <w:highlight w:val="cyan"/>
        </w:rPr>
        <w:t>interfere with the transmission and reception of their signals</w:t>
      </w:r>
      <w:r w:rsidRPr="00DA5157">
        <w:rPr>
          <w:sz w:val="16"/>
        </w:rPr>
        <w:t>, which include signals received from position, navigation, and timing satellites such as the Global Positioning System.71 In addition, the Earth’s magnetic poles trap charged particles that can create electro-magnetic anomalies that hamper space-based sensor collection operations.72</w:t>
      </w:r>
    </w:p>
    <w:p w14:paraId="207EC940" w14:textId="527676D4" w:rsidR="00D90FFC" w:rsidRDefault="00D90FFC" w:rsidP="00D90FFC">
      <w:pPr>
        <w:pStyle w:val="Heading3"/>
      </w:pPr>
      <w:r>
        <w:t>Arctic War---Generic---2NC</w:t>
      </w:r>
    </w:p>
    <w:p w14:paraId="3AFB72CB" w14:textId="77777777" w:rsidR="00D90FFC" w:rsidRDefault="00D90FFC" w:rsidP="00D90FFC">
      <w:pPr>
        <w:pStyle w:val="Heading4"/>
      </w:pPr>
      <w:r>
        <w:t>Strict rules of engagement and force deployment limits prevent miscalc</w:t>
      </w:r>
    </w:p>
    <w:p w14:paraId="5B6FA7B7" w14:textId="77777777" w:rsidR="00D90FFC" w:rsidRDefault="00D90FFC" w:rsidP="00D90FFC">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65820CBE" w14:textId="77777777" w:rsidR="00D90FFC" w:rsidRDefault="00D90FFC" w:rsidP="00D90FFC">
      <w:r>
        <w:t xml:space="preserve">Vol. 16, 2025, pp. 58–80, </w:t>
      </w:r>
      <w:r w:rsidRPr="008E17D6">
        <w:t>https://arcticreview.no/index.php/arctic/article/view/6837/11032</w:t>
      </w:r>
      <w:r>
        <w:t xml:space="preserve">  //DH</w:t>
      </w:r>
    </w:p>
    <w:p w14:paraId="492FB921" w14:textId="77777777" w:rsidR="00D90FFC" w:rsidRPr="00EB0820" w:rsidRDefault="00D90FFC" w:rsidP="00D90FFC"/>
    <w:p w14:paraId="46DDF43D" w14:textId="77777777" w:rsidR="00D90FFC" w:rsidRPr="001437BB" w:rsidRDefault="00D90FFC" w:rsidP="00D90FFC">
      <w:pPr>
        <w:rPr>
          <w:sz w:val="16"/>
        </w:rPr>
      </w:pPr>
      <w:r w:rsidRPr="001437BB">
        <w:rPr>
          <w:sz w:val="16"/>
        </w:rPr>
        <w:t xml:space="preserve">Hence, as U.S. and Russian forces tacitly agree to maintain a subtle sense of crisis stability in the Norwegian Sea, defined as an absence of mutual provocations, the rivals nevertheless need to display presence and agility. But </w:t>
      </w:r>
      <w:r w:rsidRPr="00A34BB8">
        <w:rPr>
          <w:rStyle w:val="StyleUnderline"/>
        </w:rPr>
        <w:t>contrary to the malign 2015–2021 period, post-2022 deployments are more tempered.</w:t>
      </w:r>
      <w:r w:rsidRPr="001437BB">
        <w:rPr>
          <w:sz w:val="16"/>
        </w:rPr>
        <w:t xml:space="preserve"> </w:t>
      </w:r>
      <w:r w:rsidRPr="00A34BB8">
        <w:rPr>
          <w:rStyle w:val="StyleUnderline"/>
        </w:rPr>
        <w:t xml:space="preserve">Cautiously confined to mutually exclusive zones of operations, </w:t>
      </w:r>
      <w:r w:rsidRPr="009361EC">
        <w:rPr>
          <w:rStyle w:val="StyleUnderline"/>
          <w:highlight w:val="cyan"/>
        </w:rPr>
        <w:t>Russian NOTAMs are absent in the Norwegian Sea while U.S. maritime task groups are absent in the Barents Sea</w:t>
      </w:r>
      <w:r w:rsidRPr="001437BB">
        <w:rPr>
          <w:sz w:val="16"/>
        </w:rPr>
        <w:t xml:space="preserve">. </w:t>
      </w:r>
      <w:r w:rsidRPr="00A34BB8">
        <w:rPr>
          <w:rStyle w:val="StyleUnderline"/>
        </w:rPr>
        <w:t xml:space="preserve">Abstaining from provocative exercises also means that </w:t>
      </w:r>
      <w:r w:rsidRPr="009361EC">
        <w:rPr>
          <w:rStyle w:val="StyleUnderline"/>
          <w:highlight w:val="cyan"/>
        </w:rPr>
        <w:t xml:space="preserve">the two adversaries pursue a </w:t>
      </w:r>
      <w:r w:rsidRPr="009361EC">
        <w:rPr>
          <w:rStyle w:val="Emphasis"/>
          <w:highlight w:val="cyan"/>
        </w:rPr>
        <w:t>stricter rule of engagement</w:t>
      </w:r>
      <w:r w:rsidRPr="001437BB">
        <w:rPr>
          <w:sz w:val="16"/>
        </w:rPr>
        <w:t xml:space="preserve">. </w:t>
      </w:r>
      <w:r w:rsidRPr="009361EC">
        <w:rPr>
          <w:rStyle w:val="StyleUnderline"/>
          <w:highlight w:val="cyan"/>
        </w:rPr>
        <w:t>Careful not to invoke an Arctic escalatory “tit-for-tat” logic,</w:t>
      </w:r>
      <w:r w:rsidRPr="00EB0820">
        <w:rPr>
          <w:rStyle w:val="StyleUnderline"/>
        </w:rPr>
        <w:t xml:space="preserve"> </w:t>
      </w:r>
      <w:r w:rsidRPr="009361EC">
        <w:rPr>
          <w:rStyle w:val="StyleUnderline"/>
          <w:highlight w:val="cyan"/>
        </w:rPr>
        <w:t>this</w:t>
      </w:r>
      <w:r w:rsidRPr="00EB0820">
        <w:rPr>
          <w:rStyle w:val="StyleUnderline"/>
        </w:rPr>
        <w:t xml:space="preserve"> </w:t>
      </w:r>
      <w:r w:rsidRPr="001437BB">
        <w:rPr>
          <w:sz w:val="16"/>
        </w:rPr>
        <w:t xml:space="preserve">“gentleman’s </w:t>
      </w:r>
      <w:r w:rsidRPr="009361EC">
        <w:rPr>
          <w:rStyle w:val="StyleUnderline"/>
          <w:highlight w:val="cyan"/>
        </w:rPr>
        <w:t>agreement</w:t>
      </w:r>
      <w:r w:rsidRPr="00EB0820">
        <w:rPr>
          <w:rStyle w:val="StyleUnderline"/>
        </w:rPr>
        <w:t>” can be interpreted as</w:t>
      </w:r>
      <w:r w:rsidRPr="001437BB">
        <w:rPr>
          <w:sz w:val="16"/>
        </w:rPr>
        <w:t xml:space="preserve"> a sort of </w:t>
      </w:r>
      <w:r w:rsidRPr="00EB0820">
        <w:rPr>
          <w:rStyle w:val="StyleUnderline"/>
        </w:rPr>
        <w:t xml:space="preserve">tacit cooperation. It </w:t>
      </w:r>
      <w:r w:rsidRPr="009361EC">
        <w:rPr>
          <w:rStyle w:val="StyleUnderline"/>
          <w:highlight w:val="cyan"/>
        </w:rPr>
        <w:t xml:space="preserve">allows state leaders and military commanders to </w:t>
      </w:r>
      <w:r w:rsidRPr="009361EC">
        <w:rPr>
          <w:rStyle w:val="Emphasis"/>
          <w:highlight w:val="cyan"/>
        </w:rPr>
        <w:t>buy time</w:t>
      </w:r>
      <w:r w:rsidRPr="009361EC">
        <w:rPr>
          <w:rStyle w:val="StyleUnderline"/>
          <w:highlight w:val="cyan"/>
        </w:rPr>
        <w:t xml:space="preserve"> in case of </w:t>
      </w:r>
      <w:r w:rsidRPr="009361EC">
        <w:rPr>
          <w:rStyle w:val="Emphasis"/>
          <w:highlight w:val="cyan"/>
        </w:rPr>
        <w:t>unintended accidents</w:t>
      </w:r>
      <w:r w:rsidRPr="001437BB">
        <w:rPr>
          <w:sz w:val="16"/>
        </w:rPr>
        <w:t xml:space="preserve">. </w:t>
      </w:r>
      <w:r w:rsidRPr="00CF3120">
        <w:rPr>
          <w:rStyle w:val="StyleUnderline"/>
        </w:rPr>
        <w:t>In the post-Ukrainian environment,</w:t>
      </w:r>
      <w:r w:rsidRPr="001437BB">
        <w:rPr>
          <w:sz w:val="16"/>
        </w:rPr>
        <w:t xml:space="preserve"> technical or human errors close to Russia’s second-strike capabilities on the Kola Peninsula should be avoided. The </w:t>
      </w:r>
      <w:r w:rsidRPr="009361EC">
        <w:rPr>
          <w:rStyle w:val="StyleUnderline"/>
          <w:highlight w:val="cyan"/>
        </w:rPr>
        <w:t>operative restraints</w:t>
      </w:r>
      <w:r w:rsidRPr="001437BB">
        <w:rPr>
          <w:sz w:val="16"/>
        </w:rPr>
        <w:t xml:space="preserve"> thereby </w:t>
      </w:r>
      <w:r w:rsidRPr="009361EC">
        <w:rPr>
          <w:rStyle w:val="StyleUnderline"/>
          <w:highlight w:val="cyan"/>
        </w:rPr>
        <w:t>provide the two opponents with more room for maneuver. If tension</w:t>
      </w:r>
      <w:r w:rsidRPr="00CF3120">
        <w:rPr>
          <w:rStyle w:val="StyleUnderline"/>
        </w:rPr>
        <w:t xml:space="preserve"> </w:t>
      </w:r>
      <w:r w:rsidRPr="001437BB">
        <w:rPr>
          <w:sz w:val="16"/>
        </w:rPr>
        <w:t xml:space="preserve">inadvertently </w:t>
      </w:r>
      <w:r w:rsidRPr="009361EC">
        <w:rPr>
          <w:rStyle w:val="StyleUnderline"/>
          <w:highlight w:val="cyan"/>
        </w:rPr>
        <w:t>spirals</w:t>
      </w:r>
      <w:r w:rsidRPr="001437BB">
        <w:rPr>
          <w:sz w:val="16"/>
        </w:rPr>
        <w:t xml:space="preserve"> out of control,</w:t>
      </w:r>
      <w:r w:rsidRPr="00CF3120">
        <w:rPr>
          <w:rStyle w:val="StyleUnderline"/>
        </w:rPr>
        <w:t xml:space="preserve"> </w:t>
      </w:r>
      <w:r w:rsidRPr="009361EC">
        <w:rPr>
          <w:rStyle w:val="StyleUnderline"/>
          <w:highlight w:val="cyan"/>
        </w:rPr>
        <w:t>U.S. and Russian defense officials are allowed to calm down</w:t>
      </w:r>
      <w:r w:rsidRPr="00CF3120">
        <w:rPr>
          <w:rStyle w:val="StyleUnderline"/>
        </w:rPr>
        <w:t xml:space="preserve">, </w:t>
      </w:r>
      <w:r w:rsidRPr="009361EC">
        <w:rPr>
          <w:rStyle w:val="StyleUnderline"/>
          <w:highlight w:val="cyan"/>
        </w:rPr>
        <w:t>communicate, and clarify misperceptions</w:t>
      </w:r>
      <w:r w:rsidRPr="001437BB">
        <w:rPr>
          <w:sz w:val="16"/>
        </w:rPr>
        <w:t xml:space="preserve"> or misunderstandings. Paradoxically, therefore, Russia’s full-scale invasion of Ukraine has contributed to a sense of Arctic predictability; a sense of crisis stability where both rivals are tied to a common interest of war avoidance.</w:t>
      </w:r>
    </w:p>
    <w:p w14:paraId="4BEFAC6A" w14:textId="77777777" w:rsidR="00D90FFC" w:rsidRDefault="00D90FFC" w:rsidP="00D90FFC">
      <w:pPr>
        <w:pStyle w:val="Heading4"/>
      </w:pPr>
      <w:r>
        <w:t xml:space="preserve">Russia and China lack the </w:t>
      </w:r>
      <w:r>
        <w:rPr>
          <w:u w:val="single"/>
        </w:rPr>
        <w:t>capability</w:t>
      </w:r>
      <w:r>
        <w:t xml:space="preserve"> to initiate military operations in the Arctic</w:t>
      </w:r>
    </w:p>
    <w:p w14:paraId="1DD03DAE" w14:textId="25B97237" w:rsidR="00D90FFC" w:rsidRDefault="00D90FFC" w:rsidP="00D90FFC">
      <w:r>
        <w:t xml:space="preserve">Alex </w:t>
      </w:r>
      <w:r w:rsidRPr="00FE45A3">
        <w:rPr>
          <w:rStyle w:val="Style13ptBold"/>
        </w:rPr>
        <w:t>Little</w:t>
      </w:r>
      <w:r>
        <w:t>, 20</w:t>
      </w:r>
      <w:r w:rsidRPr="00FE45A3">
        <w:rPr>
          <w:rStyle w:val="Style13ptBold"/>
        </w:rPr>
        <w:t>24</w:t>
      </w:r>
      <w:r>
        <w:t xml:space="preserve"> - Alex Little is an M.S. graduate of Georgia Tech and specializes in Russian and Central Asian affairs. “NATO’s Arctic Strategy Is an Overreaction” The American Conservative, 4/26, </w:t>
      </w:r>
      <w:r w:rsidRPr="008E17D6">
        <w:t>https://www.theamericanconservative.com/natos-arctic-strategy-is-an-overreaction/</w:t>
      </w:r>
      <w:r>
        <w:t xml:space="preserve"> //DH</w:t>
      </w:r>
    </w:p>
    <w:p w14:paraId="58DAF1C9" w14:textId="77777777" w:rsidR="00D90FFC" w:rsidRPr="001437BB" w:rsidRDefault="00D90FFC" w:rsidP="00D90FFC">
      <w:pPr>
        <w:rPr>
          <w:sz w:val="16"/>
        </w:rPr>
      </w:pPr>
      <w:r w:rsidRPr="001437BB">
        <w:rPr>
          <w:sz w:val="16"/>
        </w:rPr>
        <w:t xml:space="preserve">Despite its increased operations in the region over the past few years, </w:t>
      </w:r>
      <w:r w:rsidRPr="00A72359">
        <w:rPr>
          <w:rStyle w:val="StyleUnderline"/>
          <w:highlight w:val="cyan"/>
        </w:rPr>
        <w:t xml:space="preserve">Russia’s ability to mount an Arctic offensive is </w:t>
      </w:r>
      <w:r w:rsidRPr="00A72359">
        <w:rPr>
          <w:rStyle w:val="Emphasis"/>
          <w:highlight w:val="cyan"/>
        </w:rPr>
        <w:t>negligible</w:t>
      </w:r>
      <w:r w:rsidRPr="00A72359">
        <w:rPr>
          <w:rStyle w:val="StyleUnderline"/>
          <w:highlight w:val="cyan"/>
        </w:rPr>
        <w:t xml:space="preserve"> as it remains entrenched in</w:t>
      </w:r>
      <w:r w:rsidRPr="00FE45A3">
        <w:rPr>
          <w:rStyle w:val="StyleUnderline"/>
        </w:rPr>
        <w:t xml:space="preserve"> the</w:t>
      </w:r>
      <w:r w:rsidRPr="001437BB">
        <w:rPr>
          <w:sz w:val="16"/>
        </w:rPr>
        <w:t xml:space="preserve"> quagmire that is the Russo-</w:t>
      </w:r>
      <w:r w:rsidRPr="00A72359">
        <w:rPr>
          <w:rStyle w:val="StyleUnderline"/>
          <w:highlight w:val="cyan"/>
        </w:rPr>
        <w:t>Ukrain</w:t>
      </w:r>
      <w:r w:rsidRPr="00FE45A3">
        <w:rPr>
          <w:rStyle w:val="StyleUnderline"/>
        </w:rPr>
        <w:t>ian War</w:t>
      </w:r>
      <w:r w:rsidRPr="001437BB">
        <w:rPr>
          <w:sz w:val="16"/>
        </w:rPr>
        <w:t xml:space="preserve">. </w:t>
      </w:r>
      <w:r w:rsidRPr="00A72359">
        <w:rPr>
          <w:rStyle w:val="StyleUnderline"/>
          <w:highlight w:val="cyan"/>
        </w:rPr>
        <w:t>Moscow’s invasion</w:t>
      </w:r>
      <w:r w:rsidRPr="001437BB">
        <w:rPr>
          <w:sz w:val="16"/>
        </w:rPr>
        <w:t xml:space="preserve"> of Ukraine </w:t>
      </w:r>
      <w:r w:rsidRPr="00A72359">
        <w:rPr>
          <w:rStyle w:val="StyleUnderline"/>
          <w:highlight w:val="cyan"/>
        </w:rPr>
        <w:t>has been mired with various failures</w:t>
      </w:r>
      <w:r w:rsidRPr="001437BB">
        <w:rPr>
          <w:sz w:val="16"/>
        </w:rPr>
        <w:t xml:space="preserve"> and shortcomings, </w:t>
      </w:r>
      <w:r w:rsidRPr="00A72359">
        <w:rPr>
          <w:rStyle w:val="StyleUnderline"/>
          <w:highlight w:val="cyan"/>
        </w:rPr>
        <w:t>including</w:t>
      </w:r>
      <w:r w:rsidRPr="00FE45A3">
        <w:rPr>
          <w:rStyle w:val="StyleUnderline"/>
        </w:rPr>
        <w:t xml:space="preserve"> poor planning and </w:t>
      </w:r>
      <w:r w:rsidRPr="00A72359">
        <w:rPr>
          <w:rStyle w:val="StyleUnderline"/>
          <w:highlight w:val="cyan"/>
        </w:rPr>
        <w:t>running out of necessary supplies</w:t>
      </w:r>
      <w:r w:rsidRPr="00FE45A3">
        <w:rPr>
          <w:rStyle w:val="StyleUnderline"/>
        </w:rPr>
        <w:t>.</w:t>
      </w:r>
      <w:r w:rsidRPr="001437BB">
        <w:rPr>
          <w:sz w:val="16"/>
        </w:rPr>
        <w:t xml:space="preserve"> Shortages have become enough of an issue for Moscow to resort to increased cooperation with pariah states, such as North Korea, to attain necessary equipment. </w:t>
      </w:r>
    </w:p>
    <w:p w14:paraId="627A80FD" w14:textId="77777777" w:rsidR="00D90FFC" w:rsidRPr="001437BB" w:rsidRDefault="00D90FFC" w:rsidP="00D90FFC">
      <w:pPr>
        <w:rPr>
          <w:sz w:val="16"/>
        </w:rPr>
      </w:pPr>
      <w:r w:rsidRPr="001437BB">
        <w:rPr>
          <w:sz w:val="16"/>
        </w:rPr>
        <w:t xml:space="preserve">Regarding China, </w:t>
      </w:r>
      <w:r w:rsidRPr="00A72359">
        <w:rPr>
          <w:rStyle w:val="StyleUnderline"/>
          <w:highlight w:val="cyan"/>
        </w:rPr>
        <w:t>Beijing’s interest in the Arctic beyond economic endeavors is minimal</w:t>
      </w:r>
      <w:r w:rsidRPr="00FE45A3">
        <w:rPr>
          <w:rStyle w:val="StyleUnderline"/>
        </w:rPr>
        <w:t xml:space="preserve">. </w:t>
      </w:r>
      <w:r w:rsidRPr="00A72359">
        <w:rPr>
          <w:rStyle w:val="StyleUnderline"/>
          <w:highlight w:val="cyan"/>
        </w:rPr>
        <w:t>China’s main preoccupation has</w:t>
      </w:r>
      <w:r w:rsidRPr="00FE45A3">
        <w:rPr>
          <w:rStyle w:val="StyleUnderline"/>
        </w:rPr>
        <w:t xml:space="preserve"> consistently </w:t>
      </w:r>
      <w:r w:rsidRPr="00A72359">
        <w:rPr>
          <w:rStyle w:val="StyleUnderline"/>
          <w:highlight w:val="cyan"/>
        </w:rPr>
        <w:t>been</w:t>
      </w:r>
      <w:r w:rsidRPr="001437BB">
        <w:rPr>
          <w:sz w:val="16"/>
        </w:rPr>
        <w:t xml:space="preserve"> the </w:t>
      </w:r>
      <w:r w:rsidRPr="00A72359">
        <w:rPr>
          <w:rStyle w:val="StyleUnderline"/>
          <w:highlight w:val="cyan"/>
        </w:rPr>
        <w:t>Taiwan</w:t>
      </w:r>
      <w:r w:rsidRPr="001437BB">
        <w:rPr>
          <w:sz w:val="16"/>
        </w:rPr>
        <w:t xml:space="preserve"> Strait, as Beijing has used various coercive tactics short of armed conflict aimed at wearing down Taiwan to capitulate to its aim of unification with the island. </w:t>
      </w:r>
      <w:r w:rsidRPr="00A72359">
        <w:rPr>
          <w:rStyle w:val="StyleUnderline"/>
          <w:highlight w:val="cyan"/>
        </w:rPr>
        <w:t>Military activity in the Arctic would rank extremely lowly</w:t>
      </w:r>
      <w:r w:rsidRPr="001437BB">
        <w:rPr>
          <w:sz w:val="16"/>
        </w:rPr>
        <w:t xml:space="preserve"> in importance </w:t>
      </w:r>
      <w:r w:rsidRPr="00FE45A3">
        <w:rPr>
          <w:rStyle w:val="StyleUnderline"/>
        </w:rPr>
        <w:t>regarding Beijing’s military initiatives</w:t>
      </w:r>
      <w:r w:rsidRPr="001437BB">
        <w:rPr>
          <w:sz w:val="16"/>
        </w:rPr>
        <w:t xml:space="preserve">.   </w:t>
      </w:r>
    </w:p>
    <w:p w14:paraId="10B34301" w14:textId="77777777" w:rsidR="00D90FFC" w:rsidRPr="00A7707D" w:rsidRDefault="00D90FFC" w:rsidP="00D90FFC">
      <w:pPr>
        <w:pStyle w:val="Heading4"/>
      </w:pPr>
      <w:r>
        <w:t xml:space="preserve">Prefer our evidence – theirs is based upon Arctic </w:t>
      </w:r>
      <w:r w:rsidRPr="00773ADC">
        <w:rPr>
          <w:u w:val="single"/>
        </w:rPr>
        <w:t>mythmaking</w:t>
      </w:r>
      <w:r>
        <w:t xml:space="preserve"> about resources, shipping routes and Russian bases – the reality is that there are clearly defined borders, no resource </w:t>
      </w:r>
      <w:r>
        <w:rPr>
          <w:u w:val="single"/>
        </w:rPr>
        <w:t>disputes</w:t>
      </w:r>
      <w:r>
        <w:t xml:space="preserve"> and </w:t>
      </w:r>
      <w:r>
        <w:rPr>
          <w:u w:val="single"/>
        </w:rPr>
        <w:t>economics</w:t>
      </w:r>
      <w:r>
        <w:t xml:space="preserve"> makes shipping and resource races nonviable</w:t>
      </w:r>
    </w:p>
    <w:p w14:paraId="481E2FB7" w14:textId="77777777" w:rsidR="00D90FFC" w:rsidRDefault="00D90FFC" w:rsidP="00D90FFC">
      <w:r>
        <w:t xml:space="preserve">Rebecca </w:t>
      </w:r>
      <w:r w:rsidRPr="00EE6044">
        <w:rPr>
          <w:rStyle w:val="Style13ptBold"/>
        </w:rPr>
        <w:t>Pincus</w:t>
      </w:r>
      <w:r>
        <w:t>, 20</w:t>
      </w:r>
      <w:r w:rsidRPr="00EE6044">
        <w:rPr>
          <w:rStyle w:val="Style13ptBold"/>
        </w:rPr>
        <w:t>24</w:t>
      </w:r>
      <w:r>
        <w:t xml:space="preserve"> - Ph.D., is director of the Polar Institute at the Wilson Center. “Small Ocean, Big Hype: Arctic Myths and Realities” War on the Rocks, 5/3, </w:t>
      </w:r>
      <w:r w:rsidRPr="008E17D6">
        <w:t>https://warontherocks.com/2024/05/small-ocean-big-hype-arctic-myths-and-realities/</w:t>
      </w:r>
      <w:r>
        <w:t xml:space="preserve"> //DH</w:t>
      </w:r>
    </w:p>
    <w:p w14:paraId="49195BB8" w14:textId="77777777" w:rsidR="00D90FFC" w:rsidRDefault="00D90FFC" w:rsidP="00D90FFC"/>
    <w:p w14:paraId="6CE06C52" w14:textId="77777777" w:rsidR="00D90FFC" w:rsidRPr="001437BB" w:rsidRDefault="00D90FFC" w:rsidP="00D90FFC">
      <w:pPr>
        <w:rPr>
          <w:sz w:val="16"/>
        </w:rPr>
      </w:pPr>
      <w:r w:rsidRPr="001437BB">
        <w:rPr>
          <w:sz w:val="16"/>
        </w:rPr>
        <w:t xml:space="preserve">Global dynamics, from climate change to the decline of American hegemony and technological revolution, are reshaping the Arctic. Unfortunately, </w:t>
      </w:r>
      <w:r w:rsidRPr="009147C2">
        <w:rPr>
          <w:rStyle w:val="Emphasis"/>
          <w:highlight w:val="cyan"/>
        </w:rPr>
        <w:t xml:space="preserve">mythmaking </w:t>
      </w:r>
      <w:r w:rsidRPr="009147C2">
        <w:rPr>
          <w:rStyle w:val="StyleUnderline"/>
          <w:highlight w:val="cyan"/>
        </w:rPr>
        <w:t>about the Arctic continues to distort</w:t>
      </w:r>
      <w:r w:rsidRPr="001437BB">
        <w:rPr>
          <w:sz w:val="16"/>
        </w:rPr>
        <w:t xml:space="preserve"> the </w:t>
      </w:r>
      <w:r w:rsidRPr="009147C2">
        <w:rPr>
          <w:rStyle w:val="StyleUnderline"/>
          <w:highlight w:val="cyan"/>
        </w:rPr>
        <w:t>narratives</w:t>
      </w:r>
      <w:r w:rsidRPr="001437BB">
        <w:rPr>
          <w:sz w:val="16"/>
        </w:rPr>
        <w:t xml:space="preserve"> available to both public and elite audiences. Heather Exner-Pirot beautifully explains how easy this can be and, as Josh Tallis has written, the phantom of Arctic misgovernance can be used to raise alarm about an unusual gap in Arctic security governance. In reality, though, the Arctic is profoundly normal.</w:t>
      </w:r>
    </w:p>
    <w:p w14:paraId="78A874C1" w14:textId="77777777" w:rsidR="00D90FFC" w:rsidRPr="001437BB" w:rsidRDefault="00D90FFC" w:rsidP="00D90FFC">
      <w:pPr>
        <w:rPr>
          <w:sz w:val="16"/>
        </w:rPr>
      </w:pPr>
      <w:r w:rsidRPr="001437BB">
        <w:rPr>
          <w:sz w:val="16"/>
        </w:rPr>
        <w:t xml:space="preserve">The following is an effort to disassemble the leading myths about the Arctic Ocean and to underscore nuggets of truth underlying the legends. The natural tendency, noted above, for people to process their understanding of the Arctic through the most dramatic filter possible, is not easy to counteract by listing mundane realities. But </w:t>
      </w:r>
      <w:r w:rsidRPr="009147C2">
        <w:rPr>
          <w:rStyle w:val="Emphasis"/>
          <w:highlight w:val="cyan"/>
        </w:rPr>
        <w:t>falling for the hype</w:t>
      </w:r>
      <w:r w:rsidRPr="009147C2">
        <w:rPr>
          <w:rStyle w:val="StyleUnderline"/>
          <w:highlight w:val="cyan"/>
        </w:rPr>
        <w:t xml:space="preserve"> is not a good way to make policy</w:t>
      </w:r>
      <w:r w:rsidRPr="001437BB">
        <w:rPr>
          <w:sz w:val="16"/>
        </w:rPr>
        <w:t>. Refuting these myths can put the focus back on more mundane, but ultimately more valuable, solutions.</w:t>
      </w:r>
    </w:p>
    <w:p w14:paraId="719410C3" w14:textId="77777777" w:rsidR="00D90FFC" w:rsidRPr="001437BB" w:rsidRDefault="00D90FFC" w:rsidP="00D90FFC">
      <w:pPr>
        <w:rPr>
          <w:sz w:val="16"/>
        </w:rPr>
      </w:pPr>
      <w:r w:rsidRPr="001437BB">
        <w:rPr>
          <w:sz w:val="16"/>
        </w:rPr>
        <w:t>The Legendary Arctic Scramble</w:t>
      </w:r>
    </w:p>
    <w:p w14:paraId="58540465" w14:textId="77777777" w:rsidR="00D90FFC" w:rsidRPr="001437BB" w:rsidRDefault="00D90FFC" w:rsidP="00D90FFC">
      <w:pPr>
        <w:rPr>
          <w:sz w:val="16"/>
        </w:rPr>
      </w:pPr>
      <w:r w:rsidRPr="001437BB">
        <w:rPr>
          <w:sz w:val="16"/>
        </w:rPr>
        <w:t xml:space="preserve">Most of the modern Arctic myths and legends are spicing up mundane realities with added drama. For example, </w:t>
      </w:r>
      <w:r w:rsidRPr="007620B1">
        <w:rPr>
          <w:rStyle w:val="StyleUnderline"/>
        </w:rPr>
        <w:t>it’s common to see the Arctic referred to as a battleground for</w:t>
      </w:r>
      <w:r w:rsidRPr="001437BB">
        <w:rPr>
          <w:sz w:val="16"/>
        </w:rPr>
        <w:t xml:space="preserve"> valuable natural </w:t>
      </w:r>
      <w:r w:rsidRPr="007620B1">
        <w:rPr>
          <w:rStyle w:val="StyleUnderline"/>
        </w:rPr>
        <w:t>resource</w:t>
      </w:r>
      <w:r w:rsidRPr="001437BB">
        <w:rPr>
          <w:sz w:val="16"/>
        </w:rPr>
        <w:t xml:space="preserve">s. It’s the “$1 Trillion Ocean”, holding massive reserves of oil and gas (or one trillion dollars’ worth of critical minerals, take your pick), with echoes of Dr. Evil. Competition over resources is framed as a “race” or “battle,” although it is often unclear what winning might mean. Industry and science have long known that the Arctic holds a significant endowment of natural resources. Prospecting and </w:t>
      </w:r>
      <w:r w:rsidRPr="009147C2">
        <w:rPr>
          <w:rStyle w:val="StyleUnderline"/>
          <w:highlight w:val="cyan"/>
        </w:rPr>
        <w:t>development in the Arctic lag behind</w:t>
      </w:r>
      <w:r w:rsidRPr="007620B1">
        <w:rPr>
          <w:rStyle w:val="StyleUnderline"/>
        </w:rPr>
        <w:t xml:space="preserve"> that of other regions </w:t>
      </w:r>
      <w:r w:rsidRPr="009147C2">
        <w:rPr>
          <w:rStyle w:val="StyleUnderline"/>
          <w:highlight w:val="cyan"/>
        </w:rPr>
        <w:t>due to the significant logistical challenges and</w:t>
      </w:r>
      <w:r w:rsidRPr="007620B1">
        <w:rPr>
          <w:rStyle w:val="StyleUnderline"/>
        </w:rPr>
        <w:t xml:space="preserve"> </w:t>
      </w:r>
      <w:r w:rsidRPr="001437BB">
        <w:rPr>
          <w:sz w:val="16"/>
        </w:rPr>
        <w:t xml:space="preserve">resulting </w:t>
      </w:r>
      <w:r w:rsidRPr="009147C2">
        <w:rPr>
          <w:rStyle w:val="StyleUnderline"/>
          <w:highlight w:val="cyan"/>
        </w:rPr>
        <w:t>extra costs</w:t>
      </w:r>
      <w:r w:rsidRPr="001437BB">
        <w:rPr>
          <w:sz w:val="16"/>
        </w:rPr>
        <w:t xml:space="preserve"> relating to arctic operations. Resource deposits in the Arctic must be of a higher grade or size to attract investors and overcome the added risk to capital. In short, </w:t>
      </w:r>
      <w:r w:rsidRPr="009147C2">
        <w:rPr>
          <w:rStyle w:val="StyleUnderline"/>
          <w:highlight w:val="cyan"/>
        </w:rPr>
        <w:t>it has</w:t>
      </w:r>
      <w:r w:rsidRPr="007620B1">
        <w:rPr>
          <w:rStyle w:val="StyleUnderline"/>
        </w:rPr>
        <w:t xml:space="preserve"> historically </w:t>
      </w:r>
      <w:r w:rsidRPr="009147C2">
        <w:rPr>
          <w:rStyle w:val="StyleUnderline"/>
          <w:highlight w:val="cyan"/>
        </w:rPr>
        <w:t>been cheaper to look elsewhere</w:t>
      </w:r>
      <w:r w:rsidRPr="001437BB">
        <w:rPr>
          <w:sz w:val="16"/>
        </w:rPr>
        <w:t xml:space="preserve">. And that largely remains true: </w:t>
      </w:r>
      <w:r w:rsidRPr="009147C2">
        <w:rPr>
          <w:rStyle w:val="StyleUnderline"/>
          <w:highlight w:val="cyan"/>
        </w:rPr>
        <w:t>There has not been a flood of</w:t>
      </w:r>
      <w:r w:rsidRPr="007620B1">
        <w:rPr>
          <w:rStyle w:val="StyleUnderline"/>
        </w:rPr>
        <w:t xml:space="preserve"> investment and </w:t>
      </w:r>
      <w:r w:rsidRPr="009147C2">
        <w:rPr>
          <w:rStyle w:val="StyleUnderline"/>
          <w:highlight w:val="cyan"/>
        </w:rPr>
        <w:t>new development</w:t>
      </w:r>
      <w:r w:rsidRPr="001437BB">
        <w:rPr>
          <w:sz w:val="16"/>
        </w:rPr>
        <w:t xml:space="preserve"> into the Arctic.</w:t>
      </w:r>
    </w:p>
    <w:p w14:paraId="2A3984C3" w14:textId="77777777" w:rsidR="00D90FFC" w:rsidRPr="001437BB" w:rsidRDefault="00D90FFC" w:rsidP="00D90FFC">
      <w:pPr>
        <w:rPr>
          <w:sz w:val="16"/>
        </w:rPr>
      </w:pPr>
      <w:r w:rsidRPr="007620B1">
        <w:rPr>
          <w:rStyle w:val="StyleUnderline"/>
        </w:rPr>
        <w:t xml:space="preserve">Rather than unclaimed, ungoverned space, </w:t>
      </w:r>
      <w:r w:rsidRPr="009147C2">
        <w:rPr>
          <w:rStyle w:val="StyleUnderline"/>
          <w:highlight w:val="cyan"/>
        </w:rPr>
        <w:t>the Arctic Ocean and surrounding landmass are almost entirely sovereign lands and waters of the eight Arctic states.</w:t>
      </w:r>
      <w:r w:rsidRPr="007620B1">
        <w:rPr>
          <w:rStyle w:val="StyleUnderline"/>
        </w:rPr>
        <w:t xml:space="preserve"> </w:t>
      </w:r>
      <w:r w:rsidRPr="001437BB">
        <w:rPr>
          <w:sz w:val="16"/>
        </w:rPr>
        <w:t>Yes, there is a small area of high seas, the central Arctic Ocean. This area is under a fishing moratorium and can only be accessed through traversing an Arctic state’s waters (plus likely stopping in an Arctic state port). And yet the myth of an Arctic wild west persists: “As a consequence of the rapidly disappearing polar ice caps, there has been an increase in unclaimed ocean and land territory, beyond any nation’s control, that countries are attempting to claim jurisdiction over,” proclaims one analysis. While this is a common argument, it is factually incorrect. It is linking two separate issues into one misleading causal chain: the decline in Arctic sea ice due to climate change, and the ongoing process of defining boundaries and spaces under international law. In fact, there is no unclaimed land territory in the Arctic. And there is just one maritime boundary disagreement, between the United States and Canada, over a tiny slice of the Beaufort Sea.</w:t>
      </w:r>
    </w:p>
    <w:p w14:paraId="7BA70028" w14:textId="77777777" w:rsidR="00D90FFC" w:rsidRPr="001437BB" w:rsidRDefault="00D90FFC" w:rsidP="00D90FFC">
      <w:pPr>
        <w:rPr>
          <w:sz w:val="16"/>
        </w:rPr>
      </w:pPr>
      <w:r w:rsidRPr="001437BB">
        <w:rPr>
          <w:sz w:val="16"/>
        </w:rPr>
        <w:t>Perhaps the “Great Arctic Race” is about the overlapping claims to the central Arctic Ocean seabed. The U.N. Convention on the Law of the Sea (UNCLOS) permits coastal states to claim areas of the extended continental shelf beyond the 200 nautical mile exclusive economic zone, if they can prove that these areas are a natural prolongation of their continental shelf. Russia, Denmark (via Greenland), and Canada have overlapping claims in the central Arctic. Thus far, they have all adhered to the process of defining these claims in accordance with international law. Russia’s law-abiding approach to the Arctic shelf claims is a rare bright spot in the country’s foreign policy.</w:t>
      </w:r>
    </w:p>
    <w:p w14:paraId="50BDFE22" w14:textId="77777777" w:rsidR="00D90FFC" w:rsidRPr="001437BB" w:rsidRDefault="00D90FFC" w:rsidP="00D90FFC">
      <w:pPr>
        <w:rPr>
          <w:sz w:val="16"/>
        </w:rPr>
      </w:pPr>
      <w:r w:rsidRPr="001437BB">
        <w:rPr>
          <w:sz w:val="16"/>
        </w:rPr>
        <w:t xml:space="preserve">The U.N. convention and seabed claims have been in the spotlight recently as interest grows in seabed mining for critical minerals. </w:t>
      </w:r>
      <w:r w:rsidRPr="00AD579A">
        <w:rPr>
          <w:rStyle w:val="StyleUnderline"/>
        </w:rPr>
        <w:t>Seabed mining is not likely to drive conflict over Arctic shelf claims</w:t>
      </w:r>
      <w:r w:rsidRPr="001437BB">
        <w:rPr>
          <w:sz w:val="16"/>
        </w:rPr>
        <w:t xml:space="preserve">. The central Arctic Ocean — over 200 nautical miles from any coast — is also an incredibly inhospitable area for resource extraction. The Arctic Ocean still freezes in the winter, and is sunk in the frigid darkness of the polar night. </w:t>
      </w:r>
      <w:r w:rsidRPr="00AD579A">
        <w:rPr>
          <w:rStyle w:val="StyleUnderline"/>
        </w:rPr>
        <w:t>The seabed mining industry, like most global industry, is likely to look for less costly options in warmer latitudes.</w:t>
      </w:r>
      <w:r w:rsidRPr="001437BB">
        <w:rPr>
          <w:sz w:val="16"/>
        </w:rPr>
        <w:t xml:space="preserve"> While it cannot be assumed that Russia will continue pursuing its shelf claims in accordance with international law, it is likely to use lower-cost tools like lawfare or information warfare to complicate central Arctic Ocean claims, rather than apply high-cost and hard-to-sustain military options.</w:t>
      </w:r>
    </w:p>
    <w:p w14:paraId="23CB4515" w14:textId="77777777" w:rsidR="00D90FFC" w:rsidRPr="001437BB" w:rsidRDefault="00D90FFC" w:rsidP="00D90FFC">
      <w:pPr>
        <w:rPr>
          <w:sz w:val="16"/>
        </w:rPr>
      </w:pPr>
      <w:r w:rsidRPr="001437BB">
        <w:rPr>
          <w:sz w:val="16"/>
        </w:rPr>
        <w:t>The Myth of Increasing Accessibility and Arctic Shipping</w:t>
      </w:r>
    </w:p>
    <w:p w14:paraId="4825EB3A" w14:textId="77777777" w:rsidR="00D90FFC" w:rsidRPr="001437BB" w:rsidRDefault="00D90FFC" w:rsidP="00D90FFC">
      <w:pPr>
        <w:rPr>
          <w:sz w:val="16"/>
        </w:rPr>
      </w:pPr>
      <w:r w:rsidRPr="001437BB">
        <w:rPr>
          <w:sz w:val="16"/>
        </w:rPr>
        <w:t>The idea that climate change is increasing accessibility in the Arctic is repeated so often that it is taken for granted. There is an element of truth here — the thick cap of multiyear Arctic sea ice that has shaped the region for thousands of years is melting away and will soon be gone. But that is just one piece of a bigger puzzle, and the net effect of climate change in the Arctic is making human activity harder, not easier.</w:t>
      </w:r>
    </w:p>
    <w:p w14:paraId="71BDFD8A" w14:textId="77777777" w:rsidR="00D90FFC" w:rsidRPr="001437BB" w:rsidRDefault="00D90FFC" w:rsidP="00D90FFC">
      <w:pPr>
        <w:rPr>
          <w:sz w:val="16"/>
        </w:rPr>
      </w:pPr>
      <w:r w:rsidRPr="001437BB">
        <w:rPr>
          <w:sz w:val="16"/>
        </w:rPr>
        <w:t>Shrinking sea ice leaves coastlines unprotected from stronger, more frequent storms. Coastal erosion is higher in the Arctic than anywhere else, threatening U.S. radar installations. Thawing permafrost causes subsidence, destroying infrastructure and saddling Arctic states with massive costs — highest in Russia. Permafrost thaw will cause many more disasters in coming years, in Russia and elsewhere. Massive wildfires further endanger communities and infrastructure in the North. At sea, increased storminess and stronger waves create hazards, along with increases in drifting ice. At the heart of it all lies uncertainty — a powerful dissuading factor.</w:t>
      </w:r>
    </w:p>
    <w:p w14:paraId="20B47F6F" w14:textId="77777777" w:rsidR="00D90FFC" w:rsidRPr="001437BB" w:rsidRDefault="00D90FFC" w:rsidP="00D90FFC">
      <w:pPr>
        <w:rPr>
          <w:sz w:val="16"/>
        </w:rPr>
      </w:pPr>
      <w:r w:rsidRPr="001437BB">
        <w:rPr>
          <w:sz w:val="16"/>
        </w:rPr>
        <w:t>Arctic shipping lanes replacing Suez and Panama is another related myth. When crisis erupts in the Red Sea, the Suez Canal, or the Panama Canal, it is tempting to point north to emerging Arctic shipping lanes as alternatives. On paper, Arctic shipping routes appear to offer considerable savings of distance, time, and fuel between northern ports in Asia, Europe, and North America. However, in practice, these shipping routes remain largely notional. Over the last decade, destinational Arctic maritime activity has ticked up, mostly driven by Russia’s Yamal liquified natural gas project and expansion at Canada’s Mary River Mine. Container ships and roll-on roll-offs are barely present, and this type of traffic has showed no change in the past decade.</w:t>
      </w:r>
    </w:p>
    <w:p w14:paraId="4789992B" w14:textId="77777777" w:rsidR="00D90FFC" w:rsidRPr="001437BB" w:rsidRDefault="00D90FFC" w:rsidP="00D90FFC">
      <w:pPr>
        <w:rPr>
          <w:sz w:val="16"/>
        </w:rPr>
      </w:pPr>
      <w:r w:rsidRPr="001437BB">
        <w:rPr>
          <w:sz w:val="16"/>
        </w:rPr>
        <w:t xml:space="preserve">It is clear that </w:t>
      </w:r>
      <w:r w:rsidRPr="009147C2">
        <w:rPr>
          <w:rStyle w:val="StyleUnderline"/>
          <w:highlight w:val="cyan"/>
        </w:rPr>
        <w:t>Canada has no interest in opening the Northwest Passage to</w:t>
      </w:r>
      <w:r w:rsidRPr="001437BB">
        <w:rPr>
          <w:sz w:val="16"/>
        </w:rPr>
        <w:t xml:space="preserve"> international </w:t>
      </w:r>
      <w:r w:rsidRPr="009147C2">
        <w:rPr>
          <w:rStyle w:val="StyleUnderline"/>
          <w:highlight w:val="cyan"/>
        </w:rPr>
        <w:t>shipping</w:t>
      </w:r>
      <w:r w:rsidRPr="001437BB">
        <w:rPr>
          <w:sz w:val="16"/>
        </w:rPr>
        <w:t xml:space="preserve">. Furthermore, the complex routes of the passage have draft limitations, significant remaining ice, and inadequate charting. </w:t>
      </w:r>
      <w:r w:rsidRPr="009147C2">
        <w:rPr>
          <w:rStyle w:val="StyleUnderline"/>
          <w:highlight w:val="cyan"/>
        </w:rPr>
        <w:t>While</w:t>
      </w:r>
      <w:r w:rsidRPr="001437BB">
        <w:rPr>
          <w:sz w:val="16"/>
        </w:rPr>
        <w:t xml:space="preserve"> Russian President Vladimir </w:t>
      </w:r>
      <w:r w:rsidRPr="009147C2">
        <w:rPr>
          <w:rStyle w:val="StyleUnderline"/>
          <w:highlight w:val="cyan"/>
        </w:rPr>
        <w:t>Putin has been</w:t>
      </w:r>
      <w:r w:rsidRPr="001437BB">
        <w:rPr>
          <w:sz w:val="16"/>
        </w:rPr>
        <w:t xml:space="preserve"> personally </w:t>
      </w:r>
      <w:r w:rsidRPr="009147C2">
        <w:rPr>
          <w:rStyle w:val="StyleUnderline"/>
          <w:highlight w:val="cyan"/>
        </w:rPr>
        <w:t>driving the</w:t>
      </w:r>
      <w:r w:rsidRPr="00A65899">
        <w:rPr>
          <w:rStyle w:val="StyleUnderline"/>
        </w:rPr>
        <w:t xml:space="preserve"> effort to develop the </w:t>
      </w:r>
      <w:r w:rsidRPr="009147C2">
        <w:rPr>
          <w:rStyle w:val="StyleUnderline"/>
          <w:highlight w:val="cyan"/>
        </w:rPr>
        <w:t>Northern Sea Route</w:t>
      </w:r>
      <w:r w:rsidRPr="001437BB">
        <w:rPr>
          <w:sz w:val="16"/>
        </w:rPr>
        <w:t xml:space="preserve">, imposing an ambitious timeline for cargo growth, </w:t>
      </w:r>
      <w:r w:rsidRPr="009147C2">
        <w:rPr>
          <w:rStyle w:val="Emphasis"/>
          <w:highlight w:val="cyan"/>
        </w:rPr>
        <w:t>reality is not keeping pace</w:t>
      </w:r>
      <w:r w:rsidRPr="001437BB">
        <w:rPr>
          <w:sz w:val="16"/>
        </w:rPr>
        <w:t xml:space="preserve">. </w:t>
      </w:r>
      <w:r w:rsidRPr="009147C2">
        <w:rPr>
          <w:rStyle w:val="StyleUnderline"/>
          <w:highlight w:val="cyan"/>
        </w:rPr>
        <w:t>The route is plagued by its own draft limitations and lack of</w:t>
      </w:r>
      <w:r w:rsidRPr="00A65899">
        <w:rPr>
          <w:rStyle w:val="StyleUnderline"/>
        </w:rPr>
        <w:t xml:space="preserve"> supporting </w:t>
      </w:r>
      <w:r w:rsidRPr="009147C2">
        <w:rPr>
          <w:rStyle w:val="StyleUnderline"/>
          <w:highlight w:val="cyan"/>
        </w:rPr>
        <w:t>infrastructure, as well as unpredictable ice hazards</w:t>
      </w:r>
      <w:r w:rsidRPr="001437BB">
        <w:rPr>
          <w:sz w:val="16"/>
        </w:rPr>
        <w:t>. International shipping vanished following the 2022 invasion of Ukraine, and while cargo totals have rebounded and grown in the past two years, the Northern Sea Route is functionally a route for Russian-flagged ships of all sorts to carry oil and gas to Asian markets (and bring in construction materials for future developments, which have been weakened by sanctions).</w:t>
      </w:r>
    </w:p>
    <w:p w14:paraId="04C5EA48" w14:textId="77777777" w:rsidR="00D90FFC" w:rsidRPr="001437BB" w:rsidRDefault="00D90FFC" w:rsidP="00D90FFC">
      <w:pPr>
        <w:rPr>
          <w:sz w:val="16"/>
        </w:rPr>
      </w:pPr>
      <w:r w:rsidRPr="001437BB">
        <w:rPr>
          <w:sz w:val="16"/>
        </w:rPr>
        <w:t>The Myth of Russian Dominance and American Indifference</w:t>
      </w:r>
    </w:p>
    <w:p w14:paraId="37B96F99" w14:textId="77777777" w:rsidR="00D90FFC" w:rsidRPr="001437BB" w:rsidRDefault="00D90FFC" w:rsidP="00D90FFC">
      <w:pPr>
        <w:rPr>
          <w:sz w:val="16"/>
        </w:rPr>
      </w:pPr>
      <w:r w:rsidRPr="009147C2">
        <w:rPr>
          <w:rStyle w:val="Emphasis"/>
          <w:highlight w:val="cyan"/>
        </w:rPr>
        <w:t>A large body of mythmaking</w:t>
      </w:r>
      <w:r w:rsidRPr="00A65899">
        <w:rPr>
          <w:rStyle w:val="StyleUnderline"/>
        </w:rPr>
        <w:t xml:space="preserve"> threatens to create a security crisis in the Arctic by </w:t>
      </w:r>
      <w:r w:rsidRPr="009147C2">
        <w:rPr>
          <w:rStyle w:val="StyleUnderline"/>
          <w:highlight w:val="cyan"/>
        </w:rPr>
        <w:t>sketch</w:t>
      </w:r>
      <w:r w:rsidRPr="00A65899">
        <w:rPr>
          <w:rStyle w:val="StyleUnderline"/>
        </w:rPr>
        <w:t xml:space="preserve">ing </w:t>
      </w:r>
      <w:r w:rsidRPr="009147C2">
        <w:rPr>
          <w:rStyle w:val="StyleUnderline"/>
          <w:highlight w:val="cyan"/>
        </w:rPr>
        <w:t>a 10-foot-tall Russia intent on conquering</w:t>
      </w:r>
      <w:r w:rsidRPr="00A65899">
        <w:rPr>
          <w:rStyle w:val="StyleUnderline"/>
        </w:rPr>
        <w:t xml:space="preserve"> the region</w:t>
      </w:r>
      <w:r w:rsidRPr="001437BB">
        <w:rPr>
          <w:sz w:val="16"/>
        </w:rPr>
        <w:t xml:space="preserve"> and controlling the ocean and casting the United States as an impotent weakling. These outsize legends are used to justify massive spending increases in the Arctic, as well as significantly stronger measures against Russia, both of which could contribute to escalation in the region and also ripple across the global balance.</w:t>
      </w:r>
    </w:p>
    <w:p w14:paraId="5FFB1733" w14:textId="77777777" w:rsidR="00D90FFC" w:rsidRPr="001437BB" w:rsidRDefault="00D90FFC" w:rsidP="00D90FFC">
      <w:pPr>
        <w:rPr>
          <w:sz w:val="16"/>
        </w:rPr>
      </w:pPr>
      <w:r w:rsidRPr="001437BB">
        <w:rPr>
          <w:sz w:val="16"/>
        </w:rPr>
        <w:t>Russia’s so-called “dominance” of the Arctic has been treated as gospel. It is true that over half of the Arctic coastline is Russian territory, and nearly half of the people living in the Arctic live in Russia. And yet the discourse of Russian dominance in the Arctic goes beyond geography. It also presents Russia’s position as a threat to the United States and to the entire Arctic Ocean. Of course, Moscow does everything it can to nourish this sense of threat. Planting a flag at the seabed of the North Pole — possibly the most effective Russian public relations stunt ever — was a purely symbolic act, but continues to serve as a reference point. Dropping paratroopers at the North Pole, or unfurling a giant banner on the ice, are also gestures that feed the legend.</w:t>
      </w:r>
    </w:p>
    <w:p w14:paraId="3EB5D878" w14:textId="77777777" w:rsidR="00D90FFC" w:rsidRPr="001437BB" w:rsidRDefault="00D90FFC" w:rsidP="00D90FFC">
      <w:pPr>
        <w:rPr>
          <w:sz w:val="16"/>
        </w:rPr>
      </w:pPr>
      <w:r w:rsidRPr="001437BB">
        <w:rPr>
          <w:sz w:val="16"/>
        </w:rPr>
        <w:t>Arguments about Russia’s so-called dominance of the Arctic reveal more about America’s own insecurities than the facts on the ground. This framing creates a sense of unnecessary urgency and relies on a set of measures that together would badly warp U.S. strategic planning. Part of this is the legendary icebreaker gap, thoroughly debunked by Paul Avey. Does Russia dominate the Arctic with its icebreakers? Or does it just have a reasonable number of icebreakers for its 24,000 kilometer Arctic coastline, along which Putin is desperately thirsting to build an international shipping lane that has so far failed to catch on? Sober analyses of Russia’s power and strategy in the Arctic need to be facts-based, rather than dealing in terms of dominance.</w:t>
      </w:r>
    </w:p>
    <w:p w14:paraId="613E3E5F" w14:textId="77777777" w:rsidR="00D90FFC" w:rsidRPr="001437BB" w:rsidRDefault="00D90FFC" w:rsidP="00D90FFC">
      <w:pPr>
        <w:rPr>
          <w:sz w:val="16"/>
        </w:rPr>
      </w:pPr>
      <w:r w:rsidRPr="001437BB">
        <w:rPr>
          <w:sz w:val="16"/>
        </w:rPr>
        <w:t xml:space="preserve">Yes, </w:t>
      </w:r>
      <w:r w:rsidRPr="009147C2">
        <w:rPr>
          <w:rStyle w:val="StyleUnderline"/>
          <w:highlight w:val="cyan"/>
        </w:rPr>
        <w:t>Russian military capabilities</w:t>
      </w:r>
      <w:r w:rsidRPr="001437BB">
        <w:rPr>
          <w:sz w:val="16"/>
        </w:rPr>
        <w:t xml:space="preserve"> and capacities </w:t>
      </w:r>
      <w:r w:rsidRPr="00A65899">
        <w:rPr>
          <w:rStyle w:val="StyleUnderline"/>
        </w:rPr>
        <w:t>in the Arctic are substantive.</w:t>
      </w:r>
      <w:r w:rsidRPr="001437BB">
        <w:rPr>
          <w:sz w:val="16"/>
        </w:rPr>
        <w:t xml:space="preserve"> It is widely recognized that Russian leadership began to rebuild and expand Arctic military capabilities and capacities as soon as it was able to, starting in the early 2000s. </w:t>
      </w:r>
      <w:r w:rsidRPr="00A65899">
        <w:rPr>
          <w:rStyle w:val="StyleUnderline"/>
        </w:rPr>
        <w:t xml:space="preserve">Most authoritative analyses note that these installations and systems </w:t>
      </w:r>
      <w:r w:rsidRPr="009147C2">
        <w:rPr>
          <w:rStyle w:val="StyleUnderline"/>
          <w:highlight w:val="cyan"/>
        </w:rPr>
        <w:t xml:space="preserve">are </w:t>
      </w:r>
      <w:r w:rsidRPr="009147C2">
        <w:rPr>
          <w:rStyle w:val="Emphasis"/>
          <w:highlight w:val="cyan"/>
        </w:rPr>
        <w:t>primarily defensive</w:t>
      </w:r>
      <w:r w:rsidRPr="001437BB">
        <w:rPr>
          <w:sz w:val="16"/>
        </w:rPr>
        <w:t xml:space="preserve"> in nature, intended </w:t>
      </w:r>
      <w:r w:rsidRPr="009147C2">
        <w:rPr>
          <w:rStyle w:val="StyleUnderline"/>
          <w:highlight w:val="cyan"/>
        </w:rPr>
        <w:t>to help</w:t>
      </w:r>
      <w:r w:rsidRPr="00A65899">
        <w:rPr>
          <w:rStyle w:val="StyleUnderline"/>
        </w:rPr>
        <w:t xml:space="preserve"> control and </w:t>
      </w:r>
      <w:r w:rsidRPr="009147C2">
        <w:rPr>
          <w:rStyle w:val="StyleUnderline"/>
          <w:highlight w:val="cyan"/>
        </w:rPr>
        <w:t>protect Russia’s economic and strategic interests</w:t>
      </w:r>
      <w:r w:rsidRPr="001437BB">
        <w:rPr>
          <w:sz w:val="16"/>
        </w:rPr>
        <w:t xml:space="preserve"> in the Arctic, although they could of course be useful in supporting aggression and, as Katarzyna Zysk notes, Russian strategic thinking does not clearly differentiate between offence and defense. </w:t>
      </w:r>
      <w:r w:rsidRPr="009147C2">
        <w:rPr>
          <w:rStyle w:val="StyleUnderline"/>
          <w:highlight w:val="cyan"/>
        </w:rPr>
        <w:t>All great powers have military bases along their coastlines</w:t>
      </w:r>
      <w:r w:rsidRPr="001437BB">
        <w:rPr>
          <w:sz w:val="16"/>
        </w:rPr>
        <w:t>, and Russia has both strategic and economic interests to protect in its Arctic territory.</w:t>
      </w:r>
    </w:p>
    <w:p w14:paraId="2BEBA6FE" w14:textId="77777777" w:rsidR="00D90FFC" w:rsidRPr="001437BB" w:rsidRDefault="00D90FFC" w:rsidP="00D90FFC">
      <w:pPr>
        <w:rPr>
          <w:sz w:val="16"/>
        </w:rPr>
      </w:pPr>
      <w:r w:rsidRPr="001437BB">
        <w:rPr>
          <w:sz w:val="16"/>
        </w:rPr>
        <w:t>And if fears over Russia are not enough, another myth holds that China is coming for the Arctic. Or that Chinese-Russian cooperation will open the door for Chinese dominance in the Arctic. As Marc Lanteigne has explained, relations between Beijing and Moscow in the Arctic are far more complicated. And others have noted that the myth of China’s growing influence in the Arctic is mostly serving Beijing’s interests. It is important to watch the broader trajectory of Russian-Chinese relations and not rush to assumptions about China’s future in the Arctic.</w:t>
      </w:r>
    </w:p>
    <w:p w14:paraId="0A722802" w14:textId="77777777" w:rsidR="00D90FFC" w:rsidRPr="001437BB" w:rsidRDefault="00D90FFC" w:rsidP="00D90FFC">
      <w:pPr>
        <w:rPr>
          <w:sz w:val="16"/>
        </w:rPr>
      </w:pPr>
      <w:r w:rsidRPr="001437BB">
        <w:rPr>
          <w:sz w:val="16"/>
        </w:rPr>
        <w:t>In parts as a result of fears over Russian dominance, claims that the U.S. Department of Defense “needs to do more in the Arctic” have also become commonplace. The United States has identified several critical gaps in operational capabilities and capacities in the Arctic, including in the National Strategy for the Arctic Region as well as the Department of Defense’s Arctic strategy. The most significant gap is the North Warning System, and the ongoing effort to replace this critical system. Canada has also underscored its commitment to upgrade the key continental defense architecture, most recently in an Arctic-focused defense policy update. But it’s also important to note that the United States has significant Arctic military capabilities, including the highest concentration of fifth-generation aircraft in the world, as well as an airborne division in Alaska, along with a North American Aerospace Defense Command (NORAD) region. U.S. Navy submarines operate and train regularly in the Arctic Ocean.</w:t>
      </w:r>
    </w:p>
    <w:p w14:paraId="58757E03" w14:textId="77777777" w:rsidR="00D90FFC" w:rsidRPr="001437BB" w:rsidRDefault="00D90FFC" w:rsidP="00D90FFC">
      <w:pPr>
        <w:rPr>
          <w:sz w:val="16"/>
        </w:rPr>
      </w:pPr>
      <w:r w:rsidRPr="001437BB">
        <w:rPr>
          <w:sz w:val="16"/>
        </w:rPr>
        <w:t>In the current budget context, in which the Department of Defense faces flat and tight budgets, there are not free-floating resources to build up any but the most vital capabilities in the Arctic. Broad calls for significant spending increases in the Arctic are divorced from the reality of spending needs in the Indo-Pacific and Europe, and from U.S. national strategic priorities.</w:t>
      </w:r>
    </w:p>
    <w:p w14:paraId="2E701627" w14:textId="77777777" w:rsidR="00D90FFC" w:rsidRPr="000B6893" w:rsidRDefault="00D90FFC" w:rsidP="00D90FFC"/>
    <w:p w14:paraId="1D0EA093" w14:textId="77777777" w:rsidR="00D90FFC" w:rsidRDefault="00D90FFC" w:rsidP="00D90FFC">
      <w:pPr>
        <w:pStyle w:val="Heading4"/>
      </w:pPr>
      <w:r>
        <w:t>The threat of missile launches is low</w:t>
      </w:r>
    </w:p>
    <w:p w14:paraId="5532E90A" w14:textId="77777777" w:rsidR="00D90FFC" w:rsidRPr="00E40426" w:rsidRDefault="00D90FFC" w:rsidP="00D90FFC">
      <w:r w:rsidRPr="00E40426">
        <w:rPr>
          <w:rStyle w:val="Style13ptBold"/>
        </w:rPr>
        <w:t>Cirincione 25</w:t>
      </w:r>
      <w:r>
        <w:t xml:space="preserve">, nuclear policy analyst and author with over 35 years of experience in the field. (Joe Cirincione, 2-4-2025, “The national missile defense fantasy—again” </w:t>
      </w:r>
      <w:r w:rsidRPr="008E17D6">
        <w:t>https://thebulletin.org/2025/02/the-national-missile-defense-fantasy-again/</w:t>
      </w:r>
      <w:r>
        <w:t>) wtk</w:t>
      </w:r>
    </w:p>
    <w:p w14:paraId="1D2302F8" w14:textId="77777777" w:rsidR="00D90FFC" w:rsidRPr="00E40426" w:rsidRDefault="00D90FFC" w:rsidP="00D90FFC">
      <w:pPr>
        <w:rPr>
          <w:sz w:val="16"/>
        </w:rPr>
      </w:pPr>
      <w:r w:rsidRPr="00E40426">
        <w:rPr>
          <w:sz w:val="16"/>
        </w:rPr>
        <w:t xml:space="preserve">Doomed to fail. </w:t>
      </w:r>
      <w:r w:rsidRPr="0092472F">
        <w:rPr>
          <w:rStyle w:val="StyleUnderline"/>
          <w:highlight w:val="cyan"/>
        </w:rPr>
        <w:t>Trump</w:t>
      </w:r>
      <w:r w:rsidRPr="0092472F">
        <w:rPr>
          <w:rStyle w:val="StyleUnderline"/>
        </w:rPr>
        <w:t>’s</w:t>
      </w:r>
      <w:r w:rsidRPr="00E40426">
        <w:rPr>
          <w:sz w:val="16"/>
        </w:rPr>
        <w:t xml:space="preserve"> executive </w:t>
      </w:r>
      <w:r w:rsidRPr="00E40426">
        <w:rPr>
          <w:rStyle w:val="StyleUnderline"/>
        </w:rPr>
        <w:t>order</w:t>
      </w:r>
      <w:r w:rsidRPr="00E40426">
        <w:rPr>
          <w:sz w:val="16"/>
        </w:rPr>
        <w:t xml:space="preserve"> is a jumble of false claims and imaginary solutions. It </w:t>
      </w:r>
      <w:r w:rsidRPr="00E40426">
        <w:rPr>
          <w:rStyle w:val="StyleUnderline"/>
        </w:rPr>
        <w:t xml:space="preserve">begins by </w:t>
      </w:r>
      <w:r w:rsidRPr="0092472F">
        <w:rPr>
          <w:rStyle w:val="StyleUnderline"/>
          <w:highlight w:val="cyan"/>
        </w:rPr>
        <w:t>declaring</w:t>
      </w:r>
      <w:r w:rsidRPr="00E40426">
        <w:rPr>
          <w:sz w:val="16"/>
        </w:rPr>
        <w:t xml:space="preserve"> that </w:t>
      </w:r>
      <w:r w:rsidRPr="00E40426">
        <w:rPr>
          <w:rStyle w:val="StyleUnderline"/>
        </w:rPr>
        <w:t xml:space="preserve">the </w:t>
      </w:r>
      <w:r w:rsidRPr="0092472F">
        <w:rPr>
          <w:rStyle w:val="StyleUnderline"/>
          <w:highlight w:val="cyan"/>
        </w:rPr>
        <w:t>risk of a missile attack “remains the most catastrophic threat</w:t>
      </w:r>
      <w:r w:rsidRPr="00E40426">
        <w:rPr>
          <w:sz w:val="16"/>
        </w:rPr>
        <w:t xml:space="preserve"> facing the United States.” That would surprise most experts on existential risks. The climate crisis, the threat of new pandemics, artificial intelligence, and crippling cyber attacks are all at least as likely catastrophic events as nuclear weapons delivered by other means. But </w:t>
      </w:r>
      <w:r w:rsidRPr="0092472F">
        <w:rPr>
          <w:rStyle w:val="StyleUnderline"/>
          <w:highlight w:val="cyan"/>
        </w:rPr>
        <w:t>threat inflation has always been a key part of efforts to justify urgent action</w:t>
      </w:r>
      <w:r w:rsidRPr="00E40426">
        <w:rPr>
          <w:sz w:val="16"/>
        </w:rPr>
        <w:t xml:space="preserve"> and massive investment.</w:t>
      </w:r>
    </w:p>
    <w:p w14:paraId="6335B1DE" w14:textId="77777777" w:rsidR="00D90FFC" w:rsidRPr="00E40426" w:rsidRDefault="00D90FFC" w:rsidP="00D90FFC">
      <w:pPr>
        <w:rPr>
          <w:sz w:val="16"/>
        </w:rPr>
      </w:pPr>
      <w:r w:rsidRPr="00E40426">
        <w:rPr>
          <w:sz w:val="16"/>
        </w:rPr>
        <w:t>Trump claims that “over the past 40 years, rather than lessening, the threat from next-generation strategic weapons has become more intense and complex.” Despite being utter nonsense, this claim has gone largely unchallenged.</w:t>
      </w:r>
    </w:p>
    <w:p w14:paraId="1DF58052" w14:textId="77777777" w:rsidR="00D90FFC" w:rsidRPr="00E40426" w:rsidRDefault="00D90FFC" w:rsidP="00D90FFC">
      <w:pPr>
        <w:rPr>
          <w:sz w:val="16"/>
        </w:rPr>
      </w:pPr>
      <w:r w:rsidRPr="00E40426">
        <w:rPr>
          <w:sz w:val="16"/>
        </w:rPr>
        <w:t xml:space="preserve">While it is true that new technologies have increased the lethality of missiles, </w:t>
      </w:r>
      <w:r w:rsidRPr="0092472F">
        <w:rPr>
          <w:rStyle w:val="StyleUnderline"/>
          <w:highlight w:val="cyan"/>
        </w:rPr>
        <w:t>the missile threat to the U</w:t>
      </w:r>
      <w:r w:rsidRPr="00E40426">
        <w:rPr>
          <w:sz w:val="16"/>
        </w:rPr>
        <w:t xml:space="preserve">nited </w:t>
      </w:r>
      <w:r w:rsidRPr="0092472F">
        <w:rPr>
          <w:rStyle w:val="StyleUnderline"/>
          <w:highlight w:val="cyan"/>
        </w:rPr>
        <w:t>S</w:t>
      </w:r>
      <w:r w:rsidRPr="00E40426">
        <w:rPr>
          <w:sz w:val="16"/>
        </w:rPr>
        <w:t xml:space="preserve">tates </w:t>
      </w:r>
      <w:r w:rsidRPr="0092472F">
        <w:rPr>
          <w:rStyle w:val="StyleUnderline"/>
          <w:highlight w:val="cyan"/>
        </w:rPr>
        <w:t>has</w:t>
      </w:r>
      <w:r w:rsidRPr="00E40426">
        <w:rPr>
          <w:sz w:val="16"/>
        </w:rPr>
        <w:t xml:space="preserve"> </w:t>
      </w:r>
      <w:r w:rsidRPr="0092472F">
        <w:rPr>
          <w:rStyle w:val="Emphasis"/>
          <w:highlight w:val="cyan"/>
        </w:rPr>
        <w:t>decreased dramatically</w:t>
      </w:r>
      <w:r w:rsidRPr="00E40426">
        <w:rPr>
          <w:sz w:val="16"/>
        </w:rPr>
        <w:t xml:space="preserve">. </w:t>
      </w:r>
      <w:r w:rsidRPr="0092472F">
        <w:rPr>
          <w:rStyle w:val="StyleUnderline"/>
          <w:highlight w:val="cyan"/>
        </w:rPr>
        <w:t>Arms control treaties</w:t>
      </w:r>
      <w:r w:rsidRPr="00E40426">
        <w:rPr>
          <w:rStyle w:val="StyleUnderline"/>
        </w:rPr>
        <w:t xml:space="preserve"> and the collapse of the Soviet Union </w:t>
      </w:r>
      <w:r w:rsidRPr="0092472F">
        <w:rPr>
          <w:rStyle w:val="StyleUnderline"/>
          <w:highlight w:val="cyan"/>
        </w:rPr>
        <w:t>slashed the number of nuclear weapons</w:t>
      </w:r>
      <w:r w:rsidRPr="00E40426">
        <w:rPr>
          <w:sz w:val="16"/>
        </w:rPr>
        <w:t xml:space="preserve"> and nuclear-armed missiles threatening the United States.</w:t>
      </w:r>
    </w:p>
    <w:p w14:paraId="6E488820" w14:textId="77777777" w:rsidR="00D90FFC" w:rsidRPr="00E40426" w:rsidRDefault="00D90FFC" w:rsidP="00D90FFC">
      <w:pPr>
        <w:rPr>
          <w:sz w:val="16"/>
        </w:rPr>
      </w:pPr>
      <w:r w:rsidRPr="00E40426">
        <w:rPr>
          <w:sz w:val="16"/>
        </w:rPr>
        <w:t>In 1985, the Soviet Union deployed 2,345 land-based and submarine-based missiles carrying over 9,300 nuclear warheads. That was the threat Reagan hoped to render “impotent and obsolete” with his missile shield.</w:t>
      </w:r>
    </w:p>
    <w:p w14:paraId="6F9B389F" w14:textId="77777777" w:rsidR="00D90FFC" w:rsidRPr="00E40426" w:rsidRDefault="00D90FFC" w:rsidP="00D90FFC">
      <w:pPr>
        <w:rPr>
          <w:sz w:val="16"/>
        </w:rPr>
      </w:pPr>
      <w:r w:rsidRPr="00E40426">
        <w:rPr>
          <w:sz w:val="16"/>
        </w:rPr>
        <w:t xml:space="preserve">Thanks to negotiated agreements, </w:t>
      </w:r>
      <w:r w:rsidRPr="00E40426">
        <w:rPr>
          <w:rStyle w:val="StyleUnderline"/>
        </w:rPr>
        <w:t xml:space="preserve">today’s </w:t>
      </w:r>
      <w:r w:rsidRPr="0092472F">
        <w:rPr>
          <w:rStyle w:val="StyleUnderline"/>
          <w:highlight w:val="cyan"/>
        </w:rPr>
        <w:t>Russia fields only 521 missiles</w:t>
      </w:r>
      <w:r w:rsidRPr="00E40426">
        <w:rPr>
          <w:sz w:val="16"/>
        </w:rPr>
        <w:t xml:space="preserve">, carrying 2,236 warheads. China’s land-based nuclear-armed missiles capable of reaching the United States have increased from around 20 in 1985 to some 135 today (carrying 238 warheads) and perhaps 72 single-warhead submarine-based missiles. </w:t>
      </w:r>
      <w:r w:rsidRPr="00E40426">
        <w:rPr>
          <w:rStyle w:val="StyleUnderline"/>
        </w:rPr>
        <w:t xml:space="preserve">In sum, </w:t>
      </w:r>
      <w:r w:rsidRPr="0092472F">
        <w:rPr>
          <w:rStyle w:val="StyleUnderline"/>
          <w:highlight w:val="cyan"/>
        </w:rPr>
        <w:t>the U</w:t>
      </w:r>
      <w:r w:rsidRPr="00E40426">
        <w:rPr>
          <w:sz w:val="16"/>
        </w:rPr>
        <w:t xml:space="preserve">nited </w:t>
      </w:r>
      <w:r w:rsidRPr="0092472F">
        <w:rPr>
          <w:rStyle w:val="StyleUnderline"/>
          <w:highlight w:val="cyan"/>
        </w:rPr>
        <w:t>S</w:t>
      </w:r>
      <w:r w:rsidRPr="00E40426">
        <w:rPr>
          <w:sz w:val="16"/>
        </w:rPr>
        <w:t xml:space="preserve">tates today </w:t>
      </w:r>
      <w:r w:rsidRPr="0092472F">
        <w:rPr>
          <w:rStyle w:val="StyleUnderline"/>
          <w:highlight w:val="cyan"/>
        </w:rPr>
        <w:t>faces</w:t>
      </w:r>
      <w:r w:rsidRPr="00E40426">
        <w:rPr>
          <w:sz w:val="16"/>
        </w:rPr>
        <w:t xml:space="preserve"> roughly </w:t>
      </w:r>
      <w:r w:rsidRPr="0092472F">
        <w:rPr>
          <w:rStyle w:val="Emphasis"/>
          <w:highlight w:val="cyan"/>
        </w:rPr>
        <w:t>one-fifth</w:t>
      </w:r>
      <w:r w:rsidRPr="0092472F">
        <w:rPr>
          <w:sz w:val="16"/>
          <w:highlight w:val="cyan"/>
        </w:rPr>
        <w:t xml:space="preserve"> </w:t>
      </w:r>
      <w:r w:rsidRPr="0092472F">
        <w:rPr>
          <w:rStyle w:val="StyleUnderline"/>
          <w:highlight w:val="cyan"/>
        </w:rPr>
        <w:t>the number of enemy missiles compared to 40 years ago</w:t>
      </w:r>
      <w:r w:rsidRPr="00E40426">
        <w:rPr>
          <w:sz w:val="16"/>
        </w:rPr>
        <w:t xml:space="preserve"> and one-quarter of the nuclear warheads (728 vs. 2,365 missiles and 2,546 vs. 9,320 warheads). That is still a very dangerous threat but by no means a greater one.</w:t>
      </w:r>
    </w:p>
    <w:p w14:paraId="2DCC357B" w14:textId="77777777" w:rsidR="00D90FFC" w:rsidRDefault="00D90FFC" w:rsidP="00D90FFC">
      <w:pPr>
        <w:pStyle w:val="Heading4"/>
      </w:pPr>
      <w:r>
        <w:t xml:space="preserve">No risk of Arctic war – military capabilities are overstated and environmental conditions make conflict impossible </w:t>
      </w:r>
    </w:p>
    <w:p w14:paraId="0E2C7C7D" w14:textId="77777777" w:rsidR="00D90FFC" w:rsidRPr="00160B56" w:rsidRDefault="00D90FFC" w:rsidP="00D90FFC">
      <w:r w:rsidRPr="00160B56">
        <w:t xml:space="preserve">Benjamin </w:t>
      </w:r>
      <w:r w:rsidRPr="00160B56">
        <w:rPr>
          <w:rStyle w:val="Style13ptBold"/>
        </w:rPr>
        <w:t>Schaller</w:t>
      </w:r>
      <w:r w:rsidRPr="00160B56">
        <w:t xml:space="preserve">, </w:t>
      </w:r>
      <w:r w:rsidRPr="00160B56">
        <w:rPr>
          <w:rStyle w:val="Style13ptBold"/>
        </w:rPr>
        <w:t>2018</w:t>
      </w:r>
      <w:r w:rsidRPr="00160B56">
        <w:t>, OSCE Yearbook 2017, “Defusing the Discourse on ‘Arctic War’: The Merits of Military Transparency and Confidence-and Security-Building Measures in the Arctic Region,” https://ifsh.de/file/publication/OSCE_Yearbook_en/2017/Schaller-en.pdf, mm</w:t>
      </w:r>
    </w:p>
    <w:p w14:paraId="1D727C1D" w14:textId="65626D05" w:rsidR="00D90FFC" w:rsidRPr="00D90FFC" w:rsidRDefault="00D90FFC" w:rsidP="00D90FFC">
      <w:pPr>
        <w:rPr>
          <w:sz w:val="16"/>
        </w:rPr>
      </w:pPr>
      <w:r w:rsidRPr="00D30536">
        <w:rPr>
          <w:rStyle w:val="StyleUnderline"/>
          <w:highlight w:val="cyan"/>
        </w:rPr>
        <w:t>The harsh Arctic climate</w:t>
      </w:r>
      <w:r w:rsidRPr="00160B56">
        <w:rPr>
          <w:sz w:val="16"/>
        </w:rPr>
        <w:t xml:space="preserve"> not only has severe consequences for the profitability of Arctic resource extraction, but also </w:t>
      </w:r>
      <w:r w:rsidRPr="00D30536">
        <w:rPr>
          <w:rStyle w:val="StyleUnderline"/>
          <w:highlight w:val="cyan"/>
        </w:rPr>
        <w:t>places practical constraints on</w:t>
      </w:r>
      <w:r w:rsidRPr="00160B56">
        <w:rPr>
          <w:rStyle w:val="StyleUnderline"/>
        </w:rPr>
        <w:t xml:space="preserve"> the</w:t>
      </w:r>
      <w:r>
        <w:rPr>
          <w:rStyle w:val="StyleUnderline"/>
        </w:rPr>
        <w:t xml:space="preserve"> </w:t>
      </w:r>
      <w:r w:rsidRPr="00160B56">
        <w:rPr>
          <w:rStyle w:val="StyleUnderline"/>
        </w:rPr>
        <w:t xml:space="preserve">conduct of </w:t>
      </w:r>
      <w:r w:rsidRPr="00D30536">
        <w:rPr>
          <w:rStyle w:val="StyleUnderline"/>
          <w:highlight w:val="cyan"/>
        </w:rPr>
        <w:t>military operations</w:t>
      </w:r>
      <w:r w:rsidRPr="00160B56">
        <w:rPr>
          <w:sz w:val="16"/>
        </w:rPr>
        <w:t xml:space="preserve">. With the large Arctic Ocean covered in ice for most of the year, and temperatures that can drop below minus 40 degrees Celsius, </w:t>
      </w:r>
      <w:r w:rsidRPr="00160B56">
        <w:rPr>
          <w:rStyle w:val="StyleUnderline"/>
        </w:rPr>
        <w:t xml:space="preserve">the overall </w:t>
      </w:r>
      <w:r w:rsidRPr="00D30536">
        <w:rPr>
          <w:rStyle w:val="StyleUnderline"/>
          <w:highlight w:val="cyan"/>
        </w:rPr>
        <w:t>military presence</w:t>
      </w:r>
      <w:r w:rsidRPr="00160B56">
        <w:rPr>
          <w:rStyle w:val="StyleUnderline"/>
        </w:rPr>
        <w:t xml:space="preserve"> in the Arctic </w:t>
      </w:r>
      <w:r w:rsidRPr="00D30536">
        <w:rPr>
          <w:rStyle w:val="StyleUnderline"/>
          <w:highlight w:val="cyan"/>
        </w:rPr>
        <w:t>is</w:t>
      </w:r>
      <w:r w:rsidRPr="00160B56">
        <w:rPr>
          <w:rStyle w:val="StyleUnderline"/>
        </w:rPr>
        <w:t xml:space="preserve"> still relatively </w:t>
      </w:r>
      <w:r w:rsidRPr="00D30536">
        <w:rPr>
          <w:rStyle w:val="StyleUnderline"/>
          <w:highlight w:val="cyan"/>
        </w:rPr>
        <w:t>low</w:t>
      </w:r>
      <w:r w:rsidRPr="00160B56">
        <w:rPr>
          <w:sz w:val="16"/>
        </w:rPr>
        <w:t xml:space="preserve"> in comparison to other regions</w:t>
      </w:r>
      <w:r w:rsidRPr="00160B56">
        <w:rPr>
          <w:rStyle w:val="StyleUnderline"/>
        </w:rPr>
        <w:t xml:space="preserve">. </w:t>
      </w:r>
      <w:r w:rsidRPr="00D30536">
        <w:rPr>
          <w:rStyle w:val="StyleUnderline"/>
          <w:highlight w:val="cyan"/>
        </w:rPr>
        <w:t>Sustaining</w:t>
      </w:r>
      <w:r w:rsidRPr="00160B56">
        <w:rPr>
          <w:rStyle w:val="StyleUnderline"/>
        </w:rPr>
        <w:t xml:space="preserve"> </w:t>
      </w:r>
      <w:r w:rsidRPr="00D30536">
        <w:rPr>
          <w:rStyle w:val="StyleUnderline"/>
          <w:highlight w:val="cyan"/>
        </w:rPr>
        <w:t>military infrastructure</w:t>
      </w:r>
      <w:r w:rsidRPr="00160B56">
        <w:rPr>
          <w:rStyle w:val="StyleUnderline"/>
        </w:rPr>
        <w:t xml:space="preserve"> and even conducting military activities</w:t>
      </w:r>
      <w:r w:rsidRPr="00160B56">
        <w:rPr>
          <w:sz w:val="16"/>
        </w:rPr>
        <w:t xml:space="preserve"> (e.g. exercises) </w:t>
      </w:r>
      <w:r w:rsidRPr="00D30536">
        <w:rPr>
          <w:rStyle w:val="StyleUnderline"/>
          <w:highlight w:val="cyan"/>
        </w:rPr>
        <w:t>are highly expensive</w:t>
      </w:r>
      <w:r w:rsidRPr="00160B56">
        <w:rPr>
          <w:rStyle w:val="StyleUnderline"/>
        </w:rPr>
        <w:t xml:space="preserve"> and pose severe challenges</w:t>
      </w:r>
      <w:r w:rsidRPr="00160B56">
        <w:rPr>
          <w:sz w:val="16"/>
        </w:rPr>
        <w:t xml:space="preserve"> to service members and equipment. Consequently, </w:t>
      </w:r>
      <w:r w:rsidRPr="00D30536">
        <w:rPr>
          <w:rStyle w:val="StyleUnderline"/>
          <w:highlight w:val="cyan"/>
        </w:rPr>
        <w:t>armed forces in the Arctic</w:t>
      </w:r>
      <w:r w:rsidRPr="00160B56">
        <w:rPr>
          <w:sz w:val="16"/>
        </w:rPr>
        <w:t xml:space="preserve"> region </w:t>
      </w:r>
      <w:r w:rsidRPr="00D30536">
        <w:rPr>
          <w:rStyle w:val="StyleUnderline"/>
          <w:highlight w:val="cyan"/>
        </w:rPr>
        <w:t>are</w:t>
      </w:r>
      <w:r w:rsidRPr="00160B56">
        <w:rPr>
          <w:sz w:val="16"/>
        </w:rPr>
        <w:t xml:space="preserve"> often </w:t>
      </w:r>
      <w:r w:rsidRPr="00160B56">
        <w:rPr>
          <w:rStyle w:val="StyleUnderline"/>
        </w:rPr>
        <w:t xml:space="preserve">more </w:t>
      </w:r>
      <w:r w:rsidRPr="00D30536">
        <w:rPr>
          <w:rStyle w:val="StyleUnderline"/>
          <w:highlight w:val="cyan"/>
        </w:rPr>
        <w:t>a symbol</w:t>
      </w:r>
      <w:r w:rsidRPr="00160B56">
        <w:rPr>
          <w:rStyle w:val="StyleUnderline"/>
        </w:rPr>
        <w:t xml:space="preserve"> of national sovereignty</w:t>
      </w:r>
      <w:r w:rsidRPr="00160B56">
        <w:rPr>
          <w:sz w:val="16"/>
        </w:rPr>
        <w:t xml:space="preserve"> and prestige </w:t>
      </w:r>
      <w:r w:rsidRPr="00160B56">
        <w:rPr>
          <w:rStyle w:val="StyleUnderline"/>
        </w:rPr>
        <w:t>than of military power projection</w:t>
      </w:r>
      <w:r w:rsidRPr="00160B56">
        <w:rPr>
          <w:sz w:val="16"/>
        </w:rPr>
        <w:t xml:space="preserve">. An exemplary illustration is provided by the Danish elite navy unit “Slædepatruljen Sirius” (Sirius Dog Sled Patrol). Studies have shown that the extreme cold and darkness have a considerable impact on the physical and psychological health of the participating soldiers.17 The unit, consisting of twelve soldiers split up into dogsled teams of two, patrols approximately 16,000 kilometres of coastline in Northern Greenland.18 Due to the extremely low temperatures, the unit is equipped with the M1917 Enfield, a bolt-action rifle used during the First World War. More modern, gas-operated semi-automatic rifles are far less reliable in the cold environment of Northern Greenland and put the soldiers at greater risk of attack by polar bears. </w:t>
      </w:r>
      <w:r w:rsidRPr="00D30536">
        <w:rPr>
          <w:rStyle w:val="StyleUnderline"/>
          <w:highlight w:val="cyan"/>
        </w:rPr>
        <w:t>The Arctic</w:t>
      </w:r>
      <w:r w:rsidRPr="00160B56">
        <w:rPr>
          <w:rStyle w:val="StyleUnderline"/>
        </w:rPr>
        <w:t xml:space="preserve"> also </w:t>
      </w:r>
      <w:r w:rsidRPr="00D30536">
        <w:rPr>
          <w:rStyle w:val="StyleUnderline"/>
          <w:highlight w:val="cyan"/>
        </w:rPr>
        <w:t>places constraints</w:t>
      </w:r>
      <w:r w:rsidRPr="00160B56">
        <w:rPr>
          <w:rStyle w:val="StyleUnderline"/>
        </w:rPr>
        <w:t xml:space="preserve"> on the deployment</w:t>
      </w:r>
      <w:r>
        <w:rPr>
          <w:rStyle w:val="StyleUnderline"/>
        </w:rPr>
        <w:t xml:space="preserve"> </w:t>
      </w:r>
      <w:r w:rsidRPr="00160B56">
        <w:rPr>
          <w:rStyle w:val="StyleUnderline"/>
        </w:rPr>
        <w:t xml:space="preserve">of other conventional military equipment such as battle </w:t>
      </w:r>
      <w:r w:rsidRPr="00D30536">
        <w:rPr>
          <w:rStyle w:val="StyleUnderline"/>
          <w:highlight w:val="cyan"/>
        </w:rPr>
        <w:t>tanks and heavy artillery</w:t>
      </w:r>
      <w:r w:rsidRPr="00160B56">
        <w:rPr>
          <w:sz w:val="16"/>
        </w:rPr>
        <w:t xml:space="preserve">, which require a far more elaborate military infrastructure in low temperatures (e.g. for preheating engines or maintenance) than currently exists in the region.19 </w:t>
      </w:r>
      <w:r w:rsidRPr="00160B56">
        <w:rPr>
          <w:rStyle w:val="StyleUnderline"/>
        </w:rPr>
        <w:t>Military capabilities</w:t>
      </w:r>
      <w:r w:rsidRPr="00160B56">
        <w:rPr>
          <w:sz w:val="16"/>
        </w:rPr>
        <w:t xml:space="preserve"> in the Arctic </w:t>
      </w:r>
      <w:r w:rsidRPr="00160B56">
        <w:rPr>
          <w:rStyle w:val="StyleUnderline"/>
        </w:rPr>
        <w:t>and</w:t>
      </w:r>
      <w:r w:rsidRPr="00160B56">
        <w:rPr>
          <w:sz w:val="16"/>
        </w:rPr>
        <w:t xml:space="preserve"> national moder</w:t>
      </w:r>
      <w:r w:rsidRPr="00160B56">
        <w:rPr>
          <w:rStyle w:val="StyleUnderline"/>
        </w:rPr>
        <w:t>nization plans in</w:t>
      </w:r>
      <w:r>
        <w:rPr>
          <w:rStyle w:val="StyleUnderline"/>
        </w:rPr>
        <w:t xml:space="preserve"> </w:t>
      </w:r>
      <w:r w:rsidRPr="00160B56">
        <w:rPr>
          <w:rStyle w:val="StyleUnderline"/>
        </w:rPr>
        <w:t xml:space="preserve">the region </w:t>
      </w:r>
      <w:r w:rsidRPr="00160B56">
        <w:rPr>
          <w:sz w:val="16"/>
        </w:rPr>
        <w:t xml:space="preserve">also </w:t>
      </w:r>
      <w:r w:rsidRPr="00160B56">
        <w:rPr>
          <w:rStyle w:val="StyleUnderline"/>
        </w:rPr>
        <w:t>seem</w:t>
      </w:r>
      <w:r w:rsidRPr="00160B56">
        <w:rPr>
          <w:sz w:val="16"/>
        </w:rPr>
        <w:t xml:space="preserve"> to be </w:t>
      </w:r>
      <w:r w:rsidRPr="00160B56">
        <w:rPr>
          <w:rStyle w:val="StyleUnderline"/>
        </w:rPr>
        <w:t>overstated</w:t>
      </w:r>
      <w:r w:rsidRPr="00160B56">
        <w:rPr>
          <w:sz w:val="16"/>
        </w:rPr>
        <w:t xml:space="preserve">. </w:t>
      </w:r>
      <w:r w:rsidRPr="00160B56">
        <w:rPr>
          <w:rStyle w:val="StyleUnderline"/>
        </w:rPr>
        <w:t>Despite warnings of “militarization</w:t>
      </w:r>
      <w:r w:rsidRPr="00160B56">
        <w:rPr>
          <w:sz w:val="16"/>
        </w:rPr>
        <w:t xml:space="preserve">” or an “arms race” in the Arctic, </w:t>
      </w:r>
      <w:r w:rsidRPr="00160B56">
        <w:rPr>
          <w:rStyle w:val="StyleUnderline"/>
        </w:rPr>
        <w:t>two consecutive studies by</w:t>
      </w:r>
      <w:r w:rsidRPr="00160B56">
        <w:rPr>
          <w:sz w:val="16"/>
        </w:rPr>
        <w:t xml:space="preserve"> the Stockholm International Peace Research Institute (</w:t>
      </w:r>
      <w:r w:rsidRPr="00D30536">
        <w:rPr>
          <w:rStyle w:val="StyleUnderline"/>
          <w:highlight w:val="cyan"/>
        </w:rPr>
        <w:t>SIPRI</w:t>
      </w:r>
      <w:r w:rsidRPr="00160B56">
        <w:rPr>
          <w:sz w:val="16"/>
        </w:rPr>
        <w:t xml:space="preserve">) from 2012 and 2016 </w:t>
      </w:r>
      <w:r w:rsidRPr="00D30536">
        <w:rPr>
          <w:rStyle w:val="StyleUnderline"/>
          <w:highlight w:val="cyan"/>
        </w:rPr>
        <w:t>draw a less alarming picture</w:t>
      </w:r>
      <w:r w:rsidRPr="00160B56">
        <w:rPr>
          <w:sz w:val="16"/>
        </w:rPr>
        <w:t xml:space="preserve">. They both conclude that the </w:t>
      </w:r>
      <w:r w:rsidRPr="00D30536">
        <w:rPr>
          <w:rStyle w:val="StyleUnderline"/>
        </w:rPr>
        <w:t>military presence</w:t>
      </w:r>
      <w:r w:rsidRPr="00160B56">
        <w:rPr>
          <w:sz w:val="16"/>
        </w:rPr>
        <w:t xml:space="preserve"> in the region </w:t>
      </w:r>
      <w:r w:rsidRPr="00160B56">
        <w:rPr>
          <w:rStyle w:val="StyleUnderline"/>
        </w:rPr>
        <w:t>continues to be small in scale and far below Cold War levels</w:t>
      </w:r>
      <w:r w:rsidRPr="00160B56">
        <w:rPr>
          <w:sz w:val="16"/>
        </w:rPr>
        <w:t xml:space="preserve">. </w:t>
      </w:r>
      <w:r w:rsidRPr="00D30536">
        <w:rPr>
          <w:rStyle w:val="StyleUnderline"/>
          <w:highlight w:val="cyan"/>
        </w:rPr>
        <w:t>Arctic</w:t>
      </w:r>
      <w:r w:rsidRPr="00160B56">
        <w:rPr>
          <w:rStyle w:val="StyleUnderline"/>
        </w:rPr>
        <w:t xml:space="preserve"> military</w:t>
      </w:r>
      <w:r>
        <w:rPr>
          <w:rStyle w:val="StyleUnderline"/>
        </w:rPr>
        <w:t xml:space="preserve"> </w:t>
      </w:r>
      <w:r w:rsidRPr="00D30536">
        <w:rPr>
          <w:rStyle w:val="StyleUnderline"/>
          <w:highlight w:val="cyan"/>
        </w:rPr>
        <w:t>modernization</w:t>
      </w:r>
      <w:r w:rsidRPr="00160B56">
        <w:rPr>
          <w:rStyle w:val="StyleUnderline"/>
        </w:rPr>
        <w:t xml:space="preserve"> and procurement plans</w:t>
      </w:r>
      <w:r w:rsidRPr="00160B56">
        <w:rPr>
          <w:sz w:val="16"/>
        </w:rPr>
        <w:t xml:space="preserve"> – which tend to be particularly costly – often </w:t>
      </w:r>
      <w:r w:rsidRPr="00D30536">
        <w:rPr>
          <w:rStyle w:val="StyleUnderline"/>
          <w:highlight w:val="cyan"/>
        </w:rPr>
        <w:t>proceed slowly or are</w:t>
      </w:r>
      <w:r w:rsidRPr="00160B56">
        <w:rPr>
          <w:rStyle w:val="StyleUnderline"/>
        </w:rPr>
        <w:t xml:space="preserve"> even </w:t>
      </w:r>
      <w:r w:rsidRPr="00D30536">
        <w:rPr>
          <w:rStyle w:val="StyleUnderline"/>
          <w:highlight w:val="cyan"/>
        </w:rPr>
        <w:t>completely called off</w:t>
      </w:r>
      <w:r w:rsidRPr="00160B56">
        <w:rPr>
          <w:sz w:val="16"/>
        </w:rPr>
        <w:t xml:space="preserve">. </w:t>
      </w:r>
      <w:r w:rsidRPr="00160B56">
        <w:rPr>
          <w:rStyle w:val="StyleUnderline"/>
        </w:rPr>
        <w:t>Most changes</w:t>
      </w:r>
      <w:r w:rsidRPr="00160B56">
        <w:rPr>
          <w:sz w:val="16"/>
        </w:rPr>
        <w:t xml:space="preserve"> that do take place have little to do with offensive military postures and the safeguarding of territorial claims; instead, </w:t>
      </w:r>
      <w:r w:rsidRPr="00160B56">
        <w:rPr>
          <w:rStyle w:val="StyleUnderline"/>
        </w:rPr>
        <w:t>they are connected with protecting and</w:t>
      </w:r>
      <w:r>
        <w:rPr>
          <w:rStyle w:val="StyleUnderline"/>
        </w:rPr>
        <w:t xml:space="preserve"> </w:t>
      </w:r>
      <w:r w:rsidRPr="00160B56">
        <w:rPr>
          <w:rStyle w:val="StyleUnderline"/>
        </w:rPr>
        <w:t>policing territorial waters and existing state borders and supporting Search</w:t>
      </w:r>
      <w:r>
        <w:rPr>
          <w:rStyle w:val="StyleUnderline"/>
        </w:rPr>
        <w:t xml:space="preserve"> </w:t>
      </w:r>
      <w:r w:rsidRPr="00160B56">
        <w:rPr>
          <w:rStyle w:val="StyleUnderline"/>
        </w:rPr>
        <w:t>and Rescue</w:t>
      </w:r>
      <w:r w:rsidRPr="00160B56">
        <w:rPr>
          <w:sz w:val="16"/>
        </w:rPr>
        <w:t xml:space="preserve"> (SAR) </w:t>
      </w:r>
      <w:r w:rsidRPr="00160B56">
        <w:rPr>
          <w:rStyle w:val="StyleUnderline"/>
        </w:rPr>
        <w:t>operations</w:t>
      </w:r>
      <w:r w:rsidRPr="00160B56">
        <w:rPr>
          <w:sz w:val="16"/>
        </w:rPr>
        <w:t xml:space="preserve">.20 Looking, for example, at the sparsely populated northern parts of Russia and Canada, it is not surprising that these tasks are undertaken, or at least supported, by specifically trained and equipped military personnel. As the former Chief of the Canadian Defence Staff, General Walter Natynczyk, once put it: “If someone were to invade the Canadian Arctic, my first task would be to rescue them.”21 To sum up, </w:t>
      </w:r>
      <w:r w:rsidRPr="00160B56">
        <w:rPr>
          <w:rStyle w:val="StyleUnderline"/>
        </w:rPr>
        <w:t xml:space="preserve">there are good reasons to believe that </w:t>
      </w:r>
      <w:r w:rsidRPr="00D30536">
        <w:rPr>
          <w:rStyle w:val="StyleUnderline"/>
          <w:highlight w:val="cyan"/>
        </w:rPr>
        <w:t>military conflict is highly unlikely to break out in the Arctic</w:t>
      </w:r>
      <w:r w:rsidRPr="00160B56">
        <w:rPr>
          <w:sz w:val="16"/>
        </w:rPr>
        <w:t xml:space="preserve">. In fact, </w:t>
      </w:r>
      <w:r w:rsidRPr="00160B56">
        <w:rPr>
          <w:rStyle w:val="StyleUnderline"/>
        </w:rPr>
        <w:t>the harsh Arctic climate</w:t>
      </w:r>
      <w:r>
        <w:rPr>
          <w:rStyle w:val="StyleUnderline"/>
        </w:rPr>
        <w:t xml:space="preserve"> </w:t>
      </w:r>
      <w:r w:rsidRPr="00160B56">
        <w:rPr>
          <w:rStyle w:val="StyleUnderline"/>
        </w:rPr>
        <w:t>and rudimentary infrastructure have always fostered particularly close cooperation</w:t>
      </w:r>
      <w:r w:rsidRPr="00160B56">
        <w:rPr>
          <w:sz w:val="16"/>
        </w:rPr>
        <w:t xml:space="preserve"> in the sparsely populated High North, </w:t>
      </w:r>
      <w:r w:rsidRPr="00160B56">
        <w:rPr>
          <w:rStyle w:val="StyleUnderline"/>
        </w:rPr>
        <w:t>and the</w:t>
      </w:r>
      <w:r w:rsidRPr="00160B56">
        <w:rPr>
          <w:sz w:val="16"/>
        </w:rPr>
        <w:t xml:space="preserve"> </w:t>
      </w:r>
      <w:r w:rsidRPr="00160B56">
        <w:rPr>
          <w:rStyle w:val="StyleUnderline"/>
        </w:rPr>
        <w:t>Arctic</w:t>
      </w:r>
      <w:r w:rsidRPr="00160B56">
        <w:rPr>
          <w:sz w:val="16"/>
        </w:rPr>
        <w:t xml:space="preserve"> littoral </w:t>
      </w:r>
      <w:r w:rsidRPr="00160B56">
        <w:rPr>
          <w:rStyle w:val="StyleUnderline"/>
        </w:rPr>
        <w:t>states</w:t>
      </w:r>
      <w:r w:rsidRPr="00160B56">
        <w:rPr>
          <w:sz w:val="16"/>
        </w:rPr>
        <w:t xml:space="preserve"> in particular </w:t>
      </w:r>
      <w:r w:rsidRPr="00160B56">
        <w:rPr>
          <w:rStyle w:val="StyleUnderline"/>
        </w:rPr>
        <w:t>have much more to lose than to gain from military confrontation</w:t>
      </w:r>
      <w:r w:rsidRPr="00160B56">
        <w:rPr>
          <w:sz w:val="16"/>
        </w:rPr>
        <w:t xml:space="preserve"> if they intend to make the Arctic economically useable. In addition, </w:t>
      </w:r>
      <w:r w:rsidRPr="00160B56">
        <w:rPr>
          <w:rStyle w:val="StyleUnderline"/>
        </w:rPr>
        <w:t>the level</w:t>
      </w:r>
      <w:r>
        <w:rPr>
          <w:rStyle w:val="StyleUnderline"/>
        </w:rPr>
        <w:t xml:space="preserve"> </w:t>
      </w:r>
      <w:r w:rsidRPr="00160B56">
        <w:rPr>
          <w:rStyle w:val="StyleUnderline"/>
        </w:rPr>
        <w:t>of military presence in the Arctic is often exaggerated, and many practical</w:t>
      </w:r>
      <w:r>
        <w:rPr>
          <w:rStyle w:val="StyleUnderline"/>
        </w:rPr>
        <w:t xml:space="preserve"> </w:t>
      </w:r>
      <w:r w:rsidRPr="00160B56">
        <w:rPr>
          <w:rStyle w:val="StyleUnderline"/>
        </w:rPr>
        <w:t>constraints are usually overlooked</w:t>
      </w:r>
      <w:r w:rsidRPr="00160B56">
        <w:rPr>
          <w:sz w:val="16"/>
        </w:rPr>
        <w:t>.</w:t>
      </w:r>
    </w:p>
    <w:p w14:paraId="4C1017F0" w14:textId="574DF951" w:rsidR="00D90FFC" w:rsidRDefault="00D90FFC" w:rsidP="00D90FFC">
      <w:pPr>
        <w:pStyle w:val="Heading2"/>
      </w:pPr>
      <w:r>
        <w:t>ADV---Competition</w:t>
      </w:r>
    </w:p>
    <w:p w14:paraId="675C5267" w14:textId="4EDC49B4" w:rsidR="00D90FFC" w:rsidRDefault="00D90FFC" w:rsidP="00D90FFC">
      <w:pPr>
        <w:pStyle w:val="Heading3"/>
      </w:pPr>
      <w:r>
        <w:t>Solvency---Authoritarianism---2NC</w:t>
      </w:r>
    </w:p>
    <w:p w14:paraId="5BD22FA7" w14:textId="77777777" w:rsidR="00D90FFC" w:rsidRPr="00FB20CA" w:rsidRDefault="00D90FFC" w:rsidP="00D90FFC">
      <w:pPr>
        <w:pStyle w:val="Heading4"/>
        <w:rPr>
          <w:u w:val="single"/>
        </w:rPr>
      </w:pPr>
      <w:r>
        <w:t>US institutions are being dismantled—we can’t effectively promote democracy</w:t>
      </w:r>
    </w:p>
    <w:p w14:paraId="297B0BA3" w14:textId="77777777" w:rsidR="00D90FFC" w:rsidRDefault="00D90FFC" w:rsidP="00D90FFC">
      <w:r w:rsidRPr="00F70E0E">
        <w:rPr>
          <w:rStyle w:val="Style13ptBold"/>
        </w:rPr>
        <w:t>Evans-Pritchard 25</w:t>
      </w:r>
      <w:r>
        <w:t>, World Economy Editor of The Daily Telegraph. (Ambrose Evans-Pritchard, 6-19-2025, “</w:t>
      </w:r>
      <w:r w:rsidRPr="006B529F">
        <w:rPr>
          <w:rStyle w:val="StyleUnderline"/>
          <w:highlight w:val="cyan"/>
        </w:rPr>
        <w:t>We are witnessing the death of American democracy</w:t>
      </w:r>
      <w:r>
        <w:t xml:space="preserve">” </w:t>
      </w:r>
      <w:r w:rsidRPr="008E17D6">
        <w:t>https://www.telegraph.co.uk/business/2025/06/19/we-are-witnessing-the-death-of-american-democracy/</w:t>
      </w:r>
      <w:r>
        <w:t>) wtk</w:t>
      </w:r>
    </w:p>
    <w:p w14:paraId="707A2A41" w14:textId="77777777" w:rsidR="00D90FFC" w:rsidRPr="00FB20CA" w:rsidRDefault="00D90FFC" w:rsidP="00D90FFC">
      <w:pPr>
        <w:rPr>
          <w:sz w:val="16"/>
        </w:rPr>
      </w:pPr>
      <w:r w:rsidRPr="00F70E0E">
        <w:rPr>
          <w:rStyle w:val="StyleUnderline"/>
        </w:rPr>
        <w:t>What</w:t>
      </w:r>
      <w:r w:rsidRPr="00FB20CA">
        <w:rPr>
          <w:sz w:val="16"/>
        </w:rPr>
        <w:t xml:space="preserve"> Donald </w:t>
      </w:r>
      <w:r w:rsidRPr="006B529F">
        <w:rPr>
          <w:rStyle w:val="StyleUnderline"/>
          <w:highlight w:val="cyan"/>
        </w:rPr>
        <w:t>Trump</w:t>
      </w:r>
      <w:r w:rsidRPr="00F70E0E">
        <w:rPr>
          <w:rStyle w:val="StyleUnderline"/>
        </w:rPr>
        <w:t xml:space="preserve"> has done by </w:t>
      </w:r>
      <w:r w:rsidRPr="006B529F">
        <w:rPr>
          <w:rStyle w:val="StyleUnderline"/>
          <w:highlight w:val="cyan"/>
        </w:rPr>
        <w:t>activating</w:t>
      </w:r>
      <w:r w:rsidRPr="00F70E0E">
        <w:rPr>
          <w:rStyle w:val="StyleUnderline"/>
        </w:rPr>
        <w:t xml:space="preserve"> the</w:t>
      </w:r>
      <w:r w:rsidRPr="00FB20CA">
        <w:rPr>
          <w:sz w:val="16"/>
        </w:rPr>
        <w:t xml:space="preserve"> California </w:t>
      </w:r>
      <w:r w:rsidRPr="006B529F">
        <w:rPr>
          <w:rStyle w:val="StyleUnderline"/>
          <w:highlight w:val="cyan"/>
        </w:rPr>
        <w:t>National Guard against the protest of the governor, and</w:t>
      </w:r>
      <w:r w:rsidRPr="00F70E0E">
        <w:rPr>
          <w:rStyle w:val="StyleUnderline"/>
        </w:rPr>
        <w:t xml:space="preserve"> then </w:t>
      </w:r>
      <w:r w:rsidRPr="006B529F">
        <w:rPr>
          <w:rStyle w:val="StyleUnderline"/>
          <w:highlight w:val="cyan"/>
        </w:rPr>
        <w:t>bringing in</w:t>
      </w:r>
      <w:r w:rsidRPr="00F70E0E">
        <w:rPr>
          <w:rStyle w:val="StyleUnderline"/>
        </w:rPr>
        <w:t xml:space="preserve"> US </w:t>
      </w:r>
      <w:r w:rsidRPr="006B529F">
        <w:rPr>
          <w:rStyle w:val="StyleUnderline"/>
          <w:highlight w:val="cyan"/>
        </w:rPr>
        <w:t>Marines</w:t>
      </w:r>
      <w:r w:rsidRPr="00FB20CA">
        <w:rPr>
          <w:sz w:val="16"/>
        </w:rPr>
        <w:t xml:space="preserve"> – both of which his critics argue are unconstitutional – </w:t>
      </w:r>
      <w:r w:rsidRPr="00F70E0E">
        <w:rPr>
          <w:rStyle w:val="StyleUnderline"/>
        </w:rPr>
        <w:t>is</w:t>
      </w:r>
      <w:r w:rsidRPr="00FB20CA">
        <w:rPr>
          <w:sz w:val="16"/>
        </w:rPr>
        <w:t xml:space="preserve"> a very light version of Preußenschlag, but in some ways it is </w:t>
      </w:r>
      <w:r w:rsidRPr="00F70E0E">
        <w:rPr>
          <w:rStyle w:val="StyleUnderline"/>
        </w:rPr>
        <w:t>worse</w:t>
      </w:r>
      <w:r w:rsidRPr="00FB20CA">
        <w:rPr>
          <w:sz w:val="16"/>
        </w:rPr>
        <w:t>. The street protests in Los Angeles were the result of his own theatrical stunt. You could be forgiven for thinking he deliberately provoked the alleged “rebellion” in order to set this precedent.</w:t>
      </w:r>
    </w:p>
    <w:p w14:paraId="19B3E8BE" w14:textId="77777777" w:rsidR="00D90FFC" w:rsidRPr="00FB20CA" w:rsidRDefault="00D90FFC" w:rsidP="00D90FFC">
      <w:pPr>
        <w:rPr>
          <w:sz w:val="16"/>
        </w:rPr>
      </w:pPr>
      <w:r w:rsidRPr="00FB20CA">
        <w:rPr>
          <w:sz w:val="16"/>
        </w:rPr>
        <w:t>One can see now why Trump moved so fast to purge the top echelons of the US defence department, including the three judge advocates general. These officials rule on whether military orders are legal, and when they should be disobeyed. They are legally independent by Congressional statute.</w:t>
      </w:r>
    </w:p>
    <w:p w14:paraId="25F46E82" w14:textId="77777777" w:rsidR="00D90FFC" w:rsidRPr="00FB20CA" w:rsidRDefault="00D90FFC" w:rsidP="00D90FFC">
      <w:pPr>
        <w:rPr>
          <w:sz w:val="16"/>
        </w:rPr>
      </w:pPr>
      <w:r w:rsidRPr="00FB20CA">
        <w:rPr>
          <w:sz w:val="16"/>
        </w:rPr>
        <w:t>Pete Hegseth, the defence secretary, told us why they had been sacked: it was to stop them posing any “roadblocks to orders given by the commander-in-chief”.</w:t>
      </w:r>
    </w:p>
    <w:p w14:paraId="2D402E85" w14:textId="77777777" w:rsidR="00D90FFC" w:rsidRPr="00FB20CA" w:rsidRDefault="00D90FFC" w:rsidP="00D90FFC">
      <w:pPr>
        <w:rPr>
          <w:sz w:val="16"/>
        </w:rPr>
      </w:pPr>
      <w:r w:rsidRPr="00FB20CA">
        <w:rPr>
          <w:sz w:val="16"/>
        </w:rPr>
        <w:t xml:space="preserve">Did </w:t>
      </w:r>
      <w:r w:rsidRPr="00F70E0E">
        <w:rPr>
          <w:rStyle w:val="StyleUnderline"/>
        </w:rPr>
        <w:t>Trump</w:t>
      </w:r>
      <w:r w:rsidRPr="00FB20CA">
        <w:rPr>
          <w:sz w:val="16"/>
        </w:rPr>
        <w:t xml:space="preserve"> mean it when he </w:t>
      </w:r>
      <w:r w:rsidRPr="006B529F">
        <w:rPr>
          <w:rStyle w:val="StyleUnderline"/>
          <w:highlight w:val="cyan"/>
        </w:rPr>
        <w:t>told his generals to</w:t>
      </w:r>
      <w:r w:rsidRPr="00F70E0E">
        <w:rPr>
          <w:rStyle w:val="StyleUnderline"/>
        </w:rPr>
        <w:t xml:space="preserve"> “just </w:t>
      </w:r>
      <w:r w:rsidRPr="006B529F">
        <w:rPr>
          <w:rStyle w:val="StyleUnderline"/>
          <w:highlight w:val="cyan"/>
        </w:rPr>
        <w:t>shoot</w:t>
      </w:r>
      <w:r w:rsidRPr="00F70E0E">
        <w:rPr>
          <w:rStyle w:val="StyleUnderline"/>
        </w:rPr>
        <w:t xml:space="preserve">” American </w:t>
      </w:r>
      <w:r w:rsidRPr="006B529F">
        <w:rPr>
          <w:rStyle w:val="StyleUnderline"/>
          <w:highlight w:val="cyan"/>
        </w:rPr>
        <w:t>protesters</w:t>
      </w:r>
      <w:r w:rsidRPr="00FB20CA">
        <w:rPr>
          <w:sz w:val="16"/>
        </w:rPr>
        <w:t xml:space="preserve"> during the Black Lives Matter riots in 2020? We may find out.</w:t>
      </w:r>
    </w:p>
    <w:p w14:paraId="12456E20" w14:textId="77777777" w:rsidR="00D90FFC" w:rsidRPr="00FB20CA" w:rsidRDefault="00D90FFC" w:rsidP="00D90FFC">
      <w:pPr>
        <w:rPr>
          <w:sz w:val="16"/>
        </w:rPr>
      </w:pPr>
      <w:r w:rsidRPr="00F70E0E">
        <w:rPr>
          <w:rStyle w:val="StyleUnderline"/>
        </w:rPr>
        <w:t>He</w:t>
      </w:r>
      <w:r w:rsidRPr="00FB20CA">
        <w:rPr>
          <w:sz w:val="16"/>
        </w:rPr>
        <w:t xml:space="preserve"> also </w:t>
      </w:r>
      <w:r w:rsidRPr="006B529F">
        <w:rPr>
          <w:rStyle w:val="StyleUnderline"/>
          <w:highlight w:val="cyan"/>
        </w:rPr>
        <w:t>fired the chairman of the joint chiefs of staff</w:t>
      </w:r>
      <w:r w:rsidRPr="00FB20CA">
        <w:rPr>
          <w:sz w:val="16"/>
        </w:rPr>
        <w:t xml:space="preserve"> and others deemed symbols of “diversity, equity, and inclusion”, although one might suspect another motive.</w:t>
      </w:r>
    </w:p>
    <w:p w14:paraId="0C9E71E2" w14:textId="77777777" w:rsidR="00D90FFC" w:rsidRPr="00FB20CA" w:rsidRDefault="00D90FFC" w:rsidP="00D90FFC">
      <w:pPr>
        <w:rPr>
          <w:sz w:val="16"/>
        </w:rPr>
      </w:pPr>
      <w:r w:rsidRPr="00FB20CA">
        <w:rPr>
          <w:sz w:val="16"/>
        </w:rPr>
        <w:t>An earlier chairman – General Mark Milley – refused to ratify the Putsch of Jan 6 2021, and therefore stopped it stone dead. “We don’t take an oath to a king, or to a tyrant or dictator. We take an oath to the Constitution,” he said.</w:t>
      </w:r>
    </w:p>
    <w:p w14:paraId="35839DAE" w14:textId="77777777" w:rsidR="00D90FFC" w:rsidRPr="00FB20CA" w:rsidRDefault="00D90FFC" w:rsidP="00D90FFC">
      <w:pPr>
        <w:rPr>
          <w:sz w:val="16"/>
        </w:rPr>
      </w:pPr>
      <w:r w:rsidRPr="00F70E0E">
        <w:rPr>
          <w:rStyle w:val="StyleUnderline"/>
        </w:rPr>
        <w:t>Trump is attacking California on several fronts at once</w:t>
      </w:r>
      <w:r w:rsidRPr="00FB20CA">
        <w:rPr>
          <w:sz w:val="16"/>
        </w:rPr>
        <w:t xml:space="preserve">, shrewdly </w:t>
      </w:r>
      <w:r w:rsidRPr="00F70E0E">
        <w:rPr>
          <w:rStyle w:val="StyleUnderline"/>
        </w:rPr>
        <w:t>judging that</w:t>
      </w:r>
      <w:r w:rsidRPr="00FB20CA">
        <w:rPr>
          <w:sz w:val="16"/>
        </w:rPr>
        <w:t xml:space="preserve"> Governor Gavin </w:t>
      </w:r>
      <w:r w:rsidRPr="00F70E0E">
        <w:rPr>
          <w:rStyle w:val="StyleUnderline"/>
        </w:rPr>
        <w:t>Newsom is the perfect foil</w:t>
      </w:r>
      <w:r w:rsidRPr="00FB20CA">
        <w:rPr>
          <w:sz w:val="16"/>
        </w:rPr>
        <w:t>. He is stripping the state of its powers under the Clean Power Act to impose tougher pollution rules than federal levels. He has signed an order blocking California’s plan to phase out petrol cars by 2035, and another stopping it capping nitrogen oxide emissions. He now is threatening to withhold federal disaster aid for wildfires.</w:t>
      </w:r>
    </w:p>
    <w:p w14:paraId="1544E6FE" w14:textId="77777777" w:rsidR="00D90FFC" w:rsidRPr="00FB20CA" w:rsidRDefault="00D90FFC" w:rsidP="00D90FFC">
      <w:pPr>
        <w:rPr>
          <w:sz w:val="16"/>
        </w:rPr>
      </w:pPr>
      <w:r w:rsidRPr="00FB20CA">
        <w:rPr>
          <w:sz w:val="16"/>
        </w:rPr>
        <w:t>Trump called him “Governor Newscum” and added in his inimitable style: “You know, hatred is never a good thing in politics. When you don’t like somebody, you don’t respect somebody, it’s harder for that person to get money if you’re on top.”</w:t>
      </w:r>
    </w:p>
    <w:p w14:paraId="0F5E5C64" w14:textId="77777777" w:rsidR="00D90FFC" w:rsidRPr="00FB20CA" w:rsidRDefault="00D90FFC" w:rsidP="00D90FFC">
      <w:pPr>
        <w:rPr>
          <w:sz w:val="16"/>
        </w:rPr>
      </w:pPr>
      <w:r w:rsidRPr="00FB20CA">
        <w:rPr>
          <w:sz w:val="16"/>
        </w:rPr>
        <w:t>Forgive me for sounding jaundiced, but decades ago I covered the Republican crusade under Speaker Newt Gingrich to restore states rights and check the usurpations of federal power. Gingrich and his party are now egging on the federal military occupation of states that stand in Trump’s way.</w:t>
      </w:r>
    </w:p>
    <w:p w14:paraId="320B320F" w14:textId="77777777" w:rsidR="00D90FFC" w:rsidRPr="00FB20CA" w:rsidRDefault="00D90FFC" w:rsidP="00D90FFC">
      <w:pPr>
        <w:rPr>
          <w:sz w:val="16"/>
        </w:rPr>
      </w:pPr>
      <w:r w:rsidRPr="00FB20CA">
        <w:rPr>
          <w:sz w:val="16"/>
        </w:rPr>
        <w:t>James Carville, veteran Democratic strategist and Clinton-fixer, says the Democrats should bide their time and “play possum”, betting that Trump will self-destruct under the contradictions of his own policies. The bond markets will do the job for them. Congress will drop back into Democrat hands like a ripe fruit in the 2026 mid-terms.</w:t>
      </w:r>
    </w:p>
    <w:p w14:paraId="728C3918" w14:textId="77777777" w:rsidR="00D90FFC" w:rsidRPr="00FB20CA" w:rsidRDefault="00D90FFC" w:rsidP="00D90FFC">
      <w:pPr>
        <w:rPr>
          <w:sz w:val="16"/>
        </w:rPr>
      </w:pPr>
      <w:r w:rsidRPr="00FB20CA">
        <w:rPr>
          <w:sz w:val="16"/>
        </w:rPr>
        <w:t>I never expected to find myself impugning the ruthless Mr Carville for credulous naivety. Declaration of interest: he once carried out a black ops campaign against me personally from an office in the White House, which I no doubt deserved, all is forgiven anyway.</w:t>
      </w:r>
    </w:p>
    <w:p w14:paraId="08775126" w14:textId="77777777" w:rsidR="00D90FFC" w:rsidRPr="00FB20CA" w:rsidRDefault="00D90FFC" w:rsidP="00D90FFC">
      <w:pPr>
        <w:rPr>
          <w:sz w:val="16"/>
        </w:rPr>
      </w:pPr>
      <w:r w:rsidRPr="00FB20CA">
        <w:rPr>
          <w:sz w:val="16"/>
        </w:rPr>
        <w:t>Playing possum is what the German Social Democrats did in the early 1930s. Reading the first two volumes of Sir Richard Evans’s magisterial trilogy, The Coming of the Third Reich and The Third Reich in Power, I am struck again and again by the refusal of the moderate middle to face up to what was happening. They had a touching faith that the courts would save them.</w:t>
      </w:r>
    </w:p>
    <w:p w14:paraId="6470C2D8" w14:textId="77777777" w:rsidR="00D90FFC" w:rsidRPr="00FB20CA" w:rsidRDefault="00D90FFC" w:rsidP="00D90FFC">
      <w:pPr>
        <w:rPr>
          <w:sz w:val="16"/>
        </w:rPr>
      </w:pPr>
      <w:r w:rsidRPr="00FB20CA">
        <w:rPr>
          <w:sz w:val="16"/>
        </w:rPr>
        <w:t>But the judges were ideologically captured, or frightened, or did what most human beings do in turbulent times: they pre-emptively adapted to keep their families out of trouble.</w:t>
      </w:r>
    </w:p>
    <w:p w14:paraId="54EFC078" w14:textId="77777777" w:rsidR="00D90FFC" w:rsidRPr="00FB20CA" w:rsidRDefault="00D90FFC" w:rsidP="00D90FFC">
      <w:pPr>
        <w:rPr>
          <w:sz w:val="16"/>
        </w:rPr>
      </w:pPr>
      <w:r w:rsidRPr="00FB20CA">
        <w:rPr>
          <w:sz w:val="16"/>
        </w:rPr>
        <w:t>The Social Democrats made another fatal error. They assumed that Hitler’s eccentric mish-mash of economic policies would lead quickly to a crisis, greatly underestimating the lift from neo-Keynesian rearmament, so like Trump’s gargantuan deficits.</w:t>
      </w:r>
    </w:p>
    <w:p w14:paraId="0CB799EF" w14:textId="77777777" w:rsidR="00D90FFC" w:rsidRPr="00FB20CA" w:rsidRDefault="00D90FFC" w:rsidP="00D90FFC">
      <w:pPr>
        <w:rPr>
          <w:sz w:val="16"/>
        </w:rPr>
      </w:pPr>
      <w:r w:rsidRPr="00FB20CA">
        <w:rPr>
          <w:sz w:val="16"/>
        </w:rPr>
        <w:t xml:space="preserve">American democracy has much deeper roots but </w:t>
      </w:r>
      <w:r w:rsidRPr="006B529F">
        <w:rPr>
          <w:rStyle w:val="StyleUnderline"/>
          <w:highlight w:val="cyan"/>
        </w:rPr>
        <w:t>the imminent bombing of Iran by the US air force gives pause for thought</w:t>
      </w:r>
      <w:r w:rsidRPr="00FB20CA">
        <w:rPr>
          <w:sz w:val="16"/>
        </w:rPr>
        <w:t>. There may be excellent reasons to knock out Iran’s nuclear capability, though doing in this way, flippantly, like a power-drunk despot, conflating non-proliferation with regime change, drives the final nail in the coffin of Western moral credibility.</w:t>
      </w:r>
    </w:p>
    <w:p w14:paraId="7A990D3C" w14:textId="77777777" w:rsidR="00D90FFC" w:rsidRPr="00FB20CA" w:rsidRDefault="00D90FFC" w:rsidP="00D90FFC">
      <w:pPr>
        <w:rPr>
          <w:sz w:val="16"/>
        </w:rPr>
      </w:pPr>
      <w:r w:rsidRPr="00FB20CA">
        <w:rPr>
          <w:sz w:val="16"/>
        </w:rPr>
        <w:t xml:space="preserve">That said, polls suggest that almost 80pc of </w:t>
      </w:r>
      <w:r w:rsidRPr="006B529F">
        <w:rPr>
          <w:rStyle w:val="StyleUnderline"/>
          <w:highlight w:val="cyan"/>
        </w:rPr>
        <w:t>Americans would applaud the destruction of the Fordow nuclear site</w:t>
      </w:r>
      <w:r w:rsidRPr="00FB20CA">
        <w:rPr>
          <w:sz w:val="16"/>
        </w:rPr>
        <w:t xml:space="preserve">, and most would support cutting off the head of the serpent in Tehran. </w:t>
      </w:r>
      <w:r w:rsidRPr="00F70E0E">
        <w:rPr>
          <w:rStyle w:val="StyleUnderline"/>
        </w:rPr>
        <w:t xml:space="preserve">Trump might face a Maga revolt on the edges but </w:t>
      </w:r>
      <w:r w:rsidRPr="006B529F">
        <w:rPr>
          <w:rStyle w:val="StyleUnderline"/>
          <w:highlight w:val="cyan"/>
        </w:rPr>
        <w:t>the</w:t>
      </w:r>
      <w:r w:rsidRPr="00F70E0E">
        <w:rPr>
          <w:rStyle w:val="StyleUnderline"/>
        </w:rPr>
        <w:t xml:space="preserve"> larger </w:t>
      </w:r>
      <w:r w:rsidRPr="006B529F">
        <w:rPr>
          <w:rStyle w:val="StyleUnderline"/>
          <w:highlight w:val="cyan"/>
        </w:rPr>
        <w:t>bounce in popularity would let him steam roll opposition to his tariff war, his climate war, and his “beautiful big bill”</w:t>
      </w:r>
      <w:r w:rsidRPr="00FB20CA">
        <w:rPr>
          <w:sz w:val="16"/>
        </w:rPr>
        <w:t xml:space="preserve"> – a giant transfer of income from poor to rich. I don’t believe Steven Bannon’s warning that intervention will “tear the country apart”, unless the bombing mission goes awry.</w:t>
      </w:r>
    </w:p>
    <w:p w14:paraId="5C9DA577" w14:textId="77777777" w:rsidR="00D90FFC" w:rsidRPr="00FB20CA" w:rsidRDefault="00D90FFC" w:rsidP="00D90FFC">
      <w:pPr>
        <w:rPr>
          <w:sz w:val="16"/>
        </w:rPr>
      </w:pPr>
      <w:r w:rsidRPr="006B529F">
        <w:rPr>
          <w:rStyle w:val="StyleUnderline"/>
          <w:highlight w:val="cyan"/>
        </w:rPr>
        <w:t>The strongman glow will open the window further for Trump’s takeover of the deep state</w:t>
      </w:r>
      <w:r w:rsidRPr="006B529F">
        <w:rPr>
          <w:sz w:val="16"/>
          <w:highlight w:val="cyan"/>
        </w:rPr>
        <w:t xml:space="preserve">. </w:t>
      </w:r>
      <w:r w:rsidRPr="006B529F">
        <w:rPr>
          <w:rStyle w:val="StyleUnderline"/>
          <w:highlight w:val="cyan"/>
        </w:rPr>
        <w:t>He has already fired the heads of the FBI’s intelligence, counterterrorism, criminal investigations</w:t>
      </w:r>
      <w:r w:rsidRPr="00FB20CA">
        <w:rPr>
          <w:sz w:val="16"/>
        </w:rPr>
        <w:t>, as well as the heads of the Washington and New York offices. He has purged the justice department, now run by a Lord High Executioner from The Mikado, openly touting an enemies list of “conspirators”. He has forced private law firms to bend the knee.</w:t>
      </w:r>
    </w:p>
    <w:p w14:paraId="26E1AB03" w14:textId="77777777" w:rsidR="00D90FFC" w:rsidRPr="00FB20CA" w:rsidRDefault="00D90FFC" w:rsidP="00D90FFC">
      <w:pPr>
        <w:rPr>
          <w:sz w:val="16"/>
        </w:rPr>
      </w:pPr>
      <w:r w:rsidRPr="006B529F">
        <w:rPr>
          <w:rStyle w:val="StyleUnderline"/>
          <w:highlight w:val="cyan"/>
        </w:rPr>
        <w:t>He has put in a loyalist in charge of the CIA</w:t>
      </w:r>
      <w:r w:rsidRPr="00FB20CA">
        <w:rPr>
          <w:sz w:val="16"/>
        </w:rPr>
        <w:t>, who inconveniently reported in March that Iran was not building a nuclear weapon. But that was then, when Trump stood for America First, and staying out of forever wars was policy. He has fired the head of the eaves-dropping National Security Agency and its top officials. He has purged the head of the Federal Trade Commission, who is independent by law, like the chairman of the Federal Reserve.</w:t>
      </w:r>
    </w:p>
    <w:p w14:paraId="3A6A5154" w14:textId="77777777" w:rsidR="00D90FFC" w:rsidRPr="00FB20CA" w:rsidRDefault="00D90FFC" w:rsidP="00D90FFC">
      <w:pPr>
        <w:rPr>
          <w:sz w:val="16"/>
        </w:rPr>
      </w:pPr>
      <w:r w:rsidRPr="00FB20CA">
        <w:rPr>
          <w:rStyle w:val="StyleUnderline"/>
        </w:rPr>
        <w:t>America in 2025</w:t>
      </w:r>
      <w:r w:rsidRPr="00FB20CA">
        <w:rPr>
          <w:sz w:val="16"/>
        </w:rPr>
        <w:t xml:space="preserve"> is obviously not Germany in 1932. The Weimar republic was already a cauldron of political violence. That year was the worst of the Great Depression. The country was seething with rage over the cultivated myths of the 1918 “stab in the back” and the Carthaginian peace of Versailles.</w:t>
      </w:r>
    </w:p>
    <w:p w14:paraId="1BBEE90C" w14:textId="77777777" w:rsidR="00D90FFC" w:rsidRPr="00FB20CA" w:rsidRDefault="00D90FFC" w:rsidP="00D90FFC">
      <w:pPr>
        <w:rPr>
          <w:sz w:val="16"/>
        </w:rPr>
      </w:pPr>
      <w:r w:rsidRPr="00FB20CA">
        <w:rPr>
          <w:sz w:val="16"/>
        </w:rPr>
        <w:t>It is even less like Germany in 1933 when the Nazis used their three cabinet seats to take over the Prussian and federal interior ministries. Within five months the Social Democrats leadership was dead, or in Dachau, or in exile. All rival parties were shut down. No independent newspaper survived. Every organisation from the labour unions, to male choirs, sports teams and beekeeper clubs came under Nazi control.</w:t>
      </w:r>
    </w:p>
    <w:p w14:paraId="05FF298F" w14:textId="77777777" w:rsidR="00D90FFC" w:rsidRPr="00FB20CA" w:rsidRDefault="00D90FFC" w:rsidP="00D90FFC">
      <w:pPr>
        <w:rPr>
          <w:rStyle w:val="StyleUnderline"/>
        </w:rPr>
      </w:pPr>
      <w:r w:rsidRPr="00FB20CA">
        <w:rPr>
          <w:sz w:val="16"/>
        </w:rPr>
        <w:t xml:space="preserve">But it </w:t>
      </w:r>
      <w:r w:rsidRPr="00FB20CA">
        <w:rPr>
          <w:rStyle w:val="StyleUnderline"/>
        </w:rPr>
        <w:t>is not the same America</w:t>
      </w:r>
      <w:r w:rsidRPr="00FB20CA">
        <w:rPr>
          <w:sz w:val="16"/>
        </w:rPr>
        <w:t xml:space="preserve"> that was my home for long stretches </w:t>
      </w:r>
      <w:r w:rsidRPr="00FB20CA">
        <w:rPr>
          <w:rStyle w:val="StyleUnderline"/>
        </w:rPr>
        <w:t>of the late 20th century</w:t>
      </w:r>
      <w:r w:rsidRPr="00FB20CA">
        <w:rPr>
          <w:sz w:val="16"/>
        </w:rPr>
        <w:t xml:space="preserve">. </w:t>
      </w:r>
      <w:r w:rsidRPr="006B529F">
        <w:rPr>
          <w:rStyle w:val="StyleUnderline"/>
          <w:highlight w:val="cyan"/>
        </w:rPr>
        <w:t>Over the last few days alone</w:t>
      </w:r>
      <w:r w:rsidRPr="00FB20CA">
        <w:rPr>
          <w:rStyle w:val="StyleUnderline"/>
        </w:rPr>
        <w:t xml:space="preserve">: </w:t>
      </w:r>
      <w:r w:rsidRPr="006B529F">
        <w:rPr>
          <w:rStyle w:val="StyleUnderline"/>
          <w:highlight w:val="cyan"/>
        </w:rPr>
        <w:t>a Democratic</w:t>
      </w:r>
      <w:r w:rsidRPr="00FB20CA">
        <w:rPr>
          <w:rStyle w:val="StyleUnderline"/>
        </w:rPr>
        <w:t xml:space="preserve"> US </w:t>
      </w:r>
      <w:r w:rsidRPr="006B529F">
        <w:rPr>
          <w:rStyle w:val="StyleUnderline"/>
          <w:highlight w:val="cyan"/>
        </w:rPr>
        <w:t>senator was manhandled to the floor</w:t>
      </w:r>
      <w:r w:rsidRPr="00FB20CA">
        <w:rPr>
          <w:rStyle w:val="StyleUnderline"/>
        </w:rPr>
        <w:t xml:space="preserve">, handcuffed and dragged away for asking a question; </w:t>
      </w:r>
      <w:r w:rsidRPr="006B529F">
        <w:rPr>
          <w:rStyle w:val="StyleUnderline"/>
          <w:highlight w:val="cyan"/>
        </w:rPr>
        <w:t>the</w:t>
      </w:r>
      <w:r w:rsidRPr="00FB20CA">
        <w:rPr>
          <w:rStyle w:val="StyleUnderline"/>
        </w:rPr>
        <w:t xml:space="preserve"> Democrat </w:t>
      </w:r>
      <w:r w:rsidRPr="006B529F">
        <w:rPr>
          <w:rStyle w:val="StyleUnderline"/>
          <w:highlight w:val="cyan"/>
        </w:rPr>
        <w:t>comptroller of New York was seized</w:t>
      </w:r>
      <w:r w:rsidRPr="00FB20CA">
        <w:rPr>
          <w:rStyle w:val="StyleUnderline"/>
        </w:rPr>
        <w:t xml:space="preserve"> and handcuffed by masked federal agents after demanding to see a judicial warrant; </w:t>
      </w:r>
      <w:r w:rsidRPr="006B529F">
        <w:rPr>
          <w:rStyle w:val="StyleUnderline"/>
          <w:highlight w:val="cyan"/>
        </w:rPr>
        <w:t>a Democratic state legislator in Minnesota was murdered</w:t>
      </w:r>
      <w:r w:rsidRPr="00FB20CA">
        <w:rPr>
          <w:rStyle w:val="StyleUnderline"/>
        </w:rPr>
        <w:t xml:space="preserve"> with her husband at home, and a state senator was shot and badly wounded, both by an assassin with a hit list of 45 officials.</w:t>
      </w:r>
    </w:p>
    <w:p w14:paraId="28EA0F45" w14:textId="77777777" w:rsidR="00D90FFC" w:rsidRPr="00FB20CA" w:rsidRDefault="00D90FFC" w:rsidP="00D90FFC">
      <w:pPr>
        <w:rPr>
          <w:sz w:val="16"/>
        </w:rPr>
      </w:pPr>
      <w:r w:rsidRPr="00FB20CA">
        <w:rPr>
          <w:sz w:val="16"/>
        </w:rPr>
        <w:t>Judges have so far issued more than 60 rulings that curb or restrain Trump’s legal overreach. A shocking number have either been threatened, directly or through their families, or face calls for impeachment.</w:t>
      </w:r>
    </w:p>
    <w:p w14:paraId="36588603" w14:textId="77777777" w:rsidR="00D90FFC" w:rsidRPr="00FB20CA" w:rsidRDefault="00D90FFC" w:rsidP="00D90FFC">
      <w:pPr>
        <w:rPr>
          <w:sz w:val="16"/>
        </w:rPr>
      </w:pPr>
      <w:r w:rsidRPr="00FB20CA">
        <w:rPr>
          <w:sz w:val="16"/>
        </w:rPr>
        <w:t>“</w:t>
      </w:r>
      <w:r w:rsidRPr="006B529F">
        <w:rPr>
          <w:rStyle w:val="StyleUnderline"/>
          <w:highlight w:val="cyan"/>
        </w:rPr>
        <w:t>Our constitutional system depends on judges who can make decisions free from threats and intimidation</w:t>
      </w:r>
      <w:r w:rsidRPr="006B529F">
        <w:rPr>
          <w:sz w:val="16"/>
          <w:highlight w:val="cyan"/>
        </w:rPr>
        <w:t>,”</w:t>
      </w:r>
      <w:r w:rsidRPr="00FB20CA">
        <w:rPr>
          <w:sz w:val="16"/>
        </w:rPr>
        <w:t xml:space="preserve"> warned judge Robert Conrad, director of the administrative office of the US courts, in testimony to Congress. To no avail: the House judiciary committee shrugged it off, more or less blaming the victims.</w:t>
      </w:r>
    </w:p>
    <w:p w14:paraId="7D19E08D" w14:textId="77777777" w:rsidR="00D90FFC" w:rsidRPr="00FB20CA" w:rsidRDefault="00D90FFC" w:rsidP="00D90FFC">
      <w:pPr>
        <w:rPr>
          <w:rStyle w:val="StyleUnderline"/>
        </w:rPr>
      </w:pPr>
      <w:r w:rsidRPr="006B529F">
        <w:rPr>
          <w:rStyle w:val="StyleUnderline"/>
          <w:highlight w:val="cyan"/>
        </w:rPr>
        <w:t>The drift of events was disturbing</w:t>
      </w:r>
      <w:r w:rsidRPr="00FB20CA">
        <w:rPr>
          <w:rStyle w:val="StyleUnderline"/>
        </w:rPr>
        <w:t xml:space="preserve"> even before Iran offered Trump a fresh gift from Mars. I fear that </w:t>
      </w:r>
      <w:r w:rsidRPr="006B529F">
        <w:rPr>
          <w:rStyle w:val="StyleUnderline"/>
          <w:highlight w:val="cyan"/>
        </w:rPr>
        <w:t>many more lines in the sand will be crossed</w:t>
      </w:r>
      <w:r w:rsidRPr="00FB20CA">
        <w:rPr>
          <w:rStyle w:val="StyleUnderline"/>
        </w:rPr>
        <w:t xml:space="preserve"> in the heady aftermath of a surgical video war on the Ayatollah, if that is where we are headed.</w:t>
      </w:r>
    </w:p>
    <w:p w14:paraId="64C87BA7" w14:textId="77777777" w:rsidR="00D90FFC" w:rsidRDefault="00D90FFC" w:rsidP="00D90FFC">
      <w:pPr>
        <w:rPr>
          <w:rStyle w:val="Emphasis"/>
        </w:rPr>
      </w:pPr>
      <w:r w:rsidRPr="00FB20CA">
        <w:rPr>
          <w:sz w:val="16"/>
        </w:rPr>
        <w:t xml:space="preserve">Play possum if you want. </w:t>
      </w:r>
      <w:r w:rsidRPr="006B529F">
        <w:rPr>
          <w:rStyle w:val="Emphasis"/>
          <w:highlight w:val="cyan"/>
        </w:rPr>
        <w:t>Trump will eat your lunch.</w:t>
      </w:r>
    </w:p>
    <w:p w14:paraId="7A3CAE39" w14:textId="77777777" w:rsidR="00D90FFC" w:rsidRPr="0073620A" w:rsidRDefault="00D90FFC" w:rsidP="00D90FFC">
      <w:pPr>
        <w:pStyle w:val="Heading4"/>
        <w:spacing w:before="0"/>
      </w:pPr>
      <w:r>
        <w:t>Checks and balances fail—our democracy will inevitably face crisis</w:t>
      </w:r>
    </w:p>
    <w:p w14:paraId="04F4CAE1" w14:textId="77777777" w:rsidR="00D90FFC" w:rsidRPr="00E77DD6" w:rsidRDefault="00D90FFC" w:rsidP="00D90FFC">
      <w:r w:rsidRPr="00E77DD6">
        <w:rPr>
          <w:rStyle w:val="Style13ptBold"/>
        </w:rPr>
        <w:t>Kanu 25</w:t>
      </w:r>
      <w:r>
        <w:t xml:space="preserve">, Prospect staff writer and award-winning reporter (Hassan Ali Kanu, 1-31-2025, “The Trump Administration Will Truly Test the Supreme Court” </w:t>
      </w:r>
      <w:r w:rsidRPr="008E17D6">
        <w:t>https://prospect.org/justice/2025-01-31-trump-administration-test-supreme-court-tiktok/</w:t>
      </w:r>
      <w:r>
        <w:t>) wtk</w:t>
      </w:r>
    </w:p>
    <w:p w14:paraId="3E17CB1E" w14:textId="77777777" w:rsidR="00D90FFC" w:rsidRPr="00E77DD6" w:rsidRDefault="00D90FFC" w:rsidP="00D90FFC">
      <w:pPr>
        <w:rPr>
          <w:sz w:val="16"/>
        </w:rPr>
      </w:pPr>
      <w:r w:rsidRPr="00225F33">
        <w:rPr>
          <w:rStyle w:val="StyleUnderline"/>
          <w:highlight w:val="cyan"/>
        </w:rPr>
        <w:t>The</w:t>
      </w:r>
      <w:r w:rsidRPr="00E77DD6">
        <w:rPr>
          <w:sz w:val="16"/>
        </w:rPr>
        <w:t xml:space="preserve"> U.S. Supreme </w:t>
      </w:r>
      <w:r w:rsidRPr="00225F33">
        <w:rPr>
          <w:rStyle w:val="StyleUnderline"/>
          <w:highlight w:val="cyan"/>
        </w:rPr>
        <w:t>Court will</w:t>
      </w:r>
      <w:r w:rsidRPr="00225F33">
        <w:rPr>
          <w:sz w:val="16"/>
          <w:highlight w:val="cyan"/>
        </w:rPr>
        <w:t xml:space="preserve"> </w:t>
      </w:r>
      <w:r w:rsidRPr="00225F33">
        <w:rPr>
          <w:sz w:val="16"/>
        </w:rPr>
        <w:t>likely</w:t>
      </w:r>
      <w:r w:rsidRPr="00E77DD6">
        <w:rPr>
          <w:sz w:val="16"/>
        </w:rPr>
        <w:t xml:space="preserve"> </w:t>
      </w:r>
      <w:r w:rsidRPr="00225F33">
        <w:rPr>
          <w:rStyle w:val="StyleUnderline"/>
          <w:highlight w:val="cyan"/>
        </w:rPr>
        <w:t>undergo</w:t>
      </w:r>
      <w:r w:rsidRPr="00E77DD6">
        <w:rPr>
          <w:rStyle w:val="StyleUnderline"/>
        </w:rPr>
        <w:t xml:space="preserve"> </w:t>
      </w:r>
      <w:r w:rsidRPr="00225F33">
        <w:rPr>
          <w:rStyle w:val="StyleUnderline"/>
          <w:highlight w:val="cyan"/>
        </w:rPr>
        <w:t>a</w:t>
      </w:r>
      <w:r w:rsidRPr="00E77DD6">
        <w:rPr>
          <w:sz w:val="16"/>
        </w:rPr>
        <w:t xml:space="preserve">n even </w:t>
      </w:r>
      <w:r w:rsidRPr="00225F33">
        <w:rPr>
          <w:rStyle w:val="Emphasis"/>
          <w:highlight w:val="cyan"/>
        </w:rPr>
        <w:t>greater institutional stress test</w:t>
      </w:r>
      <w:r w:rsidRPr="00E77DD6">
        <w:rPr>
          <w:sz w:val="16"/>
        </w:rPr>
        <w:t xml:space="preserve"> </w:t>
      </w:r>
      <w:r w:rsidRPr="00E77DD6">
        <w:rPr>
          <w:rStyle w:val="StyleUnderline"/>
        </w:rPr>
        <w:t>during</w:t>
      </w:r>
      <w:r w:rsidRPr="00E77DD6">
        <w:rPr>
          <w:sz w:val="16"/>
        </w:rPr>
        <w:t xml:space="preserve"> President Donald </w:t>
      </w:r>
      <w:r w:rsidRPr="00E77DD6">
        <w:rPr>
          <w:rStyle w:val="StyleUnderline"/>
        </w:rPr>
        <w:t xml:space="preserve">Trump’s second term. </w:t>
      </w:r>
      <w:r w:rsidRPr="00E77DD6">
        <w:rPr>
          <w:sz w:val="16"/>
        </w:rPr>
        <w:t xml:space="preserve">Trump’s reaction to the recently concluded Supreme Court case about ownership of the social media giant </w:t>
      </w:r>
      <w:r w:rsidRPr="00E77DD6">
        <w:rPr>
          <w:rStyle w:val="StyleUnderline"/>
        </w:rPr>
        <w:t>TikTok has been particularly telling</w:t>
      </w:r>
      <w:r w:rsidRPr="00E77DD6">
        <w:rPr>
          <w:sz w:val="16"/>
        </w:rPr>
        <w:t xml:space="preserve"> on this point.</w:t>
      </w:r>
    </w:p>
    <w:p w14:paraId="31D80C46" w14:textId="77777777" w:rsidR="00D90FFC" w:rsidRPr="00E77DD6" w:rsidRDefault="00D90FFC" w:rsidP="00D90FFC">
      <w:pPr>
        <w:rPr>
          <w:sz w:val="16"/>
        </w:rPr>
      </w:pPr>
      <w:r w:rsidRPr="00E77DD6">
        <w:rPr>
          <w:sz w:val="16"/>
        </w:rPr>
        <w:t>The suit by TikTok challenged a law enacted last year that banned the app from operating in the U.S. unless its Chinese owner, ByteDance, sold it to a non-Chinese buyer within 270 days. Lawmakers have said the policy is necessary because China is a “foreign adversary,” and due to (classified) national-security concerns stemming from TikTok’s routine collection of Americans’ personal data, including from government workers and officials.</w:t>
      </w:r>
    </w:p>
    <w:p w14:paraId="485BB31E" w14:textId="77777777" w:rsidR="00D90FFC" w:rsidRPr="00E77DD6" w:rsidRDefault="00D90FFC" w:rsidP="00D90FFC">
      <w:pPr>
        <w:rPr>
          <w:sz w:val="16"/>
        </w:rPr>
      </w:pPr>
      <w:r w:rsidRPr="00E77DD6">
        <w:rPr>
          <w:rStyle w:val="StyleUnderline"/>
        </w:rPr>
        <w:t>The companies</w:t>
      </w:r>
      <w:r w:rsidRPr="00E77DD6">
        <w:rPr>
          <w:sz w:val="16"/>
        </w:rPr>
        <w:t xml:space="preserve"> ultimately </w:t>
      </w:r>
      <w:r w:rsidRPr="00E77DD6">
        <w:rPr>
          <w:rStyle w:val="StyleUnderline"/>
        </w:rPr>
        <w:t>lost the case</w:t>
      </w:r>
      <w:r w:rsidRPr="00E77DD6">
        <w:rPr>
          <w:sz w:val="16"/>
        </w:rPr>
        <w:t>, and the Supreme Court issued a January 17 ruling upholding the law—which meant that as of the January 19 deadline, it became illegal for TikTok to continue operations, and illegal for other companies to work with them.</w:t>
      </w:r>
    </w:p>
    <w:p w14:paraId="00F37000" w14:textId="77777777" w:rsidR="00D90FFC" w:rsidRPr="00E77DD6" w:rsidRDefault="00D90FFC" w:rsidP="00D90FFC">
      <w:pPr>
        <w:rPr>
          <w:sz w:val="16"/>
        </w:rPr>
      </w:pPr>
      <w:r w:rsidRPr="00E77DD6">
        <w:rPr>
          <w:rStyle w:val="StyleUnderline"/>
        </w:rPr>
        <w:t>Yet</w:t>
      </w:r>
      <w:r w:rsidRPr="00E77DD6">
        <w:rPr>
          <w:sz w:val="16"/>
        </w:rPr>
        <w:t xml:space="preserve">, as things stand, </w:t>
      </w:r>
      <w:r w:rsidRPr="00225F33">
        <w:rPr>
          <w:rStyle w:val="StyleUnderline"/>
          <w:highlight w:val="cyan"/>
        </w:rPr>
        <w:t>Trump</w:t>
      </w:r>
      <w:r w:rsidRPr="00E77DD6">
        <w:rPr>
          <w:rStyle w:val="StyleUnderline"/>
        </w:rPr>
        <w:t xml:space="preserve"> has</w:t>
      </w:r>
      <w:r w:rsidRPr="00E77DD6">
        <w:rPr>
          <w:sz w:val="16"/>
        </w:rPr>
        <w:t xml:space="preserve"> effectively </w:t>
      </w:r>
      <w:r w:rsidRPr="00225F33">
        <w:rPr>
          <w:rStyle w:val="StyleUnderline"/>
          <w:highlight w:val="cyan"/>
        </w:rPr>
        <w:t xml:space="preserve">instructed a private company to </w:t>
      </w:r>
      <w:r w:rsidRPr="00225F33">
        <w:rPr>
          <w:rStyle w:val="Emphasis"/>
          <w:highlight w:val="cyan"/>
        </w:rPr>
        <w:t>break federal laws</w:t>
      </w:r>
      <w:r w:rsidRPr="00E77DD6">
        <w:rPr>
          <w:sz w:val="16"/>
        </w:rPr>
        <w:t xml:space="preserve">, </w:t>
      </w:r>
      <w:r w:rsidRPr="00E77DD6">
        <w:rPr>
          <w:rStyle w:val="StyleUnderline"/>
        </w:rPr>
        <w:t>and</w:t>
      </w:r>
      <w:r w:rsidRPr="00E77DD6">
        <w:rPr>
          <w:sz w:val="16"/>
        </w:rPr>
        <w:t xml:space="preserve"> to </w:t>
      </w:r>
      <w:r w:rsidRPr="00E77DD6">
        <w:rPr>
          <w:rStyle w:val="StyleUnderline"/>
        </w:rPr>
        <w:t>violate a fresh-off-the-press Supreme Court order</w:t>
      </w:r>
      <w:r w:rsidRPr="00E77DD6">
        <w:rPr>
          <w:sz w:val="16"/>
        </w:rPr>
        <w:t>. “It’s basically saying, there is a law that has passed that I don’t think should be a law, and therefore my enforcers will not enforce it,” said Zephyr Teachout, a law professor at Fordham University and a former antitrust enforcer at the New York attorney general’s office, on a recent episode of the Organized Money podcast.</w:t>
      </w:r>
    </w:p>
    <w:p w14:paraId="161C6B45" w14:textId="77777777" w:rsidR="00D90FFC" w:rsidRPr="00E77DD6" w:rsidRDefault="00D90FFC" w:rsidP="00D90FFC">
      <w:pPr>
        <w:rPr>
          <w:sz w:val="16"/>
        </w:rPr>
      </w:pPr>
      <w:r w:rsidRPr="00E77DD6">
        <w:rPr>
          <w:sz w:val="16"/>
        </w:rPr>
        <w:t>Trump and the company telegraphed their intentions quite openly and plainly, in worldwide press releases. And, as of today, the president and his collaborators have carried out their plans, flouting Congress’s law and the Supreme Court’s order daily, in the most public manner possible, and apparently with total impunity.</w:t>
      </w:r>
    </w:p>
    <w:p w14:paraId="5B4C038B" w14:textId="77777777" w:rsidR="00D90FFC" w:rsidRPr="00E77DD6" w:rsidRDefault="00D90FFC" w:rsidP="00D90FFC">
      <w:pPr>
        <w:rPr>
          <w:sz w:val="16"/>
        </w:rPr>
      </w:pPr>
      <w:r w:rsidRPr="00E77DD6">
        <w:rPr>
          <w:sz w:val="16"/>
        </w:rPr>
        <w:t>Perhaps just as important, no one is even raising questions about what it means for the president to summarily overrule the justices, or whether the Court can or should have an opportunity to react. With other challenges to Trump actions sure to move through the court system, it’s an ominous sign for the Court’s legitimacy and its practical powers, even before you get to other questions about our traditional “separation of powers.”</w:t>
      </w:r>
    </w:p>
    <w:p w14:paraId="0E30C9CC" w14:textId="77777777" w:rsidR="00D90FFC" w:rsidRPr="00E77DD6" w:rsidRDefault="00D90FFC" w:rsidP="00D90FFC">
      <w:pPr>
        <w:rPr>
          <w:sz w:val="16"/>
        </w:rPr>
      </w:pPr>
      <w:r w:rsidRPr="00E77DD6">
        <w:rPr>
          <w:sz w:val="16"/>
        </w:rPr>
        <w:t>THE FIRST COUPLE WEEKS OF TRUMP’S second presidency have been characterized by a series of unprecedented exercises of power, and an equally extraordinary attempt to arrogate even more powers to the office—and in the individual executive himself—not seen during any other administration in recent memory.</w:t>
      </w:r>
    </w:p>
    <w:p w14:paraId="00BA4E43" w14:textId="77777777" w:rsidR="00D90FFC" w:rsidRPr="00E77DD6" w:rsidRDefault="00D90FFC" w:rsidP="00D90FFC">
      <w:pPr>
        <w:rPr>
          <w:sz w:val="16"/>
        </w:rPr>
      </w:pPr>
      <w:r w:rsidRPr="00225F33">
        <w:rPr>
          <w:rStyle w:val="StyleUnderline"/>
          <w:highlight w:val="cyan"/>
        </w:rPr>
        <w:t>The admin</w:t>
      </w:r>
      <w:r w:rsidRPr="00E77DD6">
        <w:rPr>
          <w:rStyle w:val="StyleUnderline"/>
        </w:rPr>
        <w:t xml:space="preserve">istration </w:t>
      </w:r>
      <w:r w:rsidRPr="00225F33">
        <w:rPr>
          <w:rStyle w:val="StyleUnderline"/>
          <w:highlight w:val="cyan"/>
        </w:rPr>
        <w:t>has tried to freeze</w:t>
      </w:r>
      <w:r w:rsidRPr="00E77DD6">
        <w:rPr>
          <w:rStyle w:val="StyleUnderline"/>
        </w:rPr>
        <w:t xml:space="preserve"> trillions in </w:t>
      </w:r>
      <w:r w:rsidRPr="00225F33">
        <w:rPr>
          <w:rStyle w:val="StyleUnderline"/>
          <w:highlight w:val="cyan"/>
        </w:rPr>
        <w:t>government grant money</w:t>
      </w:r>
      <w:r w:rsidRPr="00E77DD6">
        <w:rPr>
          <w:rStyle w:val="StyleUnderline"/>
        </w:rPr>
        <w:t xml:space="preserve">; </w:t>
      </w:r>
      <w:r w:rsidRPr="00225F33">
        <w:rPr>
          <w:rStyle w:val="StyleUnderline"/>
          <w:highlight w:val="cyan"/>
        </w:rPr>
        <w:t>fired</w:t>
      </w:r>
      <w:r w:rsidRPr="00E77DD6">
        <w:rPr>
          <w:rStyle w:val="StyleUnderline"/>
        </w:rPr>
        <w:t xml:space="preserve"> and suspended hundreds of government </w:t>
      </w:r>
      <w:r w:rsidRPr="00225F33">
        <w:rPr>
          <w:rStyle w:val="StyleUnderline"/>
          <w:highlight w:val="cyan"/>
        </w:rPr>
        <w:t>workers</w:t>
      </w:r>
      <w:r w:rsidRPr="00E77DD6">
        <w:rPr>
          <w:sz w:val="16"/>
        </w:rPr>
        <w:t xml:space="preserve">, while </w:t>
      </w:r>
      <w:r w:rsidRPr="00E77DD6">
        <w:rPr>
          <w:rStyle w:val="StyleUnderline"/>
        </w:rPr>
        <w:t>trying to terminate as many as 200,000</w:t>
      </w:r>
      <w:r w:rsidRPr="00E77DD6">
        <w:rPr>
          <w:sz w:val="16"/>
        </w:rPr>
        <w:t xml:space="preserve"> in total; </w:t>
      </w:r>
      <w:r w:rsidRPr="00225F33">
        <w:rPr>
          <w:rStyle w:val="StyleUnderline"/>
          <w:highlight w:val="cyan"/>
        </w:rPr>
        <w:t>pardoned</w:t>
      </w:r>
      <w:r w:rsidRPr="00E77DD6">
        <w:rPr>
          <w:rStyle w:val="StyleUnderline"/>
        </w:rPr>
        <w:t xml:space="preserve"> </w:t>
      </w:r>
      <w:r w:rsidRPr="00225F33">
        <w:rPr>
          <w:rStyle w:val="StyleUnderline"/>
          <w:highlight w:val="cyan"/>
        </w:rPr>
        <w:t>supporters</w:t>
      </w:r>
      <w:r w:rsidRPr="00E77DD6">
        <w:rPr>
          <w:rStyle w:val="StyleUnderline"/>
        </w:rPr>
        <w:t xml:space="preserve"> who were convicted of conspiring against the U</w:t>
      </w:r>
      <w:r w:rsidRPr="00E77DD6">
        <w:rPr>
          <w:sz w:val="16"/>
        </w:rPr>
        <w:t xml:space="preserve">nited </w:t>
      </w:r>
      <w:r w:rsidRPr="00E77DD6">
        <w:rPr>
          <w:rStyle w:val="StyleUnderline"/>
        </w:rPr>
        <w:t>S</w:t>
      </w:r>
      <w:r w:rsidRPr="00E77DD6">
        <w:rPr>
          <w:sz w:val="16"/>
        </w:rPr>
        <w:t xml:space="preserve">tates and attacking the seat of government; </w:t>
      </w:r>
      <w:r w:rsidRPr="00225F33">
        <w:rPr>
          <w:rStyle w:val="StyleUnderline"/>
          <w:highlight w:val="cyan"/>
        </w:rPr>
        <w:t>rolled</w:t>
      </w:r>
      <w:r w:rsidRPr="00E77DD6">
        <w:rPr>
          <w:rStyle w:val="StyleUnderline"/>
        </w:rPr>
        <w:t xml:space="preserve"> </w:t>
      </w:r>
      <w:r w:rsidRPr="00225F33">
        <w:rPr>
          <w:rStyle w:val="StyleUnderline"/>
          <w:highlight w:val="cyan"/>
        </w:rPr>
        <w:t>back</w:t>
      </w:r>
      <w:r w:rsidRPr="00E77DD6">
        <w:rPr>
          <w:sz w:val="16"/>
        </w:rPr>
        <w:t xml:space="preserve"> long-standing </w:t>
      </w:r>
      <w:r w:rsidRPr="00225F33">
        <w:rPr>
          <w:rStyle w:val="StyleUnderline"/>
          <w:highlight w:val="cyan"/>
        </w:rPr>
        <w:t>civil rights</w:t>
      </w:r>
      <w:r w:rsidRPr="00E77DD6">
        <w:rPr>
          <w:rStyle w:val="StyleUnderline"/>
        </w:rPr>
        <w:t xml:space="preserve"> protections</w:t>
      </w:r>
      <w:r w:rsidRPr="00E77DD6">
        <w:rPr>
          <w:sz w:val="16"/>
        </w:rPr>
        <w:t>; and sought to change the Constitution’s post–Civil War citizenship amendment in order to enable mass deportations.</w:t>
      </w:r>
    </w:p>
    <w:p w14:paraId="065907D5" w14:textId="77777777" w:rsidR="00D90FFC" w:rsidRPr="00E77DD6" w:rsidRDefault="00D90FFC" w:rsidP="00D90FFC">
      <w:pPr>
        <w:rPr>
          <w:sz w:val="16"/>
        </w:rPr>
      </w:pPr>
      <w:r w:rsidRPr="00E77DD6">
        <w:rPr>
          <w:sz w:val="16"/>
        </w:rPr>
        <w:t xml:space="preserve">And </w:t>
      </w:r>
      <w:r w:rsidRPr="00E77DD6">
        <w:rPr>
          <w:rStyle w:val="StyleUnderline"/>
        </w:rPr>
        <w:t>the White House has undertaken these massive policy changes</w:t>
      </w:r>
      <w:r w:rsidRPr="00E77DD6">
        <w:rPr>
          <w:sz w:val="16"/>
        </w:rPr>
        <w:t xml:space="preserve"> largely </w:t>
      </w:r>
      <w:r w:rsidRPr="00E77DD6">
        <w:rPr>
          <w:rStyle w:val="Emphasis"/>
        </w:rPr>
        <w:t>unilaterally</w:t>
      </w:r>
      <w:r w:rsidRPr="00E77DD6">
        <w:rPr>
          <w:sz w:val="16"/>
        </w:rPr>
        <w:t xml:space="preserve">, by executive order. </w:t>
      </w:r>
      <w:r w:rsidRPr="00E77DD6">
        <w:rPr>
          <w:rStyle w:val="StyleUnderline"/>
        </w:rPr>
        <w:t>Trump</w:t>
      </w:r>
      <w:r w:rsidRPr="00E77DD6">
        <w:rPr>
          <w:sz w:val="16"/>
        </w:rPr>
        <w:t xml:space="preserve"> himself has candidly </w:t>
      </w:r>
      <w:r w:rsidRPr="00E77DD6">
        <w:rPr>
          <w:rStyle w:val="StyleUnderline"/>
        </w:rPr>
        <w:t>admitted</w:t>
      </w:r>
      <w:r w:rsidRPr="00E77DD6">
        <w:rPr>
          <w:sz w:val="16"/>
        </w:rPr>
        <w:t xml:space="preserve"> that some of </w:t>
      </w:r>
      <w:r w:rsidRPr="00E77DD6">
        <w:rPr>
          <w:rStyle w:val="StyleUnderline"/>
        </w:rPr>
        <w:t>the moves appear unconstitutional</w:t>
      </w:r>
      <w:r w:rsidRPr="00E77DD6">
        <w:rPr>
          <w:sz w:val="16"/>
        </w:rPr>
        <w:t>, that the administration fully expects lawsuits, and that their arguments will hopefully fall on kind ears at the Court.</w:t>
      </w:r>
    </w:p>
    <w:p w14:paraId="208E1F4B" w14:textId="77777777" w:rsidR="00D90FFC" w:rsidRPr="00E77DD6" w:rsidRDefault="00D90FFC" w:rsidP="00D90FFC">
      <w:pPr>
        <w:rPr>
          <w:sz w:val="16"/>
        </w:rPr>
      </w:pPr>
      <w:r w:rsidRPr="00E77DD6">
        <w:rPr>
          <w:sz w:val="16"/>
        </w:rPr>
        <w:t>Here’s how Trump responded last Monday when reporters asked about whether the birthright citizenship order is unconstitutional (as a federal judge held shortly afterward), for example:</w:t>
      </w:r>
    </w:p>
    <w:p w14:paraId="075345F8" w14:textId="77777777" w:rsidR="00D90FFC" w:rsidRPr="00E77DD6" w:rsidRDefault="00D90FFC" w:rsidP="00D90FFC">
      <w:pPr>
        <w:rPr>
          <w:sz w:val="16"/>
        </w:rPr>
      </w:pPr>
      <w:r w:rsidRPr="00E77DD6">
        <w:rPr>
          <w:sz w:val="16"/>
        </w:rPr>
        <w:t>“Could be. I think we have good grounds, but you could be right,” Trump said, according to a report by The Washington Post. “We’ll find out … People have wanted to do this for decades.”</w:t>
      </w:r>
    </w:p>
    <w:p w14:paraId="20B00264" w14:textId="77777777" w:rsidR="00D90FFC" w:rsidRPr="00E77DD6" w:rsidRDefault="00D90FFC" w:rsidP="00D90FFC">
      <w:pPr>
        <w:rPr>
          <w:sz w:val="16"/>
        </w:rPr>
      </w:pPr>
      <w:r w:rsidRPr="00E77DD6">
        <w:rPr>
          <w:sz w:val="16"/>
        </w:rPr>
        <w:t>No one is even raising questions about what it means for the president to summarily overrule the justices.</w:t>
      </w:r>
    </w:p>
    <w:p w14:paraId="1B587682" w14:textId="77777777" w:rsidR="00D90FFC" w:rsidRPr="00E77DD6" w:rsidRDefault="00D90FFC" w:rsidP="00D90FFC">
      <w:pPr>
        <w:rPr>
          <w:sz w:val="16"/>
        </w:rPr>
      </w:pPr>
      <w:r w:rsidRPr="00E77DD6">
        <w:rPr>
          <w:sz w:val="16"/>
        </w:rPr>
        <w:t>Many of the major policy changes are expected to end up before the justices. Courts have already blocked some of the central policies, including a conservative-appointed judge who remarked that the citizenship order was perhaps the most “blatantly unconstitutional” executive action he’d reviewed in more than four decades. The order to freeze federal spending was issued Monday night, challenged in federal court on Tuesday morning, blocked by the judge that afternoon, and was rescinded by the administration less than 24 hours later.</w:t>
      </w:r>
    </w:p>
    <w:p w14:paraId="2BC70F97" w14:textId="77777777" w:rsidR="00D90FFC" w:rsidRPr="00E77DD6" w:rsidRDefault="00D90FFC" w:rsidP="00D90FFC">
      <w:pPr>
        <w:rPr>
          <w:sz w:val="16"/>
        </w:rPr>
      </w:pPr>
      <w:r w:rsidRPr="00E77DD6">
        <w:rPr>
          <w:sz w:val="16"/>
        </w:rPr>
        <w:t>Meanwhile, administration officials have continued arguing that Trump has a mandate to implement whatever policies he sees fit, pointing to the simple fact that he won the election.</w:t>
      </w:r>
    </w:p>
    <w:p w14:paraId="0EADD216" w14:textId="77777777" w:rsidR="00D90FFC" w:rsidRPr="00E77DD6" w:rsidRDefault="00D90FFC" w:rsidP="00D90FFC">
      <w:pPr>
        <w:rPr>
          <w:sz w:val="16"/>
        </w:rPr>
      </w:pPr>
      <w:r w:rsidRPr="00E77DD6">
        <w:rPr>
          <w:sz w:val="16"/>
        </w:rPr>
        <w:t>The president’s attorneys neatly summed up his stance upon taking office in a legal brief to the justices in the TikTok case, describing Trump in very intentional, highly unusual terms, as “the incoming embodiment of the Executive Branch.”</w:t>
      </w:r>
    </w:p>
    <w:p w14:paraId="3D6156FE" w14:textId="77777777" w:rsidR="00D90FFC" w:rsidRPr="00E77DD6" w:rsidRDefault="00D90FFC" w:rsidP="00D90FFC">
      <w:pPr>
        <w:rPr>
          <w:rStyle w:val="Emphasis"/>
        </w:rPr>
      </w:pPr>
      <w:r w:rsidRPr="00E77DD6">
        <w:rPr>
          <w:sz w:val="16"/>
        </w:rPr>
        <w:t xml:space="preserve">Although that case has concluded, the truly </w:t>
      </w:r>
      <w:r w:rsidRPr="00E77DD6">
        <w:rPr>
          <w:rStyle w:val="StyleUnderline"/>
        </w:rPr>
        <w:t>remarkable developments</w:t>
      </w:r>
      <w:r w:rsidRPr="00E77DD6">
        <w:rPr>
          <w:sz w:val="16"/>
        </w:rPr>
        <w:t xml:space="preserve"> since then </w:t>
      </w:r>
      <w:r w:rsidRPr="00E77DD6">
        <w:rPr>
          <w:rStyle w:val="StyleUnderline"/>
        </w:rPr>
        <w:t xml:space="preserve">indicate that </w:t>
      </w:r>
      <w:r w:rsidRPr="00225F33">
        <w:rPr>
          <w:rStyle w:val="StyleUnderline"/>
          <w:highlight w:val="cyan"/>
        </w:rPr>
        <w:t>the Supreme Court’s</w:t>
      </w:r>
      <w:r w:rsidRPr="00E77DD6">
        <w:rPr>
          <w:rStyle w:val="StyleUnderline"/>
        </w:rPr>
        <w:t xml:space="preserve"> </w:t>
      </w:r>
      <w:r w:rsidRPr="00225F33">
        <w:rPr>
          <w:rStyle w:val="StyleUnderline"/>
          <w:highlight w:val="cyan"/>
        </w:rPr>
        <w:t>legitimacy</w:t>
      </w:r>
      <w:r w:rsidRPr="00E77DD6">
        <w:rPr>
          <w:sz w:val="16"/>
        </w:rPr>
        <w:t xml:space="preserve"> in the eyes of the public—and many public officials—</w:t>
      </w:r>
      <w:r w:rsidRPr="00225F33">
        <w:rPr>
          <w:rStyle w:val="StyleUnderline"/>
          <w:highlight w:val="cyan"/>
        </w:rPr>
        <w:t>will</w:t>
      </w:r>
      <w:r w:rsidRPr="00E77DD6">
        <w:rPr>
          <w:sz w:val="16"/>
        </w:rPr>
        <w:t xml:space="preserve"> likely </w:t>
      </w:r>
      <w:r w:rsidRPr="00225F33">
        <w:rPr>
          <w:rStyle w:val="Emphasis"/>
          <w:sz w:val="30"/>
          <w:szCs w:val="28"/>
          <w:highlight w:val="cyan"/>
        </w:rPr>
        <w:t>continue to plummet</w:t>
      </w:r>
      <w:r w:rsidRPr="00E77DD6">
        <w:rPr>
          <w:rStyle w:val="Emphasis"/>
          <w:sz w:val="30"/>
          <w:szCs w:val="28"/>
        </w:rPr>
        <w:t xml:space="preserve">, and </w:t>
      </w:r>
      <w:r w:rsidRPr="00225F33">
        <w:rPr>
          <w:rStyle w:val="Emphasis"/>
          <w:sz w:val="30"/>
          <w:szCs w:val="28"/>
          <w:highlight w:val="cyan"/>
        </w:rPr>
        <w:t>the Court will be assailed, from all sides</w:t>
      </w:r>
      <w:r w:rsidRPr="00E77DD6">
        <w:rPr>
          <w:rStyle w:val="Emphasis"/>
          <w:sz w:val="30"/>
          <w:szCs w:val="28"/>
        </w:rPr>
        <w:t>, over the next four years.</w:t>
      </w:r>
    </w:p>
    <w:p w14:paraId="5A532AEC" w14:textId="77777777" w:rsidR="00D90FFC" w:rsidRDefault="00D90FFC" w:rsidP="00D90FFC"/>
    <w:p w14:paraId="43A27D65" w14:textId="77777777" w:rsidR="00D90FFC" w:rsidRDefault="00D90FFC" w:rsidP="00D90FFC"/>
    <w:p w14:paraId="4BB1677A" w14:textId="17B8395B" w:rsidR="00D90FFC" w:rsidRDefault="00D90FFC" w:rsidP="00D90FFC">
      <w:pPr>
        <w:pStyle w:val="Heading3"/>
      </w:pPr>
      <w:r>
        <w:t>Democracy---2NC</w:t>
      </w:r>
    </w:p>
    <w:p w14:paraId="6FDBA0B7" w14:textId="77777777" w:rsidR="00D90FFC" w:rsidRDefault="00D90FFC" w:rsidP="00D90FFC">
      <w:pPr>
        <w:pStyle w:val="Heading4"/>
      </w:pPr>
      <w:r>
        <w:t xml:space="preserve">Autocracies aren’t more war prone—control over the population makes them more stable </w:t>
      </w:r>
    </w:p>
    <w:p w14:paraId="57B16DD0" w14:textId="77777777" w:rsidR="00D90FFC" w:rsidRPr="00F41336" w:rsidRDefault="00D90FFC" w:rsidP="00D90FFC">
      <w:r w:rsidRPr="00F41336">
        <w:t xml:space="preserve">Rustam </w:t>
      </w:r>
      <w:r w:rsidRPr="00F41336">
        <w:rPr>
          <w:rStyle w:val="Style13ptBold"/>
        </w:rPr>
        <w:t>Seerat</w:t>
      </w:r>
      <w:r w:rsidRPr="00F41336">
        <w:t>, 3/11/</w:t>
      </w:r>
      <w:r w:rsidRPr="00F41336">
        <w:rPr>
          <w:rStyle w:val="Style13ptBold"/>
        </w:rPr>
        <w:t>23</w:t>
      </w:r>
      <w:r w:rsidRPr="00F41336">
        <w:t>, Medium, “The upcoming era of autocratic peace,” https://medium.com/kabul-dairies/the-upcoming-era-of-autocratic-peace-d3abbbcb7f7e, mm</w:t>
      </w:r>
    </w:p>
    <w:p w14:paraId="4CCE9C9A" w14:textId="77777777" w:rsidR="00D90FFC" w:rsidRPr="00F41336" w:rsidRDefault="00D90FFC" w:rsidP="00D90FFC">
      <w:pPr>
        <w:rPr>
          <w:sz w:val="16"/>
        </w:rPr>
      </w:pPr>
      <w:r w:rsidRPr="00F41336">
        <w:rPr>
          <w:sz w:val="16"/>
        </w:rPr>
        <w:t xml:space="preserve">In international relations scholarship, a widely-known theory is called the democratic peace theory. The democratic peace theory in international relations suggests that democracies are less likely to go to war with each other. This theory asserts that because democracies are characterized by a commitment to individual rights and a system of checks and balances, they are less likely to behave aggressively toward other democracies. The theory argues that democratic countries share common values, norms, and institutions and are more likely to resolve disputes through peaceful means such as negotiation, mediation, or arbitration. Additionally, democratic leaders are said to be more accountable to their citizens, who are more likely to resist war and support diplomatic solutions to conflicts. There is also a lesser-known theory called the autocratic peace theory. The </w:t>
      </w:r>
      <w:r w:rsidRPr="00942EB8">
        <w:rPr>
          <w:rStyle w:val="StyleUnderline"/>
        </w:rPr>
        <w:t>autocratic peace theory</w:t>
      </w:r>
      <w:r w:rsidRPr="00F41336">
        <w:rPr>
          <w:sz w:val="16"/>
        </w:rPr>
        <w:t xml:space="preserve"> in international relations </w:t>
      </w:r>
      <w:r w:rsidRPr="00942EB8">
        <w:rPr>
          <w:rStyle w:val="StyleUnderline"/>
        </w:rPr>
        <w:t>proposes that</w:t>
      </w:r>
      <w:r w:rsidRPr="00F41336">
        <w:rPr>
          <w:sz w:val="16"/>
        </w:rPr>
        <w:t xml:space="preserve"> autocratic regimes or </w:t>
      </w:r>
      <w:r w:rsidRPr="002B720C">
        <w:rPr>
          <w:rStyle w:val="StyleUnderline"/>
          <w:highlight w:val="cyan"/>
        </w:rPr>
        <w:t>authoritarian governments are less likely to engage in war with each other</w:t>
      </w:r>
      <w:r w:rsidRPr="00942EB8">
        <w:rPr>
          <w:rStyle w:val="StyleUnderline"/>
        </w:rPr>
        <w:t xml:space="preserve"> compared to democracies</w:t>
      </w:r>
      <w:r w:rsidRPr="00F41336">
        <w:rPr>
          <w:sz w:val="16"/>
        </w:rPr>
        <w:t xml:space="preserve">. </w:t>
      </w:r>
      <w:r w:rsidRPr="00942EB8">
        <w:rPr>
          <w:rStyle w:val="StyleUnderline"/>
        </w:rPr>
        <w:t xml:space="preserve">This theory suggests that </w:t>
      </w:r>
      <w:r w:rsidRPr="002B720C">
        <w:rPr>
          <w:rStyle w:val="StyleUnderline"/>
          <w:highlight w:val="cyan"/>
        </w:rPr>
        <w:t>authoritarian leaders are more interested in maintaining power and stability</w:t>
      </w:r>
      <w:r w:rsidRPr="00942EB8">
        <w:rPr>
          <w:rStyle w:val="StyleUnderline"/>
        </w:rPr>
        <w:t xml:space="preserve"> within their countries </w:t>
      </w:r>
      <w:r w:rsidRPr="002B720C">
        <w:rPr>
          <w:rStyle w:val="StyleUnderline"/>
          <w:highlight w:val="cyan"/>
        </w:rPr>
        <w:t>rather than expanding their influence</w:t>
      </w:r>
      <w:r w:rsidRPr="00942EB8">
        <w:rPr>
          <w:rStyle w:val="StyleUnderline"/>
        </w:rPr>
        <w:t xml:space="preserve"> through military aggression</w:t>
      </w:r>
      <w:r w:rsidRPr="00F41336">
        <w:rPr>
          <w:sz w:val="16"/>
        </w:rPr>
        <w:t xml:space="preserve">. The autocratic peace theory argues that </w:t>
      </w:r>
      <w:r w:rsidRPr="002B720C">
        <w:rPr>
          <w:rStyle w:val="StyleUnderline"/>
          <w:highlight w:val="cyan"/>
        </w:rPr>
        <w:t>autocracies are more capable of controlling</w:t>
      </w:r>
      <w:r w:rsidRPr="00F41336">
        <w:rPr>
          <w:rStyle w:val="StyleUnderline"/>
        </w:rPr>
        <w:t xml:space="preserve"> their </w:t>
      </w:r>
      <w:r w:rsidRPr="002B720C">
        <w:rPr>
          <w:rStyle w:val="StyleUnderline"/>
          <w:highlight w:val="cyan"/>
        </w:rPr>
        <w:t>societies</w:t>
      </w:r>
      <w:r w:rsidRPr="00F41336">
        <w:rPr>
          <w:rStyle w:val="StyleUnderline"/>
        </w:rPr>
        <w:t xml:space="preserve"> and suppressing internal dissent, </w:t>
      </w:r>
      <w:r w:rsidRPr="002B720C">
        <w:rPr>
          <w:rStyle w:val="StyleUnderline"/>
          <w:highlight w:val="cyan"/>
        </w:rPr>
        <w:t>which reduces</w:t>
      </w:r>
      <w:r w:rsidRPr="00F41336">
        <w:rPr>
          <w:rStyle w:val="StyleUnderline"/>
        </w:rPr>
        <w:t xml:space="preserve"> the </w:t>
      </w:r>
      <w:r w:rsidRPr="002B720C">
        <w:rPr>
          <w:rStyle w:val="StyleUnderline"/>
          <w:highlight w:val="cyan"/>
        </w:rPr>
        <w:t>likelihood of</w:t>
      </w:r>
      <w:r w:rsidRPr="00F41336">
        <w:rPr>
          <w:rStyle w:val="StyleUnderline"/>
        </w:rPr>
        <w:t xml:space="preserve"> internal </w:t>
      </w:r>
      <w:r w:rsidRPr="002B720C">
        <w:rPr>
          <w:rStyle w:val="StyleUnderline"/>
          <w:highlight w:val="cyan"/>
        </w:rPr>
        <w:t>conflict</w:t>
      </w:r>
      <w:r w:rsidRPr="00F41336">
        <w:rPr>
          <w:rStyle w:val="StyleUnderline"/>
        </w:rPr>
        <w:t xml:space="preserve"> and makes it easier to avoid external conflict</w:t>
      </w:r>
      <w:r w:rsidRPr="00F41336">
        <w:rPr>
          <w:sz w:val="16"/>
        </w:rPr>
        <w:t xml:space="preserve">. Additionally, </w:t>
      </w:r>
      <w:r w:rsidRPr="002B720C">
        <w:rPr>
          <w:rStyle w:val="StyleUnderline"/>
          <w:highlight w:val="cyan"/>
        </w:rPr>
        <w:t>autocratic</w:t>
      </w:r>
      <w:r w:rsidRPr="00F41336">
        <w:rPr>
          <w:rStyle w:val="StyleUnderline"/>
        </w:rPr>
        <w:t xml:space="preserve"> </w:t>
      </w:r>
      <w:r w:rsidRPr="002B720C">
        <w:rPr>
          <w:rStyle w:val="StyleUnderline"/>
          <w:highlight w:val="cyan"/>
        </w:rPr>
        <w:t>leaders</w:t>
      </w:r>
      <w:r w:rsidRPr="00F41336">
        <w:rPr>
          <w:rStyle w:val="StyleUnderline"/>
        </w:rPr>
        <w:t xml:space="preserve"> are said to have less accountability to their citizens, which allows them to </w:t>
      </w:r>
      <w:r w:rsidRPr="002B720C">
        <w:rPr>
          <w:rStyle w:val="StyleUnderline"/>
          <w:highlight w:val="cyan"/>
        </w:rPr>
        <w:t>make</w:t>
      </w:r>
      <w:r w:rsidRPr="00F41336">
        <w:rPr>
          <w:rStyle w:val="StyleUnderline"/>
        </w:rPr>
        <w:t xml:space="preserve"> unpopular </w:t>
      </w:r>
      <w:r w:rsidRPr="002B720C">
        <w:rPr>
          <w:rStyle w:val="StyleUnderline"/>
          <w:highlight w:val="cyan"/>
        </w:rPr>
        <w:t>decisions</w:t>
      </w:r>
      <w:r w:rsidRPr="00F41336">
        <w:rPr>
          <w:rStyle w:val="StyleUnderline"/>
        </w:rPr>
        <w:t xml:space="preserve">, such </w:t>
      </w:r>
      <w:r w:rsidRPr="002B720C">
        <w:rPr>
          <w:rStyle w:val="StyleUnderline"/>
          <w:highlight w:val="cyan"/>
        </w:rPr>
        <w:t>as pursuing diplomacy instead of war</w:t>
      </w:r>
      <w:r w:rsidRPr="00F41336">
        <w:rPr>
          <w:rStyle w:val="StyleUnderline"/>
        </w:rPr>
        <w:t>, without fear of losing power</w:t>
      </w:r>
      <w:r w:rsidRPr="00F41336">
        <w:rPr>
          <w:sz w:val="16"/>
        </w:rPr>
        <w:t xml:space="preserve">. The expansion of NATO and the EU to Ukraine that triggered the Russian invasion is ingrained with the notion of democratic peace. The argument goes, if we bring democracies to the countries around the world, then we will not have to go to war with them. Hence, we should prop up democracies and support democratic governments. The evidence for the democratic peace theory is strong. For example, we can see that democracies in the Global North (North America, Europe, Japan, South Korea, New Zealand, and Australia) are significantly less likely to go to war with one another. On the other hand, autocratic regimes go to war with one another but less often. The Sino-Soviet border conflict of 1969 is one example; another example is the Iran-Iraq war of the 1980s. Nevertheless, </w:t>
      </w:r>
      <w:r w:rsidRPr="00F41336">
        <w:rPr>
          <w:rStyle w:val="StyleUnderline"/>
        </w:rPr>
        <w:t>autocratic regimes do seem to develop more amicable relationships than authoritarian and democratic regimes</w:t>
      </w:r>
      <w:r w:rsidRPr="00F41336">
        <w:rPr>
          <w:sz w:val="16"/>
        </w:rPr>
        <w:t xml:space="preserve">. </w:t>
      </w:r>
      <w:r w:rsidRPr="00F41336">
        <w:rPr>
          <w:rStyle w:val="StyleUnderline"/>
        </w:rPr>
        <w:t>In recent years</w:t>
      </w:r>
      <w:r w:rsidRPr="00F41336">
        <w:rPr>
          <w:sz w:val="16"/>
        </w:rPr>
        <w:t xml:space="preserve">, especially after the Russian invasion of Ukraine, </w:t>
      </w:r>
      <w:r w:rsidRPr="002B720C">
        <w:rPr>
          <w:rStyle w:val="Emphasis"/>
          <w:highlight w:val="cyan"/>
        </w:rPr>
        <w:t>the glue in the relationship among autocracies has significantly increased</w:t>
      </w:r>
      <w:r w:rsidRPr="00F41336">
        <w:rPr>
          <w:rStyle w:val="Emphasis"/>
        </w:rPr>
        <w:t xml:space="preserve">. </w:t>
      </w:r>
      <w:r w:rsidRPr="00F41336">
        <w:rPr>
          <w:sz w:val="16"/>
        </w:rPr>
        <w:t xml:space="preserve">China is getting more cheap oil and gas from Russia, and Russia receives “non-lethal assistance” from China. Iran is selling military drones to Russia. But the pivoting in the relationship between China and Saudi Arabia is more noteworthy. Traditionally, Saudi Arabia was seen as a puppet of the US in its foreign policy, which seems to be changing. Saudi Arabia eliminated the dollar from its oil trade with China as a means of exchange and replaced it with Yuan. The Iraqi cabinet voted for the same, replacing the dollar with the yuan. Another shift is China playing the mediator role between Saudi Arabia and Iran. Seven years ago, they severed their diplomatic ties and decided to restore them due to an agreement brokered by the Chinese among them recently. </w:t>
      </w:r>
      <w:r w:rsidRPr="00F41336">
        <w:rPr>
          <w:rStyle w:val="StyleUnderline"/>
        </w:rPr>
        <w:t>The upcoming autocratic peace is a byproduct of the return of China to the club of great world powers.</w:t>
      </w:r>
      <w:r w:rsidRPr="00F41336">
        <w:rPr>
          <w:sz w:val="16"/>
        </w:rPr>
        <w:t xml:space="preserve"> </w:t>
      </w:r>
      <w:r w:rsidRPr="002B720C">
        <w:rPr>
          <w:rStyle w:val="StyleUnderline"/>
          <w:highlight w:val="cyan"/>
        </w:rPr>
        <w:t>A world with China as the leading power is attractive for all autocratic regimes worldwide</w:t>
      </w:r>
      <w:r w:rsidRPr="00F41336">
        <w:rPr>
          <w:sz w:val="16"/>
        </w:rPr>
        <w:t>. China would not question human rights violations, dealing with marginalized ethnic groups, gender disparity, etc., in countries with authoritarian regimes — treating them as internal matters. The problem with the US-dominated world for autocrats is that it sometimes uses human rights violations, women’s oppression, and the rights of minority groups to pressure its adversaries. For instance, The US points out Iran’s human rights violations more often than when it is committed by Saudi Arabia, which is worse. The US not only ignores what Saudi Arabia is doing in Yemen, but it also helps it. In contrast, China does not support one autocrat against another; its stance is more like, “Hey guys, work out your differences so that it does not disrupt trade.”</w:t>
      </w:r>
    </w:p>
    <w:p w14:paraId="2D5AAA32" w14:textId="77777777" w:rsidR="00D90FFC" w:rsidRDefault="00D90FFC" w:rsidP="00D90FFC">
      <w:pPr>
        <w:pStyle w:val="Heading4"/>
      </w:pPr>
      <w:r>
        <w:t>The premise of the impact is false – democracies are not inherently more peaceful than autocracies</w:t>
      </w:r>
    </w:p>
    <w:p w14:paraId="0A40095F" w14:textId="77777777" w:rsidR="00D90FFC" w:rsidRPr="00C762A9" w:rsidRDefault="00D90FFC" w:rsidP="00D90FFC">
      <w:r w:rsidRPr="00C762A9">
        <w:t xml:space="preserve">Robert </w:t>
      </w:r>
      <w:r w:rsidRPr="00C762A9">
        <w:rPr>
          <w:rStyle w:val="Style13ptBold"/>
        </w:rPr>
        <w:t>Skidelsky</w:t>
      </w:r>
      <w:r w:rsidRPr="00C762A9">
        <w:t>, 9/5/</w:t>
      </w:r>
      <w:r w:rsidRPr="00C762A9">
        <w:rPr>
          <w:rStyle w:val="Style13ptBold"/>
        </w:rPr>
        <w:t>22</w:t>
      </w:r>
      <w:r w:rsidRPr="00C762A9">
        <w:t>, [Skidelsky is a member of the British House of Lords and Professor Emeritus of Political Economy at Warwick University], International Politics and Society (Journal), “The false promise of democratic peace,” https://www.ips-journal.eu/topics/democracy-and-society/the-false-promise-of-democratic-peace-5915/, mm</w:t>
      </w:r>
    </w:p>
    <w:p w14:paraId="55B446BF" w14:textId="77777777" w:rsidR="00D90FFC" w:rsidRPr="00302D8B" w:rsidRDefault="00D90FFC" w:rsidP="00D90FFC">
      <w:pPr>
        <w:rPr>
          <w:sz w:val="16"/>
        </w:rPr>
      </w:pPr>
      <w:r w:rsidRPr="00C762A9">
        <w:rPr>
          <w:sz w:val="16"/>
        </w:rPr>
        <w:t xml:space="preserve">Through persuasion, exhortation, legal processes, economic pressure, and sometimes military force, American foreign policy asserts the United States’ view about how the world should be run. Only two countries in recent history have had such world-transforming ambitions: Britain and the US. In the last 150 years, these are the only two countries whose power – hard and soft, formal and informal – has extended to all parts of the world, allowing them plausibly to aspire to the mantle of Rome. When the US inherited Britain’s global position after 1945, it also inherited Britain’s sense of responsibility for the future of the international order. Embracing that role, America has been an evangelist of democracy, and a central US foreign-policy objective since the fall of communism has been to promote its spread – sometimes by regime change, when that is deemed necessary. In fact, this playbook dates back to US President Woodrow Wilson’s time. As historian Nicholas Mulder writes in The Economic Weapon: The Rise of Sanctions as a Tool of Modern War, ‘Wilson was the first statesman to cast the economic weapon as an instrument of democratization. He thereby added an internal political rationale for economic sanctions – spreading democracy – to the external political goal that…European advocates of sanctions have aimed at: inter-state peace.’ The implication is that, where the opportunity offers, military and non-military measures should be used to topple ‘malign’ regimes. </w:t>
      </w:r>
      <w:r w:rsidRPr="00FE0205">
        <w:rPr>
          <w:rStyle w:val="StyleUnderline"/>
        </w:rPr>
        <w:t xml:space="preserve">According to </w:t>
      </w:r>
      <w:r w:rsidRPr="002B720C">
        <w:rPr>
          <w:rStyle w:val="StyleUnderline"/>
          <w:highlight w:val="cyan"/>
        </w:rPr>
        <w:t>democratic peace theory</w:t>
      </w:r>
      <w:r w:rsidRPr="00FE0205">
        <w:rPr>
          <w:rStyle w:val="StyleUnderline"/>
        </w:rPr>
        <w:t>, democracies do not start wars; only dictatorships do.</w:t>
      </w:r>
      <w:r w:rsidRPr="00C762A9">
        <w:rPr>
          <w:sz w:val="16"/>
        </w:rPr>
        <w:t xml:space="preserve"> A wholly democratic world thus would be a world without war. This was the hope that emerged in the 1990s. With the end of communism, the expectation, famously expressed by Francis Fukuyama’s 1989 article, ‘The End of History?,’ was that the most important parts of the world would become democratic. US supremacy was supposed to ensure that democracy became the universal political norm. But Russia and China, the leading communist states of the Cold War era, have not embraced it; nor have many other centres of world affairs, especially in the Middle East. Hence, Fukuyama has recently acknowledged that if Russia and China were driven together, ‘then you would really be living in a world that was being dominated by these non-democratic powers…[which] really is the end of the end of history.’ The argument that democracy is inherently ‘peaceful,’ and dictatorship or autocracy ‘warlike,’ is intuitively attractive.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 By contrast, according to this view, rulers and elites in dictatorships are illegitimate and therefore insecure, which leads them to seek popular support by whipping up animosity toward foreigners. If democracy replaced dictatorship everywhere, world peace would follow automatically. </w:t>
      </w:r>
      <w:r w:rsidRPr="00FE0205">
        <w:rPr>
          <w:rStyle w:val="StyleUnderline"/>
        </w:rPr>
        <w:t>This belief rests on two propositions</w:t>
      </w:r>
      <w:r w:rsidRPr="00C762A9">
        <w:rPr>
          <w:sz w:val="16"/>
        </w:rPr>
        <w:t xml:space="preserve"> </w:t>
      </w:r>
      <w:r w:rsidRPr="00FE0205">
        <w:rPr>
          <w:rStyle w:val="StyleUnderline"/>
        </w:rPr>
        <w:t>that</w:t>
      </w:r>
      <w:r w:rsidRPr="00C762A9">
        <w:rPr>
          <w:sz w:val="16"/>
        </w:rPr>
        <w:t xml:space="preserve"> have been extremely influential in international relations theory, even though they </w:t>
      </w:r>
      <w:r w:rsidRPr="002B720C">
        <w:rPr>
          <w:rStyle w:val="Emphasis"/>
          <w:highlight w:val="cyan"/>
        </w:rPr>
        <w:t>are poorly grounded theoretically and empirically</w:t>
      </w:r>
      <w:r w:rsidRPr="00C762A9">
        <w:rPr>
          <w:sz w:val="16"/>
        </w:rPr>
        <w:t xml:space="preserve">. </w:t>
      </w:r>
      <w:r w:rsidRPr="00FE0205">
        <w:rPr>
          <w:rStyle w:val="StyleUnderline"/>
        </w:rPr>
        <w:t xml:space="preserve">The first is </w:t>
      </w:r>
      <w:r w:rsidRPr="002B720C">
        <w:rPr>
          <w:rStyle w:val="StyleUnderline"/>
          <w:highlight w:val="cyan"/>
        </w:rPr>
        <w:t>the notion that a state’s external behaviour is determined by its domestic constitution</w:t>
      </w:r>
      <w:r w:rsidRPr="00C762A9">
        <w:rPr>
          <w:sz w:val="16"/>
        </w:rPr>
        <w:t xml:space="preserve"> – </w:t>
      </w:r>
      <w:r w:rsidRPr="00FE0205">
        <w:rPr>
          <w:rStyle w:val="StyleUnderline"/>
        </w:rPr>
        <w:t xml:space="preserve">a view that </w:t>
      </w:r>
      <w:r w:rsidRPr="002B720C">
        <w:rPr>
          <w:rStyle w:val="StyleUnderline"/>
          <w:highlight w:val="cyan"/>
        </w:rPr>
        <w:t>ignores the influence the international system can have</w:t>
      </w:r>
      <w:r w:rsidRPr="00FE0205">
        <w:rPr>
          <w:rStyle w:val="StyleUnderline"/>
        </w:rPr>
        <w:t xml:space="preserve"> on a country’s domestic politics</w:t>
      </w:r>
      <w:r w:rsidRPr="00C762A9">
        <w:rPr>
          <w:sz w:val="16"/>
        </w:rPr>
        <w:t xml:space="preserve">. As the American political scientist Kenneth N. Waltz argued in his 1979 book, The Theory of International Politics, ‘international anarchy’ conditions the behaviour of states more than the behaviour of states creates international anarchy. Waltz’s ‘world-systems theory’ perspective is particularly useful in an age of globalisation. </w:t>
      </w:r>
      <w:r w:rsidRPr="002B720C">
        <w:rPr>
          <w:rStyle w:val="StyleUnderline"/>
          <w:highlight w:val="cyan"/>
        </w:rPr>
        <w:t>One must look to the structure of the international system</w:t>
      </w:r>
      <w:r w:rsidRPr="00FE0205">
        <w:rPr>
          <w:rStyle w:val="StyleUnderline"/>
        </w:rPr>
        <w:t xml:space="preserve"> to ‘predict’ how individual states will behave</w:t>
      </w:r>
      <w:r w:rsidRPr="00C762A9">
        <w:rPr>
          <w:sz w:val="16"/>
        </w:rPr>
        <w:t xml:space="preserve">, regardless of their domestic constitutions. ‘If each state, being stable, strove only for security, and had no designs on its neighbours, all states would nevertheless remain insecure,’ he observed, ‘for the means of security for one state are, in their very existence, the means by which other states are threatened.’ Waltz offered a bracing antidote to the facile assumption that democratic habits are easily transferable from one location to another. Rather than trying to spread democracy, he suggested that it would be better to try to reduce global insecurity. </w:t>
      </w:r>
      <w:r w:rsidRPr="002B720C">
        <w:rPr>
          <w:rStyle w:val="StyleUnderline"/>
          <w:highlight w:val="cyan"/>
        </w:rPr>
        <w:t>Though there is</w:t>
      </w:r>
      <w:r w:rsidRPr="00C762A9">
        <w:rPr>
          <w:sz w:val="16"/>
        </w:rPr>
        <w:t xml:space="preserve"> undeniably </w:t>
      </w:r>
      <w:r w:rsidRPr="002B720C">
        <w:rPr>
          <w:rStyle w:val="StyleUnderline"/>
          <w:highlight w:val="cyan"/>
        </w:rPr>
        <w:t>some correlation</w:t>
      </w:r>
      <w:r w:rsidRPr="002B720C">
        <w:rPr>
          <w:sz w:val="16"/>
          <w:highlight w:val="cyan"/>
        </w:rPr>
        <w:t xml:space="preserve"> </w:t>
      </w:r>
      <w:r w:rsidRPr="002B720C">
        <w:rPr>
          <w:rStyle w:val="StyleUnderline"/>
          <w:highlight w:val="cyan"/>
        </w:rPr>
        <w:t>between democratic institutions and peaceful habits</w:t>
      </w:r>
      <w:r w:rsidRPr="002B720C">
        <w:rPr>
          <w:sz w:val="16"/>
          <w:highlight w:val="cyan"/>
        </w:rPr>
        <w:t xml:space="preserve">, </w:t>
      </w:r>
      <w:r w:rsidRPr="002B720C">
        <w:rPr>
          <w:rStyle w:val="Emphasis"/>
          <w:highlight w:val="cyan"/>
        </w:rPr>
        <w:t>the direction of causation is disputable</w:t>
      </w:r>
      <w:r w:rsidRPr="00FE0205">
        <w:rPr>
          <w:rStyle w:val="Emphasis"/>
        </w:rPr>
        <w:t xml:space="preserve">. </w:t>
      </w:r>
      <w:r w:rsidRPr="00C762A9">
        <w:rPr>
          <w:sz w:val="16"/>
        </w:rPr>
        <w:t>Was it democracy that made Europe peaceful after 1945? Or did the US nuclear umbrella, the fixing of borders by the victors, and Marshall Plan-fuelled economic growth finally make it possible for non-communist Europe to accept democracy as its political norm? The political scientist Mark E. Pietrzyk contends that, ‘</w:t>
      </w:r>
      <w:r w:rsidRPr="002B720C">
        <w:rPr>
          <w:rStyle w:val="StyleUnderline"/>
          <w:highlight w:val="cyan"/>
        </w:rPr>
        <w:t>Only states which are relatively secure</w:t>
      </w:r>
      <w:r w:rsidRPr="00FE0205">
        <w:rPr>
          <w:rStyle w:val="StyleUnderline"/>
        </w:rPr>
        <w:t xml:space="preserve"> </w:t>
      </w:r>
      <w:r w:rsidRPr="00C762A9">
        <w:rPr>
          <w:sz w:val="16"/>
        </w:rPr>
        <w:t xml:space="preserve">– politically, militarily, economically </w:t>
      </w:r>
      <w:r w:rsidRPr="00FE0205">
        <w:rPr>
          <w:rStyle w:val="StyleUnderline"/>
        </w:rPr>
        <w:t xml:space="preserve">– </w:t>
      </w:r>
      <w:r w:rsidRPr="002B720C">
        <w:rPr>
          <w:rStyle w:val="StyleUnderline"/>
          <w:highlight w:val="cyan"/>
        </w:rPr>
        <w:t>can afford to have free</w:t>
      </w:r>
      <w:r w:rsidRPr="00FE0205">
        <w:rPr>
          <w:rStyle w:val="StyleUnderline"/>
        </w:rPr>
        <w:t xml:space="preserve">, pluralistic </w:t>
      </w:r>
      <w:r w:rsidRPr="002B720C">
        <w:rPr>
          <w:rStyle w:val="StyleUnderline"/>
          <w:highlight w:val="cyan"/>
        </w:rPr>
        <w:t>societies</w:t>
      </w:r>
      <w:r w:rsidRPr="00FE0205">
        <w:rPr>
          <w:rStyle w:val="StyleUnderline"/>
        </w:rPr>
        <w:t>; in the absence of this security, states are much more</w:t>
      </w:r>
      <w:r w:rsidRPr="00C762A9">
        <w:rPr>
          <w:sz w:val="16"/>
        </w:rPr>
        <w:t xml:space="preserve"> likely </w:t>
      </w:r>
      <w:r w:rsidRPr="00FE0205">
        <w:rPr>
          <w:rStyle w:val="StyleUnderline"/>
        </w:rPr>
        <w:t>to adopt</w:t>
      </w:r>
      <w:r w:rsidRPr="00C762A9">
        <w:rPr>
          <w:sz w:val="16"/>
        </w:rPr>
        <w:t xml:space="preserve">, maintain, or revert to centralised, </w:t>
      </w:r>
      <w:r w:rsidRPr="00FE0205">
        <w:rPr>
          <w:rStyle w:val="StyleUnderline"/>
        </w:rPr>
        <w:t>coercive</w:t>
      </w:r>
      <w:r w:rsidRPr="00C762A9">
        <w:rPr>
          <w:sz w:val="16"/>
        </w:rPr>
        <w:t xml:space="preserve"> authority </w:t>
      </w:r>
      <w:r w:rsidRPr="00FE0205">
        <w:rPr>
          <w:rStyle w:val="StyleUnderline"/>
        </w:rPr>
        <w:t>structures</w:t>
      </w:r>
      <w:r w:rsidRPr="00C762A9">
        <w:rPr>
          <w:sz w:val="16"/>
        </w:rPr>
        <w:t xml:space="preserve">.’ </w:t>
      </w:r>
      <w:r w:rsidRPr="002B720C">
        <w:rPr>
          <w:rStyle w:val="StyleUnderline"/>
          <w:highlight w:val="cyan"/>
        </w:rPr>
        <w:t>The second proposition is that democracy is the natural form of the state</w:t>
      </w:r>
      <w:r w:rsidRPr="00FE0205">
        <w:rPr>
          <w:rStyle w:val="StyleUnderline"/>
        </w:rPr>
        <w:t xml:space="preserve">, </w:t>
      </w:r>
      <w:r w:rsidRPr="00C762A9">
        <w:rPr>
          <w:sz w:val="16"/>
        </w:rPr>
        <w:t xml:space="preserve">which people everywhere will spontaneously adopt if allowed to. </w:t>
      </w:r>
      <w:r w:rsidRPr="002B720C">
        <w:rPr>
          <w:rStyle w:val="StyleUnderline"/>
          <w:highlight w:val="cyan"/>
        </w:rPr>
        <w:t>This dubious assumption</w:t>
      </w:r>
      <w:r w:rsidRPr="00C762A9">
        <w:rPr>
          <w:sz w:val="16"/>
        </w:rPr>
        <w:t xml:space="preserve"> makes regime change seem easy, because the sanctioning powers can rely on the welcoming support of those whose freedom has been repressed and whose rights have been trampled underfoot. By drawing superficial comparisons with post-war Germany and Japan, the apostles of democratisation </w:t>
      </w:r>
      <w:r w:rsidRPr="002B720C">
        <w:rPr>
          <w:rStyle w:val="StyleUnderline"/>
          <w:highlight w:val="cyan"/>
        </w:rPr>
        <w:t>grossly underestimate the difficulties of installing democracies in societies that lack Western constitutional traditions</w:t>
      </w:r>
      <w:r w:rsidRPr="00C762A9">
        <w:rPr>
          <w:rStyle w:val="StyleUnderline"/>
        </w:rPr>
        <w:t>.</w:t>
      </w:r>
      <w:r w:rsidRPr="00C762A9">
        <w:rPr>
          <w:sz w:val="16"/>
        </w:rPr>
        <w:t xml:space="preserve"> The results of their handiwork can be seen in Iraq, Afghanistan, Libya, Syria, and many African countries. </w:t>
      </w:r>
      <w:r w:rsidRPr="00FE0205">
        <w:rPr>
          <w:rStyle w:val="StyleUnderline"/>
        </w:rPr>
        <w:t>Democratic peace theory is, above all, lazy</w:t>
      </w:r>
      <w:r w:rsidRPr="00C762A9">
        <w:rPr>
          <w:sz w:val="16"/>
        </w:rPr>
        <w:t xml:space="preserve">. </w:t>
      </w:r>
      <w:r w:rsidRPr="00FE0205">
        <w:rPr>
          <w:rStyle w:val="StyleUnderline"/>
        </w:rPr>
        <w:t>It provides an easy explanation for ‘warlike’ behaviour without considering the location and history of the states involved</w:t>
      </w:r>
      <w:r w:rsidRPr="00C762A9">
        <w:rPr>
          <w:sz w:val="16"/>
        </w:rPr>
        <w:t>. This shallowness lends itself to overconfidence that a quick dose of economic sanctions or bombing is all that is needed to cure a dictatorship of its unfortunate affliction. In short, the idea that democracy is ‘portable’ leads to a gross underestimation of the military, economic, and humanitarian costs of trying to spread democracy to troubled parts of the world. The West has paid a terrible price for such thinking – and it may be about to pay again.</w:t>
      </w:r>
    </w:p>
    <w:p w14:paraId="000AE0F0" w14:textId="77777777" w:rsidR="00D90FFC" w:rsidRDefault="00D90FFC" w:rsidP="00D90FFC"/>
    <w:p w14:paraId="3C63F89B" w14:textId="77777777" w:rsidR="00D90FFC" w:rsidRDefault="00D90FFC" w:rsidP="00D90FFC"/>
    <w:p w14:paraId="62452C99" w14:textId="77777777" w:rsidR="00D90FFC" w:rsidRPr="005D388F" w:rsidRDefault="00D90FFC" w:rsidP="00D90FFC"/>
    <w:p w14:paraId="12CCCC57" w14:textId="77777777" w:rsidR="00D90FFC" w:rsidRPr="00805FE1" w:rsidRDefault="00D90FFC" w:rsidP="00D90FFC"/>
    <w:p w14:paraId="55C7E884" w14:textId="77777777" w:rsidR="00D90FFC" w:rsidRDefault="00D90FFC" w:rsidP="00D90FFC"/>
    <w:p w14:paraId="711B885F" w14:textId="77777777" w:rsidR="00D90FFC" w:rsidRPr="00D90FFC" w:rsidRDefault="00D90FFC" w:rsidP="00D90FFC"/>
    <w:sectPr w:rsidR="00D90FFC" w:rsidRPr="00D90F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B81F1" w14:textId="77777777" w:rsidR="00C00D91" w:rsidRDefault="00C00D91" w:rsidP="00066D2C">
      <w:r>
        <w:separator/>
      </w:r>
    </w:p>
  </w:endnote>
  <w:endnote w:type="continuationSeparator" w:id="0">
    <w:p w14:paraId="7174E8B4" w14:textId="77777777" w:rsidR="00C00D91" w:rsidRDefault="00C00D9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Body)">
    <w:altName w:val="Calibri"/>
    <w:panose1 w:val="020B0604020202020204"/>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8E221" w14:textId="77777777" w:rsidR="00C00D91" w:rsidRDefault="00C00D91" w:rsidP="00066D2C">
      <w:r>
        <w:separator/>
      </w:r>
    </w:p>
  </w:footnote>
  <w:footnote w:type="continuationSeparator" w:id="0">
    <w:p w14:paraId="61C76941" w14:textId="77777777" w:rsidR="00C00D91" w:rsidRDefault="00C00D9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41665F"/>
    <w:multiLevelType w:val="hybridMultilevel"/>
    <w:tmpl w:val="29B8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446840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473DB"/>
    <w:rsid w:val="00001C7E"/>
    <w:rsid w:val="0000487C"/>
    <w:rsid w:val="00011FEF"/>
    <w:rsid w:val="00013C8B"/>
    <w:rsid w:val="00021A4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D5B"/>
    <w:rsid w:val="000B5FBB"/>
    <w:rsid w:val="000B6974"/>
    <w:rsid w:val="000B6B3E"/>
    <w:rsid w:val="000C137E"/>
    <w:rsid w:val="000D0899"/>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E2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10"/>
    <w:rsid w:val="00311C1F"/>
    <w:rsid w:val="0031266A"/>
    <w:rsid w:val="0031761F"/>
    <w:rsid w:val="00323E50"/>
    <w:rsid w:val="003264E7"/>
    <w:rsid w:val="00333A69"/>
    <w:rsid w:val="003352D6"/>
    <w:rsid w:val="00345BF2"/>
    <w:rsid w:val="00347131"/>
    <w:rsid w:val="003473DB"/>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7D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483C"/>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44"/>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2F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BFC"/>
    <w:rsid w:val="00777C19"/>
    <w:rsid w:val="00782487"/>
    <w:rsid w:val="00784C8D"/>
    <w:rsid w:val="00785E47"/>
    <w:rsid w:val="007873F5"/>
    <w:rsid w:val="0078760F"/>
    <w:rsid w:val="0079136A"/>
    <w:rsid w:val="00792AD8"/>
    <w:rsid w:val="00792D84"/>
    <w:rsid w:val="00792EAA"/>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D19"/>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61D4"/>
    <w:rsid w:val="008C2555"/>
    <w:rsid w:val="008C29FB"/>
    <w:rsid w:val="008C5B87"/>
    <w:rsid w:val="008D0448"/>
    <w:rsid w:val="008D0677"/>
    <w:rsid w:val="008D0C9E"/>
    <w:rsid w:val="008D2F03"/>
    <w:rsid w:val="008D360E"/>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DEE"/>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3AC"/>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7D3"/>
    <w:rsid w:val="009E6CA0"/>
    <w:rsid w:val="009E6D4B"/>
    <w:rsid w:val="009E6DF5"/>
    <w:rsid w:val="009F02C5"/>
    <w:rsid w:val="009F076C"/>
    <w:rsid w:val="009F34CC"/>
    <w:rsid w:val="009F3C4D"/>
    <w:rsid w:val="009F479E"/>
    <w:rsid w:val="009F66D9"/>
    <w:rsid w:val="00A035A3"/>
    <w:rsid w:val="00A1128F"/>
    <w:rsid w:val="00A16440"/>
    <w:rsid w:val="00A169AC"/>
    <w:rsid w:val="00A16E98"/>
    <w:rsid w:val="00A2231D"/>
    <w:rsid w:val="00A2334F"/>
    <w:rsid w:val="00A250AA"/>
    <w:rsid w:val="00A277E6"/>
    <w:rsid w:val="00A30A8F"/>
    <w:rsid w:val="00A3174A"/>
    <w:rsid w:val="00A35A28"/>
    <w:rsid w:val="00A368EF"/>
    <w:rsid w:val="00A41505"/>
    <w:rsid w:val="00A42DF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9F3"/>
    <w:rsid w:val="00AB2843"/>
    <w:rsid w:val="00AB3118"/>
    <w:rsid w:val="00AB6F32"/>
    <w:rsid w:val="00AC46C7"/>
    <w:rsid w:val="00AC5B71"/>
    <w:rsid w:val="00AC5F18"/>
    <w:rsid w:val="00AC6ED5"/>
    <w:rsid w:val="00AE00AE"/>
    <w:rsid w:val="00AE56E1"/>
    <w:rsid w:val="00AE617E"/>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0D91"/>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FFF"/>
    <w:rsid w:val="00CC482B"/>
    <w:rsid w:val="00CD105E"/>
    <w:rsid w:val="00CD4AE6"/>
    <w:rsid w:val="00CD5211"/>
    <w:rsid w:val="00CD57F9"/>
    <w:rsid w:val="00CD5CD1"/>
    <w:rsid w:val="00CE0BB8"/>
    <w:rsid w:val="00CE54E0"/>
    <w:rsid w:val="00CE5835"/>
    <w:rsid w:val="00CE6FA1"/>
    <w:rsid w:val="00CF1938"/>
    <w:rsid w:val="00CF24CD"/>
    <w:rsid w:val="00D0085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FFC"/>
    <w:rsid w:val="00D91348"/>
    <w:rsid w:val="00D9226B"/>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7AF"/>
    <w:rsid w:val="00E90EC0"/>
    <w:rsid w:val="00E944C1"/>
    <w:rsid w:val="00E97D8B"/>
    <w:rsid w:val="00EA493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473"/>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1049"/>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832445"/>
  <w15:chartTrackingRefBased/>
  <w15:docId w15:val="{46CB2268-9288-8448-97CD-1B83176B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Calibri (Body)"/>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0FFC"/>
    <w:rPr>
      <w:rFonts w:ascii="Calibri" w:hAnsi="Calibri" w:cs="Calibri"/>
      <w:sz w:val="22"/>
    </w:rPr>
  </w:style>
  <w:style w:type="paragraph" w:styleId="Heading1">
    <w:name w:val="heading 1"/>
    <w:aliases w:val="Pocket"/>
    <w:basedOn w:val="Normal"/>
    <w:next w:val="Normal"/>
    <w:link w:val="Heading1Char"/>
    <w:qFormat/>
    <w:rsid w:val="00D90F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0F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D90FF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Ta,No Spacing111111,ta,tag,T"/>
    <w:basedOn w:val="Normal"/>
    <w:next w:val="Normal"/>
    <w:link w:val="Heading4Char"/>
    <w:uiPriority w:val="3"/>
    <w:qFormat/>
    <w:rsid w:val="00D90F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0FF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0F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F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F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F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0F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0FFC"/>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D90FF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90FFC"/>
    <w:rPr>
      <w:color w:val="auto"/>
      <w:u w:val="none"/>
    </w:rPr>
  </w:style>
  <w:style w:type="character" w:customStyle="1" w:styleId="Heading1Char">
    <w:name w:val="Heading 1 Char"/>
    <w:aliases w:val="Pocket Char"/>
    <w:basedOn w:val="DefaultParagraphFont"/>
    <w:link w:val="Heading1"/>
    <w:rsid w:val="00D90F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0FF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D90FFC"/>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D90F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90FFC"/>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7"/>
    <w:qFormat/>
    <w:rsid w:val="00D90FFC"/>
    <w:rPr>
      <w:b w:val="0"/>
      <w:sz w:val="22"/>
      <w:u w:val="single"/>
    </w:rPr>
  </w:style>
  <w:style w:type="character" w:styleId="Strong">
    <w:name w:val="Strong"/>
    <w:basedOn w:val="DefaultParagraphFont"/>
    <w:uiPriority w:val="22"/>
    <w:qFormat/>
    <w:rsid w:val="00D90FFC"/>
    <w:rPr>
      <w:b/>
      <w:bCs/>
    </w:rPr>
  </w:style>
  <w:style w:type="character" w:styleId="BookTitle">
    <w:name w:val="Book Title"/>
    <w:basedOn w:val="DefaultParagraphFont"/>
    <w:uiPriority w:val="33"/>
    <w:qFormat/>
    <w:rsid w:val="00D90FFC"/>
    <w:rPr>
      <w:b/>
      <w:bCs/>
      <w:i/>
      <w:iCs/>
      <w:spacing w:val="5"/>
    </w:rPr>
  </w:style>
  <w:style w:type="character" w:customStyle="1" w:styleId="Heading5Char">
    <w:name w:val="Heading 5 Char"/>
    <w:basedOn w:val="DefaultParagraphFont"/>
    <w:link w:val="Heading5"/>
    <w:uiPriority w:val="9"/>
    <w:semiHidden/>
    <w:rsid w:val="00D90FFC"/>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D90FFC"/>
  </w:style>
  <w:style w:type="paragraph" w:styleId="Header">
    <w:name w:val="header"/>
    <w:basedOn w:val="Normal"/>
    <w:link w:val="HeaderChar"/>
    <w:uiPriority w:val="99"/>
    <w:semiHidden/>
    <w:rsid w:val="00D90FFC"/>
    <w:pPr>
      <w:tabs>
        <w:tab w:val="center" w:pos="4680"/>
        <w:tab w:val="right" w:pos="9360"/>
      </w:tabs>
    </w:pPr>
  </w:style>
  <w:style w:type="character" w:customStyle="1" w:styleId="HeaderChar">
    <w:name w:val="Header Char"/>
    <w:basedOn w:val="DefaultParagraphFont"/>
    <w:link w:val="Header"/>
    <w:uiPriority w:val="99"/>
    <w:semiHidden/>
    <w:rsid w:val="00D90FFC"/>
    <w:rPr>
      <w:rFonts w:ascii="Calibri" w:hAnsi="Calibri" w:cs="Calibri"/>
      <w:sz w:val="22"/>
    </w:rPr>
  </w:style>
  <w:style w:type="paragraph" w:styleId="Footer">
    <w:name w:val="footer"/>
    <w:basedOn w:val="Normal"/>
    <w:link w:val="FooterChar"/>
    <w:uiPriority w:val="99"/>
    <w:semiHidden/>
    <w:rsid w:val="00D90FFC"/>
    <w:pPr>
      <w:tabs>
        <w:tab w:val="center" w:pos="4680"/>
        <w:tab w:val="right" w:pos="9360"/>
      </w:tabs>
    </w:pPr>
  </w:style>
  <w:style w:type="character" w:customStyle="1" w:styleId="FooterChar">
    <w:name w:val="Footer Char"/>
    <w:basedOn w:val="DefaultParagraphFont"/>
    <w:link w:val="Footer"/>
    <w:uiPriority w:val="99"/>
    <w:semiHidden/>
    <w:rsid w:val="00D90FFC"/>
    <w:rPr>
      <w:rFonts w:ascii="Calibri" w:hAnsi="Calibri" w:cs="Calibri"/>
      <w:sz w:val="22"/>
    </w:rPr>
  </w:style>
  <w:style w:type="paragraph" w:styleId="BodyText">
    <w:name w:val="Body Text"/>
    <w:basedOn w:val="Normal"/>
    <w:link w:val="BodyTextChar"/>
    <w:uiPriority w:val="99"/>
    <w:semiHidden/>
    <w:unhideWhenUsed/>
    <w:rsid w:val="00D90FFC"/>
    <w:pPr>
      <w:spacing w:after="120"/>
    </w:pPr>
  </w:style>
  <w:style w:type="character" w:customStyle="1" w:styleId="BodyTextChar">
    <w:name w:val="Body Text Char"/>
    <w:basedOn w:val="DefaultParagraphFont"/>
    <w:link w:val="BodyText"/>
    <w:uiPriority w:val="99"/>
    <w:semiHidden/>
    <w:rsid w:val="00D90FFC"/>
    <w:rPr>
      <w:rFonts w:ascii="Calibri" w:hAnsi="Calibri" w:cs="Calibri"/>
      <w:sz w:val="22"/>
    </w:rPr>
  </w:style>
  <w:style w:type="paragraph" w:styleId="NoSpacing">
    <w:name w:val="No Spacing"/>
    <w:link w:val="NoSpacingChar"/>
    <w:uiPriority w:val="99"/>
    <w:unhideWhenUsed/>
    <w:qFormat/>
    <w:rsid w:val="00D90FF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90FF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Rea,Read,C"/>
    <w:basedOn w:val="DefaultParagraphFont"/>
    <w:link w:val="Heading411"/>
    <w:uiPriority w:val="99"/>
    <w:unhideWhenUsed/>
    <w:rsid w:val="00D90FFC"/>
    <w:rPr>
      <w:color w:val="0563C1" w:themeColor="hyperlink"/>
      <w:u w:val="single"/>
    </w:rPr>
  </w:style>
  <w:style w:type="character" w:styleId="UnresolvedMention">
    <w:name w:val="Unresolved Mention"/>
    <w:basedOn w:val="DefaultParagraphFont"/>
    <w:uiPriority w:val="99"/>
    <w:semiHidden/>
    <w:unhideWhenUsed/>
    <w:rsid w:val="00D90FFC"/>
    <w:rPr>
      <w:color w:val="605E5C"/>
      <w:shd w:val="clear" w:color="auto" w:fill="E1DFDD"/>
    </w:rPr>
  </w:style>
  <w:style w:type="paragraph" w:customStyle="1" w:styleId="Undertag">
    <w:name w:val="Undertag"/>
    <w:link w:val="UndertagChar"/>
    <w:autoRedefine/>
    <w:uiPriority w:val="5"/>
    <w:qFormat/>
    <w:rsid w:val="00D90FFC"/>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D90FFC"/>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D90FFC"/>
    <w:rPr>
      <w:color w:val="595959" w:themeColor="text1" w:themeTint="A6"/>
    </w:rPr>
  </w:style>
  <w:style w:type="character" w:customStyle="1" w:styleId="AnalyticChar">
    <w:name w:val="Analytic Char"/>
    <w:basedOn w:val="DefaultParagraphFont"/>
    <w:link w:val="Analytic"/>
    <w:uiPriority w:val="5"/>
    <w:rsid w:val="00D90FFC"/>
    <w:rPr>
      <w:rFonts w:ascii="Calibri" w:eastAsiaTheme="majorEastAsia" w:hAnsi="Calibri" w:cstheme="majorBidi"/>
      <w:b/>
      <w:iCs/>
      <w:color w:val="595959" w:themeColor="text1" w:themeTint="A6"/>
      <w:sz w:val="26"/>
    </w:rPr>
  </w:style>
  <w:style w:type="paragraph" w:customStyle="1" w:styleId="textbold">
    <w:name w:val="text bold"/>
    <w:basedOn w:val="Normal"/>
    <w:link w:val="Emphasis"/>
    <w:uiPriority w:val="8"/>
    <w:qFormat/>
    <w:rsid w:val="003473DB"/>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3473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Calibri (Body)"/>
      <w:b w:val="0"/>
      <w:color w:val="0563C1" w:themeColor="hyperlink"/>
      <w:sz w:val="24"/>
      <w:szCs w:val="24"/>
      <w:u w:val="single"/>
    </w:rPr>
  </w:style>
  <w:style w:type="paragraph" w:customStyle="1" w:styleId="Emphasis1">
    <w:name w:val="Emphasis1"/>
    <w:basedOn w:val="Normal"/>
    <w:autoRedefine/>
    <w:uiPriority w:val="8"/>
    <w:qFormat/>
    <w:rsid w:val="003473D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D90FFC"/>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D90FFC"/>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D90FFC"/>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D90FFC"/>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D90F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FF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90FFC"/>
    <w:pPr>
      <w:spacing w:before="160"/>
      <w:jc w:val="center"/>
    </w:pPr>
    <w:rPr>
      <w:i/>
      <w:iCs/>
      <w:color w:val="404040" w:themeColor="text1" w:themeTint="BF"/>
    </w:rPr>
  </w:style>
  <w:style w:type="character" w:customStyle="1" w:styleId="QuoteChar">
    <w:name w:val="Quote Char"/>
    <w:basedOn w:val="DefaultParagraphFont"/>
    <w:link w:val="Quote"/>
    <w:uiPriority w:val="29"/>
    <w:rsid w:val="00D90FFC"/>
    <w:rPr>
      <w:rFonts w:ascii="Calibri" w:hAnsi="Calibri" w:cs="Calibri"/>
      <w:i/>
      <w:iCs/>
      <w:color w:val="404040" w:themeColor="text1" w:themeTint="BF"/>
      <w:sz w:val="22"/>
    </w:rPr>
  </w:style>
  <w:style w:type="paragraph" w:styleId="ListParagraph">
    <w:name w:val="List Paragraph"/>
    <w:basedOn w:val="Normal"/>
    <w:uiPriority w:val="34"/>
    <w:qFormat/>
    <w:rsid w:val="00D90FFC"/>
    <w:pPr>
      <w:ind w:left="720"/>
      <w:contextualSpacing/>
    </w:pPr>
  </w:style>
  <w:style w:type="character" w:styleId="IntenseEmphasis">
    <w:name w:val="Intense Emphasis"/>
    <w:basedOn w:val="DefaultParagraphFont"/>
    <w:uiPriority w:val="21"/>
    <w:qFormat/>
    <w:rsid w:val="00D90FFC"/>
    <w:rPr>
      <w:i/>
      <w:iCs/>
      <w:color w:val="2F5496" w:themeColor="accent1" w:themeShade="BF"/>
    </w:rPr>
  </w:style>
  <w:style w:type="paragraph" w:styleId="IntenseQuote">
    <w:name w:val="Intense Quote"/>
    <w:basedOn w:val="Normal"/>
    <w:next w:val="Normal"/>
    <w:link w:val="IntenseQuoteChar"/>
    <w:uiPriority w:val="30"/>
    <w:qFormat/>
    <w:rsid w:val="00D90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FFC"/>
    <w:rPr>
      <w:rFonts w:ascii="Calibri" w:hAnsi="Calibri" w:cs="Calibri"/>
      <w:i/>
      <w:iCs/>
      <w:color w:val="2F5496" w:themeColor="accent1" w:themeShade="BF"/>
      <w:sz w:val="22"/>
    </w:rPr>
  </w:style>
  <w:style w:type="character" w:styleId="IntenseReference">
    <w:name w:val="Intense Reference"/>
    <w:basedOn w:val="DefaultParagraphFont"/>
    <w:uiPriority w:val="32"/>
    <w:qFormat/>
    <w:rsid w:val="00D90F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25-05-23/a-golden-dome-could-make-america-less-safe" TargetMode="External"/><Relationship Id="rId13" Type="http://schemas.openxmlformats.org/officeDocument/2006/relationships/hyperlink" Target="https://thesecuritydistillery.org/all-articles/the-meltdown-nuclear-relations-in-the-arcti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jstor.com/stable/resrep22545.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sis.org/analysis/deep-dive-debrief-strategic-stability-and-competition-arcti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cfr.eu/article/the-art-of-the-peace-deal-what-the-trump-administration-wants-from-the-russia-ukraine-negotiations/" TargetMode="External"/><Relationship Id="rId4" Type="http://schemas.openxmlformats.org/officeDocument/2006/relationships/settings" Target="settings.xml"/><Relationship Id="rId9" Type="http://schemas.openxmlformats.org/officeDocument/2006/relationships/hyperlink" Target="https://skemman.is/handle/1946/45722"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34</Pages>
  <Words>44344</Words>
  <Characters>252762</Characters>
  <Application>Microsoft Office Word</Application>
  <DocSecurity>0</DocSecurity>
  <Lines>2106</Lines>
  <Paragraphs>593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evan     </dc:creator>
  <cp:keywords>6.0.0</cp:keywords>
  <dc:description/>
  <cp:lastModifiedBy>Evan Choe</cp:lastModifiedBy>
  <cp:revision>6</cp:revision>
  <dcterms:created xsi:type="dcterms:W3CDTF">2025-09-20T23:18:00Z</dcterms:created>
  <dcterms:modified xsi:type="dcterms:W3CDTF">2025-11-06T06:03:00Z</dcterms:modified>
</cp:coreProperties>
</file>