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BBF84" w14:textId="77777777" w:rsidR="00596DA4" w:rsidRDefault="00596DA4" w:rsidP="00596DA4">
      <w:pPr>
        <w:pStyle w:val="Heading3"/>
        <w:rPr>
          <w:rFonts w:cstheme="minorHAnsi"/>
        </w:rPr>
      </w:pPr>
      <w:r w:rsidRPr="004248F0">
        <w:rPr>
          <w:rFonts w:cstheme="minorHAnsi"/>
        </w:rPr>
        <w:t>1NC</w:t>
      </w:r>
      <w:r>
        <w:rPr>
          <w:rFonts w:cstheme="minorHAnsi"/>
        </w:rPr>
        <w:t>---Russia War</w:t>
      </w:r>
    </w:p>
    <w:p w14:paraId="758F19C5" w14:textId="77777777" w:rsidR="00596DA4" w:rsidRDefault="00596DA4" w:rsidP="00596DA4"/>
    <w:p w14:paraId="0DDC8D36" w14:textId="77777777" w:rsidR="00596DA4" w:rsidRDefault="00596DA4" w:rsidP="00596DA4">
      <w:pPr>
        <w:pStyle w:val="Heading4"/>
      </w:pPr>
      <w:r>
        <w:t xml:space="preserve">Cooperation between the US and Russia in the Arctic is stable now </w:t>
      </w:r>
      <w:r>
        <w:rPr>
          <w:u w:val="single"/>
        </w:rPr>
        <w:t>despite</w:t>
      </w:r>
      <w:r>
        <w:t xml:space="preserve"> Ukraine and is getting better. Avoiding </w:t>
      </w:r>
      <w:r>
        <w:rPr>
          <w:u w:val="single"/>
        </w:rPr>
        <w:t>encroaching</w:t>
      </w:r>
      <w:r>
        <w:t xml:space="preserve"> on Russia’s sphere of influence is key to prevent an accidental war.</w:t>
      </w:r>
    </w:p>
    <w:p w14:paraId="612200A5" w14:textId="77777777" w:rsidR="00596DA4" w:rsidRDefault="00596DA4" w:rsidP="00596DA4">
      <w:pPr>
        <w:rPr>
          <w:b/>
          <w:sz w:val="26"/>
          <w:szCs w:val="26"/>
        </w:rPr>
      </w:pPr>
      <w:r>
        <w:rPr>
          <w:b/>
          <w:sz w:val="26"/>
          <w:szCs w:val="26"/>
        </w:rPr>
        <w:t xml:space="preserve">Bell, M.A. student in the International Security program, 24. </w:t>
      </w:r>
    </w:p>
    <w:p w14:paraId="707FA456" w14:textId="77777777" w:rsidR="00596DA4" w:rsidRDefault="00596DA4" w:rsidP="00596DA4">
      <w:r>
        <w:t xml:space="preserve">Abby Bell 24. is a M.A. student in the International Security program with the Schar School of Policy and Government at George Mason University. “Cold Realities: Russia’s Arctic Security Actions and Implications”. </w:t>
      </w:r>
      <w:hyperlink r:id="rId8" w:anchor=":~:text=Russia's%20security%20posture%20aims%20to,threats%2C%20particularly%20in%20areas%20of">
        <w:r>
          <w:rPr>
            <w:color w:val="467886"/>
            <w:u w:val="single"/>
          </w:rPr>
          <w:t>https://csps.gmu.edu/2024/05/20/cold-realities-russias-arctic-security-actions-and-implications/#:~:text=Russia's%20security%20posture%20aims%20to,threats%2C%20particularly%20in%20areas%20of</w:t>
        </w:r>
      </w:hyperlink>
      <w:r>
        <w:t xml:space="preserve"> HDCSW-Packet</w:t>
      </w:r>
    </w:p>
    <w:p w14:paraId="6BD074BF" w14:textId="77777777" w:rsidR="00596DA4" w:rsidRDefault="00596DA4" w:rsidP="00596DA4">
      <w:pPr>
        <w:rPr>
          <w:u w:val="single"/>
        </w:rPr>
      </w:pPr>
      <w:r>
        <w:rPr>
          <w:u w:val="single"/>
        </w:rPr>
        <w:t xml:space="preserve">The </w:t>
      </w:r>
      <w:r w:rsidRPr="00645C91">
        <w:rPr>
          <w:highlight w:val="cyan"/>
          <w:u w:val="single"/>
        </w:rPr>
        <w:t>Arctic</w:t>
      </w:r>
      <w:r>
        <w:rPr>
          <w:u w:val="single"/>
        </w:rPr>
        <w:t xml:space="preserve"> plays a </w:t>
      </w:r>
      <w:r w:rsidRPr="00645C91">
        <w:rPr>
          <w:rFonts w:eastAsia="Calibri"/>
          <w:b/>
          <w:highlight w:val="cyan"/>
          <w:u w:val="single"/>
        </w:rPr>
        <w:t>significan</w:t>
      </w:r>
      <w:r>
        <w:rPr>
          <w:rFonts w:eastAsia="Calibri"/>
          <w:b/>
          <w:u w:val="single"/>
        </w:rPr>
        <w:t>t role</w:t>
      </w:r>
      <w:r>
        <w:rPr>
          <w:u w:val="single"/>
        </w:rPr>
        <w:t xml:space="preserve"> in </w:t>
      </w:r>
      <w:r w:rsidRPr="00645C91">
        <w:rPr>
          <w:highlight w:val="cyan"/>
          <w:u w:val="single"/>
        </w:rPr>
        <w:t>Russia</w:t>
      </w:r>
      <w:r>
        <w:rPr>
          <w:u w:val="single"/>
        </w:rPr>
        <w:t xml:space="preserve">’s </w:t>
      </w:r>
      <w:r w:rsidRPr="00645C91">
        <w:rPr>
          <w:highlight w:val="cyan"/>
          <w:u w:val="single"/>
        </w:rPr>
        <w:t xml:space="preserve">self-identity as a </w:t>
      </w:r>
      <w:r w:rsidRPr="00645C91">
        <w:rPr>
          <w:rFonts w:eastAsia="Calibri"/>
          <w:b/>
          <w:highlight w:val="cyan"/>
          <w:u w:val="single"/>
        </w:rPr>
        <w:t>great power</w:t>
      </w:r>
      <w:r>
        <w:rPr>
          <w:u w:val="single"/>
        </w:rPr>
        <w:t xml:space="preserve"> because Russia has historically perceived the Arctic to largely belong in its </w:t>
      </w:r>
      <w:r>
        <w:rPr>
          <w:rFonts w:eastAsia="Calibri"/>
          <w:b/>
          <w:u w:val="single"/>
        </w:rPr>
        <w:t>sphere of influence</w:t>
      </w:r>
      <w:r>
        <w:rPr>
          <w:u w:val="single"/>
        </w:rPr>
        <w:t xml:space="preserve"> and because Russia boasts </w:t>
      </w:r>
      <w:r>
        <w:rPr>
          <w:rFonts w:eastAsia="Calibri"/>
          <w:b/>
          <w:u w:val="single"/>
        </w:rPr>
        <w:t>regional hegemony</w:t>
      </w:r>
      <w:r>
        <w:rPr>
          <w:u w:val="single"/>
        </w:rPr>
        <w:t xml:space="preserve"> in the area</w:t>
      </w:r>
      <w:r>
        <w:rPr>
          <w:sz w:val="16"/>
          <w:szCs w:val="16"/>
        </w:rPr>
        <w:t xml:space="preserve">. </w:t>
      </w:r>
      <w:r>
        <w:rPr>
          <w:u w:val="single"/>
        </w:rPr>
        <w:t xml:space="preserve">Russia’s </w:t>
      </w:r>
      <w:r w:rsidRPr="00645C91">
        <w:rPr>
          <w:highlight w:val="cyan"/>
          <w:u w:val="single"/>
        </w:rPr>
        <w:t>security</w:t>
      </w:r>
      <w:r>
        <w:rPr>
          <w:u w:val="single"/>
        </w:rPr>
        <w:t xml:space="preserve"> posture </w:t>
      </w:r>
      <w:r w:rsidRPr="00645C91">
        <w:rPr>
          <w:highlight w:val="cyan"/>
          <w:u w:val="single"/>
        </w:rPr>
        <w:t>aims to</w:t>
      </w:r>
      <w:r>
        <w:rPr>
          <w:u w:val="single"/>
        </w:rPr>
        <w:t xml:space="preserve"> </w:t>
      </w:r>
      <w:r w:rsidRPr="00645C91">
        <w:rPr>
          <w:highlight w:val="cyan"/>
          <w:u w:val="single"/>
        </w:rPr>
        <w:t>maintain</w:t>
      </w:r>
      <w:r>
        <w:rPr>
          <w:u w:val="single"/>
        </w:rPr>
        <w:t xml:space="preserve"> Russia’s </w:t>
      </w:r>
      <w:r w:rsidRPr="00645C91">
        <w:rPr>
          <w:highlight w:val="cyan"/>
          <w:u w:val="single"/>
        </w:rPr>
        <w:t>sphere of influence</w:t>
      </w:r>
      <w:r>
        <w:rPr>
          <w:u w:val="single"/>
        </w:rPr>
        <w:t xml:space="preserve"> to safeguard it </w:t>
      </w:r>
      <w:r w:rsidRPr="00645C91">
        <w:rPr>
          <w:highlight w:val="cyan"/>
          <w:u w:val="single"/>
        </w:rPr>
        <w:t>against</w:t>
      </w:r>
      <w:r>
        <w:rPr>
          <w:u w:val="single"/>
        </w:rPr>
        <w:t xml:space="preserve"> external </w:t>
      </w:r>
      <w:r w:rsidRPr="00645C91">
        <w:rPr>
          <w:highlight w:val="cyan"/>
          <w:u w:val="single"/>
        </w:rPr>
        <w:t>threat</w:t>
      </w:r>
      <w:r>
        <w:rPr>
          <w:u w:val="single"/>
        </w:rPr>
        <w:t xml:space="preserve">s, particularly in areas of strategic importance such as the Arctic. </w:t>
      </w:r>
      <w:r>
        <w:rPr>
          <w:sz w:val="16"/>
          <w:szCs w:val="16"/>
        </w:rPr>
        <w:t xml:space="preserve">While the </w:t>
      </w:r>
      <w:r>
        <w:rPr>
          <w:u w:val="single"/>
        </w:rPr>
        <w:t>U.S.</w:t>
      </w:r>
      <w:r>
        <w:rPr>
          <w:sz w:val="16"/>
          <w:szCs w:val="16"/>
        </w:rPr>
        <w:t xml:space="preserve"> is by far the most powerful Arctic state, its </w:t>
      </w:r>
      <w:r>
        <w:rPr>
          <w:rFonts w:eastAsia="Calibri"/>
          <w:b/>
          <w:u w:val="single"/>
        </w:rPr>
        <w:t>limited presence</w:t>
      </w:r>
      <w:r>
        <w:rPr>
          <w:sz w:val="16"/>
          <w:szCs w:val="16"/>
        </w:rPr>
        <w:t xml:space="preserve"> </w:t>
      </w:r>
      <w:r>
        <w:rPr>
          <w:u w:val="single"/>
        </w:rPr>
        <w:t xml:space="preserve">in the Arctic has granted Russia de-facto hegemony in the region. </w:t>
      </w:r>
      <w:r>
        <w:rPr>
          <w:sz w:val="16"/>
          <w:szCs w:val="16"/>
        </w:rPr>
        <w:t xml:space="preserve">In terms of the greatest capabilities deployed in the region and the fact that </w:t>
      </w:r>
      <w:r>
        <w:rPr>
          <w:u w:val="single"/>
        </w:rPr>
        <w:t xml:space="preserve">Russia has the </w:t>
      </w:r>
      <w:r>
        <w:rPr>
          <w:rFonts w:eastAsia="Calibri"/>
          <w:b/>
          <w:u w:val="single"/>
        </w:rPr>
        <w:t>largest Arctic fleet</w:t>
      </w:r>
      <w:r>
        <w:rPr>
          <w:sz w:val="16"/>
          <w:szCs w:val="16"/>
        </w:rPr>
        <w:t xml:space="preserve"> </w:t>
      </w:r>
      <w:r>
        <w:rPr>
          <w:u w:val="single"/>
        </w:rPr>
        <w:t>capable of year-round power</w:t>
      </w:r>
      <w:r>
        <w:rPr>
          <w:sz w:val="16"/>
          <w:szCs w:val="16"/>
        </w:rPr>
        <w:t xml:space="preserve"> </w:t>
      </w:r>
      <w:r>
        <w:rPr>
          <w:u w:val="single"/>
        </w:rPr>
        <w:t>projection</w:t>
      </w:r>
      <w:r>
        <w:rPr>
          <w:sz w:val="16"/>
          <w:szCs w:val="16"/>
        </w:rPr>
        <w:t xml:space="preserve">, </w:t>
      </w:r>
      <w:r>
        <w:rPr>
          <w:u w:val="single"/>
        </w:rPr>
        <w:t xml:space="preserve">Russia is the </w:t>
      </w:r>
      <w:r>
        <w:rPr>
          <w:rFonts w:eastAsia="Calibri"/>
          <w:b/>
          <w:u w:val="single"/>
        </w:rPr>
        <w:t>commanding military power</w:t>
      </w:r>
      <w:r>
        <w:rPr>
          <w:sz w:val="16"/>
          <w:szCs w:val="16"/>
        </w:rPr>
        <w:t xml:space="preserve">. However, </w:t>
      </w:r>
      <w:r>
        <w:rPr>
          <w:u w:val="single"/>
        </w:rPr>
        <w:t xml:space="preserve">Russia has </w:t>
      </w:r>
      <w:r>
        <w:rPr>
          <w:rFonts w:eastAsia="Calibri"/>
          <w:b/>
          <w:u w:val="single"/>
        </w:rPr>
        <w:t xml:space="preserve">increasingly </w:t>
      </w:r>
      <w:r w:rsidRPr="00645C91">
        <w:rPr>
          <w:rFonts w:eastAsia="Calibri"/>
          <w:b/>
          <w:highlight w:val="cyan"/>
          <w:u w:val="single"/>
        </w:rPr>
        <w:t>perceived</w:t>
      </w:r>
      <w:r>
        <w:rPr>
          <w:u w:val="single"/>
        </w:rPr>
        <w:t xml:space="preserve"> the </w:t>
      </w:r>
      <w:r w:rsidRPr="00645C91">
        <w:rPr>
          <w:highlight w:val="cyan"/>
          <w:u w:val="single"/>
        </w:rPr>
        <w:t>U.S.</w:t>
      </w:r>
      <w:r>
        <w:rPr>
          <w:u w:val="single"/>
        </w:rPr>
        <w:t xml:space="preserve"> and NATO as </w:t>
      </w:r>
      <w:r w:rsidRPr="00645C91">
        <w:rPr>
          <w:highlight w:val="cyan"/>
          <w:u w:val="single"/>
        </w:rPr>
        <w:t>trying to</w:t>
      </w:r>
      <w:r>
        <w:rPr>
          <w:u w:val="single"/>
        </w:rPr>
        <w:t xml:space="preserve"> </w:t>
      </w:r>
      <w:r>
        <w:rPr>
          <w:rFonts w:eastAsia="Calibri"/>
          <w:b/>
          <w:u w:val="single"/>
        </w:rPr>
        <w:t xml:space="preserve">reduce and </w:t>
      </w:r>
      <w:r w:rsidRPr="00645C91">
        <w:rPr>
          <w:rFonts w:eastAsia="Calibri"/>
          <w:b/>
          <w:highlight w:val="cyan"/>
          <w:u w:val="single"/>
        </w:rPr>
        <w:t>replace</w:t>
      </w:r>
      <w:r>
        <w:rPr>
          <w:rFonts w:eastAsia="Calibri"/>
          <w:b/>
          <w:u w:val="single"/>
        </w:rPr>
        <w:t xml:space="preserve"> its influence</w:t>
      </w:r>
      <w:r>
        <w:rPr>
          <w:u w:val="single"/>
        </w:rPr>
        <w:t xml:space="preserve"> in its </w:t>
      </w:r>
      <w:r>
        <w:rPr>
          <w:rFonts w:eastAsia="Calibri"/>
          <w:b/>
          <w:u w:val="single"/>
        </w:rPr>
        <w:t xml:space="preserve">historic sphere of </w:t>
      </w:r>
      <w:r w:rsidRPr="00645C91">
        <w:rPr>
          <w:rFonts w:eastAsia="Calibri"/>
          <w:b/>
          <w:highlight w:val="cyan"/>
          <w:u w:val="single"/>
        </w:rPr>
        <w:t>influence.</w:t>
      </w:r>
    </w:p>
    <w:p w14:paraId="371BA6D1" w14:textId="77777777" w:rsidR="00596DA4" w:rsidRDefault="00596DA4" w:rsidP="00596DA4">
      <w:pPr>
        <w:rPr>
          <w:sz w:val="16"/>
          <w:szCs w:val="16"/>
        </w:rPr>
      </w:pPr>
      <w:r>
        <w:rPr>
          <w:sz w:val="16"/>
          <w:szCs w:val="16"/>
        </w:rPr>
        <w:t xml:space="preserve">Over the last few decades, Russia has sought to increase its military presence and capabilities in the Arctic to demonstrate and maintain Russia’s power in the region as well as convey it to the U.S. and NATO. Russia has both re-opened former Soviet military and radar bases on and around its northern coastline and has built new ones to boast a total of twenty-seven bases above the Arctic Circle.  Additionally, </w:t>
      </w:r>
      <w:r>
        <w:rPr>
          <w:u w:val="single"/>
        </w:rPr>
        <w:t>Russia intends to add an additional twenty-two icebreakers to its existing fleet of fifty-five which will significantly increase its already strong year-round power projection capabilities in the Arctic. Meanwhile, the U.S. and NATO have responded to Russia’s “aggressive” behavior in the Arctic by building up their own military presences and military capabilities in the region.</w:t>
      </w:r>
      <w:r>
        <w:rPr>
          <w:sz w:val="16"/>
          <w:szCs w:val="16"/>
        </w:rPr>
        <w:t xml:space="preserve"> </w:t>
      </w:r>
      <w:r>
        <w:rPr>
          <w:u w:val="single"/>
        </w:rPr>
        <w:t>The U.S intends to build six new icebreakers for the Coast Guard to replace the two in its fleet to better maintain a persistent presence in the region year-round and has reopened the Keflavik Naval Air Station in Iceland where it now stations a bomber task force mission for “strategic deterrence.”</w:t>
      </w:r>
      <w:r>
        <w:rPr>
          <w:sz w:val="16"/>
          <w:szCs w:val="16"/>
        </w:rPr>
        <w:t xml:space="preserve"> NATO has taken similar actions in response to Russia’s expanding military presence by taking steps such as increasing its exercise and training tempo in the region to “show the world that NATO is relevant, united, and ready to defend itself”.</w:t>
      </w:r>
    </w:p>
    <w:p w14:paraId="3ADB7B44" w14:textId="77777777" w:rsidR="00596DA4" w:rsidRDefault="00596DA4" w:rsidP="00596DA4">
      <w:pPr>
        <w:rPr>
          <w:u w:val="single"/>
        </w:rPr>
      </w:pPr>
      <w:r>
        <w:rPr>
          <w:sz w:val="16"/>
          <w:szCs w:val="16"/>
        </w:rPr>
        <w:t xml:space="preserve">One implication of Russia’s actions in the Arctic involves the continuation of suspicion and mistrust between Russia and the U.S./NATO in the future, especially considering Russia’s 2022 invasion of Ukraine.  </w:t>
      </w:r>
      <w:r>
        <w:rPr>
          <w:u w:val="single"/>
        </w:rPr>
        <w:t xml:space="preserve">The </w:t>
      </w:r>
      <w:r w:rsidRPr="00645C91">
        <w:rPr>
          <w:highlight w:val="cyan"/>
          <w:u w:val="single"/>
        </w:rPr>
        <w:t>U.S.</w:t>
      </w:r>
      <w:r>
        <w:rPr>
          <w:u w:val="single"/>
        </w:rPr>
        <w:t xml:space="preserve"> and NATO may</w:t>
      </w:r>
      <w:r>
        <w:rPr>
          <w:sz w:val="16"/>
          <w:szCs w:val="16"/>
        </w:rPr>
        <w:t xml:space="preserve"> reasonably </w:t>
      </w:r>
      <w:r>
        <w:rPr>
          <w:u w:val="single"/>
        </w:rPr>
        <w:t xml:space="preserve">continue to </w:t>
      </w:r>
      <w:r w:rsidRPr="00645C91">
        <w:rPr>
          <w:u w:val="single"/>
        </w:rPr>
        <w:t>view</w:t>
      </w:r>
      <w:r>
        <w:rPr>
          <w:u w:val="single"/>
        </w:rPr>
        <w:t xml:space="preserve"> Russia’s </w:t>
      </w:r>
      <w:r w:rsidRPr="00645C91">
        <w:rPr>
          <w:u w:val="single"/>
        </w:rPr>
        <w:t>actions</w:t>
      </w:r>
      <w:r>
        <w:rPr>
          <w:u w:val="single"/>
        </w:rPr>
        <w:t xml:space="preserve"> in the Arctic </w:t>
      </w:r>
      <w:r w:rsidRPr="00645C91">
        <w:rPr>
          <w:u w:val="single"/>
        </w:rPr>
        <w:t>with</w:t>
      </w:r>
      <w:r>
        <w:rPr>
          <w:u w:val="single"/>
        </w:rPr>
        <w:t xml:space="preserve"> </w:t>
      </w:r>
      <w:r>
        <w:rPr>
          <w:rFonts w:eastAsia="Calibri"/>
          <w:b/>
          <w:u w:val="single"/>
        </w:rPr>
        <w:t xml:space="preserve">heightened </w:t>
      </w:r>
      <w:r w:rsidRPr="00645C91">
        <w:rPr>
          <w:rFonts w:eastAsia="Calibri"/>
          <w:b/>
          <w:u w:val="single"/>
        </w:rPr>
        <w:t>suspicion</w:t>
      </w:r>
      <w:r>
        <w:rPr>
          <w:sz w:val="16"/>
          <w:szCs w:val="16"/>
        </w:rPr>
        <w:t xml:space="preserve"> </w:t>
      </w:r>
      <w:r>
        <w:rPr>
          <w:u w:val="single"/>
        </w:rPr>
        <w:t xml:space="preserve">and </w:t>
      </w:r>
      <w:r w:rsidRPr="00645C91">
        <w:rPr>
          <w:highlight w:val="cyan"/>
          <w:u w:val="single"/>
        </w:rPr>
        <w:t>increase</w:t>
      </w:r>
      <w:r>
        <w:rPr>
          <w:u w:val="single"/>
        </w:rPr>
        <w:t xml:space="preserve"> </w:t>
      </w:r>
      <w:r w:rsidRPr="00645C91">
        <w:rPr>
          <w:highlight w:val="cyan"/>
          <w:u w:val="single"/>
        </w:rPr>
        <w:t>their</w:t>
      </w:r>
      <w:r>
        <w:rPr>
          <w:u w:val="single"/>
        </w:rPr>
        <w:t xml:space="preserve"> own respective </w:t>
      </w:r>
      <w:r w:rsidRPr="00645C91">
        <w:rPr>
          <w:rFonts w:eastAsia="Calibri"/>
          <w:b/>
          <w:highlight w:val="cyan"/>
          <w:u w:val="single"/>
        </w:rPr>
        <w:t>military presences</w:t>
      </w:r>
      <w:r w:rsidRPr="00645C91">
        <w:rPr>
          <w:highlight w:val="cyan"/>
          <w:u w:val="single"/>
        </w:rPr>
        <w:t xml:space="preserve"> and </w:t>
      </w:r>
      <w:r w:rsidRPr="00645C91">
        <w:rPr>
          <w:rFonts w:eastAsia="Calibri"/>
          <w:b/>
          <w:highlight w:val="cyan"/>
          <w:u w:val="single"/>
        </w:rPr>
        <w:t>capabilities</w:t>
      </w:r>
      <w:r>
        <w:rPr>
          <w:rFonts w:eastAsia="Calibri"/>
          <w:b/>
          <w:u w:val="single"/>
        </w:rPr>
        <w:t xml:space="preserve"> in the Arctic</w:t>
      </w:r>
      <w:r>
        <w:rPr>
          <w:sz w:val="16"/>
          <w:szCs w:val="16"/>
        </w:rPr>
        <w:t xml:space="preserve"> </w:t>
      </w:r>
      <w:r>
        <w:rPr>
          <w:u w:val="single"/>
        </w:rPr>
        <w:t>to bolster their own self-defense capacities</w:t>
      </w:r>
      <w:r>
        <w:rPr>
          <w:sz w:val="16"/>
          <w:szCs w:val="16"/>
        </w:rPr>
        <w:t xml:space="preserve">. The current perspectives of </w:t>
      </w:r>
      <w:r>
        <w:rPr>
          <w:u w:val="single"/>
        </w:rPr>
        <w:t xml:space="preserve">each side viewing the other as presenting a potential security threat leads to </w:t>
      </w:r>
      <w:r w:rsidRPr="00645C91">
        <w:rPr>
          <w:rFonts w:eastAsia="Calibri"/>
          <w:b/>
          <w:highlight w:val="cyan"/>
          <w:u w:val="single"/>
        </w:rPr>
        <w:t>continuing</w:t>
      </w:r>
      <w:r>
        <w:rPr>
          <w:rFonts w:eastAsia="Calibri"/>
          <w:b/>
          <w:u w:val="single"/>
        </w:rPr>
        <w:t xml:space="preserve"> cycles of </w:t>
      </w:r>
      <w:r w:rsidRPr="00645C91">
        <w:rPr>
          <w:rFonts w:eastAsia="Calibri"/>
          <w:b/>
          <w:highlight w:val="cyan"/>
          <w:u w:val="single"/>
        </w:rPr>
        <w:t>mutual distrust</w:t>
      </w:r>
      <w:r>
        <w:rPr>
          <w:u w:val="single"/>
        </w:rPr>
        <w:t xml:space="preserve"> </w:t>
      </w:r>
      <w:r w:rsidRPr="00645C91">
        <w:rPr>
          <w:highlight w:val="cyan"/>
          <w:u w:val="single"/>
        </w:rPr>
        <w:t xml:space="preserve">and </w:t>
      </w:r>
      <w:r w:rsidRPr="00645C91">
        <w:rPr>
          <w:rFonts w:eastAsia="Calibri"/>
          <w:b/>
          <w:highlight w:val="cyan"/>
          <w:u w:val="single"/>
        </w:rPr>
        <w:t>uncertainty</w:t>
      </w:r>
      <w:r>
        <w:rPr>
          <w:u w:val="single"/>
        </w:rPr>
        <w:t xml:space="preserve"> between Russia and the U.S./NATO in the Arctic</w:t>
      </w:r>
      <w:r>
        <w:rPr>
          <w:sz w:val="16"/>
          <w:szCs w:val="16"/>
        </w:rPr>
        <w:t xml:space="preserve">. </w:t>
      </w:r>
      <w:r>
        <w:rPr>
          <w:rFonts w:eastAsia="Calibri"/>
          <w:b/>
          <w:u w:val="single"/>
        </w:rPr>
        <w:t>Geopolitical tensions</w:t>
      </w:r>
      <w:r>
        <w:rPr>
          <w:u w:val="single"/>
        </w:rPr>
        <w:t xml:space="preserve"> and </w:t>
      </w:r>
      <w:r>
        <w:rPr>
          <w:rFonts w:eastAsia="Calibri"/>
          <w:b/>
          <w:u w:val="single"/>
        </w:rPr>
        <w:t>suspicions</w:t>
      </w:r>
      <w:r>
        <w:rPr>
          <w:sz w:val="16"/>
          <w:szCs w:val="16"/>
        </w:rPr>
        <w:t xml:space="preserve"> </w:t>
      </w:r>
      <w:r w:rsidRPr="00645C91">
        <w:rPr>
          <w:highlight w:val="cyan"/>
          <w:u w:val="single"/>
        </w:rPr>
        <w:t xml:space="preserve">will </w:t>
      </w:r>
      <w:r w:rsidRPr="00645C91">
        <w:rPr>
          <w:rFonts w:eastAsia="Calibri"/>
          <w:b/>
          <w:highlight w:val="cyan"/>
          <w:u w:val="single"/>
        </w:rPr>
        <w:t>continue to increase</w:t>
      </w:r>
      <w:r>
        <w:rPr>
          <w:u w:val="single"/>
        </w:rPr>
        <w:t xml:space="preserve"> as this cycle continues</w:t>
      </w:r>
      <w:r>
        <w:rPr>
          <w:sz w:val="16"/>
          <w:szCs w:val="16"/>
        </w:rPr>
        <w:t xml:space="preserve">, </w:t>
      </w:r>
      <w:r>
        <w:rPr>
          <w:u w:val="single"/>
        </w:rPr>
        <w:t xml:space="preserve">which may </w:t>
      </w:r>
      <w:r w:rsidRPr="00645C91">
        <w:rPr>
          <w:highlight w:val="cyan"/>
          <w:u w:val="single"/>
        </w:rPr>
        <w:t>result in</w:t>
      </w:r>
      <w:r>
        <w:rPr>
          <w:u w:val="single"/>
        </w:rPr>
        <w:t xml:space="preserve"> a </w:t>
      </w:r>
      <w:r w:rsidRPr="00645C91">
        <w:rPr>
          <w:rFonts w:eastAsia="Calibri"/>
          <w:b/>
          <w:highlight w:val="cyan"/>
          <w:u w:val="single"/>
        </w:rPr>
        <w:t>destabilizing</w:t>
      </w:r>
      <w:r>
        <w:rPr>
          <w:u w:val="single"/>
        </w:rPr>
        <w:t xml:space="preserve"> and </w:t>
      </w:r>
      <w:r w:rsidRPr="00645C91">
        <w:rPr>
          <w:rFonts w:eastAsia="Calibri"/>
          <w:b/>
          <w:highlight w:val="cyan"/>
          <w:u w:val="single"/>
        </w:rPr>
        <w:t>increasingly offensive posture in the region</w:t>
      </w:r>
      <w:r>
        <w:rPr>
          <w:sz w:val="16"/>
          <w:szCs w:val="16"/>
        </w:rPr>
        <w:t xml:space="preserve">. U.S. Secretary of Defense Lloyd Austin has cited “the importance of maintaining lines of communication [with Russia] amid the ongoing war” in Ukraine. </w:t>
      </w:r>
      <w:r>
        <w:rPr>
          <w:u w:val="single"/>
        </w:rPr>
        <w:t xml:space="preserve">Maintaining </w:t>
      </w:r>
      <w:r w:rsidRPr="00645C91">
        <w:rPr>
          <w:rFonts w:eastAsia="Calibri"/>
          <w:b/>
          <w:u w:val="single"/>
        </w:rPr>
        <w:t>o</w:t>
      </w:r>
      <w:r>
        <w:rPr>
          <w:rFonts w:eastAsia="Calibri"/>
          <w:b/>
          <w:u w:val="single"/>
        </w:rPr>
        <w:t>pen diplomatic</w:t>
      </w:r>
      <w:r>
        <w:rPr>
          <w:u w:val="single"/>
        </w:rPr>
        <w:t xml:space="preserve"> </w:t>
      </w:r>
      <w:r>
        <w:rPr>
          <w:sz w:val="16"/>
          <w:szCs w:val="16"/>
        </w:rPr>
        <w:t>and military</w:t>
      </w:r>
      <w:r>
        <w:rPr>
          <w:u w:val="single"/>
        </w:rPr>
        <w:t xml:space="preserve"> </w:t>
      </w:r>
      <w:r w:rsidRPr="00645C91">
        <w:rPr>
          <w:highlight w:val="cyan"/>
          <w:u w:val="single"/>
        </w:rPr>
        <w:t>lines of communication</w:t>
      </w:r>
      <w:r>
        <w:rPr>
          <w:u w:val="single"/>
        </w:rPr>
        <w:t xml:space="preserve"> between the U.S. and Moscow on Arctic matters may be one way to help </w:t>
      </w:r>
      <w:r w:rsidRPr="00645C91">
        <w:rPr>
          <w:rFonts w:eastAsia="Calibri"/>
          <w:b/>
          <w:highlight w:val="cyan"/>
          <w:u w:val="single"/>
        </w:rPr>
        <w:t xml:space="preserve">minimize </w:t>
      </w:r>
      <w:r w:rsidRPr="00645C91">
        <w:rPr>
          <w:rFonts w:eastAsia="Calibri"/>
          <w:b/>
          <w:highlight w:val="cyan"/>
          <w:u w:val="single"/>
        </w:rPr>
        <w:lastRenderedPageBreak/>
        <w:t>misperceptions</w:t>
      </w:r>
      <w:r>
        <w:rPr>
          <w:u w:val="single"/>
        </w:rPr>
        <w:t xml:space="preserve"> by either country in the Arctic to help reduce tensions </w:t>
      </w:r>
      <w:r w:rsidRPr="00645C91">
        <w:rPr>
          <w:highlight w:val="cyan"/>
          <w:u w:val="single"/>
        </w:rPr>
        <w:t>or</w:t>
      </w:r>
      <w:r>
        <w:rPr>
          <w:u w:val="single"/>
        </w:rPr>
        <w:t xml:space="preserve"> avoid misperceptions that could lead to </w:t>
      </w:r>
      <w:r>
        <w:rPr>
          <w:rFonts w:eastAsia="Calibri"/>
          <w:b/>
          <w:u w:val="single"/>
        </w:rPr>
        <w:t xml:space="preserve">accidental </w:t>
      </w:r>
      <w:r w:rsidRPr="00645C91">
        <w:rPr>
          <w:rFonts w:eastAsia="Calibri"/>
          <w:b/>
          <w:highlight w:val="cyan"/>
          <w:u w:val="single"/>
        </w:rPr>
        <w:t>escalation</w:t>
      </w:r>
      <w:r w:rsidRPr="00645C91">
        <w:rPr>
          <w:highlight w:val="cyan"/>
          <w:u w:val="single"/>
        </w:rPr>
        <w:t>.</w:t>
      </w:r>
      <w:r>
        <w:rPr>
          <w:u w:val="single"/>
        </w:rPr>
        <w:t xml:space="preserve"> </w:t>
      </w:r>
    </w:p>
    <w:p w14:paraId="1114A34B" w14:textId="77777777" w:rsidR="00596DA4" w:rsidRDefault="00596DA4" w:rsidP="00596DA4">
      <w:pPr>
        <w:rPr>
          <w:sz w:val="16"/>
          <w:szCs w:val="16"/>
        </w:rPr>
      </w:pPr>
      <w:r>
        <w:rPr>
          <w:sz w:val="16"/>
          <w:szCs w:val="16"/>
        </w:rPr>
        <w:t xml:space="preserve">Furthermore, the outcome of Russia’s war in Ukraine bears the potential to influence future security and stability in the Arctic regarding Russia’s future on the Arctic Council. Composed of the eight Arctic states (the U.S., Canada, Denmark, Norway, and Russia, Finland, Iceland, and Sweden), the Council is a consensus-based intergovernmental forum designed to facilitate cooperation and collaboration on Arctic concerns and which thereby contributes to stability in the region. As a response to the onset of Russia’s invasion to Ukraine, the seven other members of the Council (the “Arctic 7”) suspended political activities and high-level meetings. While projects that did not involve Russia resumed as early as the summer of 2022, this decision has pushed back the progress of inter-Arctic dialogue and cooperation. </w:t>
      </w:r>
      <w:r>
        <w:rPr>
          <w:u w:val="single"/>
        </w:rPr>
        <w:t xml:space="preserve">Regardless of whether Russia should win or lose the war in Ukraine, the </w:t>
      </w:r>
      <w:r w:rsidRPr="00645C91">
        <w:rPr>
          <w:highlight w:val="cyan"/>
          <w:u w:val="single"/>
        </w:rPr>
        <w:t>Arctic 7</w:t>
      </w:r>
      <w:r>
        <w:rPr>
          <w:u w:val="single"/>
        </w:rPr>
        <w:t xml:space="preserve"> may </w:t>
      </w:r>
      <w:r w:rsidRPr="00645C91">
        <w:rPr>
          <w:highlight w:val="cyan"/>
          <w:u w:val="single"/>
        </w:rPr>
        <w:t>seek</w:t>
      </w:r>
      <w:r>
        <w:rPr>
          <w:u w:val="single"/>
        </w:rPr>
        <w:t xml:space="preserve"> the eventual </w:t>
      </w:r>
      <w:r w:rsidRPr="00645C91">
        <w:rPr>
          <w:rFonts w:eastAsia="Calibri"/>
          <w:b/>
          <w:highlight w:val="cyan"/>
          <w:u w:val="single"/>
        </w:rPr>
        <w:t>re-normalization</w:t>
      </w:r>
      <w:r>
        <w:rPr>
          <w:rFonts w:eastAsia="Calibri"/>
          <w:b/>
          <w:u w:val="single"/>
        </w:rPr>
        <w:t xml:space="preserve"> </w:t>
      </w:r>
      <w:r w:rsidRPr="00645C91">
        <w:rPr>
          <w:rFonts w:eastAsia="Calibri"/>
          <w:b/>
          <w:highlight w:val="cyan"/>
          <w:u w:val="single"/>
        </w:rPr>
        <w:t>of Russia</w:t>
      </w:r>
      <w:r>
        <w:rPr>
          <w:rFonts w:eastAsia="Calibri"/>
          <w:b/>
          <w:u w:val="single"/>
        </w:rPr>
        <w:t xml:space="preserve"> into Council activities to </w:t>
      </w:r>
      <w:r w:rsidRPr="00645C91">
        <w:rPr>
          <w:rFonts w:eastAsia="Calibri"/>
          <w:b/>
          <w:highlight w:val="cyan"/>
          <w:u w:val="single"/>
        </w:rPr>
        <w:t>resume</w:t>
      </w:r>
      <w:r>
        <w:rPr>
          <w:rFonts w:eastAsia="Calibri"/>
          <w:b/>
          <w:u w:val="single"/>
        </w:rPr>
        <w:t xml:space="preserve"> full-scale </w:t>
      </w:r>
      <w:r w:rsidRPr="00645C91">
        <w:rPr>
          <w:rFonts w:eastAsia="Calibri"/>
          <w:b/>
          <w:highlight w:val="cyan"/>
          <w:u w:val="single"/>
        </w:rPr>
        <w:t>Arctic coordination and cooperation</w:t>
      </w:r>
      <w:r>
        <w:rPr>
          <w:sz w:val="16"/>
          <w:szCs w:val="16"/>
        </w:rPr>
        <w:t xml:space="preserve">. The Arctic 7 may reluctantly prefer this option over the continued isolation of the largest Arctic state, which would undermine the fundamental vision of circumpolar cooperation that prompted the Council’s creation in the first place. </w:t>
      </w:r>
    </w:p>
    <w:p w14:paraId="5FC92193" w14:textId="77777777" w:rsidR="00596DA4" w:rsidRPr="00645C91" w:rsidRDefault="00596DA4" w:rsidP="00596DA4">
      <w:pPr>
        <w:rPr>
          <w:rStyle w:val="Emphasis"/>
          <w:b w:val="0"/>
          <w:iCs w:val="0"/>
          <w:sz w:val="16"/>
          <w:szCs w:val="16"/>
          <w:u w:val="none"/>
        </w:rPr>
      </w:pPr>
      <w:r>
        <w:rPr>
          <w:u w:val="single"/>
        </w:rPr>
        <w:t xml:space="preserve">The Arctic remains an evolving arena for </w:t>
      </w:r>
      <w:r>
        <w:rPr>
          <w:rFonts w:eastAsia="Calibri"/>
          <w:b/>
          <w:u w:val="single"/>
        </w:rPr>
        <w:t>geopolitical competition</w:t>
      </w:r>
      <w:r>
        <w:rPr>
          <w:sz w:val="16"/>
          <w:szCs w:val="16"/>
        </w:rPr>
        <w:t xml:space="preserve"> </w:t>
      </w:r>
      <w:r>
        <w:rPr>
          <w:u w:val="single"/>
        </w:rPr>
        <w:t xml:space="preserve">between Russia and the U.S. and its Arctic NATO allies, particularly as tensions have </w:t>
      </w:r>
      <w:r>
        <w:rPr>
          <w:rFonts w:eastAsia="Calibri"/>
          <w:b/>
          <w:u w:val="single"/>
        </w:rPr>
        <w:t>increased</w:t>
      </w:r>
      <w:r>
        <w:rPr>
          <w:u w:val="single"/>
        </w:rPr>
        <w:t xml:space="preserve"> following </w:t>
      </w:r>
      <w:r>
        <w:rPr>
          <w:rFonts w:eastAsia="Calibri"/>
          <w:b/>
          <w:u w:val="single"/>
        </w:rPr>
        <w:t>Russia’s invasion of Ukraine</w:t>
      </w:r>
      <w:r>
        <w:rPr>
          <w:sz w:val="16"/>
          <w:szCs w:val="16"/>
        </w:rPr>
        <w:t xml:space="preserve">. </w:t>
      </w:r>
      <w:r>
        <w:rPr>
          <w:u w:val="single"/>
        </w:rPr>
        <w:t xml:space="preserve">To help </w:t>
      </w:r>
      <w:r w:rsidRPr="00645C91">
        <w:rPr>
          <w:highlight w:val="cyan"/>
          <w:u w:val="single"/>
        </w:rPr>
        <w:t>mitigate risks</w:t>
      </w:r>
      <w:r>
        <w:rPr>
          <w:u w:val="single"/>
        </w:rPr>
        <w:t xml:space="preserve"> </w:t>
      </w:r>
      <w:r w:rsidRPr="00645C91">
        <w:rPr>
          <w:highlight w:val="cyan"/>
          <w:u w:val="single"/>
        </w:rPr>
        <w:t>and preserve stability</w:t>
      </w:r>
      <w:r>
        <w:rPr>
          <w:u w:val="single"/>
        </w:rPr>
        <w:t xml:space="preserve"> in the Arctic</w:t>
      </w:r>
      <w:r>
        <w:rPr>
          <w:sz w:val="16"/>
          <w:szCs w:val="16"/>
        </w:rPr>
        <w:t xml:space="preserve">, </w:t>
      </w:r>
      <w:r>
        <w:rPr>
          <w:u w:val="single"/>
        </w:rPr>
        <w:t>Russia</w:t>
      </w:r>
      <w:r>
        <w:rPr>
          <w:sz w:val="16"/>
          <w:szCs w:val="16"/>
        </w:rPr>
        <w:t xml:space="preserve"> </w:t>
      </w:r>
      <w:r>
        <w:rPr>
          <w:u w:val="single"/>
        </w:rPr>
        <w:t>and the U.S.,</w:t>
      </w:r>
      <w:r>
        <w:rPr>
          <w:sz w:val="16"/>
          <w:szCs w:val="16"/>
        </w:rPr>
        <w:t xml:space="preserve"> </w:t>
      </w:r>
      <w:r>
        <w:rPr>
          <w:u w:val="single"/>
        </w:rPr>
        <w:t>along with the rest of the Arctic 7 countries</w:t>
      </w:r>
      <w:r>
        <w:rPr>
          <w:sz w:val="16"/>
          <w:szCs w:val="16"/>
        </w:rPr>
        <w:t xml:space="preserve">, </w:t>
      </w:r>
      <w:r w:rsidRPr="00645C91">
        <w:rPr>
          <w:highlight w:val="cyan"/>
          <w:u w:val="single"/>
        </w:rPr>
        <w:t xml:space="preserve">must </w:t>
      </w:r>
      <w:r w:rsidRPr="00645C91">
        <w:rPr>
          <w:u w:val="single"/>
        </w:rPr>
        <w:t>take</w:t>
      </w:r>
      <w:r>
        <w:rPr>
          <w:u w:val="single"/>
        </w:rPr>
        <w:t xml:space="preserve"> care to </w:t>
      </w:r>
      <w:r w:rsidRPr="00645C91">
        <w:rPr>
          <w:highlight w:val="cyan"/>
          <w:u w:val="single"/>
        </w:rPr>
        <w:t>ensure</w:t>
      </w:r>
      <w:r>
        <w:rPr>
          <w:u w:val="single"/>
        </w:rPr>
        <w:t xml:space="preserve"> that increased </w:t>
      </w:r>
      <w:r w:rsidRPr="00645C91">
        <w:rPr>
          <w:highlight w:val="cyan"/>
          <w:u w:val="single"/>
        </w:rPr>
        <w:t>human activity and military capabilities</w:t>
      </w:r>
      <w:r>
        <w:rPr>
          <w:u w:val="single"/>
        </w:rPr>
        <w:t xml:space="preserve"> in the region </w:t>
      </w:r>
      <w:r w:rsidRPr="00645C91">
        <w:rPr>
          <w:rFonts w:eastAsia="Calibri"/>
          <w:b/>
          <w:highlight w:val="cyan"/>
          <w:u w:val="single"/>
        </w:rPr>
        <w:t>do not lead to</w:t>
      </w:r>
      <w:r>
        <w:rPr>
          <w:rFonts w:eastAsia="Calibri"/>
          <w:b/>
          <w:u w:val="single"/>
        </w:rPr>
        <w:t xml:space="preserve"> accidental or inadvertent </w:t>
      </w:r>
      <w:r w:rsidRPr="00645C91">
        <w:rPr>
          <w:rFonts w:eastAsia="Calibri"/>
          <w:b/>
          <w:highlight w:val="cyan"/>
          <w:u w:val="single"/>
        </w:rPr>
        <w:t>escalation</w:t>
      </w:r>
      <w:r>
        <w:rPr>
          <w:sz w:val="16"/>
          <w:szCs w:val="16"/>
        </w:rPr>
        <w:t xml:space="preserve"> caused by </w:t>
      </w:r>
      <w:r w:rsidRPr="00645C91">
        <w:rPr>
          <w:rFonts w:eastAsia="Calibri"/>
          <w:b/>
          <w:highlight w:val="cyan"/>
          <w:u w:val="single"/>
        </w:rPr>
        <w:t>miscommunication</w:t>
      </w:r>
      <w:r>
        <w:rPr>
          <w:sz w:val="16"/>
          <w:szCs w:val="16"/>
        </w:rPr>
        <w:t xml:space="preserve"> or </w:t>
      </w:r>
      <w:r w:rsidRPr="00645C91">
        <w:rPr>
          <w:rFonts w:eastAsia="Calibri"/>
          <w:b/>
          <w:highlight w:val="cyan"/>
          <w:u w:val="single"/>
        </w:rPr>
        <w:t>misinterpretation</w:t>
      </w:r>
      <w:r>
        <w:rPr>
          <w:rFonts w:eastAsia="Calibri"/>
          <w:b/>
          <w:u w:val="single"/>
        </w:rPr>
        <w:t xml:space="preserve"> of each other’s actions</w:t>
      </w:r>
      <w:r>
        <w:rPr>
          <w:sz w:val="16"/>
          <w:szCs w:val="16"/>
        </w:rPr>
        <w:t xml:space="preserve">.  </w:t>
      </w:r>
      <w:r>
        <w:rPr>
          <w:rFonts w:eastAsia="Calibri"/>
          <w:b/>
          <w:u w:val="single"/>
        </w:rPr>
        <w:t>Despite the ongoing war in Ukraine</w:t>
      </w:r>
      <w:r>
        <w:rPr>
          <w:sz w:val="16"/>
          <w:szCs w:val="16"/>
        </w:rPr>
        <w:t xml:space="preserve">, </w:t>
      </w:r>
      <w:r>
        <w:rPr>
          <w:u w:val="single"/>
        </w:rPr>
        <w:t xml:space="preserve">maintaining lines of </w:t>
      </w:r>
      <w:r>
        <w:rPr>
          <w:rFonts w:eastAsia="Calibri"/>
          <w:b/>
          <w:u w:val="single"/>
        </w:rPr>
        <w:t>diplomatic and military communication</w:t>
      </w:r>
      <w:r>
        <w:rPr>
          <w:sz w:val="16"/>
          <w:szCs w:val="16"/>
        </w:rPr>
        <w:t xml:space="preserve"> </w:t>
      </w:r>
      <w:r>
        <w:rPr>
          <w:u w:val="single"/>
        </w:rPr>
        <w:t>with Russia on Arctic matters</w:t>
      </w:r>
      <w:r>
        <w:rPr>
          <w:sz w:val="16"/>
          <w:szCs w:val="16"/>
        </w:rPr>
        <w:t xml:space="preserve"> </w:t>
      </w:r>
      <w:r>
        <w:rPr>
          <w:u w:val="single"/>
        </w:rPr>
        <w:t xml:space="preserve">and re-normalizing Russia’s participation on the Arctic Council to help bolster Arctic </w:t>
      </w:r>
      <w:r>
        <w:rPr>
          <w:rFonts w:eastAsia="Calibri"/>
          <w:b/>
          <w:u w:val="single"/>
        </w:rPr>
        <w:t>cooperation</w:t>
      </w:r>
      <w:r>
        <w:rPr>
          <w:u w:val="single"/>
        </w:rPr>
        <w:t xml:space="preserve"> and </w:t>
      </w:r>
      <w:r>
        <w:rPr>
          <w:rFonts w:eastAsia="Calibri"/>
          <w:b/>
          <w:u w:val="single"/>
        </w:rPr>
        <w:t>stability may be effective methods to help do so</w:t>
      </w:r>
      <w:r>
        <w:rPr>
          <w:sz w:val="16"/>
          <w:szCs w:val="16"/>
        </w:rPr>
        <w:t>.</w:t>
      </w:r>
    </w:p>
    <w:p w14:paraId="421A007C" w14:textId="77777777" w:rsidR="00596DA4" w:rsidRDefault="00596DA4" w:rsidP="00596DA4">
      <w:pPr>
        <w:rPr>
          <w:rStyle w:val="StyleUnderline"/>
        </w:rPr>
      </w:pPr>
    </w:p>
    <w:p w14:paraId="7A916717" w14:textId="77777777" w:rsidR="00596DA4" w:rsidRDefault="00596DA4" w:rsidP="00596DA4">
      <w:pPr>
        <w:rPr>
          <w:rStyle w:val="StyleUnderline"/>
        </w:rPr>
      </w:pPr>
    </w:p>
    <w:p w14:paraId="372CD996" w14:textId="77777777" w:rsidR="00596DA4" w:rsidRPr="00C0671B" w:rsidRDefault="00596DA4" w:rsidP="00596DA4">
      <w:pPr>
        <w:pStyle w:val="Heading4"/>
      </w:pPr>
      <w:r>
        <w:t xml:space="preserve">Pressures and escalation cause Russia to go nuclear from the start – extinction </w:t>
      </w:r>
      <w:r w:rsidRPr="00C0671B">
        <w:t xml:space="preserve"> </w:t>
      </w:r>
    </w:p>
    <w:p w14:paraId="4EA42F7A" w14:textId="77777777" w:rsidR="00596DA4" w:rsidRPr="00C0671B" w:rsidRDefault="00596DA4" w:rsidP="00596DA4">
      <w:pPr>
        <w:rPr>
          <w:sz w:val="16"/>
        </w:rPr>
      </w:pPr>
      <w:r w:rsidRPr="00950281">
        <w:rPr>
          <w:b/>
          <w:bCs/>
        </w:rPr>
        <w:t>Logan</w:t>
      </w:r>
      <w:r>
        <w:rPr>
          <w:b/>
          <w:bCs/>
        </w:rPr>
        <w:t xml:space="preserve"> </w:t>
      </w:r>
      <w:r w:rsidRPr="00950281">
        <w:rPr>
          <w:b/>
          <w:bCs/>
        </w:rPr>
        <w:t>20</w:t>
      </w:r>
      <w:r w:rsidRPr="00950281">
        <w:t xml:space="preserve"> </w:t>
      </w:r>
      <w:r w:rsidRPr="00C0671B">
        <w:rPr>
          <w:sz w:val="16"/>
        </w:rPr>
        <w:t>David Logan is a Ph.D. Candidate in Security Studies at Princeton University. "The Varied Roads to Armageddon: Unpacking the Use-It-Or-Lose-It Dilemma," 7-1-2020, https://web.archive.org/web/20220301165242/https://scholar.princeton.edu/sites/default/files/dlogan/files/logan_david_-_the_varied_roads_to_armageddon_-_june_2020_3.pdf. MSU-shARK Accessed 7-28-2025.</w:t>
      </w:r>
    </w:p>
    <w:p w14:paraId="0BBE28F3" w14:textId="77777777" w:rsidR="00596DA4" w:rsidRPr="00950281" w:rsidRDefault="00596DA4" w:rsidP="00596DA4"/>
    <w:p w14:paraId="1935ACA6" w14:textId="77777777" w:rsidR="00596DA4" w:rsidRPr="00C0671B" w:rsidRDefault="00596DA4" w:rsidP="00596DA4">
      <w:pPr>
        <w:rPr>
          <w:sz w:val="16"/>
        </w:rPr>
      </w:pPr>
      <w:r w:rsidRPr="00C77F92">
        <w:rPr>
          <w:highlight w:val="cyan"/>
          <w:u w:val="single"/>
        </w:rPr>
        <w:t xml:space="preserve">The </w:t>
      </w:r>
      <w:r w:rsidRPr="00C77F92">
        <w:rPr>
          <w:rFonts w:eastAsiaTheme="majorEastAsia"/>
          <w:highlight w:val="cyan"/>
          <w:u w:val="single"/>
        </w:rPr>
        <w:t>Varied Roads to Armageddon</w:t>
      </w:r>
      <w:r w:rsidRPr="00C0671B">
        <w:rPr>
          <w:u w:val="single"/>
        </w:rPr>
        <w:t>:</w:t>
      </w:r>
      <w:r w:rsidRPr="00C0671B">
        <w:rPr>
          <w:sz w:val="16"/>
        </w:rPr>
        <w:t xml:space="preserve"> Unpacking the Use-It-Or-Lose-It Dilemma</w:t>
      </w:r>
    </w:p>
    <w:p w14:paraId="3B2D22E3" w14:textId="77777777" w:rsidR="00596DA4" w:rsidRPr="00C0671B" w:rsidRDefault="00596DA4" w:rsidP="00596DA4">
      <w:pPr>
        <w:rPr>
          <w:sz w:val="16"/>
        </w:rPr>
      </w:pPr>
      <w:r w:rsidRPr="00C0671B">
        <w:rPr>
          <w:rStyle w:val="StyleUnderline"/>
        </w:rPr>
        <w:t>The use-it-or-lose-it dilemma has long been a staple of theorizing about deterrence and nuclear weapons. It has undergirded explanations for everything from strategic stability and escalation dynamics to nuclear strategy and arms control</w:t>
      </w:r>
      <w:r w:rsidRPr="00C0671B">
        <w:rPr>
          <w:sz w:val="16"/>
        </w:rPr>
        <w:t xml:space="preserve">. The dilemma appears, at first glance, highly intuitive, and scholars have typically employed it without further elaboration, confident that both they and the reader appreciate its underlying logic. However, upon closer inspection, the dilemma and the escalatory pressures it is believed to produce, are more puzzling, if not wholly irrational. Here, I resolve the puzzle inherent in the use-it-or-lose-it dilemma by identifying the </w:t>
      </w:r>
      <w:r w:rsidRPr="00C0671B">
        <w:rPr>
          <w:u w:val="single"/>
        </w:rPr>
        <w:t>various mechanisms by which it can encourage nuclear use</w:t>
      </w:r>
      <w:r w:rsidRPr="00C0671B">
        <w:rPr>
          <w:sz w:val="16"/>
        </w:rPr>
        <w:t>, sketching three non-rational mechanisms and more fully elaborating three rational mechanisms. Disaggregating and specifying these mechanisms enriches our understanding of a concept ubiquitous in the literature and sheds new light on potential escalation dynamics in an interstate crisis or conflict.</w:t>
      </w:r>
    </w:p>
    <w:p w14:paraId="4DA03C59" w14:textId="77777777" w:rsidR="00596DA4" w:rsidRPr="00C0671B" w:rsidRDefault="00596DA4" w:rsidP="00596DA4">
      <w:pPr>
        <w:rPr>
          <w:u w:val="single"/>
        </w:rPr>
      </w:pPr>
      <w:r w:rsidRPr="00C0671B">
        <w:rPr>
          <w:sz w:val="16"/>
        </w:rPr>
        <w:t xml:space="preserve">The use-it-or-lose-it dilemma has long been a staple of theorizing about deterrence and nuclear weapons. It has undergirded explanations for everything from strategic stability and escalation dynamics to nuclear strategy and arms control. The dilemma appears, at first glance, highly intuitive, and scholars have typically employed it without further elaboration, confident that both they and the reader appreciate its underlying logic. </w:t>
      </w:r>
      <w:r w:rsidRPr="00C0671B">
        <w:rPr>
          <w:u w:val="single"/>
        </w:rPr>
        <w:t>However, upon closer inspection, the dilemma and the escalatory pressures it is believed to produce, are more puzzling, if not wholly irrational.</w:t>
      </w:r>
    </w:p>
    <w:p w14:paraId="17381307" w14:textId="77777777" w:rsidR="00596DA4" w:rsidRPr="00C0671B" w:rsidRDefault="00596DA4" w:rsidP="00596DA4">
      <w:pPr>
        <w:rPr>
          <w:u w:val="single"/>
        </w:rPr>
      </w:pPr>
      <w:r w:rsidRPr="00C77F92">
        <w:rPr>
          <w:highlight w:val="cyan"/>
          <w:u w:val="single"/>
        </w:rPr>
        <w:lastRenderedPageBreak/>
        <w:t>In</w:t>
      </w:r>
      <w:r w:rsidRPr="00C0671B">
        <w:rPr>
          <w:u w:val="single"/>
        </w:rPr>
        <w:t xml:space="preserve"> the simple, implicit model of </w:t>
      </w:r>
      <w:r w:rsidRPr="00C77F92">
        <w:rPr>
          <w:highlight w:val="cyan"/>
          <w:u w:val="single"/>
        </w:rPr>
        <w:t>the use-it-or-lose-it dilemma</w:t>
      </w:r>
      <w:r w:rsidRPr="00C0671B">
        <w:rPr>
          <w:u w:val="single"/>
        </w:rPr>
        <w:t xml:space="preserve">, two nuclear-armed states confront one another in a crisis or conflict. </w:t>
      </w:r>
      <w:r w:rsidRPr="00C0671B">
        <w:rPr>
          <w:sz w:val="16"/>
        </w:rPr>
        <w:t xml:space="preserve">For at least </w:t>
      </w:r>
      <w:r w:rsidRPr="00C77F92">
        <w:rPr>
          <w:highlight w:val="cyan"/>
          <w:u w:val="single"/>
        </w:rPr>
        <w:t>one</w:t>
      </w:r>
      <w:r w:rsidRPr="00C0671B">
        <w:rPr>
          <w:sz w:val="16"/>
        </w:rPr>
        <w:t xml:space="preserve"> of those states, the survivability of its nuclear arsenal is so fragile that the adversary </w:t>
      </w:r>
      <w:r w:rsidRPr="00C77F92">
        <w:rPr>
          <w:highlight w:val="cyan"/>
          <w:u w:val="single"/>
        </w:rPr>
        <w:t xml:space="preserve">could execute a </w:t>
      </w:r>
      <w:r w:rsidRPr="00C77F92">
        <w:rPr>
          <w:rFonts w:eastAsiaTheme="majorEastAsia"/>
          <w:highlight w:val="cyan"/>
          <w:u w:val="single"/>
        </w:rPr>
        <w:t>disarming first strike</w:t>
      </w:r>
      <w:r w:rsidRPr="00C0671B">
        <w:rPr>
          <w:sz w:val="16"/>
        </w:rPr>
        <w:t xml:space="preserve">. In this situation, the </w:t>
      </w:r>
      <w:r w:rsidRPr="00C0671B">
        <w:rPr>
          <w:u w:val="single"/>
        </w:rPr>
        <w:t xml:space="preserve">nuclear inferior state faces a Sophie's choice. It can launch its nuclear arsenal now, inviting certain and destructive retaliation by the adversary. Or it can wait and risk certain and equally destructive disarmament. </w:t>
      </w:r>
      <w:r w:rsidRPr="00C0671B">
        <w:rPr>
          <w:sz w:val="16"/>
        </w:rPr>
        <w:t xml:space="preserve">Scholars have reflexively interpreted this situation as </w:t>
      </w:r>
      <w:r w:rsidRPr="00C77F92">
        <w:rPr>
          <w:rFonts w:eastAsiaTheme="majorEastAsia"/>
          <w:highlight w:val="cyan"/>
          <w:u w:val="single"/>
        </w:rPr>
        <w:t>encouraging nuclear first use</w:t>
      </w:r>
      <w:r w:rsidRPr="00C0671B">
        <w:rPr>
          <w:u w:val="single"/>
        </w:rPr>
        <w:t xml:space="preserve"> on the part of the weaker state under the assumption that it is better to strike than not.</w:t>
      </w:r>
      <w:r w:rsidRPr="00C0671B">
        <w:rPr>
          <w:sz w:val="16"/>
        </w:rPr>
        <w:t xml:space="preserve"> But, upon closer examination, the decision to launch now offers no benefits. If the weaker state uses its nuclear weapons, its deterrent its expended and it is exposed to certain destruction from the adversary. On the other hand, </w:t>
      </w:r>
      <w:r w:rsidRPr="00C0671B">
        <w:rPr>
          <w:rStyle w:val="StyleUnderline"/>
        </w:rPr>
        <w:t>if it does not expend its arsenal, it risks having its arsenal preemptively destroyed, again eliminating its deterrent and exposing it to certain destruction from the adversary.</w:t>
      </w:r>
      <w:r w:rsidRPr="00C0671B">
        <w:rPr>
          <w:sz w:val="16"/>
        </w:rPr>
        <w:t xml:space="preserve"> The state is </w:t>
      </w:r>
      <w:r w:rsidRPr="00C0671B">
        <w:rPr>
          <w:rStyle w:val="StyleUnderline"/>
        </w:rPr>
        <w:t>damned if it does, damned if it doesn't.</w:t>
      </w:r>
      <w:r w:rsidRPr="00C0671B">
        <w:rPr>
          <w:sz w:val="16"/>
        </w:rPr>
        <w:t xml:space="preserve"> Presented in this way, the dilemma may encourage a nuclear strike, but not for wholly rational reasons. Although much of the scholarly literature has grappled with the inherent challenges of credibility and rationality posed by nuclear weapons, scholars deploying the use-it-or-lose-it dilemma in their analyses rarely specify the underlying logic driving it. Further, in failing to articulate or interrogate that logic, scholars and policy </w:t>
      </w:r>
      <w:r w:rsidRPr="00C77F92">
        <w:rPr>
          <w:highlight w:val="cyan"/>
          <w:u w:val="single"/>
        </w:rPr>
        <w:t>analysts</w:t>
      </w:r>
      <w:r w:rsidRPr="00C0671B">
        <w:rPr>
          <w:u w:val="single"/>
        </w:rPr>
        <w:t xml:space="preserve"> </w:t>
      </w:r>
      <w:r w:rsidRPr="00C0671B">
        <w:rPr>
          <w:sz w:val="16"/>
        </w:rPr>
        <w:t xml:space="preserve">have </w:t>
      </w:r>
      <w:r w:rsidRPr="00C77F92">
        <w:rPr>
          <w:rFonts w:eastAsiaTheme="majorEastAsia"/>
          <w:highlight w:val="cyan"/>
          <w:u w:val="single"/>
        </w:rPr>
        <w:t>missed important variation</w:t>
      </w:r>
      <w:r w:rsidRPr="00C77F92">
        <w:rPr>
          <w:highlight w:val="cyan"/>
          <w:u w:val="single"/>
        </w:rPr>
        <w:t xml:space="preserve"> in the </w:t>
      </w:r>
      <w:r w:rsidRPr="00C77F92">
        <w:rPr>
          <w:rFonts w:eastAsiaTheme="majorEastAsia"/>
          <w:highlight w:val="cyan"/>
          <w:u w:val="single"/>
        </w:rPr>
        <w:t>pathways</w:t>
      </w:r>
      <w:r w:rsidRPr="00C77F92">
        <w:rPr>
          <w:highlight w:val="cyan"/>
          <w:u w:val="single"/>
        </w:rPr>
        <w:t xml:space="preserve"> </w:t>
      </w:r>
      <w:r w:rsidRPr="00C77F92">
        <w:rPr>
          <w:rFonts w:eastAsiaTheme="majorEastAsia"/>
          <w:highlight w:val="cyan"/>
          <w:u w:val="single"/>
        </w:rPr>
        <w:t>from the dilemma to nuclear escalation</w:t>
      </w:r>
      <w:r w:rsidRPr="00C0671B">
        <w:rPr>
          <w:u w:val="single"/>
        </w:rPr>
        <w:t xml:space="preserve">. The </w:t>
      </w:r>
      <w:r w:rsidRPr="00C77F92">
        <w:rPr>
          <w:rFonts w:eastAsiaTheme="majorEastAsia"/>
          <w:highlight w:val="cyan"/>
          <w:u w:val="single"/>
        </w:rPr>
        <w:t>use-it-or-lose-it</w:t>
      </w:r>
      <w:r w:rsidRPr="00C0671B">
        <w:rPr>
          <w:u w:val="single"/>
        </w:rPr>
        <w:t xml:space="preserve"> dilemma </w:t>
      </w:r>
      <w:r w:rsidRPr="00C77F92">
        <w:rPr>
          <w:rFonts w:eastAsiaTheme="majorEastAsia"/>
          <w:highlight w:val="cyan"/>
          <w:u w:val="single"/>
        </w:rPr>
        <w:t>is real</w:t>
      </w:r>
      <w:r w:rsidRPr="00C77F92">
        <w:rPr>
          <w:highlight w:val="cyan"/>
          <w:u w:val="single"/>
        </w:rPr>
        <w:t xml:space="preserve"> and</w:t>
      </w:r>
      <w:r w:rsidRPr="00C0671B">
        <w:rPr>
          <w:u w:val="single"/>
        </w:rPr>
        <w:t xml:space="preserve">, in various forms, </w:t>
      </w:r>
      <w:r w:rsidRPr="00C77F92">
        <w:rPr>
          <w:highlight w:val="cyan"/>
          <w:u w:val="single"/>
        </w:rPr>
        <w:t>can encourage</w:t>
      </w:r>
      <w:r w:rsidRPr="00C0671B">
        <w:rPr>
          <w:u w:val="single"/>
        </w:rPr>
        <w:t xml:space="preserve"> the </w:t>
      </w:r>
      <w:r w:rsidRPr="00C77F92">
        <w:rPr>
          <w:highlight w:val="cyan"/>
          <w:u w:val="single"/>
        </w:rPr>
        <w:t>use of nuc</w:t>
      </w:r>
      <w:r w:rsidRPr="00C0671B">
        <w:rPr>
          <w:u w:val="single"/>
        </w:rPr>
        <w:t>lear weapon</w:t>
      </w:r>
      <w:r w:rsidRPr="00C77F92">
        <w:rPr>
          <w:highlight w:val="cyan"/>
          <w:u w:val="single"/>
        </w:rPr>
        <w:t xml:space="preserve">s for </w:t>
      </w:r>
      <w:r w:rsidRPr="00C77F92">
        <w:rPr>
          <w:rFonts w:eastAsiaTheme="majorEastAsia"/>
          <w:highlight w:val="cyan"/>
          <w:u w:val="single"/>
        </w:rPr>
        <w:t>irrational</w:t>
      </w:r>
      <w:r w:rsidRPr="00C77F92">
        <w:rPr>
          <w:highlight w:val="cyan"/>
          <w:u w:val="single"/>
        </w:rPr>
        <w:t xml:space="preserve">, </w:t>
      </w:r>
      <w:r w:rsidRPr="00C77F92">
        <w:rPr>
          <w:rFonts w:eastAsiaTheme="majorEastAsia"/>
          <w:highlight w:val="cyan"/>
          <w:u w:val="single"/>
        </w:rPr>
        <w:t>arational</w:t>
      </w:r>
      <w:r w:rsidRPr="00C77F92">
        <w:rPr>
          <w:highlight w:val="cyan"/>
          <w:u w:val="single"/>
        </w:rPr>
        <w:t xml:space="preserve">, </w:t>
      </w:r>
      <w:r w:rsidRPr="00C77F92">
        <w:rPr>
          <w:rFonts w:eastAsiaTheme="majorEastAsia"/>
          <w:highlight w:val="cyan"/>
          <w:u w:val="single"/>
        </w:rPr>
        <w:t>and rational</w:t>
      </w:r>
      <w:r w:rsidRPr="00C77F92">
        <w:rPr>
          <w:highlight w:val="cyan"/>
          <w:u w:val="single"/>
        </w:rPr>
        <w:t xml:space="preserve"> </w:t>
      </w:r>
      <w:r w:rsidRPr="00C0671B">
        <w:rPr>
          <w:u w:val="single"/>
        </w:rPr>
        <w:t xml:space="preserve">strategic </w:t>
      </w:r>
      <w:r w:rsidRPr="00C77F92">
        <w:rPr>
          <w:highlight w:val="cyan"/>
          <w:u w:val="single"/>
        </w:rPr>
        <w:t>reasons.</w:t>
      </w:r>
    </w:p>
    <w:p w14:paraId="5D3EAE36" w14:textId="77777777" w:rsidR="00596DA4" w:rsidRPr="00C0671B" w:rsidRDefault="00596DA4" w:rsidP="00596DA4">
      <w:pPr>
        <w:rPr>
          <w:sz w:val="12"/>
        </w:rPr>
      </w:pPr>
      <w:r w:rsidRPr="00C0671B">
        <w:rPr>
          <w:sz w:val="12"/>
        </w:rPr>
        <w:t>Here, I describe that variation by identifying the various mechanisms by which the use-it-or-lose-it dilemma can promote nuclear use. I sketch three non-rational mechanisms and more fully discuss three rational mechanisms. Some of these mechanisms have previously been identified in the literature, whether explicitly or implicitly. However, scholars who invoke the concept to explain interstate crisis or conflict dynamics rarely make explicit the underlying logic of these pressures. In doing so, they conflate the various pathways by which the dilemma can influence interstate dynamics. Here, I unpack the dilemma to reveal the important variation in its forms. In doing so, I systematize and specify the different forms in which the use-it-or-lose-it dilemma may operate and identify the conditions under which those forms are more or less likely to arise.</w:t>
      </w:r>
    </w:p>
    <w:p w14:paraId="48AE3013" w14:textId="77777777" w:rsidR="00596DA4" w:rsidRPr="00C0671B" w:rsidRDefault="00596DA4" w:rsidP="00596DA4">
      <w:pPr>
        <w:rPr>
          <w:sz w:val="12"/>
        </w:rPr>
      </w:pPr>
      <w:r w:rsidRPr="00C0671B">
        <w:rPr>
          <w:sz w:val="12"/>
        </w:rPr>
        <w:t>I begin by discussing the use of the use-it-or-lose-it dilemma in the literature and briefly sketch the implicit model scholars often use to describe and assess the dilemma. Next, I identify three embedded assumptions in those models which, when relaxed, permit a more realistic accounting of use-it-or-lose it pressures and how those pressures can encourage a nuclear first strike. I then proceed to identify each of the three mechanisms by which use-it-or-lose it pressures can operate, discuss the conditions which are likely to make each mechanism more or less salient, and provide illustrative examples. Finally, I close with a discussion of the analysis and some concluding thoughts.</w:t>
      </w:r>
    </w:p>
    <w:p w14:paraId="5D77164D" w14:textId="77777777" w:rsidR="00596DA4" w:rsidRPr="00C0671B" w:rsidRDefault="00596DA4" w:rsidP="00596DA4">
      <w:pPr>
        <w:rPr>
          <w:sz w:val="12"/>
        </w:rPr>
      </w:pPr>
      <w:r w:rsidRPr="00C0671B">
        <w:rPr>
          <w:sz w:val="12"/>
        </w:rPr>
        <w:t>Use-It-Or-Lose-It Pressures in the Literature</w:t>
      </w:r>
    </w:p>
    <w:p w14:paraId="3C9F7A2A" w14:textId="77777777" w:rsidR="00596DA4" w:rsidRPr="00C0671B" w:rsidRDefault="00596DA4" w:rsidP="00596DA4">
      <w:pPr>
        <w:rPr>
          <w:sz w:val="16"/>
        </w:rPr>
      </w:pPr>
      <w:r w:rsidRPr="00C0671B">
        <w:rPr>
          <w:sz w:val="16"/>
        </w:rPr>
        <w:t xml:space="preserve">The use-it-or-lose-it dilemma is not the only domain in which nuclear weapons can promote seemingly irrational behavior. </w:t>
      </w:r>
      <w:r w:rsidRPr="00C0671B">
        <w:rPr>
          <w:rStyle w:val="StyleUnderline"/>
        </w:rPr>
        <w:t>The world of nuclear weapons is suffuse with paradox</w:t>
      </w:r>
      <w:r w:rsidRPr="00C0671B">
        <w:rPr>
          <w:sz w:val="16"/>
        </w:rPr>
        <w:t xml:space="preserve">.1 It's a world in which, according to the </w:t>
      </w:r>
      <w:r w:rsidRPr="00C0671B">
        <w:rPr>
          <w:rStyle w:val="StyleUnderline"/>
        </w:rPr>
        <w:t xml:space="preserve">logic of deterrence, </w:t>
      </w:r>
      <w:r w:rsidRPr="00C0671B">
        <w:rPr>
          <w:sz w:val="16"/>
        </w:rPr>
        <w:t xml:space="preserve">the </w:t>
      </w:r>
      <w:r w:rsidRPr="00C0671B">
        <w:rPr>
          <w:rStyle w:val="StyleUnderline"/>
        </w:rPr>
        <w:t>hope of never using</w:t>
      </w:r>
      <w:r w:rsidRPr="00C0671B">
        <w:rPr>
          <w:sz w:val="16"/>
        </w:rPr>
        <w:t xml:space="preserve"> a nuclear weapon </w:t>
      </w:r>
      <w:r w:rsidRPr="00C0671B">
        <w:rPr>
          <w:rStyle w:val="StyleUnderline"/>
        </w:rPr>
        <w:t>rests on the promise to use one.</w:t>
      </w:r>
      <w:r w:rsidRPr="00C0671B">
        <w:rPr>
          <w:sz w:val="16"/>
        </w:rPr>
        <w:t xml:space="preserve"> As Brodie recognized, a nuclear capability should "be always ready to spring while going permanently unused. Surely there is something almost unreal about all this."2 It's a world where the enemy's attempts to shore up its defenses can be reassuring. Informed that the Soviet Union had begun to harden its ICBM silos, U.S. Secretary of Defense Robert McNamara reportedly responded "Thank God."3 And it's a world where peace at one level can generate violence at another. The stability-instability paradox predicts that while the deterrent effects of strategic nuclear weapons may decrease the likelihood of large-scale war between two nuclear-armed states, they may simultaneously increase the likelihood of lower-scale conflicts.4 Schelling demonstrated the strategic advantages of the "rationality of irrationality."5</w:t>
      </w:r>
    </w:p>
    <w:p w14:paraId="4D1E7034" w14:textId="77777777" w:rsidR="00596DA4" w:rsidRPr="00C0671B" w:rsidRDefault="00596DA4" w:rsidP="00596DA4">
      <w:pPr>
        <w:rPr>
          <w:sz w:val="12"/>
        </w:rPr>
      </w:pPr>
      <w:r w:rsidRPr="00C0671B">
        <w:rPr>
          <w:sz w:val="12"/>
        </w:rPr>
        <w:t>The use-it-or-lose-it dilemma is ubiquitous in the literature on nuclear weapons. The Cold War arms control agenda was often centered on-or, at least, some theorists claim, should have centered on6-efforts to avoid the creation of use-it-or-lose-it pressures for either superpower since it was feared that such pressures could produce dangerous crisis instability.7 At the end of the Cold War, Posen implicitly relied on the concept to explain how a conventional conflict between NATO and the Warsaw Pact could inadvertently escalate to the nuclear level.8 One analyst has lobbied for the United States to adopt a no-first-use nuclear policy, in part, to reduce the possibility of creating a use-it-or-lose-it dilemma for an adversary.9 The use-it-or-lose-it dilemma has been used to explain the dangerous escalation pressures that could arise in a conflict between India and Pakistan.10 More recently, scholars have used the dilemma to highlight the escalation risks stemming from misperception and possible conventional-nuclear entanglement in a conflict between China and the United States.11</w:t>
      </w:r>
    </w:p>
    <w:p w14:paraId="23C357A7" w14:textId="77777777" w:rsidR="00596DA4" w:rsidRPr="00C0671B" w:rsidRDefault="00596DA4" w:rsidP="00596DA4">
      <w:pPr>
        <w:rPr>
          <w:u w:val="single"/>
        </w:rPr>
      </w:pPr>
      <w:r w:rsidRPr="00C0671B">
        <w:rPr>
          <w:sz w:val="12"/>
        </w:rPr>
        <w:t xml:space="preserve">However, despite their propensity for invoking the concept, scholars rarely specify the mechanisms by which these pressures could induce a nuclear first strike on the part of the pressured state. In fact, in its simplest form, the first use of nuclear weapons under conditions of mutual vulnerability, even in the face of use-it-or-lose-it pressures, is still irrational.12 Typically presented as a stark choice between either preemptively using all of its nuclear arsenal or having all of that arsenal destroyed, this implicit model seems to permit no room for the rational use of nuclear weapons.13 Framed in this way, the pressured (and presumably inferior) state faces a choice between certain annihilation in case it preemptively uses its weapons and certain annihilation in the case it does not.14 Indeed, as one recent work critiquing the logic of the use-it-or-lose-it dilemma has argued, "We may suppose that if a weaker adversary believes that it is about to be hit first with nuclear weapons and wiped out, then it may take a chance on striking first to try to inflict pain on the major power in order to compel that major power to back down. But why would the major power back down if the adversary has already expended its arsenal, making it more vulnerable to a devastating riposte?"15 </w:t>
      </w:r>
      <w:r w:rsidRPr="00C0671B">
        <w:rPr>
          <w:u w:val="single"/>
        </w:rPr>
        <w:t>This critique embodies an implicit model of the use-it-or-lose-it dilemma which scholars have repeatedly deployed, whether in applying the use-it-or-lose-it dilemma or critiquing it. In it, a weaker state is in conflict or crisis with a stronger adversary. Both are nuclear-armed. But the weaker state's capabilities are so meager by comparison that, if the stronger adversary so chose, it could execute a complete and sudden disarming first strike against it.</w:t>
      </w:r>
    </w:p>
    <w:p w14:paraId="18067691" w14:textId="77777777" w:rsidR="00596DA4" w:rsidRPr="00C0671B" w:rsidRDefault="00596DA4" w:rsidP="00596DA4">
      <w:pPr>
        <w:rPr>
          <w:sz w:val="16"/>
        </w:rPr>
      </w:pPr>
      <w:r w:rsidRPr="00C0671B">
        <w:rPr>
          <w:sz w:val="16"/>
        </w:rPr>
        <w:lastRenderedPageBreak/>
        <w:t xml:space="preserve">Accepting the conditions embodied in this implicit model, it is still possible for the pressured state to launch a nuclear first strike for either irrational or arational reasons. First, state </w:t>
      </w:r>
      <w:r w:rsidRPr="00C77F92">
        <w:rPr>
          <w:rStyle w:val="StyleUnderline"/>
          <w:highlight w:val="cyan"/>
        </w:rPr>
        <w:t>leaders</w:t>
      </w:r>
      <w:r w:rsidRPr="00C0671B">
        <w:rPr>
          <w:sz w:val="16"/>
        </w:rPr>
        <w:t xml:space="preserve"> confronting the use-it-or-lose it dilemma, </w:t>
      </w:r>
      <w:r w:rsidRPr="00C77F92">
        <w:rPr>
          <w:rStyle w:val="StyleUnderline"/>
          <w:rFonts w:eastAsiaTheme="majorEastAsia"/>
          <w:highlight w:val="cyan"/>
        </w:rPr>
        <w:t>even if facing certain annihilation</w:t>
      </w:r>
      <w:r w:rsidRPr="00C77F92">
        <w:rPr>
          <w:rStyle w:val="StyleUnderline"/>
          <w:highlight w:val="cyan"/>
        </w:rPr>
        <w:t xml:space="preserve">, may draw </w:t>
      </w:r>
      <w:r w:rsidRPr="00C77F92">
        <w:rPr>
          <w:rStyle w:val="StyleUnderline"/>
          <w:rFonts w:eastAsiaTheme="majorEastAsia"/>
          <w:highlight w:val="cyan"/>
        </w:rPr>
        <w:t>emotional utility</w:t>
      </w:r>
      <w:r w:rsidRPr="00C77F92">
        <w:rPr>
          <w:rStyle w:val="StyleUnderline"/>
          <w:highlight w:val="cyan"/>
        </w:rPr>
        <w:t xml:space="preserve"> from inflicting damage on the enemy.</w:t>
      </w:r>
      <w:r w:rsidRPr="00C77F92">
        <w:rPr>
          <w:sz w:val="16"/>
          <w:highlight w:val="cyan"/>
        </w:rPr>
        <w:t xml:space="preserve"> </w:t>
      </w:r>
      <w:r w:rsidRPr="00C0671B">
        <w:rPr>
          <w:rFonts w:eastAsiaTheme="majorEastAsia"/>
          <w:sz w:val="16"/>
        </w:rPr>
        <w:t>Facing</w:t>
      </w:r>
      <w:r w:rsidRPr="00C0671B">
        <w:rPr>
          <w:sz w:val="16"/>
        </w:rPr>
        <w:t xml:space="preserve"> the </w:t>
      </w:r>
      <w:r w:rsidRPr="00C0671B">
        <w:rPr>
          <w:rFonts w:eastAsiaTheme="majorEastAsia"/>
          <w:sz w:val="16"/>
        </w:rPr>
        <w:t>shadows and ash</w:t>
      </w:r>
      <w:r w:rsidRPr="00C0671B">
        <w:rPr>
          <w:sz w:val="16"/>
        </w:rPr>
        <w:t xml:space="preserve"> of an impending nuclear strike, state </w:t>
      </w:r>
      <w:r w:rsidRPr="00C77F92">
        <w:rPr>
          <w:rStyle w:val="StyleUnderline"/>
          <w:highlight w:val="cyan"/>
        </w:rPr>
        <w:t>leaders may launch</w:t>
      </w:r>
      <w:r w:rsidRPr="00C0671B">
        <w:rPr>
          <w:sz w:val="16"/>
        </w:rPr>
        <w:t xml:space="preserve"> their bombs, </w:t>
      </w:r>
      <w:r w:rsidRPr="00C77F92">
        <w:rPr>
          <w:rStyle w:val="StyleUnderline"/>
          <w:highlight w:val="cyan"/>
        </w:rPr>
        <w:t>not to</w:t>
      </w:r>
      <w:r w:rsidRPr="00C77F92">
        <w:rPr>
          <w:sz w:val="16"/>
          <w:highlight w:val="cyan"/>
        </w:rPr>
        <w:t xml:space="preserve"> </w:t>
      </w:r>
      <w:r w:rsidRPr="00C0671B">
        <w:rPr>
          <w:sz w:val="16"/>
        </w:rPr>
        <w:t xml:space="preserve">obtain any strategic or material </w:t>
      </w:r>
      <w:r w:rsidRPr="00C77F92">
        <w:rPr>
          <w:rStyle w:val="StyleUnderline"/>
          <w:highlight w:val="cyan"/>
        </w:rPr>
        <w:t>gain, but only to hurt</w:t>
      </w:r>
      <w:r w:rsidRPr="00C0671B">
        <w:rPr>
          <w:sz w:val="16"/>
        </w:rPr>
        <w:t xml:space="preserve"> the enemy.16 Emotions, including </w:t>
      </w:r>
      <w:r w:rsidRPr="00C77F92">
        <w:rPr>
          <w:rStyle w:val="StyleUnderline"/>
          <w:rFonts w:eastAsiaTheme="majorEastAsia"/>
          <w:highlight w:val="cyan"/>
        </w:rPr>
        <w:t>revenge, can be powerful</w:t>
      </w:r>
      <w:r w:rsidRPr="00C0671B">
        <w:rPr>
          <w:sz w:val="16"/>
        </w:rPr>
        <w:t xml:space="preserve"> forces in the conduct of interstate relations, </w:t>
      </w:r>
      <w:r w:rsidRPr="00C0671B">
        <w:rPr>
          <w:rFonts w:eastAsiaTheme="majorEastAsia"/>
          <w:sz w:val="16"/>
        </w:rPr>
        <w:t xml:space="preserve">especially </w:t>
      </w:r>
      <w:r w:rsidRPr="00C77F92">
        <w:rPr>
          <w:rStyle w:val="StyleUnderline"/>
          <w:rFonts w:eastAsiaTheme="majorEastAsia"/>
          <w:highlight w:val="cyan"/>
        </w:rPr>
        <w:t>when nuc</w:t>
      </w:r>
      <w:r w:rsidRPr="00C0671B">
        <w:rPr>
          <w:sz w:val="16"/>
        </w:rPr>
        <w:t>lear weapon</w:t>
      </w:r>
      <w:r w:rsidRPr="00C77F92">
        <w:rPr>
          <w:rStyle w:val="StyleUnderline"/>
          <w:rFonts w:eastAsiaTheme="majorEastAsia"/>
          <w:highlight w:val="cyan"/>
        </w:rPr>
        <w:t>s are involved</w:t>
      </w:r>
      <w:r w:rsidRPr="00C0671B">
        <w:rPr>
          <w:sz w:val="16"/>
        </w:rPr>
        <w:t xml:space="preserve">. Scholars have argued that a state is most likely to seek revenge when it believes the harm it suffers is morally outrageous, when it feels humiliated, and when "international retaliation is institutionalized by rules and laws that govern the use of cross-border force."17 What would be more morally outrageous, more humiliating, and more counter to the decades of non-use and just war principles of proportionality and discrimination than the prospect of a nuclear strike?18 </w:t>
      </w:r>
      <w:r w:rsidRPr="00C77F92">
        <w:rPr>
          <w:rStyle w:val="StyleUnderline"/>
          <w:highlight w:val="cyan"/>
        </w:rPr>
        <w:t xml:space="preserve">The </w:t>
      </w:r>
      <w:r w:rsidRPr="00C77F92">
        <w:rPr>
          <w:rStyle w:val="StyleUnderline"/>
          <w:rFonts w:eastAsiaTheme="majorEastAsia"/>
          <w:highlight w:val="cyan"/>
        </w:rPr>
        <w:t>underlying biological and emotional mechanisms</w:t>
      </w:r>
      <w:r w:rsidRPr="00C0671B">
        <w:rPr>
          <w:sz w:val="16"/>
        </w:rPr>
        <w:t xml:space="preserve"> driving the desire for revenge may have evolved to serve an instrumental deterrent purpose. But, as McDermott, Lopez, and Hatemi illustrate, those mechanisms also operate independently: "Revenge is not motivated by the rational expectation of future deterrence. It </w:t>
      </w:r>
      <w:r w:rsidRPr="00C77F92">
        <w:rPr>
          <w:rStyle w:val="StyleUnderline"/>
          <w:highlight w:val="cyan"/>
        </w:rPr>
        <w:t>is</w:t>
      </w:r>
      <w:r w:rsidRPr="00C0671B">
        <w:rPr>
          <w:sz w:val="16"/>
        </w:rPr>
        <w:t xml:space="preserve"> instead </w:t>
      </w:r>
      <w:r w:rsidRPr="00C77F92">
        <w:rPr>
          <w:rStyle w:val="StyleUnderline"/>
          <w:highlight w:val="cyan"/>
        </w:rPr>
        <w:t>driven by the</w:t>
      </w:r>
      <w:r w:rsidRPr="00C0671B">
        <w:rPr>
          <w:sz w:val="16"/>
        </w:rPr>
        <w:t xml:space="preserve"> intrinsic </w:t>
      </w:r>
      <w:r w:rsidRPr="00C77F92">
        <w:rPr>
          <w:rStyle w:val="StyleUnderline"/>
          <w:highlight w:val="cyan"/>
        </w:rPr>
        <w:t>pleasure</w:t>
      </w:r>
      <w:r w:rsidRPr="00C0671B">
        <w:rPr>
          <w:sz w:val="16"/>
        </w:rPr>
        <w:t xml:space="preserve"> that </w:t>
      </w:r>
      <w:r w:rsidRPr="00C77F92">
        <w:rPr>
          <w:rStyle w:val="StyleUnderline"/>
          <w:highlight w:val="cyan"/>
        </w:rPr>
        <w:t>one expects to experience upon striking back</w:t>
      </w:r>
      <w:r w:rsidRPr="00C0671B">
        <w:rPr>
          <w:sz w:val="16"/>
        </w:rPr>
        <w:t>."19 This mechanism is more likely to operate in state dyads featuring long-standing enmity, oppositional ideologies, or strident nationalism.</w:t>
      </w:r>
    </w:p>
    <w:p w14:paraId="4AFF446F" w14:textId="77777777" w:rsidR="00596DA4" w:rsidRPr="00C0671B" w:rsidRDefault="00596DA4" w:rsidP="00596DA4">
      <w:pPr>
        <w:rPr>
          <w:sz w:val="16"/>
        </w:rPr>
      </w:pPr>
      <w:r w:rsidRPr="00C0671B">
        <w:rPr>
          <w:sz w:val="16"/>
        </w:rPr>
        <w:t xml:space="preserve">Second, the expectation that a nuclear-armed state might confront </w:t>
      </w:r>
      <w:r w:rsidRPr="00C77F92">
        <w:rPr>
          <w:rStyle w:val="StyleUnderline"/>
          <w:highlight w:val="cyan"/>
        </w:rPr>
        <w:t>these</w:t>
      </w:r>
      <w:r w:rsidRPr="00C0671B">
        <w:rPr>
          <w:sz w:val="16"/>
        </w:rPr>
        <w:t xml:space="preserve"> kinds of </w:t>
      </w:r>
      <w:r w:rsidRPr="00C77F92">
        <w:rPr>
          <w:rStyle w:val="StyleUnderline"/>
          <w:highlight w:val="cyan"/>
        </w:rPr>
        <w:t>pressures can encourage</w:t>
      </w:r>
      <w:r w:rsidRPr="00C0671B">
        <w:rPr>
          <w:sz w:val="16"/>
        </w:rPr>
        <w:t xml:space="preserve"> it to adopt a more assertive nuclear posture precisely to avoid or mitigate the dilemma. The leaders of a weaker nuclear-armed state may believe that adopting</w:t>
      </w:r>
      <w:r w:rsidRPr="00C0671B">
        <w:rPr>
          <w:rStyle w:val="StyleUnderline"/>
        </w:rPr>
        <w:t xml:space="preserve"> </w:t>
      </w:r>
      <w:r w:rsidRPr="00C77F92">
        <w:rPr>
          <w:rStyle w:val="StyleUnderline"/>
          <w:highlight w:val="cyan"/>
        </w:rPr>
        <w:t>a</w:t>
      </w:r>
      <w:r w:rsidRPr="00C0671B">
        <w:rPr>
          <w:sz w:val="16"/>
        </w:rPr>
        <w:t xml:space="preserve"> more assertive </w:t>
      </w:r>
      <w:r w:rsidRPr="00C77F92">
        <w:rPr>
          <w:rStyle w:val="StyleUnderline"/>
          <w:highlight w:val="cyan"/>
        </w:rPr>
        <w:t>nuclear posture</w:t>
      </w:r>
      <w:r w:rsidRPr="00C0671B">
        <w:rPr>
          <w:sz w:val="16"/>
        </w:rPr>
        <w:t xml:space="preserve">, one </w:t>
      </w:r>
      <w:r w:rsidRPr="00C77F92">
        <w:rPr>
          <w:rStyle w:val="StyleUnderline"/>
          <w:highlight w:val="cyan"/>
        </w:rPr>
        <w:t>which</w:t>
      </w:r>
      <w:r w:rsidRPr="00C0671B">
        <w:rPr>
          <w:sz w:val="16"/>
        </w:rPr>
        <w:t xml:space="preserve"> both </w:t>
      </w:r>
      <w:r w:rsidRPr="00C77F92">
        <w:rPr>
          <w:rStyle w:val="StyleUnderline"/>
          <w:rFonts w:eastAsiaTheme="majorEastAsia"/>
          <w:highlight w:val="cyan"/>
        </w:rPr>
        <w:t>decentralizes command</w:t>
      </w:r>
      <w:r w:rsidRPr="00C0671B">
        <w:rPr>
          <w:sz w:val="16"/>
        </w:rPr>
        <w:t xml:space="preserve"> and permits faster launches, will increase the survivability of its nuclear forces. A more assertive posture, characterized by peacetime targeting, launch-on-warning, and </w:t>
      </w:r>
      <w:r w:rsidRPr="00C77F92">
        <w:rPr>
          <w:rStyle w:val="StyleUnderline"/>
          <w:rFonts w:eastAsiaTheme="majorEastAsia"/>
          <w:highlight w:val="cyan"/>
        </w:rPr>
        <w:t>pre-delegation</w:t>
      </w:r>
      <w:r w:rsidRPr="00C77F92">
        <w:rPr>
          <w:rStyle w:val="StyleUnderline"/>
          <w:highlight w:val="cyan"/>
        </w:rPr>
        <w:t xml:space="preserve">, could </w:t>
      </w:r>
      <w:r w:rsidRPr="00C77F92">
        <w:rPr>
          <w:rStyle w:val="StyleUnderline"/>
          <w:rFonts w:eastAsiaTheme="majorEastAsia"/>
          <w:highlight w:val="cyan"/>
        </w:rPr>
        <w:t>increase the likelihood of</w:t>
      </w:r>
      <w:r w:rsidRPr="00C0671B">
        <w:rPr>
          <w:sz w:val="16"/>
        </w:rPr>
        <w:t xml:space="preserve"> an accidental or </w:t>
      </w:r>
      <w:r w:rsidRPr="00C77F92">
        <w:rPr>
          <w:rStyle w:val="StyleUnderline"/>
          <w:rFonts w:eastAsiaTheme="majorEastAsia"/>
          <w:highlight w:val="cyan"/>
        </w:rPr>
        <w:t>unauthorized launch</w:t>
      </w:r>
      <w:r w:rsidRPr="00C0671B">
        <w:rPr>
          <w:sz w:val="16"/>
        </w:rPr>
        <w:t xml:space="preserve">. As Sagan illustrates, </w:t>
      </w:r>
      <w:r w:rsidRPr="00C0671B">
        <w:rPr>
          <w:u w:val="single"/>
        </w:rPr>
        <w:t>nuclear weapons programs are characterized by tight coupling</w:t>
      </w:r>
      <w:r w:rsidRPr="00C0671B">
        <w:rPr>
          <w:sz w:val="16"/>
        </w:rPr>
        <w:t xml:space="preserve"> (systems with time-invariant processes) </w:t>
      </w:r>
      <w:r w:rsidRPr="00C0671B">
        <w:rPr>
          <w:u w:val="single"/>
        </w:rPr>
        <w:t>and interactive complexity</w:t>
      </w:r>
      <w:r w:rsidRPr="00C0671B">
        <w:rPr>
          <w:sz w:val="16"/>
        </w:rPr>
        <w:t xml:space="preserve"> (many interconnected and unplanned processes).20 These characteristics create </w:t>
      </w:r>
      <w:r w:rsidRPr="00C0671B">
        <w:rPr>
          <w:u w:val="single"/>
        </w:rPr>
        <w:t>systems which are prone to unplanned accidents.</w:t>
      </w:r>
      <w:r w:rsidRPr="00C0671B">
        <w:rPr>
          <w:sz w:val="16"/>
        </w:rPr>
        <w:t xml:space="preserve"> The U.S. alone has experienced at least several dozen accidents involving nuclear weapons.21 In the case of nuclear weapons, the risks inherent to any interactively complex and tightly coupled system can be further exacerbated by organizational pathologies in the military bureaucracies entrusted with the weapons.22 This mechanism is more likely to operate for states which are "immature" nuclear powers, meaning those which are relatively recent entrants to the nuclear club and those which have not yet developed comprehensive systems for securing and managing their nuclear weapons.</w:t>
      </w:r>
    </w:p>
    <w:p w14:paraId="3DF13329" w14:textId="77777777" w:rsidR="00596DA4" w:rsidRPr="00C0671B" w:rsidRDefault="00596DA4" w:rsidP="00596DA4">
      <w:pPr>
        <w:rPr>
          <w:sz w:val="12"/>
        </w:rPr>
      </w:pPr>
      <w:r w:rsidRPr="00C0671B">
        <w:rPr>
          <w:sz w:val="16"/>
        </w:rPr>
        <w:t>Finally, state</w:t>
      </w:r>
      <w:r w:rsidRPr="00C0671B">
        <w:rPr>
          <w:rStyle w:val="StyleUnderline"/>
        </w:rPr>
        <w:t xml:space="preserve"> </w:t>
      </w:r>
      <w:r w:rsidRPr="00C77F92">
        <w:rPr>
          <w:rStyle w:val="StyleUnderline"/>
          <w:highlight w:val="cyan"/>
        </w:rPr>
        <w:t>leaders</w:t>
      </w:r>
      <w:r w:rsidRPr="00C0671B">
        <w:rPr>
          <w:rStyle w:val="StyleUnderline"/>
        </w:rPr>
        <w:t xml:space="preserve"> </w:t>
      </w:r>
      <w:r w:rsidRPr="00C0671B">
        <w:rPr>
          <w:sz w:val="16"/>
        </w:rPr>
        <w:t xml:space="preserve">may launch a nuclear first strike for strictly "irrational" reasons. Irrational, of course does not mean impossible. Indeed, individuals </w:t>
      </w:r>
      <w:r w:rsidRPr="00C77F92">
        <w:rPr>
          <w:rStyle w:val="StyleUnderline"/>
          <w:highlight w:val="cyan"/>
        </w:rPr>
        <w:t xml:space="preserve">confronted with </w:t>
      </w:r>
      <w:r w:rsidRPr="00C77F92">
        <w:rPr>
          <w:rStyle w:val="StyleUnderline"/>
          <w:rFonts w:eastAsiaTheme="majorEastAsia"/>
          <w:highlight w:val="cyan"/>
        </w:rPr>
        <w:t>time constraints</w:t>
      </w:r>
      <w:r w:rsidRPr="00C0671B">
        <w:rPr>
          <w:sz w:val="16"/>
        </w:rPr>
        <w:t xml:space="preserve">, induced </w:t>
      </w:r>
      <w:r w:rsidRPr="00C77F92">
        <w:rPr>
          <w:rStyle w:val="StyleUnderline"/>
          <w:rFonts w:eastAsiaTheme="majorEastAsia"/>
          <w:highlight w:val="cyan"/>
        </w:rPr>
        <w:t>stress</w:t>
      </w:r>
      <w:r w:rsidRPr="00C77F92">
        <w:rPr>
          <w:rStyle w:val="StyleUnderline"/>
          <w:highlight w:val="cyan"/>
        </w:rPr>
        <w:t xml:space="preserve">, and </w:t>
      </w:r>
      <w:r w:rsidRPr="00C77F92">
        <w:rPr>
          <w:rStyle w:val="StyleUnderline"/>
          <w:rFonts w:eastAsiaTheme="majorEastAsia"/>
          <w:highlight w:val="cyan"/>
        </w:rPr>
        <w:t>uncertainty</w:t>
      </w:r>
      <w:r w:rsidRPr="00C77F92">
        <w:rPr>
          <w:rStyle w:val="StyleUnderline"/>
          <w:highlight w:val="cyan"/>
        </w:rPr>
        <w:t xml:space="preserve"> are more</w:t>
      </w:r>
      <w:r w:rsidRPr="00C0671B">
        <w:rPr>
          <w:sz w:val="16"/>
        </w:rPr>
        <w:t xml:space="preserve"> likely to resort to decision-making styles </w:t>
      </w:r>
      <w:r w:rsidRPr="00C77F92">
        <w:rPr>
          <w:rStyle w:val="StyleUnderline"/>
          <w:rFonts w:eastAsiaTheme="majorEastAsia"/>
          <w:highlight w:val="cyan"/>
        </w:rPr>
        <w:t>vulnerable to cognitive errors</w:t>
      </w:r>
      <w:r w:rsidRPr="00C0671B">
        <w:rPr>
          <w:sz w:val="16"/>
        </w:rPr>
        <w:t xml:space="preserve">.23 </w:t>
      </w:r>
      <w:r w:rsidRPr="00C77F92">
        <w:rPr>
          <w:rStyle w:val="StyleUnderline"/>
          <w:rFonts w:eastAsiaTheme="majorEastAsia"/>
          <w:highlight w:val="cyan"/>
        </w:rPr>
        <w:t>These</w:t>
      </w:r>
      <w:r w:rsidRPr="00C0671B">
        <w:rPr>
          <w:sz w:val="16"/>
        </w:rPr>
        <w:t xml:space="preserve"> are the very </w:t>
      </w:r>
      <w:r w:rsidRPr="00C77F92">
        <w:rPr>
          <w:rStyle w:val="StyleUnderline"/>
          <w:rFonts w:eastAsiaTheme="majorEastAsia"/>
          <w:highlight w:val="cyan"/>
        </w:rPr>
        <w:t>conditions</w:t>
      </w:r>
      <w:r w:rsidRPr="00C0671B">
        <w:rPr>
          <w:sz w:val="16"/>
        </w:rPr>
        <w:t xml:space="preserve"> that </w:t>
      </w:r>
      <w:r w:rsidRPr="00C77F92">
        <w:rPr>
          <w:rStyle w:val="StyleUnderline"/>
          <w:rFonts w:eastAsiaTheme="majorEastAsia"/>
          <w:highlight w:val="cyan"/>
        </w:rPr>
        <w:t>abound in</w:t>
      </w:r>
      <w:r w:rsidRPr="00C0671B">
        <w:rPr>
          <w:sz w:val="16"/>
        </w:rPr>
        <w:t xml:space="preserve"> interstate </w:t>
      </w:r>
      <w:r w:rsidRPr="00C77F92">
        <w:rPr>
          <w:rStyle w:val="StyleUnderline"/>
          <w:rFonts w:eastAsiaTheme="majorEastAsia"/>
          <w:highlight w:val="cyan"/>
        </w:rPr>
        <w:t>crises</w:t>
      </w:r>
      <w:r w:rsidRPr="00C0671B">
        <w:rPr>
          <w:sz w:val="16"/>
        </w:rPr>
        <w:t xml:space="preserve"> and conflicts. </w:t>
      </w:r>
      <w:r w:rsidRPr="00C0671B">
        <w:rPr>
          <w:sz w:val="12"/>
        </w:rPr>
        <w:t>According to one recent review of the neurobiological and behavioral studies literature, "when stressed, individuals tend to make more habitual responses than goal-directed choices, be less likely to adjust their initial judgment, and rely more on gut feelings in social situations."24 Studies have shown that the presence of acute stressors induce individuals to resort to cognitive heuristics of the kind representative of intuitive decision-makers.25 This is a recipe for irrationality. Indeed, a recent accounting of U.S. wargames during the Cold War found that, in every instance in which a team used nuclear weapons, the constraints of the crisis environment played a role.26 According to one wargame participant at the time, "If the US team had had more time to talk, it probably would have decided not to use nuclear weapons after all."27 This mechanism is more likely to operate for immature nuclear powers and for states led by leaders featuring low levels of cognitive complexity. When it comes to nuclear weapons, experience matters. At the level of the state, Horowitz finds the likelihood of a nuclear-armed state to either reciprocate a militarized challenge or have its own militarized challenge reciprocated decreases over time.28 At the level of the individual, research has demonstrated that deep relevant experience in a given area can reduce cognitive errors in decision-making related to that area.29 States with less experience with nuclear weapons and crises involving them may be more likely to act in seemingly irrational ways. Similarly, and apart from variations stemming from experience, the state's susceptibility to irrational behavior may also vary with cognitive characteristics of the leader, as Rathbun demonstrates how variation in the cognitive styles of state leaders (whether highly intuitive or highly rational) can drive variation in state behavior.30</w:t>
      </w:r>
    </w:p>
    <w:p w14:paraId="694487C1" w14:textId="77777777" w:rsidR="00596DA4" w:rsidRPr="00C0671B" w:rsidRDefault="00596DA4" w:rsidP="00596DA4">
      <w:pPr>
        <w:rPr>
          <w:sz w:val="12"/>
        </w:rPr>
      </w:pPr>
      <w:r w:rsidRPr="00C0671B">
        <w:rPr>
          <w:sz w:val="12"/>
        </w:rPr>
        <w:t xml:space="preserve">Having identified three irrational or arational reasons a state confronting the use-it-or-lose-it dilemma might choose to launch its nuclear weapons, I now move to a discussion of the rational strategic mechanisms by which the use-it-or-lose-it dilemma can induce a nuclear first strike on the part of the pressured state. </w:t>
      </w:r>
    </w:p>
    <w:p w14:paraId="0518EB7B" w14:textId="77777777" w:rsidR="00596DA4" w:rsidRPr="00C0671B" w:rsidRDefault="00596DA4" w:rsidP="00596DA4">
      <w:pPr>
        <w:rPr>
          <w:sz w:val="12"/>
        </w:rPr>
      </w:pPr>
      <w:r w:rsidRPr="00C0671B">
        <w:rPr>
          <w:sz w:val="12"/>
        </w:rPr>
        <w:t>Implicit Models and Embedded Assumptions</w:t>
      </w:r>
    </w:p>
    <w:p w14:paraId="280E8488" w14:textId="77777777" w:rsidR="00596DA4" w:rsidRPr="00C0671B" w:rsidRDefault="00596DA4" w:rsidP="00596DA4">
      <w:pPr>
        <w:rPr>
          <w:sz w:val="12"/>
        </w:rPr>
      </w:pPr>
      <w:r w:rsidRPr="00C0671B">
        <w:rPr>
          <w:sz w:val="12"/>
        </w:rPr>
        <w:t>Scholars have often employed implicit models like that outlined above to understand the concept of use-it-or-lose-it pressures and the limits of those pressures in (rationally) affecting state behavior. These implicit models contain three embedded assumptions which, together, make first use of nuclear weapons under conditions of mutual vulnerability appear irrational, regardless of the presence of use-it-or-lose-it pressures.</w:t>
      </w:r>
    </w:p>
    <w:p w14:paraId="4FFF2DBF" w14:textId="77777777" w:rsidR="00596DA4" w:rsidRPr="00C0671B" w:rsidRDefault="00596DA4" w:rsidP="00596DA4">
      <w:pPr>
        <w:rPr>
          <w:sz w:val="12"/>
        </w:rPr>
      </w:pPr>
      <w:r w:rsidRPr="00C0671B">
        <w:rPr>
          <w:sz w:val="12"/>
        </w:rPr>
        <w:t>First, the implicit models assume complete and symmetric certainty on the part of both the pressured state and its adversary that a disarming first strike would succeed. The implicit model generally makes no room for uncertainty, either on the part of the weaker state or the strong one. However, the history of nuclear exchange modeling in the United States shows that state predictions about the outcomes of a nuclear strike were often fraught with uncertainty. Throughout the Cold War, various U.S. agencies attempted to quantify the number of fatalities that might result in a nuclear exchange with the United States.31 These assessments exhibited significant uncertainty within assessment and variation across them. For example, one such assessment of the nuclear balance in 1962 conducted by the U.S. Department of Defense predicted that the United States would suffer anywhere from 4 to 85 million fatalities, while the Soviet Union would suffer anywhere between 10 and 95 million, despite the U.S. enjoying an advantage in total warheads of 25,000.32</w:t>
      </w:r>
    </w:p>
    <w:p w14:paraId="0B8AD826" w14:textId="77777777" w:rsidR="00596DA4" w:rsidRPr="00C0671B" w:rsidRDefault="00596DA4" w:rsidP="00596DA4">
      <w:pPr>
        <w:rPr>
          <w:sz w:val="16"/>
        </w:rPr>
      </w:pPr>
      <w:r w:rsidRPr="00C0671B">
        <w:rPr>
          <w:sz w:val="16"/>
        </w:rPr>
        <w:t xml:space="preserve">Second, is the assumption that this complete destruction or disabling of the pressured state's nuclear arsenal will happen nearly instantaneously. If the pressured state faces the prospect of complete and (near) instantaneous disarmament, then it faces a stark choice in whether and how to use its nuclear arsenal. </w:t>
      </w:r>
      <w:r w:rsidRPr="00C0671B">
        <w:rPr>
          <w:u w:val="single"/>
        </w:rPr>
        <w:t xml:space="preserve">Any forces which are not used prior to the disarming strike will no </w:t>
      </w:r>
      <w:r w:rsidRPr="00C0671B">
        <w:rPr>
          <w:u w:val="single"/>
        </w:rPr>
        <w:lastRenderedPageBreak/>
        <w:t>longer be usable</w:t>
      </w:r>
      <w:r w:rsidRPr="00C0671B">
        <w:rPr>
          <w:sz w:val="16"/>
        </w:rPr>
        <w:t xml:space="preserve">. However, even if an adversary is able, eventually, to complete a disarming first strike, </w:t>
      </w:r>
      <w:r w:rsidRPr="00C0671B">
        <w:rPr>
          <w:u w:val="single"/>
        </w:rPr>
        <w:t>it may not be able to accomplish it quickly enough to prevent a counterstrike, however limited that retaliatory attack may be</w:t>
      </w:r>
      <w:r w:rsidRPr="00C0671B">
        <w:rPr>
          <w:sz w:val="16"/>
        </w:rPr>
        <w:t>. The longer the window between the destruction of the first nuclear asset and the last, the greater opportunity for the pressured state to maneuver strategically in response. The adversary may be able to destroy all of the pressured state's nuclear forces, but the time it takes to do so will likely grow with the size, sophistication, and diversity of the pressured state's nuclear forces.</w:t>
      </w:r>
    </w:p>
    <w:p w14:paraId="6892E286" w14:textId="77777777" w:rsidR="00596DA4" w:rsidRPr="00C0671B" w:rsidRDefault="00596DA4" w:rsidP="00596DA4">
      <w:pPr>
        <w:rPr>
          <w:sz w:val="16"/>
        </w:rPr>
      </w:pPr>
      <w:r w:rsidRPr="00C0671B">
        <w:rPr>
          <w:sz w:val="16"/>
        </w:rPr>
        <w:t xml:space="preserve">The technical and military requirements necessary to successfully conduct a (nearly) simultaneous disarming strike are likely often tremendous and these requirements increase with the size, sophistication, and diversity of the opponent's nuclear forces. Forces must, in military vocabulary, </w:t>
      </w:r>
      <w:r w:rsidRPr="00C0671B">
        <w:rPr>
          <w:u w:val="single"/>
        </w:rPr>
        <w:t>"find, fix, track, target, engage, and assess" the nuclear systems of the adversary.</w:t>
      </w:r>
      <w:r w:rsidRPr="00C0671B">
        <w:rPr>
          <w:sz w:val="16"/>
        </w:rPr>
        <w:t>33 This can be complicated when those adversary systems are concealed, mobile, dispersed, and on varied platforms.</w:t>
      </w:r>
      <w:r w:rsidRPr="00C0671B">
        <w:rPr>
          <w:u w:val="single"/>
        </w:rPr>
        <w:t xml:space="preserve"> The underlying question is not whether the state can successfully eliminate the adversary's nuclear forces, but whether it can do so quickly enough without giving the adversary time to respond.</w:t>
      </w:r>
    </w:p>
    <w:p w14:paraId="66091BC6" w14:textId="77777777" w:rsidR="00596DA4" w:rsidRPr="00C0671B" w:rsidRDefault="00596DA4" w:rsidP="00596DA4">
      <w:pPr>
        <w:rPr>
          <w:sz w:val="16"/>
        </w:rPr>
      </w:pPr>
      <w:r w:rsidRPr="00C0671B">
        <w:rPr>
          <w:sz w:val="16"/>
        </w:rPr>
        <w:t xml:space="preserve">Third, implicit </w:t>
      </w:r>
      <w:r w:rsidRPr="00C77F92">
        <w:rPr>
          <w:rStyle w:val="StyleUnderline"/>
          <w:highlight w:val="cyan"/>
        </w:rPr>
        <w:t>models</w:t>
      </w:r>
      <w:r w:rsidRPr="00C0671B">
        <w:rPr>
          <w:rStyle w:val="StyleUnderline"/>
        </w:rPr>
        <w:t xml:space="preserve"> of use it or lose dynamics </w:t>
      </w:r>
      <w:r w:rsidRPr="00C77F92">
        <w:rPr>
          <w:rStyle w:val="StyleUnderline"/>
          <w:highlight w:val="cyan"/>
        </w:rPr>
        <w:t>assume</w:t>
      </w:r>
      <w:r w:rsidRPr="00C0671B">
        <w:rPr>
          <w:rStyle w:val="StyleUnderline"/>
        </w:rPr>
        <w:t xml:space="preserve"> that </w:t>
      </w:r>
      <w:r w:rsidRPr="00C77F92">
        <w:rPr>
          <w:rStyle w:val="StyleUnderline"/>
          <w:highlight w:val="cyan"/>
        </w:rPr>
        <w:t>the</w:t>
      </w:r>
      <w:r w:rsidRPr="00C0671B">
        <w:rPr>
          <w:rStyle w:val="StyleUnderline"/>
        </w:rPr>
        <w:t xml:space="preserve"> pressured </w:t>
      </w:r>
      <w:r w:rsidRPr="00C77F92">
        <w:rPr>
          <w:rStyle w:val="StyleUnderline"/>
          <w:highlight w:val="cyan"/>
        </w:rPr>
        <w:t>state is confronted with a</w:t>
      </w:r>
      <w:r w:rsidRPr="00C0671B">
        <w:rPr>
          <w:rStyle w:val="StyleUnderline"/>
        </w:rPr>
        <w:t xml:space="preserve"> sharp </w:t>
      </w:r>
      <w:r w:rsidRPr="00C77F92">
        <w:rPr>
          <w:rStyle w:val="StyleUnderline"/>
          <w:highlight w:val="cyan"/>
        </w:rPr>
        <w:t>choice between</w:t>
      </w:r>
      <w:r w:rsidRPr="00C0671B">
        <w:rPr>
          <w:rStyle w:val="StyleUnderline"/>
        </w:rPr>
        <w:t xml:space="preserve"> either </w:t>
      </w:r>
      <w:r w:rsidRPr="00C77F92">
        <w:rPr>
          <w:rStyle w:val="StyleUnderline"/>
          <w:highlight w:val="cyan"/>
        </w:rPr>
        <w:t>using all</w:t>
      </w:r>
      <w:r w:rsidRPr="00C0671B">
        <w:rPr>
          <w:rStyle w:val="StyleUnderline"/>
        </w:rPr>
        <w:t xml:space="preserve"> of </w:t>
      </w:r>
      <w:r w:rsidRPr="00C77F92">
        <w:rPr>
          <w:rStyle w:val="StyleUnderline"/>
          <w:highlight w:val="cyan"/>
        </w:rPr>
        <w:t>its</w:t>
      </w:r>
      <w:r w:rsidRPr="00C0671B">
        <w:rPr>
          <w:rStyle w:val="StyleUnderline"/>
        </w:rPr>
        <w:t xml:space="preserve"> nuclear </w:t>
      </w:r>
      <w:r w:rsidRPr="00C77F92">
        <w:rPr>
          <w:rStyle w:val="StyleUnderline"/>
          <w:highlight w:val="cyan"/>
        </w:rPr>
        <w:t>arsenal or none</w:t>
      </w:r>
      <w:r w:rsidRPr="00C0671B">
        <w:rPr>
          <w:rStyle w:val="StyleUnderline"/>
        </w:rPr>
        <w:t xml:space="preserve"> of it</w:t>
      </w:r>
      <w:r w:rsidRPr="00C0671B">
        <w:rPr>
          <w:sz w:val="16"/>
        </w:rPr>
        <w:t xml:space="preserve">. This third assumption proceeds logically from the first. If the pressured state faces certain and simultaneous impending disarmament, then there is no reason to save some of its capabilities. Any weapons which are not used now will necessarily be wiped out by the opponent and so, the logic, goes if one is to use any of the arsenal, one might as well use all of it. However, by relaxing these three assumptions, we permit the pressured state </w:t>
      </w:r>
      <w:r w:rsidRPr="00C77F92">
        <w:rPr>
          <w:rStyle w:val="StyleUnderline"/>
          <w:highlight w:val="cyan"/>
        </w:rPr>
        <w:t>a</w:t>
      </w:r>
      <w:r w:rsidRPr="00C0671B">
        <w:rPr>
          <w:sz w:val="16"/>
        </w:rPr>
        <w:t xml:space="preserve"> wider (and </w:t>
      </w:r>
      <w:r w:rsidRPr="00C77F92">
        <w:rPr>
          <w:rStyle w:val="StyleUnderline"/>
          <w:rFonts w:eastAsiaTheme="majorEastAsia"/>
          <w:highlight w:val="cyan"/>
        </w:rPr>
        <w:t>more realistic</w:t>
      </w:r>
      <w:r w:rsidRPr="00C77F92">
        <w:rPr>
          <w:rStyle w:val="StyleUnderline"/>
          <w:highlight w:val="cyan"/>
        </w:rPr>
        <w:t>) range of options</w:t>
      </w:r>
      <w:r w:rsidRPr="00C0671B">
        <w:rPr>
          <w:sz w:val="16"/>
        </w:rPr>
        <w:t xml:space="preserve"> in using its nuclear forces. Specifically, </w:t>
      </w:r>
      <w:r w:rsidRPr="00C77F92">
        <w:rPr>
          <w:rStyle w:val="StyleUnderline"/>
          <w:highlight w:val="cyan"/>
        </w:rPr>
        <w:t>the pressured state may opt to</w:t>
      </w:r>
      <w:r w:rsidRPr="00C0671B">
        <w:rPr>
          <w:sz w:val="16"/>
        </w:rPr>
        <w:t xml:space="preserve"> launch a </w:t>
      </w:r>
      <w:r w:rsidRPr="00C77F92">
        <w:rPr>
          <w:rStyle w:val="StyleUnderline"/>
          <w:highlight w:val="cyan"/>
        </w:rPr>
        <w:t xml:space="preserve">strike using </w:t>
      </w:r>
      <w:r w:rsidRPr="00C77F92">
        <w:rPr>
          <w:rStyle w:val="StyleUnderline"/>
          <w:rFonts w:eastAsiaTheme="majorEastAsia"/>
          <w:highlight w:val="cyan"/>
        </w:rPr>
        <w:t>only part</w:t>
      </w:r>
      <w:r w:rsidRPr="00C77F92">
        <w:rPr>
          <w:rStyle w:val="StyleUnderline"/>
          <w:highlight w:val="cyan"/>
        </w:rPr>
        <w:t xml:space="preserve"> of its arsenal</w:t>
      </w:r>
      <w:r w:rsidRPr="00C0671B">
        <w:rPr>
          <w:sz w:val="16"/>
        </w:rPr>
        <w:t>, while reserving the rest of it for follow-on strikes or deterrent signals.</w:t>
      </w:r>
    </w:p>
    <w:p w14:paraId="067B66C1" w14:textId="77777777" w:rsidR="00596DA4" w:rsidRPr="00C0671B" w:rsidRDefault="00596DA4" w:rsidP="00596DA4">
      <w:pPr>
        <w:rPr>
          <w:sz w:val="16"/>
        </w:rPr>
      </w:pPr>
      <w:r w:rsidRPr="00C0671B">
        <w:rPr>
          <w:sz w:val="16"/>
        </w:rPr>
        <w:t xml:space="preserve">Relaxing each of these three assumptions permits us to build models which are both more realistic and which allow (unfortunately) for a broader range of uses of nuclear weapons, including rational ones. If the adversary is unable to execute a certain and simultaneous disarming first strike, </w:t>
      </w:r>
      <w:r w:rsidRPr="00C77F92">
        <w:rPr>
          <w:rStyle w:val="StyleUnderline"/>
          <w:highlight w:val="cyan"/>
        </w:rPr>
        <w:t>use-it-or-lose-it pressures are no longer concentrated on a single point in time</w:t>
      </w:r>
      <w:r w:rsidRPr="00C0671B">
        <w:rPr>
          <w:sz w:val="16"/>
        </w:rPr>
        <w:t xml:space="preserve"> but, rather, operate across a period of time. </w:t>
      </w:r>
      <w:r w:rsidRPr="00E61295">
        <w:rPr>
          <w:rStyle w:val="StyleUnderline"/>
        </w:rPr>
        <w:t>This lengthening of the time frame</w:t>
      </w:r>
      <w:r w:rsidRPr="00E61295">
        <w:rPr>
          <w:sz w:val="16"/>
        </w:rPr>
        <w:t xml:space="preserve"> then </w:t>
      </w:r>
      <w:r w:rsidRPr="00E61295">
        <w:rPr>
          <w:rStyle w:val="StyleUnderline"/>
        </w:rPr>
        <w:t>transforms</w:t>
      </w:r>
      <w:r w:rsidRPr="00E61295">
        <w:rPr>
          <w:sz w:val="16"/>
        </w:rPr>
        <w:t xml:space="preserve"> the </w:t>
      </w:r>
      <w:r w:rsidRPr="00E61295">
        <w:rPr>
          <w:rStyle w:val="StyleUnderline"/>
        </w:rPr>
        <w:t>interactions</w:t>
      </w:r>
      <w:r w:rsidRPr="00E61295">
        <w:rPr>
          <w:sz w:val="16"/>
        </w:rPr>
        <w:t xml:space="preserve"> between</w:t>
      </w:r>
      <w:r w:rsidRPr="00C0671B">
        <w:rPr>
          <w:sz w:val="16"/>
        </w:rPr>
        <w:t xml:space="preserve"> the two states from one best modeled as a one-shot shot game to one modeled as a repeated game. </w:t>
      </w:r>
      <w:r w:rsidRPr="00C77F92">
        <w:rPr>
          <w:rStyle w:val="StyleUnderline"/>
          <w:highlight w:val="cyan"/>
        </w:rPr>
        <w:t xml:space="preserve">In the </w:t>
      </w:r>
      <w:r w:rsidRPr="00C77F92">
        <w:rPr>
          <w:rStyle w:val="StyleUnderline"/>
          <w:rFonts w:eastAsiaTheme="majorEastAsia"/>
          <w:highlight w:val="cyan"/>
        </w:rPr>
        <w:t>repeated game</w:t>
      </w:r>
      <w:r w:rsidRPr="00C0671B">
        <w:rPr>
          <w:sz w:val="16"/>
        </w:rPr>
        <w:t xml:space="preserve">, though the time is compressed, </w:t>
      </w:r>
      <w:r w:rsidRPr="00C77F92">
        <w:rPr>
          <w:rStyle w:val="StyleUnderline"/>
          <w:highlight w:val="cyan"/>
        </w:rPr>
        <w:t>there is</w:t>
      </w:r>
      <w:r w:rsidRPr="00C0671B">
        <w:rPr>
          <w:sz w:val="16"/>
        </w:rPr>
        <w:t xml:space="preserve"> still opportunity for interaction between the two states, creating </w:t>
      </w:r>
      <w:r w:rsidRPr="00C77F92">
        <w:rPr>
          <w:rStyle w:val="StyleUnderline"/>
          <w:highlight w:val="cyan"/>
        </w:rPr>
        <w:t>space for the rational use of nuc</w:t>
      </w:r>
      <w:r w:rsidRPr="00C0671B">
        <w:rPr>
          <w:sz w:val="16"/>
        </w:rPr>
        <w:t>lear weapon</w:t>
      </w:r>
      <w:r w:rsidRPr="00C77F92">
        <w:rPr>
          <w:rStyle w:val="StyleUnderline"/>
          <w:highlight w:val="cyan"/>
        </w:rPr>
        <w:t>s.</w:t>
      </w:r>
    </w:p>
    <w:p w14:paraId="4721BC33" w14:textId="77777777" w:rsidR="00596DA4" w:rsidRPr="00C0671B" w:rsidRDefault="00596DA4" w:rsidP="00596DA4">
      <w:pPr>
        <w:rPr>
          <w:sz w:val="16"/>
        </w:rPr>
      </w:pPr>
      <w:r w:rsidRPr="00C0671B">
        <w:rPr>
          <w:sz w:val="16"/>
        </w:rPr>
        <w:t xml:space="preserve">Below I review three strategic mechanisms by which use-it-or-lose-it pressures can produce first-use of nuclear weapons: intra-conflict signaling, asymmetric offset, and postconflict posturing, are all strategic mechanisms. The operation of each of the strategic mechanisms may be sensitive to both the embedded assumptions discussed above and other features of the interstate conflict. For each mechanism, I provide brief sketch of its underlying logic, a discussion of the conditions under which the mechanism is more or less likely to operate, and a real-world illustration of how the mechanism might work in practice. Table 1 summarizes the six mechanisms, identifies their rational basis, describes the underlying logic, and highlights conditions which facilitate their operation. I make no claims as to the frequency or likelihood with which each mechanism actually operates. These pressures may still be rare and, even when present, need not mechanistically produce a nuclear first strike. However, by adopting more realistic assumptions about the conditions under which these pressures may operate, we are able to see how states may </w:t>
      </w:r>
      <w:r w:rsidRPr="00C0671B">
        <w:rPr>
          <w:rFonts w:eastAsiaTheme="majorEastAsia"/>
          <w:sz w:val="16"/>
        </w:rPr>
        <w:t>still rationally perceive</w:t>
      </w:r>
      <w:r w:rsidRPr="00C0671B">
        <w:rPr>
          <w:sz w:val="16"/>
        </w:rPr>
        <w:t xml:space="preserve"> some </w:t>
      </w:r>
      <w:r w:rsidRPr="00C0671B">
        <w:rPr>
          <w:rFonts w:eastAsiaTheme="majorEastAsia"/>
          <w:sz w:val="16"/>
        </w:rPr>
        <w:t>utility in launching a nuclear first strike</w:t>
      </w:r>
      <w:r w:rsidRPr="00C0671B">
        <w:rPr>
          <w:sz w:val="16"/>
        </w:rPr>
        <w:t>.</w:t>
      </w:r>
    </w:p>
    <w:p w14:paraId="743DD24E" w14:textId="77777777" w:rsidR="00596DA4" w:rsidRPr="00C0671B" w:rsidRDefault="00596DA4" w:rsidP="00596DA4">
      <w:pPr>
        <w:rPr>
          <w:sz w:val="16"/>
        </w:rPr>
      </w:pPr>
      <w:r w:rsidRPr="00C0671B">
        <w:rPr>
          <w:sz w:val="16"/>
        </w:rPr>
        <w:t>Mechanism 1: Intra-Conflict Signaling</w:t>
      </w:r>
    </w:p>
    <w:p w14:paraId="02B9FC1E" w14:textId="77777777" w:rsidR="00596DA4" w:rsidRPr="00C0671B" w:rsidRDefault="00596DA4" w:rsidP="00596DA4">
      <w:pPr>
        <w:rPr>
          <w:sz w:val="16"/>
        </w:rPr>
      </w:pPr>
      <w:r w:rsidRPr="00C77F92">
        <w:rPr>
          <w:rStyle w:val="StyleUnderline"/>
          <w:highlight w:val="cyan"/>
        </w:rPr>
        <w:t>A state</w:t>
      </w:r>
      <w:r w:rsidRPr="00C0671B">
        <w:rPr>
          <w:sz w:val="16"/>
        </w:rPr>
        <w:t xml:space="preserve"> confronting use-it-or-lose-it pressures </w:t>
      </w:r>
      <w:r w:rsidRPr="00C77F92">
        <w:rPr>
          <w:rStyle w:val="StyleUnderline"/>
          <w:highlight w:val="cyan"/>
        </w:rPr>
        <w:t>may</w:t>
      </w:r>
      <w:r w:rsidRPr="00C0671B">
        <w:rPr>
          <w:sz w:val="16"/>
        </w:rPr>
        <w:t xml:space="preserve"> feel compelled to launch a </w:t>
      </w:r>
      <w:r w:rsidRPr="00C77F92">
        <w:rPr>
          <w:rStyle w:val="StyleUnderline"/>
          <w:highlight w:val="cyan"/>
        </w:rPr>
        <w:t>strike</w:t>
      </w:r>
      <w:r w:rsidRPr="00C0671B">
        <w:rPr>
          <w:sz w:val="16"/>
        </w:rPr>
        <w:t xml:space="preserve"> if it believes the window need for the disarming first strike to unfold is sufficiently large to permit the use of its nuclear arsenal </w:t>
      </w:r>
      <w:r w:rsidRPr="00C77F92">
        <w:rPr>
          <w:rStyle w:val="StyleUnderline"/>
          <w:highlight w:val="cyan"/>
        </w:rPr>
        <w:t xml:space="preserve">for </w:t>
      </w:r>
      <w:r w:rsidRPr="00C77F92">
        <w:rPr>
          <w:rStyle w:val="StyleUnderline"/>
          <w:rFonts w:eastAsiaTheme="majorEastAsia"/>
          <w:highlight w:val="cyan"/>
        </w:rPr>
        <w:t>intra-conflict signaling</w:t>
      </w:r>
      <w:r w:rsidRPr="00C0671B">
        <w:rPr>
          <w:sz w:val="16"/>
        </w:rPr>
        <w:t>. The signaling function of a nuclear strike works largely because of the ability of the pressured state to threaten similar future nuclear strikes if the adversary does not cease its attacks. This mechanism is very sensitive to the length of time it takes to execute the disarming first strike. If an adversary's disarming first strike truly could be accomplished (nearly) instantaneously, then there is no hope of retaining some of the force for follow-on strikes, eliminating the possibility of intra-conflict deterrent signaling. However, as the time frame for accomplishing the strike expands, so does the potential for the pressured state to use its remaining force to conduct intra-conflict deterrence signaling.</w:t>
      </w:r>
    </w:p>
    <w:p w14:paraId="3409AF17" w14:textId="77777777" w:rsidR="00596DA4" w:rsidRPr="00C0671B" w:rsidRDefault="00596DA4" w:rsidP="00596DA4">
      <w:pPr>
        <w:rPr>
          <w:sz w:val="12"/>
        </w:rPr>
      </w:pPr>
      <w:r w:rsidRPr="00C0671B">
        <w:rPr>
          <w:sz w:val="12"/>
        </w:rPr>
        <w:t>The intra-conflict signaling mechanism is more likely to operate when there is greater uncertainty about the ability of the nuclear superior state to execute a disarming first strike and when the expected time needed to complete that strike is longer. This mechanism approximates the strategy of limited retaliation described by Robert Powell.34 Here, the pressured state faces the possibility that its nuclear forces will be eliminated within a given window of time. However, if the window is sufficiently large, the pressured state may attempt to launch a limited nuclear strike against the adversary while still retaining some of its capabilities. In this way, the strike is valuable not because of the immediate damage it causes to the adversary, but rather because of the implied future damage to the adversary. So long as the adversary may have some uncertainty in its ability to completely and immediately disarm the pressured state of its remaining nuclear capabilities, the adversary may be deterred.</w:t>
      </w:r>
    </w:p>
    <w:p w14:paraId="728ED4EE" w14:textId="77777777" w:rsidR="00596DA4" w:rsidRPr="00C0671B" w:rsidRDefault="00596DA4" w:rsidP="00596DA4">
      <w:pPr>
        <w:rPr>
          <w:sz w:val="12"/>
        </w:rPr>
      </w:pPr>
      <w:r w:rsidRPr="00C0671B">
        <w:rPr>
          <w:sz w:val="12"/>
        </w:rPr>
        <w:t xml:space="preserve">During the Cold War, war planners recognized the fact that nuclear strikes themselves might be carried out over periods of hours to even months, depending on the contours of the conflict. Some envisioned the United States waging a "protracted nuclear war," in which the conflict would consist of a series of nuclear exchanges spread across up to six months, with each side working to quickly reconstitute additional nuclear forces.35 But even discussions of how the United States would employ its nuclear arsenal in larger-scale initial "spasm" strikes accounted for a "transattack period," defined as ”[i]n nuclear warfare, the period from the initiation of the attack to its termination."36 Planning for this period implies a recognition that even large-scale </w:t>
      </w:r>
      <w:r w:rsidRPr="00C0671B">
        <w:rPr>
          <w:sz w:val="12"/>
        </w:rPr>
        <w:lastRenderedPageBreak/>
        <w:t>initial strikes might not be executed instantaneously. References to the imagined length of this transattack period are largely excised from public sources.37 But one government source stated that "This period would normally be the first 12 to 14 hours after attack."38 Though this window is certainly compressed by the standards of large-scale conventional war, it also permits some maneuverability within the conflict.</w:t>
      </w:r>
    </w:p>
    <w:p w14:paraId="6C8B9B8E" w14:textId="77777777" w:rsidR="00596DA4" w:rsidRPr="00C0671B" w:rsidRDefault="00596DA4" w:rsidP="00596DA4">
      <w:pPr>
        <w:rPr>
          <w:sz w:val="16"/>
        </w:rPr>
      </w:pPr>
      <w:r w:rsidRPr="00C0671B">
        <w:rPr>
          <w:sz w:val="16"/>
        </w:rPr>
        <w:t>Mechanism 2: Asymmetric Offset</w:t>
      </w:r>
    </w:p>
    <w:p w14:paraId="42DB8268" w14:textId="77777777" w:rsidR="00596DA4" w:rsidRPr="00C0671B" w:rsidRDefault="00596DA4" w:rsidP="00596DA4">
      <w:pPr>
        <w:rPr>
          <w:sz w:val="16"/>
        </w:rPr>
      </w:pPr>
      <w:r w:rsidRPr="00C77F92">
        <w:rPr>
          <w:rStyle w:val="StyleUnderline"/>
          <w:highlight w:val="cyan"/>
        </w:rPr>
        <w:t>Use-it-or-lose-it pressures may cause states to</w:t>
      </w:r>
      <w:r w:rsidRPr="00C0671B">
        <w:rPr>
          <w:rStyle w:val="StyleUnderline"/>
        </w:rPr>
        <w:t xml:space="preserve"> launch a nuclear first</w:t>
      </w:r>
      <w:r w:rsidRPr="00C0671B">
        <w:rPr>
          <w:sz w:val="16"/>
        </w:rPr>
        <w:t xml:space="preserve"> </w:t>
      </w:r>
      <w:r w:rsidRPr="00C77F92">
        <w:rPr>
          <w:rStyle w:val="StyleUnderline"/>
          <w:highlight w:val="cyan"/>
        </w:rPr>
        <w:t>strike</w:t>
      </w:r>
      <w:r w:rsidRPr="00C0671B">
        <w:rPr>
          <w:rStyle w:val="StyleUnderline"/>
        </w:rPr>
        <w:t xml:space="preserve"> </w:t>
      </w:r>
      <w:r w:rsidRPr="00C0671B">
        <w:rPr>
          <w:sz w:val="16"/>
        </w:rPr>
        <w:t xml:space="preserve">in an attempt </w:t>
      </w:r>
      <w:r w:rsidRPr="00C77F92">
        <w:rPr>
          <w:rStyle w:val="StyleUnderline"/>
          <w:highlight w:val="cyan"/>
        </w:rPr>
        <w:t xml:space="preserve">to </w:t>
      </w:r>
      <w:r w:rsidRPr="00C77F92">
        <w:rPr>
          <w:rStyle w:val="StyleUnderline"/>
          <w:rFonts w:eastAsiaTheme="majorEastAsia"/>
          <w:highlight w:val="cyan"/>
        </w:rPr>
        <w:t>asymmetrically offset</w:t>
      </w:r>
      <w:r w:rsidRPr="00C0671B">
        <w:rPr>
          <w:rStyle w:val="StyleUnderline"/>
        </w:rPr>
        <w:t xml:space="preserve"> the superior </w:t>
      </w:r>
      <w:r w:rsidRPr="00C77F92">
        <w:rPr>
          <w:rStyle w:val="StyleUnderline"/>
          <w:rFonts w:eastAsiaTheme="majorEastAsia"/>
          <w:highlight w:val="cyan"/>
        </w:rPr>
        <w:t>conventional capabilities</w:t>
      </w:r>
      <w:r w:rsidRPr="00C0671B">
        <w:rPr>
          <w:rStyle w:val="StyleUnderline"/>
        </w:rPr>
        <w:t xml:space="preserve"> of an adversary.</w:t>
      </w:r>
      <w:r w:rsidRPr="00C0671B">
        <w:rPr>
          <w:sz w:val="16"/>
        </w:rPr>
        <w:t xml:space="preserve"> In this way, a state may view its nuclear weapons as crucial tools for deterring or defeating a conventional attack.39 If the pressured state believes that the adversary is likely to launch a large-scale attack and that its own conventional forces are insufficient to either deter or defeat the adversary, it may view its nuclear forces as a necessary means of reducing the likelihood of suffering a devastating conventional attack. The very perception that its nuclear capabilities are under threat could even increase the perceived likelihood that the pressured state confronts an impending large-scale conventional strike by the adversary.40</w:t>
      </w:r>
    </w:p>
    <w:p w14:paraId="7A26B84E" w14:textId="77777777" w:rsidR="00596DA4" w:rsidRPr="00C0671B" w:rsidRDefault="00596DA4" w:rsidP="00596DA4">
      <w:pPr>
        <w:rPr>
          <w:sz w:val="16"/>
        </w:rPr>
      </w:pPr>
      <w:r w:rsidRPr="00C0671B">
        <w:rPr>
          <w:sz w:val="16"/>
        </w:rPr>
        <w:t xml:space="preserve">Crucially, and unlike the intra-conflict signaling mechanism, the asymmetric offset mechanism can operate regardless of whether, as discussed above, the use-it-or-lose-it pressures are concentrated at a point in time or are spread across a longer time frame. If those pressures are spread across a longer time frame, the pressured state may have more opportunities to use its nuclear arsenal in order to shift the military balance in its favor. But even if those pressures converge on a single point in time, </w:t>
      </w:r>
      <w:r w:rsidRPr="00C77F92">
        <w:rPr>
          <w:rStyle w:val="StyleUnderline"/>
          <w:highlight w:val="cyan"/>
        </w:rPr>
        <w:t>the</w:t>
      </w:r>
      <w:r w:rsidRPr="00C0671B">
        <w:rPr>
          <w:rStyle w:val="StyleUnderline"/>
        </w:rPr>
        <w:t xml:space="preserve"> pressured </w:t>
      </w:r>
      <w:r w:rsidRPr="00C77F92">
        <w:rPr>
          <w:rStyle w:val="StyleUnderline"/>
          <w:highlight w:val="cyan"/>
        </w:rPr>
        <w:t xml:space="preserve">state may find it </w:t>
      </w:r>
      <w:r w:rsidRPr="00C77F92">
        <w:rPr>
          <w:rStyle w:val="StyleUnderline"/>
          <w:rFonts w:eastAsiaTheme="majorEastAsia"/>
          <w:highlight w:val="cyan"/>
        </w:rPr>
        <w:t>rational</w:t>
      </w:r>
      <w:r w:rsidRPr="00C0671B">
        <w:rPr>
          <w:rStyle w:val="StyleUnderline"/>
        </w:rPr>
        <w:t xml:space="preserve"> to use its weapons </w:t>
      </w:r>
      <w:r w:rsidRPr="00C77F92">
        <w:rPr>
          <w:rStyle w:val="StyleUnderline"/>
          <w:highlight w:val="cyan"/>
        </w:rPr>
        <w:t>if</w:t>
      </w:r>
      <w:r w:rsidRPr="00C0671B">
        <w:rPr>
          <w:rStyle w:val="StyleUnderline"/>
        </w:rPr>
        <w:t xml:space="preserve"> it believes both that conflict is imminent (or ongoing) and that </w:t>
      </w:r>
      <w:r w:rsidRPr="00C77F92">
        <w:rPr>
          <w:rStyle w:val="StyleUnderline"/>
          <w:highlight w:val="cyan"/>
        </w:rPr>
        <w:t>using its nuc</w:t>
      </w:r>
      <w:r w:rsidRPr="00C0671B">
        <w:rPr>
          <w:rStyle w:val="StyleUnderline"/>
        </w:rPr>
        <w:t>lear weapon</w:t>
      </w:r>
      <w:r w:rsidRPr="00C77F92">
        <w:rPr>
          <w:rStyle w:val="StyleUnderline"/>
          <w:highlight w:val="cyan"/>
        </w:rPr>
        <w:t>s</w:t>
      </w:r>
      <w:r w:rsidRPr="00C0671B">
        <w:rPr>
          <w:rStyle w:val="StyleUnderline"/>
        </w:rPr>
        <w:t xml:space="preserve"> can meaningfully </w:t>
      </w:r>
      <w:r w:rsidRPr="00C77F92">
        <w:rPr>
          <w:rStyle w:val="StyleUnderline"/>
          <w:highlight w:val="cyan"/>
        </w:rPr>
        <w:t xml:space="preserve">change the conventional balance. </w:t>
      </w:r>
      <w:r w:rsidRPr="00C0671B">
        <w:rPr>
          <w:sz w:val="16"/>
        </w:rPr>
        <w:t xml:space="preserve">The pressured state may still find it fruitful to </w:t>
      </w:r>
      <w:r w:rsidRPr="00C0671B">
        <w:rPr>
          <w:rFonts w:eastAsiaTheme="majorEastAsia"/>
          <w:sz w:val="16"/>
        </w:rPr>
        <w:t>signal its resolve</w:t>
      </w:r>
      <w:r w:rsidRPr="00C0671B">
        <w:rPr>
          <w:sz w:val="16"/>
        </w:rPr>
        <w:t xml:space="preserve"> in the impending post-strike conventional conflict, even if the underlying signal does not materially change the military balance.41</w:t>
      </w:r>
    </w:p>
    <w:p w14:paraId="3A797116" w14:textId="77777777" w:rsidR="00596DA4" w:rsidRPr="00C0671B" w:rsidRDefault="00596DA4" w:rsidP="00596DA4">
      <w:pPr>
        <w:rPr>
          <w:sz w:val="16"/>
        </w:rPr>
      </w:pPr>
      <w:r w:rsidRPr="00C0671B">
        <w:rPr>
          <w:sz w:val="16"/>
        </w:rPr>
        <w:t>The signal is also probably more likely to operate when the conventional military balance between the states is both sufficiently large that the conventionally inferior state sees an advantage in resorting to nuclear weapons and sufficiently small that the nuclear offset could make a meaningful difference.42 That is, in crises or conflicts featuring overly large conventional military imbalances, no amount of nuclear offset may be enough while in crises or conflicts featuring relative parity, nuclear offset may be viewed as unnecessary.</w:t>
      </w:r>
    </w:p>
    <w:p w14:paraId="5FF43048" w14:textId="77777777" w:rsidR="00596DA4" w:rsidRPr="00C0671B" w:rsidRDefault="00596DA4" w:rsidP="00596DA4">
      <w:pPr>
        <w:rPr>
          <w:sz w:val="16"/>
        </w:rPr>
      </w:pPr>
      <w:r w:rsidRPr="00C0671B">
        <w:rPr>
          <w:sz w:val="16"/>
        </w:rPr>
        <w:t xml:space="preserve">This mechanism can operate at the level of the unified state, but it is likely to be more pronounced for states which have developed an asymmetric escalation nuclear posture.43 This posture is characterized by the deployment of battlefield nuclear weapons and the pre-delegation of use authority for those battlefield weapons to lower-level military commanders. Under these conditions, </w:t>
      </w:r>
      <w:r w:rsidRPr="00C77F92">
        <w:rPr>
          <w:rStyle w:val="StyleUnderline"/>
          <w:rFonts w:eastAsiaTheme="majorEastAsia"/>
          <w:highlight w:val="cyan"/>
        </w:rPr>
        <w:t>lower-level</w:t>
      </w:r>
      <w:r w:rsidRPr="00C0671B">
        <w:rPr>
          <w:sz w:val="16"/>
        </w:rPr>
        <w:t xml:space="preserve"> military </w:t>
      </w:r>
      <w:r w:rsidRPr="00C77F92">
        <w:rPr>
          <w:rStyle w:val="StyleUnderline"/>
          <w:rFonts w:eastAsiaTheme="majorEastAsia"/>
          <w:highlight w:val="cyan"/>
        </w:rPr>
        <w:t>commanders</w:t>
      </w:r>
      <w:r w:rsidRPr="00C0671B">
        <w:rPr>
          <w:rStyle w:val="StyleUnderline"/>
        </w:rPr>
        <w:t xml:space="preserve"> </w:t>
      </w:r>
      <w:r w:rsidRPr="00C0671B">
        <w:rPr>
          <w:sz w:val="16"/>
        </w:rPr>
        <w:t xml:space="preserve">may believe that the very survival of their units and themselves is dependent on defeating a local conventionally superior adversary force which could only be accomplished by resorting to their own battlefield nuclear weapons. In these instances, commanders </w:t>
      </w:r>
      <w:r w:rsidRPr="00C77F92">
        <w:rPr>
          <w:rStyle w:val="StyleUnderline"/>
          <w:rFonts w:eastAsiaTheme="majorEastAsia"/>
          <w:highlight w:val="cyan"/>
        </w:rPr>
        <w:t>may opt to launch a nuclear first-strike to save themselves, even if it risks escalating the broader conflict</w:t>
      </w:r>
      <w:r w:rsidRPr="00C77F92">
        <w:rPr>
          <w:sz w:val="16"/>
          <w:highlight w:val="cyan"/>
        </w:rPr>
        <w:t>.</w:t>
      </w:r>
    </w:p>
    <w:p w14:paraId="35ED2B73" w14:textId="77777777" w:rsidR="00596DA4" w:rsidRPr="00C0671B" w:rsidRDefault="00596DA4" w:rsidP="00596DA4">
      <w:pPr>
        <w:rPr>
          <w:sz w:val="16"/>
        </w:rPr>
      </w:pPr>
      <w:r w:rsidRPr="00C0671B">
        <w:rPr>
          <w:sz w:val="16"/>
        </w:rPr>
        <w:t>For example, a conflict between North Korea and the United States could generate some of these pressures for the leadership in Pyongyang. As Narang summarizes, "If North Korea and the United States wind up shooting at each other, it might make sense for Kim to use nuclear weapons first in a way that increases his chances of survival. The basic idea is to use one set of nuclear devices to stave off the conventional invasion, and hold in reserve longer range, more powerful devices that threaten the enemy's cities to deter nuclear annihilation."44 In this way, despite the likelihood that the United States might be able to eliminate North Korea's nuclear arsenal, Pyongyang may still attempt a strike to weaken U.S. conventional forces in the region beforehand.</w:t>
      </w:r>
    </w:p>
    <w:p w14:paraId="66A8A6D4" w14:textId="77777777" w:rsidR="00596DA4" w:rsidRPr="00C0671B" w:rsidRDefault="00596DA4" w:rsidP="00596DA4">
      <w:pPr>
        <w:rPr>
          <w:sz w:val="16"/>
        </w:rPr>
      </w:pPr>
      <w:r w:rsidRPr="00C0671B">
        <w:rPr>
          <w:sz w:val="16"/>
        </w:rPr>
        <w:t>Mechanism 3: Post-Conflict Posturing</w:t>
      </w:r>
    </w:p>
    <w:p w14:paraId="6F14FADD" w14:textId="77777777" w:rsidR="00596DA4" w:rsidRPr="00C0671B" w:rsidRDefault="00596DA4" w:rsidP="00596DA4">
      <w:pPr>
        <w:rPr>
          <w:sz w:val="16"/>
        </w:rPr>
      </w:pPr>
      <w:r w:rsidRPr="00C0671B">
        <w:rPr>
          <w:sz w:val="16"/>
        </w:rPr>
        <w:t xml:space="preserve">Finally, use-it-or-lose it pressures can lead to nuclear first use under conditions of mutual vulnerability if the pressured state believes there is a sufficiently high risk of all-out war, including the likelihood of it suffering a nuclear strike itself. In this case, the pressured state may believe that a large-scale conflict and its attendant destruction is likely. Rather than concentrating solely on the immediate outcome of this impending conflict, </w:t>
      </w:r>
      <w:r w:rsidRPr="00C77F92">
        <w:rPr>
          <w:rStyle w:val="StyleUnderline"/>
          <w:highlight w:val="cyan"/>
        </w:rPr>
        <w:t>the pressured state may</w:t>
      </w:r>
      <w:r w:rsidRPr="00C0671B">
        <w:rPr>
          <w:rStyle w:val="StyleUnderline"/>
        </w:rPr>
        <w:t xml:space="preserve"> also </w:t>
      </w:r>
      <w:r w:rsidRPr="00C77F92">
        <w:rPr>
          <w:rStyle w:val="StyleUnderline"/>
          <w:highlight w:val="cyan"/>
        </w:rPr>
        <w:t>be concerned about</w:t>
      </w:r>
      <w:r w:rsidRPr="00C0671B">
        <w:rPr>
          <w:rStyle w:val="StyleUnderline"/>
        </w:rPr>
        <w:t xml:space="preserve"> how quickly it could recover from the conflict and, in particular, </w:t>
      </w:r>
      <w:r w:rsidRPr="00C77F92">
        <w:rPr>
          <w:rStyle w:val="StyleUnderline"/>
          <w:highlight w:val="cyan"/>
        </w:rPr>
        <w:t>whether it could recover faster than the adversary.</w:t>
      </w:r>
    </w:p>
    <w:p w14:paraId="12E8E70D" w14:textId="77777777" w:rsidR="00596DA4" w:rsidRPr="00C0671B" w:rsidRDefault="00596DA4" w:rsidP="00596DA4">
      <w:pPr>
        <w:rPr>
          <w:sz w:val="12"/>
        </w:rPr>
      </w:pPr>
      <w:r w:rsidRPr="00C0671B">
        <w:rPr>
          <w:sz w:val="12"/>
        </w:rPr>
        <w:t>This mechanism is more likely to operate when the pressured state believes that the coming conflict is likely to represent total war. The greater the expected scope and destructiveness of the conflict, the more the pressured state may look to its long-term strategic implications. This mechanism is also more likely to operate the greater the perceived degree of parity between the overall power of two states. The greater the power parity between the two states, the greater the parity in expected recovery times and, therefore, the more sensitive those relative recovery times will be to the immediate effects of a nuclear exchange. However, in highly asymmetric crises or conflicts in which one state enjoys a preponderance of power, it may be impossible for the weaker state to meaningfully affect the relative recovery time of the stronger state given the tremendous gap in starting points between the two. If the gap in overall power between the two states is sufficiently large and the nuclear capabilities of the stronger state are sufficiently powerful, it may even be possible for the stronger state to completely eliminate the weaker state a political entity, making moot the issue of recovery time.</w:t>
      </w:r>
    </w:p>
    <w:p w14:paraId="0BF48D75" w14:textId="77777777" w:rsidR="00596DA4" w:rsidRPr="00C0671B" w:rsidRDefault="00596DA4" w:rsidP="00596DA4">
      <w:pPr>
        <w:rPr>
          <w:sz w:val="12"/>
        </w:rPr>
      </w:pPr>
      <w:r w:rsidRPr="00C0671B">
        <w:rPr>
          <w:sz w:val="12"/>
        </w:rPr>
        <w:t>During the Cold War, U.S. decision-makers explicitly weighed relative recovery time as an outcome measure in nuclear exchange planning and modeling. In 1974, President Richard Nixon issued National Security Decision Memorandum-242, "Planning Nuclear Weapons Employment for Deterrence," which outlined a framework for the employment of U.S. nuclear weapons. That framework was concerned not only with the immediate capabilities offered by the nuclear arsenal in a general war with the Soviet Union. It also explicitly looked to the post-war era in mandating that U.S. forces be able to create the "[djestruction of the political, economic, and military resources critical to the enemy's postwar power, influence, and ability to recover at an early time as a major power."45 Similarly, in his 1977 report to Congress, Secretary of Defense Donald Rumsfeld explained that "We believe that a substantial number of military forces and critical industries in the Soviet Union should be directly targeted, and that an important objective of the assured retaliation mission should be to retard significantly the ability of the USSR to recover from a nuclear exchange and regain the status of a 20th-century military and industrial power more rapidly than the United States.”46 The aim of U.S. nuclear strategy was not to "win" the immediate war (though it did aim at that) but, more significantly, to win the inevitable race to recovery which came after.47</w:t>
      </w:r>
    </w:p>
    <w:p w14:paraId="3FE369AA" w14:textId="77777777" w:rsidR="00596DA4" w:rsidRPr="00C0671B" w:rsidRDefault="00596DA4" w:rsidP="00596DA4">
      <w:pPr>
        <w:rPr>
          <w:sz w:val="16"/>
        </w:rPr>
      </w:pPr>
      <w:r w:rsidRPr="00C77F92">
        <w:rPr>
          <w:rStyle w:val="StyleUnderline"/>
          <w:rFonts w:eastAsiaTheme="majorEastAsia"/>
          <w:highlight w:val="cyan"/>
        </w:rPr>
        <w:lastRenderedPageBreak/>
        <w:t>In</w:t>
      </w:r>
      <w:r w:rsidRPr="00C77F92">
        <w:rPr>
          <w:rStyle w:val="StyleUnderline"/>
          <w:highlight w:val="cyan"/>
        </w:rPr>
        <w:t xml:space="preserve"> </w:t>
      </w:r>
      <w:r w:rsidRPr="00C0671B">
        <w:rPr>
          <w:rStyle w:val="StyleUnderline"/>
        </w:rPr>
        <w:t xml:space="preserve">the event of </w:t>
      </w:r>
      <w:r w:rsidRPr="00C77F92">
        <w:rPr>
          <w:rStyle w:val="StyleUnderline"/>
          <w:rFonts w:eastAsiaTheme="majorEastAsia"/>
          <w:highlight w:val="cyan"/>
        </w:rPr>
        <w:t>a</w:t>
      </w:r>
      <w:r w:rsidRPr="00C0671B">
        <w:rPr>
          <w:rStyle w:val="StyleUnderline"/>
        </w:rPr>
        <w:t xml:space="preserve"> major </w:t>
      </w:r>
      <w:r w:rsidRPr="00C77F92">
        <w:rPr>
          <w:rStyle w:val="StyleUnderline"/>
          <w:rFonts w:eastAsiaTheme="majorEastAsia"/>
          <w:highlight w:val="cyan"/>
        </w:rPr>
        <w:t>crisis</w:t>
      </w:r>
      <w:r w:rsidRPr="00C77F92">
        <w:rPr>
          <w:rStyle w:val="StyleUnderline"/>
          <w:highlight w:val="cyan"/>
        </w:rPr>
        <w:t xml:space="preserve"> </w:t>
      </w:r>
      <w:r w:rsidRPr="00C0671B">
        <w:rPr>
          <w:rStyle w:val="StyleUnderline"/>
        </w:rPr>
        <w:t xml:space="preserve">or conflict today </w:t>
      </w:r>
      <w:r w:rsidRPr="00C77F92">
        <w:rPr>
          <w:rStyle w:val="StyleUnderline"/>
          <w:highlight w:val="cyan"/>
        </w:rPr>
        <w:t>between</w:t>
      </w:r>
      <w:r w:rsidRPr="00C0671B">
        <w:rPr>
          <w:rStyle w:val="StyleUnderline"/>
        </w:rPr>
        <w:t xml:space="preserve"> seemingly more equally powerful states such as between the United States and China or </w:t>
      </w:r>
      <w:r w:rsidRPr="00C77F92">
        <w:rPr>
          <w:rStyle w:val="StyleUnderline"/>
          <w:highlight w:val="cyan"/>
        </w:rPr>
        <w:t xml:space="preserve">the </w:t>
      </w:r>
      <w:r w:rsidRPr="00C77F92">
        <w:rPr>
          <w:rStyle w:val="StyleUnderline"/>
          <w:rFonts w:eastAsiaTheme="majorEastAsia"/>
          <w:highlight w:val="cyan"/>
        </w:rPr>
        <w:t>U</w:t>
      </w:r>
      <w:r w:rsidRPr="00C0671B">
        <w:rPr>
          <w:rStyle w:val="StyleUnderline"/>
        </w:rPr>
        <w:t xml:space="preserve">nited </w:t>
      </w:r>
      <w:r w:rsidRPr="00C77F92">
        <w:rPr>
          <w:rStyle w:val="StyleUnderline"/>
          <w:rFonts w:eastAsiaTheme="majorEastAsia"/>
          <w:highlight w:val="cyan"/>
        </w:rPr>
        <w:t>S</w:t>
      </w:r>
      <w:r w:rsidRPr="00C0671B">
        <w:rPr>
          <w:rStyle w:val="StyleUnderline"/>
        </w:rPr>
        <w:t xml:space="preserve">tates </w:t>
      </w:r>
      <w:r w:rsidRPr="00C77F92">
        <w:rPr>
          <w:rStyle w:val="StyleUnderline"/>
          <w:rFonts w:eastAsiaTheme="majorEastAsia"/>
          <w:highlight w:val="cyan"/>
        </w:rPr>
        <w:t>and Russia, these pressures would be</w:t>
      </w:r>
      <w:r w:rsidRPr="00C77F92">
        <w:rPr>
          <w:rStyle w:val="StyleUnderline"/>
          <w:highlight w:val="cyan"/>
        </w:rPr>
        <w:t xml:space="preserve"> more </w:t>
      </w:r>
      <w:r w:rsidRPr="00C77F92">
        <w:rPr>
          <w:rStyle w:val="StyleUnderline"/>
          <w:rFonts w:eastAsiaTheme="majorEastAsia"/>
          <w:highlight w:val="cyan"/>
        </w:rPr>
        <w:t>likely to exist</w:t>
      </w:r>
      <w:r w:rsidRPr="00C0671B">
        <w:rPr>
          <w:rStyle w:val="StyleUnderline"/>
        </w:rPr>
        <w:t>.</w:t>
      </w:r>
      <w:r w:rsidRPr="00C0671B">
        <w:rPr>
          <w:sz w:val="16"/>
        </w:rPr>
        <w:t xml:space="preserve"> However, the post-conflict posturing mechanism is unlikely to operate between states with drastic disparities in overall power for at least two reasons. First, the gap in overall power between the two states is likely to be so large that it could be offset only by a similarly large and opposite nuclear balance. Second, the nuclear balance is likely correlated with the overall power balance, meaning that the weaker state is unlikely to possess anywhere near the massive nuclear forces necessary to offset its inferiority. For example, the United States today enjoys such a tremendous relative power advantage over North Korea that, in the event of a large-scale conflict between the two, it is inconceivable that North Korea could ever hope to enjoy a recovery time faster than the United States.</w:t>
      </w:r>
    </w:p>
    <w:p w14:paraId="12598663" w14:textId="77777777" w:rsidR="00596DA4" w:rsidRDefault="00596DA4" w:rsidP="00596DA4">
      <w:pPr>
        <w:pStyle w:val="Heading3"/>
      </w:pPr>
      <w:r>
        <w:lastRenderedPageBreak/>
        <w:t>1NC</w:t>
      </w:r>
    </w:p>
    <w:p w14:paraId="0F853F76" w14:textId="77777777" w:rsidR="00596DA4" w:rsidRPr="001844DA" w:rsidRDefault="00596DA4" w:rsidP="00596DA4">
      <w:pPr>
        <w:pStyle w:val="Heading4"/>
        <w:rPr>
          <w:rStyle w:val="Style13ptBold"/>
          <w:color w:val="000000" w:themeColor="text1"/>
        </w:rPr>
      </w:pPr>
      <w:r w:rsidRPr="001844DA">
        <w:rPr>
          <w:color w:val="000000" w:themeColor="text1"/>
        </w:rPr>
        <w:t xml:space="preserve">U.S. </w:t>
      </w:r>
      <w:r w:rsidRPr="001844DA">
        <w:rPr>
          <w:color w:val="000000" w:themeColor="text1"/>
          <w:u w:val="single"/>
        </w:rPr>
        <w:t>Arctic</w:t>
      </w:r>
      <w:r w:rsidRPr="001844DA">
        <w:rPr>
          <w:color w:val="000000" w:themeColor="text1"/>
        </w:rPr>
        <w:t xml:space="preserve"> </w:t>
      </w:r>
      <w:r w:rsidRPr="001844DA">
        <w:rPr>
          <w:color w:val="000000" w:themeColor="text1"/>
          <w:u w:val="single"/>
        </w:rPr>
        <w:t>policy</w:t>
      </w:r>
      <w:r w:rsidRPr="001844DA">
        <w:rPr>
          <w:color w:val="000000" w:themeColor="text1"/>
        </w:rPr>
        <w:t xml:space="preserve"> is driven by </w:t>
      </w:r>
      <w:r w:rsidRPr="001844DA">
        <w:rPr>
          <w:color w:val="000000" w:themeColor="text1"/>
          <w:u w:val="single"/>
        </w:rPr>
        <w:t>capitalism</w:t>
      </w:r>
      <w:r w:rsidRPr="001844DA">
        <w:rPr>
          <w:color w:val="000000" w:themeColor="text1"/>
        </w:rPr>
        <w:t xml:space="preserve"> and </w:t>
      </w:r>
      <w:r w:rsidRPr="001844DA">
        <w:rPr>
          <w:color w:val="000000" w:themeColor="text1"/>
          <w:u w:val="single"/>
        </w:rPr>
        <w:t>neocolonialism</w:t>
      </w:r>
      <w:r w:rsidRPr="001844DA">
        <w:rPr>
          <w:color w:val="000000" w:themeColor="text1"/>
        </w:rPr>
        <w:t>—profit and power override cooperation and Indigenous rights.</w:t>
      </w:r>
    </w:p>
    <w:p w14:paraId="05E04DE3" w14:textId="77777777" w:rsidR="00596DA4" w:rsidRPr="001844DA" w:rsidRDefault="00596DA4" w:rsidP="00596DA4">
      <w:pPr>
        <w:rPr>
          <w:color w:val="000000" w:themeColor="text1"/>
        </w:rPr>
      </w:pPr>
      <w:r w:rsidRPr="001844DA">
        <w:rPr>
          <w:rStyle w:val="Style13ptBold"/>
          <w:color w:val="000000" w:themeColor="text1"/>
        </w:rPr>
        <w:t xml:space="preserve">Fenn ’23 </w:t>
      </w:r>
      <w:r w:rsidRPr="001844DA">
        <w:rPr>
          <w:color w:val="000000" w:themeColor="text1"/>
        </w:rPr>
        <w:t xml:space="preserve">[Alexandria Jessika Fenn; MA degree in International Affairs in the Faculty of Political Science, University of Iceland, School of Social Sciences; 06-2023; " The Tip of the Iceberg: Situating the U.S. Arctic Discourse as an Arctic Ally or Adversary"; </w:t>
      </w:r>
      <w:hyperlink r:id="rId9" w:history="1">
        <w:r w:rsidRPr="001844DA">
          <w:rPr>
            <w:rStyle w:val="Hyperlink"/>
            <w:color w:val="000000" w:themeColor="text1"/>
          </w:rPr>
          <w:t>https://skemman.is/bitstream/1946/43509/3/The%20Tip%20of%20the%20Iceberg-%20Situating%20the%20U.S.%20Arctic%20Discourse%20as%20an%20Arctic%20Ally%20or%20Adversary.pdf</w:t>
        </w:r>
      </w:hyperlink>
      <w:r w:rsidRPr="001844DA">
        <w:rPr>
          <w:color w:val="000000" w:themeColor="text1"/>
        </w:rPr>
        <w:t>; Accessed 6-30-2025; TS]</w:t>
      </w:r>
    </w:p>
    <w:p w14:paraId="0918C3E7" w14:textId="77777777" w:rsidR="00596DA4" w:rsidRDefault="00596DA4" w:rsidP="00596DA4">
      <w:pPr>
        <w:rPr>
          <w:color w:val="000000" w:themeColor="text1"/>
          <w:sz w:val="14"/>
        </w:rPr>
      </w:pPr>
      <w:r w:rsidRPr="001844DA">
        <w:rPr>
          <w:color w:val="000000" w:themeColor="text1"/>
          <w:sz w:val="14"/>
        </w:rPr>
        <w:t xml:space="preserve">This thesis investigates the United State’s interests in the </w:t>
      </w:r>
      <w:r w:rsidRPr="00E972DA">
        <w:rPr>
          <w:color w:val="000000" w:themeColor="text1"/>
          <w:highlight w:val="cyan"/>
          <w:u w:val="single"/>
        </w:rPr>
        <w:t>Arctic</w:t>
      </w:r>
      <w:r w:rsidRPr="001844DA">
        <w:rPr>
          <w:color w:val="000000" w:themeColor="text1"/>
          <w:u w:val="single"/>
        </w:rPr>
        <w:t xml:space="preserve"> </w:t>
      </w:r>
      <w:r w:rsidRPr="00354195">
        <w:rPr>
          <w:color w:val="000000" w:themeColor="text1"/>
          <w:u w:val="single"/>
        </w:rPr>
        <w:t>region</w:t>
      </w:r>
      <w:r w:rsidRPr="001844DA">
        <w:rPr>
          <w:color w:val="000000" w:themeColor="text1"/>
          <w:u w:val="single"/>
        </w:rPr>
        <w:t xml:space="preserve"> as it has </w:t>
      </w:r>
      <w:r w:rsidRPr="00E972DA">
        <w:rPr>
          <w:color w:val="000000" w:themeColor="text1"/>
          <w:highlight w:val="cyan"/>
          <w:u w:val="single"/>
        </w:rPr>
        <w:t>transitioned</w:t>
      </w:r>
      <w:r w:rsidRPr="001844DA">
        <w:rPr>
          <w:color w:val="000000" w:themeColor="text1"/>
          <w:u w:val="single"/>
        </w:rPr>
        <w:t xml:space="preserve"> </w:t>
      </w:r>
      <w:r w:rsidRPr="00E972DA">
        <w:rPr>
          <w:color w:val="000000" w:themeColor="text1"/>
          <w:highlight w:val="cyan"/>
          <w:u w:val="single"/>
        </w:rPr>
        <w:t>into</w:t>
      </w:r>
      <w:r w:rsidRPr="001844DA">
        <w:rPr>
          <w:color w:val="000000" w:themeColor="text1"/>
          <w:u w:val="single"/>
        </w:rPr>
        <w:t xml:space="preserve"> a </w:t>
      </w:r>
      <w:r w:rsidRPr="00E972DA">
        <w:rPr>
          <w:color w:val="000000" w:themeColor="text1"/>
          <w:highlight w:val="cyan"/>
          <w:u w:val="single"/>
        </w:rPr>
        <w:t>large</w:t>
      </w:r>
      <w:r w:rsidRPr="001844DA">
        <w:rPr>
          <w:color w:val="000000" w:themeColor="text1"/>
          <w:u w:val="single"/>
        </w:rPr>
        <w:t xml:space="preserve"> Arctic </w:t>
      </w:r>
      <w:r w:rsidRPr="00E972DA">
        <w:rPr>
          <w:color w:val="000000" w:themeColor="text1"/>
          <w:highlight w:val="cyan"/>
          <w:u w:val="single"/>
        </w:rPr>
        <w:t>region</w:t>
      </w:r>
      <w:r w:rsidRPr="001844DA">
        <w:rPr>
          <w:color w:val="000000" w:themeColor="text1"/>
          <w:u w:val="single"/>
        </w:rPr>
        <w:t xml:space="preserve"> player </w:t>
      </w:r>
      <w:r w:rsidRPr="00354195">
        <w:rPr>
          <w:color w:val="000000" w:themeColor="text1"/>
          <w:u w:val="single"/>
        </w:rPr>
        <w:t>over</w:t>
      </w:r>
      <w:r w:rsidRPr="001844DA">
        <w:rPr>
          <w:color w:val="000000" w:themeColor="text1"/>
          <w:u w:val="single"/>
        </w:rPr>
        <w:t xml:space="preserve"> the past few decades</w:t>
      </w:r>
      <w:r w:rsidRPr="001844DA">
        <w:rPr>
          <w:color w:val="000000" w:themeColor="text1"/>
          <w:sz w:val="14"/>
        </w:rPr>
        <w:t xml:space="preserve">. As climate change opens up the Arctic region, </w:t>
      </w:r>
      <w:r w:rsidRPr="00E972DA">
        <w:rPr>
          <w:color w:val="000000" w:themeColor="text1"/>
          <w:highlight w:val="cyan"/>
          <w:u w:val="single"/>
        </w:rPr>
        <w:t>more</w:t>
      </w:r>
      <w:r w:rsidRPr="001844DA">
        <w:rPr>
          <w:color w:val="000000" w:themeColor="text1"/>
          <w:u w:val="single"/>
        </w:rPr>
        <w:t xml:space="preserve"> </w:t>
      </w:r>
      <w:r w:rsidRPr="00E972DA">
        <w:rPr>
          <w:color w:val="000000" w:themeColor="text1"/>
          <w:highlight w:val="cyan"/>
          <w:u w:val="single"/>
        </w:rPr>
        <w:t>international</w:t>
      </w:r>
      <w:r w:rsidRPr="001844DA">
        <w:rPr>
          <w:color w:val="000000" w:themeColor="text1"/>
          <w:u w:val="single"/>
        </w:rPr>
        <w:t xml:space="preserve"> </w:t>
      </w:r>
      <w:r w:rsidRPr="00E972DA">
        <w:rPr>
          <w:color w:val="000000" w:themeColor="text1"/>
          <w:highlight w:val="cyan"/>
          <w:u w:val="single"/>
        </w:rPr>
        <w:t>players</w:t>
      </w:r>
      <w:r w:rsidRPr="001844DA">
        <w:rPr>
          <w:color w:val="000000" w:themeColor="text1"/>
          <w:u w:val="single"/>
        </w:rPr>
        <w:t xml:space="preserve"> have </w:t>
      </w:r>
      <w:r w:rsidRPr="00E972DA">
        <w:rPr>
          <w:color w:val="000000" w:themeColor="text1"/>
          <w:highlight w:val="cyan"/>
          <w:u w:val="single"/>
        </w:rPr>
        <w:t>entered</w:t>
      </w:r>
      <w:r w:rsidRPr="001844DA">
        <w:rPr>
          <w:color w:val="000000" w:themeColor="text1"/>
          <w:u w:val="single"/>
        </w:rPr>
        <w:t xml:space="preserve"> the region.</w:t>
      </w:r>
      <w:r w:rsidRPr="001844DA">
        <w:rPr>
          <w:color w:val="000000" w:themeColor="text1"/>
          <w:sz w:val="14"/>
        </w:rPr>
        <w:t xml:space="preserve"> However, the increased international spotlight has led to heightened tensions in the region. </w:t>
      </w:r>
      <w:r w:rsidRPr="00E972DA">
        <w:rPr>
          <w:color w:val="000000" w:themeColor="text1"/>
          <w:highlight w:val="cyan"/>
          <w:u w:val="single"/>
        </w:rPr>
        <w:t>Geopolitical</w:t>
      </w:r>
      <w:r w:rsidRPr="001844DA">
        <w:rPr>
          <w:color w:val="000000" w:themeColor="text1"/>
          <w:u w:val="single"/>
        </w:rPr>
        <w:t xml:space="preserve"> </w:t>
      </w:r>
      <w:r w:rsidRPr="00E972DA">
        <w:rPr>
          <w:color w:val="000000" w:themeColor="text1"/>
          <w:highlight w:val="cyan"/>
          <w:u w:val="single"/>
        </w:rPr>
        <w:t>tensions</w:t>
      </w:r>
      <w:r w:rsidRPr="001844DA">
        <w:rPr>
          <w:color w:val="000000" w:themeColor="text1"/>
          <w:u w:val="single"/>
        </w:rPr>
        <w:t xml:space="preserve"> and </w:t>
      </w:r>
      <w:r w:rsidRPr="00E972DA">
        <w:rPr>
          <w:color w:val="000000" w:themeColor="text1"/>
          <w:highlight w:val="cyan"/>
          <w:u w:val="single"/>
        </w:rPr>
        <w:t>expanding</w:t>
      </w:r>
      <w:r w:rsidRPr="001844DA">
        <w:rPr>
          <w:color w:val="000000" w:themeColor="text1"/>
          <w:u w:val="single"/>
        </w:rPr>
        <w:t xml:space="preserve"> </w:t>
      </w:r>
      <w:r w:rsidRPr="00E972DA">
        <w:rPr>
          <w:color w:val="000000" w:themeColor="text1"/>
          <w:highlight w:val="cyan"/>
          <w:u w:val="single"/>
        </w:rPr>
        <w:t>economic</w:t>
      </w:r>
      <w:r w:rsidRPr="001844DA">
        <w:rPr>
          <w:color w:val="000000" w:themeColor="text1"/>
          <w:u w:val="single"/>
        </w:rPr>
        <w:t xml:space="preserve"> opportunities are </w:t>
      </w:r>
      <w:r w:rsidRPr="00E972DA">
        <w:rPr>
          <w:rStyle w:val="Emphasis"/>
          <w:color w:val="000000" w:themeColor="text1"/>
          <w:highlight w:val="cyan"/>
        </w:rPr>
        <w:t>driving</w:t>
      </w:r>
      <w:r w:rsidRPr="001844DA">
        <w:rPr>
          <w:rStyle w:val="Emphasis"/>
          <w:color w:val="000000" w:themeColor="text1"/>
        </w:rPr>
        <w:t xml:space="preserve"> </w:t>
      </w:r>
      <w:r w:rsidRPr="00E972DA">
        <w:rPr>
          <w:rStyle w:val="Emphasis"/>
          <w:color w:val="000000" w:themeColor="text1"/>
          <w:highlight w:val="cyan"/>
        </w:rPr>
        <w:t>states</w:t>
      </w:r>
      <w:r w:rsidRPr="001844DA">
        <w:rPr>
          <w:color w:val="000000" w:themeColor="text1"/>
          <w:u w:val="single"/>
        </w:rPr>
        <w:t xml:space="preserve"> </w:t>
      </w:r>
      <w:r w:rsidRPr="00E972DA">
        <w:rPr>
          <w:color w:val="000000" w:themeColor="text1"/>
          <w:highlight w:val="cyan"/>
          <w:u w:val="single"/>
        </w:rPr>
        <w:t>to</w:t>
      </w:r>
      <w:r w:rsidRPr="001844DA">
        <w:rPr>
          <w:color w:val="000000" w:themeColor="text1"/>
          <w:u w:val="single"/>
        </w:rPr>
        <w:t xml:space="preserve"> issue strategies concerning their position and </w:t>
      </w:r>
      <w:r w:rsidRPr="00E972DA">
        <w:rPr>
          <w:color w:val="000000" w:themeColor="text1"/>
          <w:highlight w:val="cyan"/>
          <w:u w:val="single"/>
        </w:rPr>
        <w:t>interests</w:t>
      </w:r>
      <w:r w:rsidRPr="001844DA">
        <w:rPr>
          <w:color w:val="000000" w:themeColor="text1"/>
          <w:u w:val="single"/>
        </w:rPr>
        <w:t xml:space="preserve"> </w:t>
      </w:r>
      <w:r w:rsidRPr="00E972DA">
        <w:rPr>
          <w:color w:val="000000" w:themeColor="text1"/>
          <w:highlight w:val="cyan"/>
          <w:u w:val="single"/>
        </w:rPr>
        <w:t>in</w:t>
      </w:r>
      <w:r w:rsidRPr="001844DA">
        <w:rPr>
          <w:color w:val="000000" w:themeColor="text1"/>
          <w:u w:val="single"/>
        </w:rPr>
        <w:t xml:space="preserve"> </w:t>
      </w:r>
      <w:r w:rsidRPr="00E972DA">
        <w:rPr>
          <w:color w:val="000000" w:themeColor="text1"/>
          <w:highlight w:val="cyan"/>
          <w:u w:val="single"/>
        </w:rPr>
        <w:t>the</w:t>
      </w:r>
      <w:r w:rsidRPr="001844DA">
        <w:rPr>
          <w:color w:val="000000" w:themeColor="text1"/>
          <w:u w:val="single"/>
        </w:rPr>
        <w:t xml:space="preserve"> </w:t>
      </w:r>
      <w:r w:rsidRPr="00E972DA">
        <w:rPr>
          <w:color w:val="000000" w:themeColor="text1"/>
          <w:highlight w:val="cyan"/>
          <w:u w:val="single"/>
        </w:rPr>
        <w:t>Arctic</w:t>
      </w:r>
      <w:r w:rsidRPr="001844DA">
        <w:rPr>
          <w:color w:val="000000" w:themeColor="text1"/>
          <w:u w:val="single"/>
        </w:rPr>
        <w:t xml:space="preserve"> region.</w:t>
      </w:r>
      <w:r w:rsidRPr="001844DA">
        <w:rPr>
          <w:color w:val="000000" w:themeColor="text1"/>
          <w:sz w:val="14"/>
        </w:rPr>
        <w:t xml:space="preserve"> Many scholars and researchers have criticized the U.S. for its sudden involvement in the region, prompting questions regarding its sincerity and underlying interests in the region. This study conducts a two-part discourse analysis to compare the formally stated interests of the U.S. Arctic Policies with the underlying discourse and interests expressed by U.S. political actors in their statements about the Arctic, Alaska, and Greenland. The analysis covers the period from 2009 to the beginning of 2023. The discourse findings are analyzed under the theoretical framework of </w:t>
      </w:r>
      <w:r w:rsidRPr="001844DA">
        <w:rPr>
          <w:color w:val="000000" w:themeColor="text1"/>
          <w:u w:val="single"/>
        </w:rPr>
        <w:t>neocolonialism,</w:t>
      </w:r>
      <w:r w:rsidRPr="001844DA">
        <w:rPr>
          <w:color w:val="000000" w:themeColor="text1"/>
          <w:sz w:val="14"/>
        </w:rPr>
        <w:t xml:space="preserve"> </w:t>
      </w:r>
      <w:r w:rsidRPr="00E972DA">
        <w:rPr>
          <w:rStyle w:val="Emphasis"/>
          <w:color w:val="000000" w:themeColor="text1"/>
          <w:highlight w:val="cyan"/>
        </w:rPr>
        <w:t>capitalism</w:t>
      </w:r>
      <w:r w:rsidRPr="001844DA">
        <w:rPr>
          <w:color w:val="000000" w:themeColor="text1"/>
          <w:sz w:val="14"/>
        </w:rPr>
        <w:t xml:space="preserve">, and human securitization theory. The main finding is that the U.S. Arctic Policies’ strategies and interests differ from the discourse of U.S. political actors, </w:t>
      </w:r>
      <w:r w:rsidRPr="001844DA">
        <w:rPr>
          <w:color w:val="000000" w:themeColor="text1"/>
          <w:u w:val="single"/>
        </w:rPr>
        <w:t xml:space="preserve">with </w:t>
      </w:r>
      <w:r w:rsidRPr="00E972DA">
        <w:rPr>
          <w:color w:val="000000" w:themeColor="text1"/>
          <w:highlight w:val="cyan"/>
          <w:u w:val="single"/>
        </w:rPr>
        <w:t>economic</w:t>
      </w:r>
      <w:r w:rsidRPr="001844DA">
        <w:rPr>
          <w:color w:val="000000" w:themeColor="text1"/>
          <w:u w:val="single"/>
        </w:rPr>
        <w:t xml:space="preserve"> </w:t>
      </w:r>
      <w:r w:rsidRPr="00E972DA">
        <w:rPr>
          <w:color w:val="000000" w:themeColor="text1"/>
          <w:highlight w:val="cyan"/>
          <w:u w:val="single"/>
        </w:rPr>
        <w:t>opportunities</w:t>
      </w:r>
      <w:r w:rsidRPr="001844DA">
        <w:rPr>
          <w:color w:val="000000" w:themeColor="text1"/>
          <w:u w:val="single"/>
        </w:rPr>
        <w:t xml:space="preserve"> </w:t>
      </w:r>
      <w:r w:rsidRPr="00354195">
        <w:rPr>
          <w:color w:val="000000" w:themeColor="text1"/>
          <w:u w:val="single"/>
        </w:rPr>
        <w:t>and</w:t>
      </w:r>
      <w:r w:rsidRPr="001844DA">
        <w:rPr>
          <w:color w:val="000000" w:themeColor="text1"/>
          <w:u w:val="single"/>
        </w:rPr>
        <w:t xml:space="preserve"> </w:t>
      </w:r>
      <w:r w:rsidRPr="00E972DA">
        <w:rPr>
          <w:color w:val="000000" w:themeColor="text1"/>
          <w:highlight w:val="cyan"/>
          <w:u w:val="single"/>
        </w:rPr>
        <w:t>military</w:t>
      </w:r>
      <w:r w:rsidRPr="001844DA">
        <w:rPr>
          <w:color w:val="000000" w:themeColor="text1"/>
          <w:u w:val="single"/>
        </w:rPr>
        <w:t xml:space="preserve"> </w:t>
      </w:r>
      <w:r w:rsidRPr="00E972DA">
        <w:rPr>
          <w:color w:val="000000" w:themeColor="text1"/>
          <w:highlight w:val="cyan"/>
          <w:u w:val="single"/>
        </w:rPr>
        <w:t>security</w:t>
      </w:r>
      <w:r w:rsidRPr="001844DA">
        <w:rPr>
          <w:color w:val="000000" w:themeColor="text1"/>
          <w:u w:val="single"/>
        </w:rPr>
        <w:t xml:space="preserve"> being the </w:t>
      </w:r>
      <w:r w:rsidRPr="00E972DA">
        <w:rPr>
          <w:color w:val="000000" w:themeColor="text1"/>
          <w:highlight w:val="cyan"/>
          <w:u w:val="single"/>
        </w:rPr>
        <w:t>main</w:t>
      </w:r>
      <w:r w:rsidRPr="001844DA">
        <w:rPr>
          <w:color w:val="000000" w:themeColor="text1"/>
          <w:u w:val="single"/>
        </w:rPr>
        <w:t xml:space="preserve"> </w:t>
      </w:r>
      <w:r w:rsidRPr="00E972DA">
        <w:rPr>
          <w:color w:val="000000" w:themeColor="text1"/>
          <w:highlight w:val="cyan"/>
          <w:u w:val="single"/>
        </w:rPr>
        <w:t>interests</w:t>
      </w:r>
      <w:r w:rsidRPr="001844DA">
        <w:rPr>
          <w:color w:val="000000" w:themeColor="text1"/>
          <w:u w:val="single"/>
        </w:rPr>
        <w:t xml:space="preserve"> of the U.S. in the Arctic region</w:t>
      </w:r>
      <w:r w:rsidRPr="001844DA">
        <w:rPr>
          <w:color w:val="000000" w:themeColor="text1"/>
          <w:sz w:val="14"/>
        </w:rPr>
        <w:t xml:space="preserve">. U.S. Arctic interests are more concerned with domestic priorities than foreign ones. As </w:t>
      </w:r>
      <w:r w:rsidRPr="001844DA">
        <w:rPr>
          <w:color w:val="000000" w:themeColor="text1"/>
          <w:u w:val="single"/>
        </w:rPr>
        <w:t xml:space="preserve">U.S. </w:t>
      </w:r>
      <w:r w:rsidRPr="00E972DA">
        <w:rPr>
          <w:rStyle w:val="Emphasis"/>
          <w:color w:val="000000" w:themeColor="text1"/>
          <w:highlight w:val="cyan"/>
        </w:rPr>
        <w:t>Arctic</w:t>
      </w:r>
      <w:r w:rsidRPr="001844DA">
        <w:rPr>
          <w:rStyle w:val="Emphasis"/>
          <w:color w:val="000000" w:themeColor="text1"/>
        </w:rPr>
        <w:t xml:space="preserve"> </w:t>
      </w:r>
      <w:r w:rsidRPr="00E972DA">
        <w:rPr>
          <w:rStyle w:val="Emphasis"/>
          <w:color w:val="000000" w:themeColor="text1"/>
          <w:highlight w:val="cyan"/>
        </w:rPr>
        <w:t>interests</w:t>
      </w:r>
      <w:r w:rsidRPr="001844DA">
        <w:rPr>
          <w:color w:val="000000" w:themeColor="text1"/>
          <w:u w:val="single"/>
        </w:rPr>
        <w:t xml:space="preserve"> are </w:t>
      </w:r>
      <w:r w:rsidRPr="00E972DA">
        <w:rPr>
          <w:color w:val="000000" w:themeColor="text1"/>
          <w:highlight w:val="cyan"/>
          <w:u w:val="single"/>
        </w:rPr>
        <w:t>driven</w:t>
      </w:r>
      <w:r w:rsidRPr="001844DA">
        <w:rPr>
          <w:color w:val="000000" w:themeColor="text1"/>
          <w:u w:val="single"/>
        </w:rPr>
        <w:t xml:space="preserve"> </w:t>
      </w:r>
      <w:r w:rsidRPr="00E972DA">
        <w:rPr>
          <w:color w:val="000000" w:themeColor="text1"/>
          <w:highlight w:val="cyan"/>
          <w:u w:val="single"/>
        </w:rPr>
        <w:t>by</w:t>
      </w:r>
      <w:r w:rsidRPr="001844DA">
        <w:rPr>
          <w:color w:val="000000" w:themeColor="text1"/>
          <w:u w:val="single"/>
        </w:rPr>
        <w:t xml:space="preserve"> neocolonialism motives and </w:t>
      </w:r>
      <w:r w:rsidRPr="00E972DA">
        <w:rPr>
          <w:rStyle w:val="Emphasis"/>
          <w:color w:val="000000" w:themeColor="text1"/>
          <w:highlight w:val="cyan"/>
        </w:rPr>
        <w:t>capitalistic</w:t>
      </w:r>
      <w:r w:rsidRPr="001844DA">
        <w:rPr>
          <w:rStyle w:val="Emphasis"/>
          <w:color w:val="000000" w:themeColor="text1"/>
        </w:rPr>
        <w:t xml:space="preserve"> </w:t>
      </w:r>
      <w:r w:rsidRPr="00E972DA">
        <w:rPr>
          <w:rStyle w:val="Emphasis"/>
          <w:color w:val="000000" w:themeColor="text1"/>
          <w:highlight w:val="cyan"/>
        </w:rPr>
        <w:t>behaviors</w:t>
      </w:r>
      <w:r w:rsidRPr="001844DA">
        <w:rPr>
          <w:color w:val="000000" w:themeColor="text1"/>
          <w:u w:val="single"/>
        </w:rPr>
        <w:t xml:space="preserve">, the human security of non-state actors in the Arctic is </w:t>
      </w:r>
      <w:r w:rsidRPr="00E972DA">
        <w:rPr>
          <w:color w:val="000000" w:themeColor="text1"/>
          <w:highlight w:val="cyan"/>
          <w:u w:val="single"/>
        </w:rPr>
        <w:t>hindered</w:t>
      </w:r>
      <w:r w:rsidRPr="001844DA">
        <w:rPr>
          <w:color w:val="000000" w:themeColor="text1"/>
          <w:u w:val="single"/>
        </w:rPr>
        <w:t xml:space="preserve">, such as the Arctic </w:t>
      </w:r>
      <w:r w:rsidRPr="00E972DA">
        <w:rPr>
          <w:color w:val="000000" w:themeColor="text1"/>
          <w:highlight w:val="cyan"/>
          <w:u w:val="single"/>
        </w:rPr>
        <w:t>Indigenous</w:t>
      </w:r>
      <w:r w:rsidRPr="001844DA">
        <w:rPr>
          <w:color w:val="000000" w:themeColor="text1"/>
          <w:u w:val="single"/>
        </w:rPr>
        <w:t xml:space="preserve"> </w:t>
      </w:r>
      <w:r w:rsidRPr="00E972DA">
        <w:rPr>
          <w:color w:val="000000" w:themeColor="text1"/>
          <w:highlight w:val="cyan"/>
          <w:u w:val="single"/>
        </w:rPr>
        <w:t>peoples</w:t>
      </w:r>
      <w:r w:rsidRPr="001844DA">
        <w:rPr>
          <w:color w:val="000000" w:themeColor="text1"/>
          <w:u w:val="single"/>
        </w:rPr>
        <w:t>.</w:t>
      </w:r>
      <w:r w:rsidRPr="001844DA">
        <w:rPr>
          <w:color w:val="000000" w:themeColor="text1"/>
          <w:sz w:val="14"/>
        </w:rPr>
        <w:t xml:space="preserve"> The U.S. focuses more on the human security of Alaskan natives than other Arctic States’ Indigenous peoples. The U.S. Arctic Policies are published to ameliorate its reputation, as all the </w:t>
      </w:r>
      <w:r w:rsidRPr="001844DA">
        <w:rPr>
          <w:color w:val="000000" w:themeColor="text1"/>
          <w:u w:val="single"/>
        </w:rPr>
        <w:t xml:space="preserve">U.S. Arctic </w:t>
      </w:r>
      <w:r w:rsidRPr="00E972DA">
        <w:rPr>
          <w:color w:val="000000" w:themeColor="text1"/>
          <w:highlight w:val="cyan"/>
          <w:u w:val="single"/>
        </w:rPr>
        <w:t>interests</w:t>
      </w:r>
      <w:r w:rsidRPr="001844DA">
        <w:rPr>
          <w:color w:val="000000" w:themeColor="text1"/>
          <w:u w:val="single"/>
        </w:rPr>
        <w:t xml:space="preserve"> </w:t>
      </w:r>
      <w:r w:rsidRPr="00E972DA">
        <w:rPr>
          <w:color w:val="000000" w:themeColor="text1"/>
          <w:highlight w:val="cyan"/>
          <w:u w:val="single"/>
        </w:rPr>
        <w:t>are</w:t>
      </w:r>
      <w:r w:rsidRPr="001844DA">
        <w:rPr>
          <w:color w:val="000000" w:themeColor="text1"/>
          <w:u w:val="single"/>
        </w:rPr>
        <w:t xml:space="preserve"> </w:t>
      </w:r>
      <w:r w:rsidRPr="00E972DA">
        <w:rPr>
          <w:color w:val="000000" w:themeColor="text1"/>
          <w:highlight w:val="cyan"/>
          <w:u w:val="single"/>
        </w:rPr>
        <w:t>based</w:t>
      </w:r>
      <w:r w:rsidRPr="001844DA">
        <w:rPr>
          <w:color w:val="000000" w:themeColor="text1"/>
          <w:u w:val="single"/>
        </w:rPr>
        <w:t xml:space="preserve"> </w:t>
      </w:r>
      <w:r w:rsidRPr="00E972DA">
        <w:rPr>
          <w:color w:val="000000" w:themeColor="text1"/>
          <w:highlight w:val="cyan"/>
          <w:u w:val="single"/>
        </w:rPr>
        <w:t>on</w:t>
      </w:r>
      <w:r w:rsidRPr="001844DA">
        <w:rPr>
          <w:color w:val="000000" w:themeColor="text1"/>
          <w:u w:val="single"/>
        </w:rPr>
        <w:t xml:space="preserve"> U.S. </w:t>
      </w:r>
      <w:r w:rsidRPr="00E972DA">
        <w:rPr>
          <w:color w:val="000000" w:themeColor="text1"/>
          <w:highlight w:val="cyan"/>
          <w:u w:val="single"/>
        </w:rPr>
        <w:t>securitization</w:t>
      </w:r>
      <w:r w:rsidRPr="001844DA">
        <w:rPr>
          <w:color w:val="000000" w:themeColor="text1"/>
          <w:u w:val="single"/>
        </w:rPr>
        <w:t xml:space="preserve">, </w:t>
      </w:r>
      <w:r w:rsidRPr="00E972DA">
        <w:rPr>
          <w:rStyle w:val="Emphasis"/>
          <w:color w:val="000000" w:themeColor="text1"/>
          <w:highlight w:val="cyan"/>
        </w:rPr>
        <w:t>not</w:t>
      </w:r>
      <w:r w:rsidRPr="001844DA">
        <w:rPr>
          <w:rStyle w:val="Emphasis"/>
          <w:color w:val="000000" w:themeColor="text1"/>
        </w:rPr>
        <w:t xml:space="preserve"> </w:t>
      </w:r>
      <w:r w:rsidRPr="00E972DA">
        <w:rPr>
          <w:rStyle w:val="Emphasis"/>
          <w:color w:val="000000" w:themeColor="text1"/>
          <w:highlight w:val="cyan"/>
        </w:rPr>
        <w:t>cooperation</w:t>
      </w:r>
      <w:r w:rsidRPr="001844DA">
        <w:rPr>
          <w:color w:val="000000" w:themeColor="text1"/>
          <w:u w:val="single"/>
        </w:rPr>
        <w:t>.</w:t>
      </w:r>
      <w:r w:rsidRPr="001844DA">
        <w:rPr>
          <w:color w:val="000000" w:themeColor="text1"/>
          <w:sz w:val="14"/>
        </w:rPr>
        <w:t xml:space="preserve"> Concluding that the U.S.’s Arctic Policy priorities do not align with the interests found within the U.S. political actors’ discourse about the Arctic. Suggesting that the U.S. has underlying interests in the region that promotes its priorities over being an Arctic ally.</w:t>
      </w:r>
    </w:p>
    <w:p w14:paraId="16201E82" w14:textId="77777777" w:rsidR="00596DA4" w:rsidRPr="00C36749" w:rsidRDefault="00596DA4" w:rsidP="00596DA4">
      <w:pPr>
        <w:rPr>
          <w:color w:val="000000" w:themeColor="text1"/>
          <w:sz w:val="14"/>
        </w:rPr>
      </w:pPr>
    </w:p>
    <w:p w14:paraId="693F0D6F" w14:textId="77777777" w:rsidR="00596DA4" w:rsidRPr="002E639A" w:rsidRDefault="00596DA4" w:rsidP="00596DA4">
      <w:pPr>
        <w:pStyle w:val="Heading4"/>
      </w:pPr>
      <w:r>
        <w:t xml:space="preserve">Capitalism causes </w:t>
      </w:r>
      <w:r>
        <w:rPr>
          <w:u w:val="single"/>
        </w:rPr>
        <w:t>cascading</w:t>
      </w:r>
      <w:r>
        <w:t xml:space="preserve"> and </w:t>
      </w:r>
      <w:r>
        <w:rPr>
          <w:u w:val="single"/>
        </w:rPr>
        <w:t>systemic</w:t>
      </w:r>
      <w:r>
        <w:t xml:space="preserve"> risks, culminating in </w:t>
      </w:r>
      <w:r>
        <w:rPr>
          <w:u w:val="single"/>
        </w:rPr>
        <w:t>extinction</w:t>
      </w:r>
      <w:r>
        <w:t xml:space="preserve">. </w:t>
      </w:r>
    </w:p>
    <w:p w14:paraId="32F33B9C" w14:textId="77777777" w:rsidR="00596DA4" w:rsidRPr="00CD0512" w:rsidRDefault="00596DA4" w:rsidP="00596DA4">
      <w:r>
        <w:t xml:space="preserve">Dr. Charles </w:t>
      </w:r>
      <w:r w:rsidRPr="002E639A">
        <w:rPr>
          <w:rStyle w:val="Style13ptBold"/>
        </w:rPr>
        <w:t>Derber 23</w:t>
      </w:r>
      <w:r>
        <w:t>, Sociology Professor at Boston College; Suren Moodliar, Managing Editor from the Research Group on Socialism and Democracy, “Dying for Capitalism How Big Money Fuels Extinction and What We Can Do About It,” https://doi.org/10.4324/9781003401483</w:t>
      </w:r>
    </w:p>
    <w:p w14:paraId="384292CF" w14:textId="77777777" w:rsidR="00596DA4" w:rsidRPr="00434E9F" w:rsidRDefault="00596DA4" w:rsidP="00596DA4">
      <w:pPr>
        <w:rPr>
          <w:sz w:val="14"/>
        </w:rPr>
      </w:pPr>
      <w:r w:rsidRPr="00E972DA">
        <w:rPr>
          <w:rStyle w:val="Emphasis"/>
          <w:highlight w:val="cyan"/>
        </w:rPr>
        <w:t>Human extinction</w:t>
      </w:r>
      <w:r w:rsidRPr="00E972DA">
        <w:rPr>
          <w:rStyle w:val="StyleUnderline"/>
          <w:highlight w:val="cyan"/>
        </w:rPr>
        <w:t xml:space="preserve"> is</w:t>
      </w:r>
      <w:r w:rsidRPr="00CD0512">
        <w:rPr>
          <w:rStyle w:val="StyleUnderline"/>
        </w:rPr>
        <w:t xml:space="preserve"> now a </w:t>
      </w:r>
      <w:r w:rsidRPr="00E2198E">
        <w:rPr>
          <w:rStyle w:val="Emphasis"/>
        </w:rPr>
        <w:t>very real possibility</w:t>
      </w:r>
      <w:r w:rsidRPr="00434E9F">
        <w:rPr>
          <w:sz w:val="14"/>
        </w:rPr>
        <w:t xml:space="preserve"> with underlying causes rooted in the deepest systems of our society. However, while parts of the extinction crisis are in clear view, most people around the world have not put together a clear map of </w:t>
      </w:r>
      <w:r w:rsidRPr="00CD0512">
        <w:rPr>
          <w:rStyle w:val="StyleUnderline"/>
        </w:rPr>
        <w:t>the “extinction system,”</w:t>
      </w:r>
      <w:r w:rsidRPr="00434E9F">
        <w:rPr>
          <w:sz w:val="14"/>
        </w:rPr>
        <w:t xml:space="preserve"> which </w:t>
      </w:r>
      <w:r w:rsidRPr="00CD0512">
        <w:rPr>
          <w:rStyle w:val="StyleUnderline"/>
        </w:rPr>
        <w:t xml:space="preserve">has been denied or </w:t>
      </w:r>
      <w:r w:rsidRPr="00E2198E">
        <w:rPr>
          <w:rStyle w:val="Emphasis"/>
        </w:rPr>
        <w:t>obscured</w:t>
      </w:r>
      <w:r w:rsidRPr="00CD0512">
        <w:rPr>
          <w:rStyle w:val="StyleUnderline"/>
        </w:rPr>
        <w:t xml:space="preserve"> by many of the world’s most </w:t>
      </w:r>
      <w:r w:rsidRPr="00E2198E">
        <w:rPr>
          <w:rStyle w:val="Emphasis"/>
        </w:rPr>
        <w:t>powerful people</w:t>
      </w:r>
      <w:r w:rsidRPr="00434E9F">
        <w:rPr>
          <w:sz w:val="14"/>
        </w:rPr>
        <w:t xml:space="preserve"> and institutions, </w:t>
      </w:r>
      <w:r w:rsidRPr="00CD0512">
        <w:rPr>
          <w:rStyle w:val="StyleUnderline"/>
        </w:rPr>
        <w:t xml:space="preserve">particularly in the </w:t>
      </w:r>
      <w:r w:rsidRPr="00E2198E">
        <w:rPr>
          <w:rStyle w:val="Emphasis"/>
        </w:rPr>
        <w:t>U</w:t>
      </w:r>
      <w:r w:rsidRPr="00434E9F">
        <w:rPr>
          <w:sz w:val="14"/>
        </w:rPr>
        <w:t xml:space="preserve">nited </w:t>
      </w:r>
      <w:r w:rsidRPr="00E2198E">
        <w:rPr>
          <w:rStyle w:val="Emphasis"/>
        </w:rPr>
        <w:t>S</w:t>
      </w:r>
      <w:r w:rsidRPr="00434E9F">
        <w:rPr>
          <w:sz w:val="14"/>
        </w:rPr>
        <w:t>tates.</w:t>
      </w:r>
    </w:p>
    <w:p w14:paraId="6D06DF72" w14:textId="77777777" w:rsidR="00596DA4" w:rsidRPr="00434E9F" w:rsidRDefault="00596DA4" w:rsidP="00596DA4">
      <w:pPr>
        <w:rPr>
          <w:sz w:val="14"/>
        </w:rPr>
      </w:pPr>
      <w:r w:rsidRPr="00434E9F">
        <w:rPr>
          <w:sz w:val="14"/>
        </w:rPr>
        <w:t xml:space="preserve">In this chapter, we discuss the hidden triangle, a causal chain showing how </w:t>
      </w:r>
      <w:r w:rsidRPr="00CD0512">
        <w:rPr>
          <w:rStyle w:val="StyleUnderline"/>
        </w:rPr>
        <w:t xml:space="preserve">the </w:t>
      </w:r>
      <w:r w:rsidRPr="00E972DA">
        <w:rPr>
          <w:rStyle w:val="Emphasis"/>
          <w:highlight w:val="cyan"/>
        </w:rPr>
        <w:t>looming</w:t>
      </w:r>
      <w:r w:rsidRPr="00E2198E">
        <w:rPr>
          <w:rStyle w:val="Emphasis"/>
        </w:rPr>
        <w:t xml:space="preserve"> prospect</w:t>
      </w:r>
      <w:r w:rsidRPr="00CD0512">
        <w:rPr>
          <w:rStyle w:val="StyleUnderline"/>
        </w:rPr>
        <w:t xml:space="preserve"> of </w:t>
      </w:r>
      <w:r w:rsidRPr="00E2198E">
        <w:rPr>
          <w:rStyle w:val="Emphasis"/>
        </w:rPr>
        <w:t>extinction</w:t>
      </w:r>
      <w:r w:rsidRPr="00CD0512">
        <w:rPr>
          <w:rStyle w:val="StyleUnderline"/>
        </w:rPr>
        <w:t xml:space="preserve"> is </w:t>
      </w:r>
      <w:r w:rsidRPr="00E972DA">
        <w:rPr>
          <w:rStyle w:val="StyleUnderline"/>
          <w:highlight w:val="cyan"/>
        </w:rPr>
        <w:t>driven by</w:t>
      </w:r>
      <w:r w:rsidRPr="00434E9F">
        <w:rPr>
          <w:sz w:val="14"/>
        </w:rPr>
        <w:t xml:space="preserve"> three major </w:t>
      </w:r>
      <w:r w:rsidRPr="00E972DA">
        <w:rPr>
          <w:rStyle w:val="Emphasis"/>
          <w:highlight w:val="cyan"/>
        </w:rPr>
        <w:t>intertwined threats</w:t>
      </w:r>
      <w:r w:rsidRPr="00CD0512">
        <w:rPr>
          <w:rStyle w:val="StyleUnderline"/>
        </w:rPr>
        <w:t xml:space="preserve"> to all life</w:t>
      </w:r>
      <w:r w:rsidRPr="00434E9F">
        <w:rPr>
          <w:sz w:val="14"/>
        </w:rPr>
        <w:t xml:space="preserve">. The triangle is a global system, and </w:t>
      </w:r>
      <w:r w:rsidRPr="00E2198E">
        <w:rPr>
          <w:rStyle w:val="Emphasis"/>
        </w:rPr>
        <w:t>imperils life</w:t>
      </w:r>
      <w:r w:rsidRPr="00CD0512">
        <w:rPr>
          <w:rStyle w:val="StyleUnderline"/>
        </w:rPr>
        <w:t xml:space="preserve"> across the </w:t>
      </w:r>
      <w:r w:rsidRPr="00E2198E">
        <w:rPr>
          <w:rStyle w:val="Emphasis"/>
        </w:rPr>
        <w:t>entire world</w:t>
      </w:r>
      <w:r w:rsidRPr="00434E9F">
        <w:rPr>
          <w:sz w:val="14"/>
        </w:rPr>
        <w:t>,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w:t>
      </w:r>
    </w:p>
    <w:p w14:paraId="3BB706DC" w14:textId="77777777" w:rsidR="00596DA4" w:rsidRPr="00434E9F" w:rsidRDefault="00596DA4" w:rsidP="00596DA4">
      <w:pPr>
        <w:rPr>
          <w:sz w:val="14"/>
        </w:rPr>
      </w:pPr>
      <w:r w:rsidRPr="00434E9F">
        <w:rPr>
          <w:sz w:val="14"/>
        </w:rPr>
        <w:t>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w:t>
      </w:r>
    </w:p>
    <w:p w14:paraId="778EF5B8" w14:textId="77777777" w:rsidR="00596DA4" w:rsidRPr="00434E9F" w:rsidRDefault="00596DA4" w:rsidP="00596DA4">
      <w:pPr>
        <w:rPr>
          <w:sz w:val="14"/>
        </w:rPr>
      </w:pPr>
      <w:r w:rsidRPr="00434E9F">
        <w:rPr>
          <w:sz w:val="14"/>
        </w:rPr>
        <w:lastRenderedPageBreak/>
        <w:t xml:space="preserve">The idea of </w:t>
      </w:r>
      <w:r w:rsidRPr="00CD0512">
        <w:rPr>
          <w:rStyle w:val="StyleUnderline"/>
        </w:rPr>
        <w:t xml:space="preserve">a </w:t>
      </w:r>
      <w:r w:rsidRPr="00E2198E">
        <w:rPr>
          <w:rStyle w:val="Emphasis"/>
        </w:rPr>
        <w:t>global extinction</w:t>
      </w:r>
      <w:r w:rsidRPr="00CD0512">
        <w:rPr>
          <w:rStyle w:val="StyleUnderline"/>
        </w:rPr>
        <w:t xml:space="preserve"> triangle </w:t>
      </w:r>
      <w:r w:rsidRPr="00E972DA">
        <w:rPr>
          <w:rStyle w:val="Emphasis"/>
          <w:highlight w:val="cyan"/>
        </w:rPr>
        <w:t>linking cap</w:t>
      </w:r>
      <w:r w:rsidRPr="00E2198E">
        <w:rPr>
          <w:rStyle w:val="Emphasis"/>
        </w:rPr>
        <w:t>italism</w:t>
      </w:r>
      <w:r w:rsidRPr="00CD0512">
        <w:rPr>
          <w:rStyle w:val="StyleUnderline"/>
        </w:rPr>
        <w:t xml:space="preserve">, </w:t>
      </w:r>
      <w:r w:rsidRPr="00E972DA">
        <w:rPr>
          <w:rStyle w:val="Emphasis"/>
          <w:highlight w:val="cyan"/>
        </w:rPr>
        <w:t>environmental destruction</w:t>
      </w:r>
      <w:r w:rsidRPr="00434E9F">
        <w:rPr>
          <w:sz w:val="14"/>
        </w:rPr>
        <w:t xml:space="preserve"> (including </w:t>
      </w:r>
      <w:r w:rsidRPr="00E972DA">
        <w:rPr>
          <w:rStyle w:val="Emphasis"/>
          <w:highlight w:val="cyan"/>
        </w:rPr>
        <w:t>climate</w:t>
      </w:r>
      <w:r w:rsidRPr="00E2198E">
        <w:rPr>
          <w:rStyle w:val="Emphasis"/>
        </w:rPr>
        <w:t xml:space="preserve"> change</w:t>
      </w:r>
      <w:r w:rsidRPr="00CD0512">
        <w:rPr>
          <w:rStyle w:val="StyleUnderline"/>
        </w:rPr>
        <w:t xml:space="preserve">, </w:t>
      </w:r>
      <w:r w:rsidRPr="00E972DA">
        <w:rPr>
          <w:rStyle w:val="Emphasis"/>
          <w:highlight w:val="cyan"/>
        </w:rPr>
        <w:t>pandemics</w:t>
      </w:r>
      <w:r w:rsidRPr="00CD0512">
        <w:rPr>
          <w:rStyle w:val="StyleUnderline"/>
        </w:rPr>
        <w:t xml:space="preserve">, and </w:t>
      </w:r>
      <w:r w:rsidRPr="00E972DA">
        <w:rPr>
          <w:rStyle w:val="Emphasis"/>
          <w:highlight w:val="cyan"/>
        </w:rPr>
        <w:t>biod</w:t>
      </w:r>
      <w:r w:rsidRPr="00CD0512">
        <w:rPr>
          <w:rStyle w:val="StyleUnderline"/>
        </w:rPr>
        <w:t>iversity collapse</w:t>
      </w:r>
      <w:r w:rsidRPr="00434E9F">
        <w:rPr>
          <w:sz w:val="14"/>
        </w:rPr>
        <w:t xml:space="preserve">), and </w:t>
      </w:r>
      <w:r w:rsidRPr="00CD0512">
        <w:rPr>
          <w:rStyle w:val="StyleUnderline"/>
        </w:rPr>
        <w:t xml:space="preserve">militarism (especially </w:t>
      </w:r>
      <w:r w:rsidRPr="00E972DA">
        <w:rPr>
          <w:rStyle w:val="Emphasis"/>
          <w:highlight w:val="cyan"/>
        </w:rPr>
        <w:t>nuclear war</w:t>
      </w:r>
      <w:r w:rsidRPr="00CD0512">
        <w:rPr>
          <w:rStyle w:val="StyleUnderline"/>
        </w:rPr>
        <w:t>)</w:t>
      </w:r>
      <w:r w:rsidRPr="00434E9F">
        <w:rPr>
          <w:sz w:val="14"/>
        </w:rPr>
        <w:t xml:space="preserve">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42757ED7" w14:textId="77777777" w:rsidR="00596DA4" w:rsidRPr="00434E9F" w:rsidRDefault="00596DA4" w:rsidP="00596DA4">
      <w:pPr>
        <w:rPr>
          <w:sz w:val="14"/>
        </w:rPr>
      </w:pPr>
      <w:r w:rsidRPr="00434E9F">
        <w:rPr>
          <w:sz w:val="14"/>
        </w:rPr>
        <w:t xml:space="preserve">To take just climate, the notion that </w:t>
      </w:r>
      <w:r w:rsidRPr="00CD0512">
        <w:rPr>
          <w:rStyle w:val="StyleUnderline"/>
        </w:rPr>
        <w:t xml:space="preserve">the capitalist system </w:t>
      </w:r>
      <w:r w:rsidRPr="00E2198E">
        <w:rPr>
          <w:rStyle w:val="Emphasis"/>
        </w:rPr>
        <w:t>drives climate change</w:t>
      </w:r>
      <w:r w:rsidRPr="00434E9F">
        <w:rPr>
          <w:sz w:val="14"/>
        </w:rPr>
        <w:t xml:space="preserve"> is highlighted by only a few leading analysts, mainly on the Left. One is Naomi Klein, who argues that extinction arises from “the collision between capitalism and the planet” and that:</w:t>
      </w:r>
    </w:p>
    <w:p w14:paraId="308FE6A2" w14:textId="77777777" w:rsidR="00596DA4" w:rsidRPr="00434E9F" w:rsidRDefault="00596DA4" w:rsidP="00596DA4">
      <w:pPr>
        <w:rPr>
          <w:sz w:val="14"/>
        </w:rPr>
      </w:pPr>
      <w:r w:rsidRPr="00434E9F">
        <w:rPr>
          <w:sz w:val="14"/>
        </w:rPr>
        <w:t xml:space="preserve">We have not done the things that are necessary </w:t>
      </w:r>
      <w:r w:rsidRPr="00CD0512">
        <w:rPr>
          <w:rStyle w:val="StyleUnderline"/>
        </w:rPr>
        <w:t xml:space="preserve">to </w:t>
      </w:r>
      <w:r w:rsidRPr="00E972DA">
        <w:rPr>
          <w:rStyle w:val="Emphasis"/>
          <w:highlight w:val="cyan"/>
        </w:rPr>
        <w:t>lower emissions</w:t>
      </w:r>
      <w:r w:rsidRPr="00434E9F">
        <w:rPr>
          <w:sz w:val="14"/>
        </w:rPr>
        <w:t xml:space="preserve"> because those things fundamentally </w:t>
      </w:r>
      <w:r w:rsidRPr="00E972DA">
        <w:rPr>
          <w:rStyle w:val="Emphasis"/>
          <w:highlight w:val="cyan"/>
        </w:rPr>
        <w:t>conflict</w:t>
      </w:r>
      <w:r w:rsidRPr="00E972DA">
        <w:rPr>
          <w:rStyle w:val="StyleUnderline"/>
          <w:highlight w:val="cyan"/>
        </w:rPr>
        <w:t xml:space="preserve"> with</w:t>
      </w:r>
      <w:r w:rsidRPr="00CD0512">
        <w:rPr>
          <w:rStyle w:val="StyleUnderline"/>
        </w:rPr>
        <w:t xml:space="preserve"> </w:t>
      </w:r>
      <w:r w:rsidRPr="00E2198E">
        <w:rPr>
          <w:rStyle w:val="Emphasis"/>
        </w:rPr>
        <w:t xml:space="preserve">deregulated </w:t>
      </w:r>
      <w:r w:rsidRPr="00E972DA">
        <w:rPr>
          <w:rStyle w:val="Emphasis"/>
          <w:highlight w:val="cyan"/>
        </w:rPr>
        <w:t>cap</w:t>
      </w:r>
      <w:r w:rsidRPr="00E2198E">
        <w:rPr>
          <w:rStyle w:val="Emphasis"/>
        </w:rPr>
        <w:t>italism</w:t>
      </w:r>
      <w:r w:rsidRPr="00434E9F">
        <w:rPr>
          <w:sz w:val="14"/>
        </w:rPr>
        <w:t xml:space="preserve">, the reigning ideology for the entire period we have been struggling to find a way out of this crisis. We are stuck because the </w:t>
      </w:r>
      <w:r w:rsidRPr="00E972DA">
        <w:rPr>
          <w:rStyle w:val="StyleUnderline"/>
          <w:highlight w:val="cyan"/>
        </w:rPr>
        <w:t>actions that</w:t>
      </w:r>
      <w:r w:rsidRPr="00CD0512">
        <w:rPr>
          <w:rStyle w:val="StyleUnderline"/>
        </w:rPr>
        <w:t xml:space="preserve"> would give us the best chance of </w:t>
      </w:r>
      <w:r w:rsidRPr="00E972DA">
        <w:rPr>
          <w:rStyle w:val="Emphasis"/>
          <w:highlight w:val="cyan"/>
        </w:rPr>
        <w:t>avert</w:t>
      </w:r>
      <w:r w:rsidRPr="00E2198E">
        <w:rPr>
          <w:rStyle w:val="Emphasis"/>
        </w:rPr>
        <w:t>ing catastrophe</w:t>
      </w:r>
      <w:r w:rsidRPr="00434E9F">
        <w:rPr>
          <w:sz w:val="14"/>
        </w:rPr>
        <w:t xml:space="preserve"> – and would benefit the vast majority – </w:t>
      </w:r>
      <w:r w:rsidRPr="00CD0512">
        <w:rPr>
          <w:rStyle w:val="StyleUnderline"/>
        </w:rPr>
        <w:t xml:space="preserve">are extremely </w:t>
      </w:r>
      <w:r w:rsidRPr="00E972DA">
        <w:rPr>
          <w:rStyle w:val="Emphasis"/>
          <w:highlight w:val="cyan"/>
        </w:rPr>
        <w:t>threaten</w:t>
      </w:r>
      <w:r w:rsidRPr="00E2198E">
        <w:rPr>
          <w:rStyle w:val="Emphasis"/>
        </w:rPr>
        <w:t>ing</w:t>
      </w:r>
      <w:r w:rsidRPr="00CD0512">
        <w:rPr>
          <w:rStyle w:val="StyleUnderline"/>
        </w:rPr>
        <w:t xml:space="preserve"> to an </w:t>
      </w:r>
      <w:r w:rsidRPr="00E972DA">
        <w:rPr>
          <w:rStyle w:val="Emphasis"/>
          <w:highlight w:val="cyan"/>
        </w:rPr>
        <w:t>elite minority</w:t>
      </w:r>
      <w:r w:rsidRPr="00434E9F">
        <w:rPr>
          <w:sz w:val="14"/>
        </w:rPr>
        <w:t xml:space="preserve"> that has a stranglehold over our economy, our political process, and most of our major media outlets.2</w:t>
      </w:r>
    </w:p>
    <w:p w14:paraId="1B8F973E" w14:textId="77777777" w:rsidR="00596DA4" w:rsidRPr="00CD0512" w:rsidRDefault="00596DA4" w:rsidP="00596DA4">
      <w:pPr>
        <w:rPr>
          <w:rStyle w:val="StyleUnderline"/>
        </w:rPr>
      </w:pPr>
      <w:r w:rsidRPr="00434E9F">
        <w:rPr>
          <w:sz w:val="14"/>
        </w:rPr>
        <w:t xml:space="preserve">Klein acknowledges that “autocratic industrial socialism” can also cause climate change, but argues that </w:t>
      </w:r>
      <w:r w:rsidRPr="00CD0512">
        <w:rPr>
          <w:rStyle w:val="StyleUnderline"/>
        </w:rPr>
        <w:t xml:space="preserve">the ruling capitalist model is the major risk and </w:t>
      </w:r>
      <w:r w:rsidRPr="00E972DA">
        <w:rPr>
          <w:rStyle w:val="Emphasis"/>
          <w:highlight w:val="cyan"/>
        </w:rPr>
        <w:t>we need</w:t>
      </w:r>
      <w:r w:rsidRPr="00CD0512">
        <w:rPr>
          <w:rStyle w:val="StyleUnderline"/>
        </w:rPr>
        <w:t xml:space="preserve"> to pursue a democratic </w:t>
      </w:r>
      <w:r w:rsidRPr="00E2198E">
        <w:rPr>
          <w:sz w:val="14"/>
          <w:szCs w:val="14"/>
        </w:rPr>
        <w:t>“</w:t>
      </w:r>
      <w:r w:rsidRPr="00E2198E">
        <w:rPr>
          <w:rStyle w:val="Emphasis"/>
        </w:rPr>
        <w:t>eco-</w:t>
      </w:r>
      <w:r w:rsidRPr="00E972DA">
        <w:rPr>
          <w:rStyle w:val="Emphasis"/>
          <w:highlight w:val="cyan"/>
        </w:rPr>
        <w:t>socialism</w:t>
      </w:r>
      <w:r w:rsidRPr="00E2198E">
        <w:rPr>
          <w:sz w:val="14"/>
          <w:szCs w:val="14"/>
        </w:rPr>
        <w:t>”</w:t>
      </w:r>
      <w:r w:rsidRPr="00CD0512">
        <w:rPr>
          <w:rStyle w:val="StyleUnderline"/>
        </w:rPr>
        <w:t xml:space="preserve"> to </w:t>
      </w:r>
      <w:r w:rsidRPr="00E2198E">
        <w:rPr>
          <w:rStyle w:val="Emphasis"/>
        </w:rPr>
        <w:t>save the planet</w:t>
      </w:r>
      <w:r w:rsidRPr="00434E9F">
        <w:rPr>
          <w:rStyle w:val="StyleUnderline"/>
          <w:sz w:val="14"/>
        </w:rPr>
        <w:t>.</w:t>
      </w:r>
    </w:p>
    <w:p w14:paraId="6EA9D673" w14:textId="77777777" w:rsidR="00596DA4" w:rsidRPr="00434E9F" w:rsidRDefault="00596DA4" w:rsidP="00596DA4">
      <w:pPr>
        <w:rPr>
          <w:sz w:val="14"/>
        </w:rPr>
      </w:pPr>
      <w:r w:rsidRPr="00434E9F">
        <w:rPr>
          <w:sz w:val="14"/>
        </w:rPr>
        <w:t>Joining Klein in the laser-like but lonely focus on the capitalist DNA driving extinction is the journalist, George Monbiot. He writes that:</w:t>
      </w:r>
    </w:p>
    <w:p w14:paraId="0494EB13" w14:textId="77777777" w:rsidR="00596DA4" w:rsidRPr="00434E9F" w:rsidRDefault="00596DA4" w:rsidP="00596DA4">
      <w:pPr>
        <w:rPr>
          <w:sz w:val="14"/>
        </w:rPr>
      </w:pPr>
      <w:r w:rsidRPr="00434E9F">
        <w:rPr>
          <w:sz w:val="14"/>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w:t>
      </w:r>
      <w:r w:rsidRPr="00CD0512">
        <w:rPr>
          <w:rStyle w:val="StyleUnderline"/>
        </w:rPr>
        <w:t>It is easier to imagine the end of the world than to imagine the end of capitalism.” Our urgent task is to turn this the other way round</w:t>
      </w:r>
      <w:r w:rsidRPr="00434E9F">
        <w:rPr>
          <w:sz w:val="14"/>
        </w:rPr>
        <w:t>.3</w:t>
      </w:r>
    </w:p>
    <w:p w14:paraId="600ADD97" w14:textId="77777777" w:rsidR="00596DA4" w:rsidRPr="00434E9F" w:rsidRDefault="00596DA4" w:rsidP="00596DA4">
      <w:pPr>
        <w:rPr>
          <w:sz w:val="14"/>
        </w:rPr>
      </w:pPr>
      <w:r w:rsidRPr="00434E9F">
        <w:rPr>
          <w:sz w:val="14"/>
        </w:rPr>
        <w:t xml:space="preserve">Monbiot is not joking when he says our most important task is to “turn this the other way round.” While this sounds daunting, </w:t>
      </w:r>
      <w:r w:rsidRPr="00A30B37">
        <w:rPr>
          <w:sz w:val="14"/>
        </w:rPr>
        <w:t xml:space="preserve">imagining </w:t>
      </w:r>
      <w:r w:rsidRPr="00A30B37">
        <w:rPr>
          <w:rStyle w:val="Emphasis"/>
        </w:rPr>
        <w:t>systemic change</w:t>
      </w:r>
      <w:r w:rsidRPr="00CD0512">
        <w:rPr>
          <w:rStyle w:val="StyleUnderline"/>
        </w:rPr>
        <w:t xml:space="preserve"> in the global </w:t>
      </w:r>
      <w:r w:rsidRPr="00E2198E">
        <w:rPr>
          <w:rStyle w:val="Emphasis"/>
        </w:rPr>
        <w:t>capitalist economy</w:t>
      </w:r>
      <w:r w:rsidRPr="00CD0512">
        <w:rPr>
          <w:rStyle w:val="StyleUnderline"/>
        </w:rPr>
        <w:t xml:space="preserve"> has become </w:t>
      </w:r>
      <w:r w:rsidRPr="00E2198E">
        <w:rPr>
          <w:rStyle w:val="Emphasis"/>
        </w:rPr>
        <w:t>essential</w:t>
      </w:r>
      <w:r w:rsidRPr="00CD0512">
        <w:rPr>
          <w:rStyle w:val="StyleUnderline"/>
        </w:rPr>
        <w:t xml:space="preserve"> to </w:t>
      </w:r>
      <w:r w:rsidRPr="00E2198E">
        <w:rPr>
          <w:rStyle w:val="Emphasis"/>
        </w:rPr>
        <w:t>human survival</w:t>
      </w:r>
      <w:r w:rsidRPr="00CD0512">
        <w:rPr>
          <w:rStyle w:val="StyleUnderline"/>
        </w:rPr>
        <w:t>.</w:t>
      </w:r>
      <w:r w:rsidRPr="00434E9F">
        <w:rPr>
          <w:sz w:val="14"/>
        </w:rPr>
        <w:t xml:space="preserve"> In a period when there is a new awakening about “systemic racism,” </w:t>
      </w:r>
      <w:r w:rsidRPr="00CD0512">
        <w:rPr>
          <w:rStyle w:val="StyleUnderline"/>
        </w:rPr>
        <w:t xml:space="preserve">we need now to </w:t>
      </w:r>
      <w:r w:rsidRPr="00E2198E">
        <w:rPr>
          <w:rStyle w:val="Emphasis"/>
        </w:rPr>
        <w:t>expand</w:t>
      </w:r>
      <w:r w:rsidRPr="00CD0512">
        <w:rPr>
          <w:rStyle w:val="StyleUnderline"/>
        </w:rPr>
        <w:t xml:space="preserve"> our </w:t>
      </w:r>
      <w:r w:rsidRPr="00E2198E">
        <w:rPr>
          <w:rStyle w:val="Emphasis"/>
        </w:rPr>
        <w:t>consciousness</w:t>
      </w:r>
      <w:r w:rsidRPr="00CD0512">
        <w:rPr>
          <w:rStyle w:val="StyleUnderline"/>
        </w:rPr>
        <w:t xml:space="preserve"> about our economy</w:t>
      </w:r>
      <w:r w:rsidRPr="00434E9F">
        <w:rPr>
          <w:sz w:val="14"/>
        </w:rPr>
        <w:t xml:space="preserve">, recognizing that we are now living in a new stage of “extinction capitalism.” </w:t>
      </w:r>
      <w:r w:rsidRPr="00A30B37">
        <w:rPr>
          <w:rStyle w:val="StyleUnderline"/>
        </w:rPr>
        <w:t>Only systemic change in our political economy</w:t>
      </w:r>
      <w:r w:rsidRPr="00CD0512">
        <w:rPr>
          <w:rStyle w:val="StyleUnderline"/>
        </w:rPr>
        <w:t xml:space="preserve"> can </w:t>
      </w:r>
      <w:r w:rsidRPr="00E2198E">
        <w:rPr>
          <w:rStyle w:val="Emphasis"/>
        </w:rPr>
        <w:t>save us</w:t>
      </w:r>
      <w:r w:rsidRPr="00434E9F">
        <w:rPr>
          <w:sz w:val="14"/>
        </w:rPr>
        <w:t>.</w:t>
      </w:r>
    </w:p>
    <w:p w14:paraId="1BE3D1B5" w14:textId="77777777" w:rsidR="00596DA4" w:rsidRPr="00434E9F" w:rsidRDefault="00596DA4" w:rsidP="00596DA4">
      <w:pPr>
        <w:rPr>
          <w:sz w:val="14"/>
        </w:rPr>
      </w:pPr>
      <w:r w:rsidRPr="00434E9F">
        <w:rPr>
          <w:sz w:val="14"/>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0DF0DD28" w14:textId="77777777" w:rsidR="00596DA4" w:rsidRPr="00434E9F" w:rsidRDefault="00596DA4" w:rsidP="00596DA4">
      <w:pPr>
        <w:rPr>
          <w:sz w:val="14"/>
        </w:rPr>
      </w:pPr>
      <w:r w:rsidRPr="00434E9F">
        <w:rPr>
          <w:sz w:val="14"/>
        </w:rPr>
        <w:t xml:space="preserve">In the United States, mainstream socialist political parties do not exist, and “big government” and universal welfare programs are seen as enemies of liberty, with the exception of an enormous military. Klein and Monbiot have an audience in the United States, but their views that </w:t>
      </w:r>
      <w:r w:rsidRPr="00E972DA">
        <w:rPr>
          <w:rStyle w:val="Emphasis"/>
          <w:highlight w:val="cyan"/>
        </w:rPr>
        <w:t>to survive</w:t>
      </w:r>
      <w:r w:rsidRPr="00E972DA">
        <w:rPr>
          <w:rStyle w:val="StyleUnderline"/>
          <w:highlight w:val="cyan"/>
        </w:rPr>
        <w:t xml:space="preserve"> means </w:t>
      </w:r>
      <w:r w:rsidRPr="00E972DA">
        <w:rPr>
          <w:rStyle w:val="Emphasis"/>
          <w:highlight w:val="cyan"/>
        </w:rPr>
        <w:t>moving beyond cap</w:t>
      </w:r>
      <w:r w:rsidRPr="00A30B37">
        <w:rPr>
          <w:rStyle w:val="Emphasis"/>
        </w:rPr>
        <w:t>italism</w:t>
      </w:r>
      <w:r w:rsidRPr="00434E9F">
        <w:rPr>
          <w:sz w:val="14"/>
        </w:rPr>
        <w:t xml:space="preserve">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6C60F72F" w14:textId="77777777" w:rsidR="00596DA4" w:rsidRPr="00434E9F" w:rsidRDefault="00596DA4" w:rsidP="00596DA4">
      <w:pPr>
        <w:rPr>
          <w:sz w:val="14"/>
        </w:rPr>
      </w:pPr>
      <w:r w:rsidRPr="00434E9F">
        <w:rPr>
          <w:sz w:val="14"/>
        </w:rPr>
        <w:t>Crossing the Threshold: Humanity Confronts Its Final Stage</w:t>
      </w:r>
    </w:p>
    <w:p w14:paraId="5EF7B3FE" w14:textId="77777777" w:rsidR="00596DA4" w:rsidRPr="00434E9F" w:rsidRDefault="00596DA4" w:rsidP="00596DA4">
      <w:pPr>
        <w:rPr>
          <w:sz w:val="14"/>
        </w:rPr>
      </w:pPr>
      <w:r w:rsidRPr="00434E9F">
        <w:rPr>
          <w:sz w:val="14"/>
        </w:rPr>
        <w:t>Beginning in the mid-1940s, when the United States attacked Japan with nuclear weapons, we saw the emergence of the first period in human history – now known as the Anthropocene – in which capitalism began to threaten both nuclear and climate extinction. As Noam Chomsky writes:</w:t>
      </w:r>
    </w:p>
    <w:p w14:paraId="5FC10318" w14:textId="77777777" w:rsidR="00596DA4" w:rsidRPr="00434E9F" w:rsidRDefault="00596DA4" w:rsidP="00596DA4">
      <w:pPr>
        <w:rPr>
          <w:sz w:val="14"/>
        </w:rPr>
      </w:pPr>
      <w:r w:rsidRPr="00434E9F">
        <w:rPr>
          <w:sz w:val="14"/>
        </w:rPr>
        <w:t xml:space="preserve">Review of the record reveals clearly that </w:t>
      </w:r>
      <w:r w:rsidRPr="00E972DA">
        <w:rPr>
          <w:rStyle w:val="StyleUnderline"/>
          <w:highlight w:val="cyan"/>
        </w:rPr>
        <w:t>escape</w:t>
      </w:r>
      <w:r w:rsidRPr="00434E9F">
        <w:rPr>
          <w:sz w:val="14"/>
        </w:rPr>
        <w:t xml:space="preserve"> from catastrophe </w:t>
      </w:r>
      <w:r w:rsidRPr="00B46315">
        <w:rPr>
          <w:rStyle w:val="StyleUnderline"/>
        </w:rPr>
        <w:t xml:space="preserve">for seventy years </w:t>
      </w:r>
      <w:r w:rsidRPr="00E972DA">
        <w:rPr>
          <w:rStyle w:val="StyleUnderline"/>
          <w:highlight w:val="cyan"/>
        </w:rPr>
        <w:t>has been a</w:t>
      </w:r>
      <w:r w:rsidRPr="00B46315">
        <w:rPr>
          <w:rStyle w:val="StyleUnderline"/>
        </w:rPr>
        <w:t xml:space="preserve"> near </w:t>
      </w:r>
      <w:r w:rsidRPr="00E972DA">
        <w:rPr>
          <w:rStyle w:val="Emphasis"/>
          <w:highlight w:val="cyan"/>
        </w:rPr>
        <w:t>miracle</w:t>
      </w:r>
      <w:r w:rsidRPr="00434E9F">
        <w:rPr>
          <w:sz w:val="14"/>
        </w:rPr>
        <w:t xml:space="preserve"> and such </w:t>
      </w:r>
      <w:r w:rsidRPr="00A30B37">
        <w:rPr>
          <w:rStyle w:val="Emphasis"/>
        </w:rPr>
        <w:t>miracles cannot be trusted</w:t>
      </w:r>
      <w:r w:rsidRPr="00B46315">
        <w:rPr>
          <w:rStyle w:val="StyleUnderline"/>
        </w:rPr>
        <w:t xml:space="preserve"> to perpetuate</w:t>
      </w:r>
      <w:r w:rsidRPr="00434E9F">
        <w:rPr>
          <w:sz w:val="14"/>
        </w:rPr>
        <w:t>.</w:t>
      </w:r>
    </w:p>
    <w:p w14:paraId="0AA0982C" w14:textId="77777777" w:rsidR="00596DA4" w:rsidRPr="00434E9F" w:rsidRDefault="00596DA4" w:rsidP="00596DA4">
      <w:pPr>
        <w:rPr>
          <w:sz w:val="14"/>
        </w:rPr>
      </w:pPr>
      <w:r w:rsidRPr="00434E9F">
        <w:rPr>
          <w:sz w:val="14"/>
        </w:rPr>
        <w:t xml:space="preserve">On that grim day in August 1945, humanity entered into a new era, </w:t>
      </w:r>
      <w:r w:rsidRPr="00B46315">
        <w:rPr>
          <w:rStyle w:val="StyleUnderline"/>
        </w:rPr>
        <w:t xml:space="preserve">the </w:t>
      </w:r>
      <w:r w:rsidRPr="00A30B37">
        <w:rPr>
          <w:rStyle w:val="Emphasis"/>
        </w:rPr>
        <w:t>nuclear age</w:t>
      </w:r>
      <w:r w:rsidRPr="00434E9F">
        <w:rPr>
          <w:sz w:val="14"/>
        </w:rPr>
        <w:t xml:space="preserve">. It’s one that’s </w:t>
      </w:r>
      <w:r w:rsidRPr="00A30B37">
        <w:rPr>
          <w:rStyle w:val="Emphasis"/>
        </w:rPr>
        <w:t>unlikely</w:t>
      </w:r>
      <w:r w:rsidRPr="00B46315">
        <w:rPr>
          <w:rStyle w:val="StyleUnderline"/>
        </w:rPr>
        <w:t xml:space="preserve"> to </w:t>
      </w:r>
      <w:r w:rsidRPr="00A30B37">
        <w:rPr>
          <w:rStyle w:val="Emphasis"/>
        </w:rPr>
        <w:t>last long</w:t>
      </w:r>
      <w:r w:rsidRPr="00434E9F">
        <w:rPr>
          <w:sz w:val="14"/>
        </w:rPr>
        <w:t xml:space="preserve">, either we will bring it to an end or </w:t>
      </w:r>
      <w:r w:rsidRPr="00B46315">
        <w:rPr>
          <w:rStyle w:val="StyleUnderline"/>
        </w:rPr>
        <w:t xml:space="preserve">it’s likely to </w:t>
      </w:r>
      <w:r w:rsidRPr="00B46315">
        <w:rPr>
          <w:rStyle w:val="Emphasis"/>
        </w:rPr>
        <w:t>bring us</w:t>
      </w:r>
      <w:r w:rsidRPr="00B46315">
        <w:rPr>
          <w:rStyle w:val="StyleUnderline"/>
        </w:rPr>
        <w:t xml:space="preserve"> to an </w:t>
      </w:r>
      <w:r w:rsidRPr="00B46315">
        <w:rPr>
          <w:rStyle w:val="Emphasis"/>
        </w:rPr>
        <w:t>end</w:t>
      </w:r>
      <w:r w:rsidRPr="00434E9F">
        <w:rPr>
          <w:sz w:val="14"/>
        </w:rPr>
        <w:t>. It was evident at once that any hope of containing the demon would require international corporation ….</w:t>
      </w:r>
    </w:p>
    <w:p w14:paraId="4DFA8B67" w14:textId="77777777" w:rsidR="00596DA4" w:rsidRPr="00434E9F" w:rsidRDefault="00596DA4" w:rsidP="00596DA4">
      <w:pPr>
        <w:rPr>
          <w:sz w:val="14"/>
        </w:rPr>
      </w:pPr>
      <w:r w:rsidRPr="00434E9F">
        <w:rPr>
          <w:sz w:val="14"/>
        </w:rPr>
        <w:t>It was not understood at the time but a second and no less critical new era was beginning at the same time. A new geological epoch, by now, called the Anthropocene–an epoch defined by extreme human impact on the environment.</w:t>
      </w:r>
    </w:p>
    <w:p w14:paraId="1FC2C9D5" w14:textId="77777777" w:rsidR="00596DA4" w:rsidRPr="00434E9F" w:rsidRDefault="00596DA4" w:rsidP="00596DA4">
      <w:pPr>
        <w:rPr>
          <w:sz w:val="14"/>
        </w:rPr>
      </w:pPr>
      <w:r w:rsidRPr="00434E9F">
        <w:rPr>
          <w:sz w:val="14"/>
        </w:rPr>
        <w:t>The Anthropocene and the nuclear age coincide, a dual threat to the perpetuation of organized human life. Both threats are severe and imminent. It’s widely recognized that we have entered the period of the sixth mass extinction.4</w:t>
      </w:r>
    </w:p>
    <w:p w14:paraId="0EC5BAF0" w14:textId="77777777" w:rsidR="00596DA4" w:rsidRPr="00434E9F" w:rsidRDefault="00596DA4" w:rsidP="00596DA4">
      <w:pPr>
        <w:rPr>
          <w:sz w:val="14"/>
        </w:rPr>
      </w:pPr>
      <w:r w:rsidRPr="00434E9F">
        <w:rPr>
          <w:sz w:val="14"/>
        </w:rPr>
        <w:t xml:space="preserve">Extinction denialism has limited public awareness of the new stage that arose in the late 1940s but is rooted in the foundations of our economic system. Indeed, </w:t>
      </w:r>
      <w:r w:rsidRPr="00E972DA">
        <w:rPr>
          <w:rStyle w:val="Emphasis"/>
          <w:highlight w:val="cyan"/>
        </w:rPr>
        <w:t>capitalism</w:t>
      </w:r>
      <w:r w:rsidRPr="00E972DA">
        <w:rPr>
          <w:rStyle w:val="StyleUnderline"/>
          <w:highlight w:val="cyan"/>
        </w:rPr>
        <w:t>, even as it</w:t>
      </w:r>
      <w:r w:rsidRPr="00434E9F">
        <w:rPr>
          <w:sz w:val="14"/>
        </w:rPr>
        <w:t xml:space="preserve"> historically </w:t>
      </w:r>
      <w:r w:rsidRPr="00E972DA">
        <w:rPr>
          <w:rStyle w:val="StyleUnderline"/>
          <w:highlight w:val="cyan"/>
        </w:rPr>
        <w:t>helped</w:t>
      </w:r>
      <w:r w:rsidRPr="00434E9F">
        <w:rPr>
          <w:sz w:val="14"/>
        </w:rPr>
        <w:t xml:space="preserve"> build new economic </w:t>
      </w:r>
      <w:r w:rsidRPr="00B46315">
        <w:rPr>
          <w:rStyle w:val="StyleUnderline"/>
        </w:rPr>
        <w:t xml:space="preserve">growth and </w:t>
      </w:r>
      <w:r w:rsidRPr="00E972DA">
        <w:rPr>
          <w:rStyle w:val="Emphasis"/>
          <w:highlight w:val="cyan"/>
        </w:rPr>
        <w:t>innovation</w:t>
      </w:r>
      <w:r w:rsidRPr="00434E9F">
        <w:rPr>
          <w:sz w:val="14"/>
        </w:rPr>
        <w:t xml:space="preserve"> and pulled millions out of poverty, </w:t>
      </w:r>
      <w:r w:rsidRPr="00B46315">
        <w:rPr>
          <w:rStyle w:val="StyleUnderline"/>
        </w:rPr>
        <w:t xml:space="preserve">has always </w:t>
      </w:r>
      <w:r w:rsidRPr="00E972DA">
        <w:rPr>
          <w:rStyle w:val="Emphasis"/>
          <w:highlight w:val="cyan"/>
        </w:rPr>
        <w:t>created war</w:t>
      </w:r>
      <w:r w:rsidRPr="00B46315">
        <w:rPr>
          <w:rStyle w:val="StyleUnderline"/>
        </w:rPr>
        <w:t xml:space="preserve"> and </w:t>
      </w:r>
      <w:r w:rsidRPr="00E2198E">
        <w:rPr>
          <w:rStyle w:val="Emphasis"/>
        </w:rPr>
        <w:t>environmental destruction</w:t>
      </w:r>
      <w:r w:rsidRPr="00434E9F">
        <w:rPr>
          <w:sz w:val="14"/>
        </w:rPr>
        <w:t xml:space="preserve">. Its historical progress fueled “development” that catapulted the European and </w:t>
      </w:r>
      <w:r w:rsidRPr="00434E9F">
        <w:rPr>
          <w:sz w:val="14"/>
        </w:rPr>
        <w:lastRenderedPageBreak/>
        <w:t xml:space="preserve">American world toward prosperity and material well-being for two centuries. But </w:t>
      </w:r>
      <w:r w:rsidRPr="00B46315">
        <w:rPr>
          <w:rStyle w:val="StyleUnderline"/>
        </w:rPr>
        <w:t>that</w:t>
      </w:r>
      <w:r w:rsidRPr="00434E9F">
        <w:rPr>
          <w:sz w:val="14"/>
        </w:rPr>
        <w:t xml:space="preserve"> huge leap forward also </w:t>
      </w:r>
      <w:r w:rsidRPr="00B46315">
        <w:rPr>
          <w:rStyle w:val="StyleUnderline"/>
        </w:rPr>
        <w:t xml:space="preserve">froze into society an </w:t>
      </w:r>
      <w:r w:rsidRPr="00E972DA">
        <w:rPr>
          <w:rStyle w:val="Emphasis"/>
          <w:highlight w:val="cyan"/>
        </w:rPr>
        <w:t>unsustainable</w:t>
      </w:r>
      <w:r w:rsidRPr="00A30B37">
        <w:rPr>
          <w:rStyle w:val="Emphasis"/>
        </w:rPr>
        <w:t xml:space="preserve"> quest</w:t>
      </w:r>
      <w:r w:rsidRPr="00A30B37">
        <w:rPr>
          <w:rStyle w:val="StyleUnderline"/>
        </w:rPr>
        <w:t xml:space="preserve"> for </w:t>
      </w:r>
      <w:r w:rsidRPr="00A30B37">
        <w:rPr>
          <w:rStyle w:val="Emphasis"/>
        </w:rPr>
        <w:t xml:space="preserve">unfettered </w:t>
      </w:r>
      <w:r w:rsidRPr="00E972DA">
        <w:rPr>
          <w:rStyle w:val="Emphasis"/>
          <w:highlight w:val="cyan"/>
        </w:rPr>
        <w:t>growth</w:t>
      </w:r>
      <w:r w:rsidRPr="00434E9F">
        <w:rPr>
          <w:sz w:val="14"/>
        </w:rPr>
        <w:t xml:space="preserve"> threatening military and environmental catastrophe and externalized multiple costs onto the peoples of the Global South. The history of </w:t>
      </w:r>
      <w:r w:rsidRPr="00B46315">
        <w:rPr>
          <w:rStyle w:val="StyleUnderline"/>
        </w:rPr>
        <w:t xml:space="preserve">capitalist successes disguised </w:t>
      </w:r>
      <w:r w:rsidRPr="00A30B37">
        <w:rPr>
          <w:rStyle w:val="Emphasis"/>
        </w:rPr>
        <w:t>latent crises</w:t>
      </w:r>
      <w:r w:rsidRPr="00B46315">
        <w:rPr>
          <w:rStyle w:val="StyleUnderline"/>
        </w:rPr>
        <w:t xml:space="preserve"> now </w:t>
      </w:r>
      <w:r w:rsidRPr="00A30B37">
        <w:rPr>
          <w:rStyle w:val="Emphasis"/>
        </w:rPr>
        <w:t>surfacing</w:t>
      </w:r>
      <w:r w:rsidRPr="00B46315">
        <w:rPr>
          <w:rStyle w:val="StyleUnderline"/>
        </w:rPr>
        <w:t xml:space="preserve"> in the </w:t>
      </w:r>
      <w:r w:rsidRPr="00A30B37">
        <w:rPr>
          <w:rStyle w:val="Emphasis"/>
        </w:rPr>
        <w:t>extinction stage</w:t>
      </w:r>
      <w:r w:rsidRPr="00B46315">
        <w:rPr>
          <w:rStyle w:val="StyleUnderline"/>
        </w:rPr>
        <w:t xml:space="preserve">. The historical </w:t>
      </w:r>
      <w:r w:rsidRPr="00A30B37">
        <w:rPr>
          <w:rStyle w:val="Emphasis"/>
        </w:rPr>
        <w:t>benefits</w:t>
      </w:r>
      <w:r w:rsidRPr="00B46315">
        <w:rPr>
          <w:rStyle w:val="StyleUnderline"/>
        </w:rPr>
        <w:t xml:space="preserve"> of </w:t>
      </w:r>
      <w:r w:rsidRPr="00A30B37">
        <w:rPr>
          <w:rStyle w:val="Emphasis"/>
        </w:rPr>
        <w:t>capitalism</w:t>
      </w:r>
      <w:r w:rsidRPr="00B46315">
        <w:rPr>
          <w:rStyle w:val="StyleUnderline"/>
        </w:rPr>
        <w:t xml:space="preserve"> have not </w:t>
      </w:r>
      <w:r w:rsidRPr="00A30B37">
        <w:rPr>
          <w:rStyle w:val="Emphasis"/>
        </w:rPr>
        <w:t>disappeared</w:t>
      </w:r>
      <w:r w:rsidRPr="00B46315">
        <w:rPr>
          <w:rStyle w:val="StyleUnderline"/>
        </w:rPr>
        <w:t xml:space="preserve">, but their </w:t>
      </w:r>
      <w:r w:rsidRPr="00A30B37">
        <w:rPr>
          <w:rStyle w:val="Emphasis"/>
        </w:rPr>
        <w:t>relative value</w:t>
      </w:r>
      <w:r w:rsidRPr="00B46315">
        <w:rPr>
          <w:rStyle w:val="StyleUnderline"/>
        </w:rPr>
        <w:t xml:space="preserve"> has </w:t>
      </w:r>
      <w:r w:rsidRPr="00A30B37">
        <w:rPr>
          <w:rStyle w:val="Emphasis"/>
        </w:rPr>
        <w:t>declined</w:t>
      </w:r>
      <w:r w:rsidRPr="00B46315">
        <w:rPr>
          <w:rStyle w:val="StyleUnderline"/>
        </w:rPr>
        <w:t xml:space="preserve"> compared to the </w:t>
      </w:r>
      <w:r w:rsidRPr="00A30B37">
        <w:rPr>
          <w:rStyle w:val="Emphasis"/>
        </w:rPr>
        <w:t>costs</w:t>
      </w:r>
      <w:r w:rsidRPr="00B46315">
        <w:rPr>
          <w:rStyle w:val="StyleUnderline"/>
        </w:rPr>
        <w:t xml:space="preserve"> and risks – ultimately of </w:t>
      </w:r>
      <w:r w:rsidRPr="00A30B37">
        <w:rPr>
          <w:rStyle w:val="Emphasis"/>
        </w:rPr>
        <w:t>extinction</w:t>
      </w:r>
      <w:r w:rsidRPr="00434E9F">
        <w:rPr>
          <w:sz w:val="14"/>
        </w:rPr>
        <w:t>.</w:t>
      </w:r>
    </w:p>
    <w:p w14:paraId="52A13266" w14:textId="77777777" w:rsidR="00596DA4" w:rsidRPr="00434E9F" w:rsidRDefault="00596DA4" w:rsidP="00596DA4">
      <w:pPr>
        <w:rPr>
          <w:sz w:val="14"/>
        </w:rPr>
      </w:pPr>
      <w:r w:rsidRPr="00434E9F">
        <w:rPr>
          <w:sz w:val="14"/>
        </w:rPr>
        <w:t>The Triangle of Extinction: Mad Money</w:t>
      </w:r>
    </w:p>
    <w:p w14:paraId="0D174927" w14:textId="77777777" w:rsidR="00596DA4" w:rsidRPr="00434E9F" w:rsidRDefault="00596DA4" w:rsidP="00596DA4">
      <w:pPr>
        <w:rPr>
          <w:sz w:val="14"/>
        </w:rPr>
      </w:pPr>
      <w:r w:rsidRPr="00434E9F">
        <w:rPr>
          <w:sz w:val="14"/>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15E0554" w14:textId="77777777" w:rsidR="00596DA4" w:rsidRPr="00434E9F" w:rsidRDefault="00596DA4" w:rsidP="00596DA4">
      <w:pPr>
        <w:rPr>
          <w:sz w:val="14"/>
        </w:rPr>
      </w:pPr>
      <w:r w:rsidRPr="00E972DA">
        <w:rPr>
          <w:rStyle w:val="StyleUnderline"/>
          <w:highlight w:val="cyan"/>
        </w:rPr>
        <w:t>Cap</w:t>
      </w:r>
      <w:r w:rsidRPr="00B46315">
        <w:rPr>
          <w:rStyle w:val="StyleUnderline"/>
        </w:rPr>
        <w:t xml:space="preserve">italism </w:t>
      </w:r>
      <w:r w:rsidRPr="00E972DA">
        <w:rPr>
          <w:rStyle w:val="StyleUnderline"/>
          <w:highlight w:val="cyan"/>
        </w:rPr>
        <w:t>drives</w:t>
      </w:r>
      <w:r w:rsidRPr="00B46315">
        <w:rPr>
          <w:rStyle w:val="StyleUnderline"/>
        </w:rPr>
        <w:t xml:space="preserve"> </w:t>
      </w:r>
      <w:r w:rsidRPr="00434E9F">
        <w:rPr>
          <w:sz w:val="14"/>
        </w:rPr>
        <w:t xml:space="preserve">the triangle of extinction. Its very nature, as a system, foments </w:t>
      </w:r>
      <w:r w:rsidRPr="00E972DA">
        <w:rPr>
          <w:rStyle w:val="Emphasis"/>
          <w:highlight w:val="cyan"/>
        </w:rPr>
        <w:t>militarism</w:t>
      </w:r>
      <w:r w:rsidRPr="00434E9F">
        <w:rPr>
          <w:sz w:val="14"/>
        </w:rPr>
        <w:t xml:space="preserve"> and drives environmental destruction. In Chapter 2, we argue that </w:t>
      </w:r>
      <w:r w:rsidRPr="00B46315">
        <w:rPr>
          <w:rStyle w:val="StyleUnderline"/>
        </w:rPr>
        <w:t xml:space="preserve">capitalism’s constant need </w:t>
      </w:r>
      <w:r w:rsidRPr="00E972DA">
        <w:rPr>
          <w:rStyle w:val="StyleUnderline"/>
          <w:highlight w:val="cyan"/>
        </w:rPr>
        <w:t>to expand</w:t>
      </w:r>
      <w:r w:rsidRPr="00B46315">
        <w:rPr>
          <w:rStyle w:val="StyleUnderline"/>
        </w:rPr>
        <w:t xml:space="preserve"> both </w:t>
      </w:r>
      <w:r w:rsidRPr="00E972DA">
        <w:rPr>
          <w:rStyle w:val="StyleUnderline"/>
          <w:highlight w:val="cyan"/>
        </w:rPr>
        <w:t xml:space="preserve">its </w:t>
      </w:r>
      <w:r w:rsidRPr="00E972DA">
        <w:rPr>
          <w:rStyle w:val="Emphasis"/>
          <w:highlight w:val="cyan"/>
        </w:rPr>
        <w:t>resource base</w:t>
      </w:r>
      <w:r w:rsidRPr="00E972DA">
        <w:rPr>
          <w:rStyle w:val="StyleUnderline"/>
          <w:highlight w:val="cyan"/>
        </w:rPr>
        <w:t xml:space="preserve"> and</w:t>
      </w:r>
      <w:r w:rsidRPr="00B46315">
        <w:rPr>
          <w:rStyle w:val="StyleUnderline"/>
        </w:rPr>
        <w:t xml:space="preserve"> its </w:t>
      </w:r>
      <w:r w:rsidRPr="00E972DA">
        <w:rPr>
          <w:rStyle w:val="Emphasis"/>
          <w:highlight w:val="cyan"/>
        </w:rPr>
        <w:t>markets</w:t>
      </w:r>
      <w:r w:rsidRPr="00B46315">
        <w:rPr>
          <w:rStyle w:val="StyleUnderline"/>
        </w:rPr>
        <w:t xml:space="preserve"> fosters a militarism to pry open markets </w:t>
      </w:r>
      <w:r w:rsidRPr="00E972DA">
        <w:rPr>
          <w:rStyle w:val="StyleUnderline"/>
          <w:highlight w:val="cyan"/>
        </w:rPr>
        <w:t xml:space="preserve">and </w:t>
      </w:r>
      <w:r w:rsidRPr="00E972DA">
        <w:rPr>
          <w:rStyle w:val="Emphasis"/>
          <w:highlight w:val="cyan"/>
        </w:rPr>
        <w:t>“protect” investments</w:t>
      </w:r>
      <w:r w:rsidRPr="00434E9F">
        <w:rPr>
          <w:sz w:val="14"/>
        </w:rPr>
        <w:t xml:space="preserve">. Territorial expansion across national borders has a corollary in the </w:t>
      </w:r>
      <w:r w:rsidRPr="00B46315">
        <w:rPr>
          <w:rStyle w:val="StyleUnderline"/>
        </w:rPr>
        <w:t xml:space="preserve">capitalist dynamic to test </w:t>
      </w:r>
      <w:r w:rsidRPr="00E972DA">
        <w:rPr>
          <w:rStyle w:val="StyleUnderline"/>
          <w:highlight w:val="cyan"/>
        </w:rPr>
        <w:t xml:space="preserve">and </w:t>
      </w:r>
      <w:r w:rsidRPr="00E972DA">
        <w:rPr>
          <w:rStyle w:val="Emphasis"/>
          <w:highlight w:val="cyan"/>
        </w:rPr>
        <w:t>break ecological thresholds</w:t>
      </w:r>
      <w:r w:rsidRPr="00434E9F">
        <w:rPr>
          <w:sz w:val="14"/>
        </w:rPr>
        <w:t>, producing the third corner of the triangle, environmental destruction.</w:t>
      </w:r>
    </w:p>
    <w:p w14:paraId="1EFF4F25" w14:textId="77777777" w:rsidR="00596DA4" w:rsidRPr="00C03D5D" w:rsidRDefault="00596DA4" w:rsidP="00596DA4">
      <w:pPr>
        <w:rPr>
          <w:sz w:val="14"/>
        </w:rPr>
      </w:pPr>
      <w:r w:rsidRPr="00434E9F">
        <w:rPr>
          <w:sz w:val="14"/>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w:t>
      </w:r>
      <w:r w:rsidRPr="00C03D5D">
        <w:rPr>
          <w:sz w:val="14"/>
        </w:rPr>
        <w:t xml:space="preserve">us all more dependent on the petrochemical and agro-industrial corporations selling fertilizers and pesticides. Similarly, </w:t>
      </w:r>
      <w:r w:rsidRPr="00C03D5D">
        <w:rPr>
          <w:rStyle w:val="StyleUnderline"/>
        </w:rPr>
        <w:t>capitalism’s inherent instability, particularly in the American case, produces a “</w:t>
      </w:r>
      <w:r w:rsidRPr="00C03D5D">
        <w:rPr>
          <w:rStyle w:val="Emphasis"/>
        </w:rPr>
        <w:t>military Keynesianism</w:t>
      </w:r>
      <w:r w:rsidRPr="00C03D5D">
        <w:rPr>
          <w:rStyle w:val="StyleUnderline"/>
        </w:rPr>
        <w:t xml:space="preserve">,” using </w:t>
      </w:r>
      <w:r w:rsidRPr="00C03D5D">
        <w:rPr>
          <w:rStyle w:val="Emphasis"/>
        </w:rPr>
        <w:t>state spending</w:t>
      </w:r>
      <w:r w:rsidRPr="00C03D5D">
        <w:rPr>
          <w:rStyle w:val="StyleUnderline"/>
        </w:rPr>
        <w:t xml:space="preserve"> to </w:t>
      </w:r>
      <w:r w:rsidRPr="00C03D5D">
        <w:rPr>
          <w:rStyle w:val="Emphasis"/>
        </w:rPr>
        <w:t>increase production</w:t>
      </w:r>
      <w:r w:rsidRPr="00C03D5D">
        <w:rPr>
          <w:rStyle w:val="StyleUnderline"/>
        </w:rPr>
        <w:t xml:space="preserve"> and profits of </w:t>
      </w:r>
      <w:r w:rsidRPr="00C03D5D">
        <w:rPr>
          <w:rStyle w:val="Emphasis"/>
        </w:rPr>
        <w:t>military companies</w:t>
      </w:r>
      <w:r w:rsidRPr="00C03D5D">
        <w:rPr>
          <w:sz w:val="14"/>
        </w:rPr>
        <w:t>. This, in turn, compromises democracy, giving weapons contractors privileged access to the state, rendering the latter dependent on the “market” fortunes of these corporations (Figure 1.1).</w:t>
      </w:r>
    </w:p>
    <w:p w14:paraId="438BF9EF" w14:textId="77777777" w:rsidR="00596DA4" w:rsidRPr="00C03D5D" w:rsidRDefault="00596DA4" w:rsidP="00596DA4">
      <w:pPr>
        <w:rPr>
          <w:sz w:val="14"/>
        </w:rPr>
      </w:pPr>
      <w:r w:rsidRPr="00C03D5D">
        <w:t>[Figure 1.1 Omitted]</w:t>
      </w:r>
    </w:p>
    <w:p w14:paraId="6C002834" w14:textId="77777777" w:rsidR="00596DA4" w:rsidRPr="00434E9F" w:rsidRDefault="00596DA4" w:rsidP="00596DA4">
      <w:pPr>
        <w:rPr>
          <w:sz w:val="14"/>
        </w:rPr>
      </w:pPr>
      <w:r w:rsidRPr="00C03D5D">
        <w:rPr>
          <w:sz w:val="14"/>
        </w:rPr>
        <w:t>Figure 1.1 The Triangle of Extinction, Basic Version</w:t>
      </w:r>
    </w:p>
    <w:p w14:paraId="5D133FAF" w14:textId="77777777" w:rsidR="00596DA4" w:rsidRPr="00434E9F" w:rsidRDefault="00596DA4" w:rsidP="00596DA4">
      <w:pPr>
        <w:rPr>
          <w:sz w:val="14"/>
        </w:rPr>
      </w:pPr>
      <w:r w:rsidRPr="00434E9F">
        <w:rPr>
          <w:sz w:val="14"/>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67F12E3" w14:textId="77777777" w:rsidR="00596DA4" w:rsidRPr="00434E9F" w:rsidRDefault="00596DA4" w:rsidP="00596DA4">
      <w:pPr>
        <w:rPr>
          <w:sz w:val="14"/>
        </w:rPr>
      </w:pPr>
    </w:p>
    <w:p w14:paraId="1404610A" w14:textId="77777777" w:rsidR="00596DA4" w:rsidRPr="00434E9F" w:rsidRDefault="00596DA4" w:rsidP="00596DA4">
      <w:pPr>
        <w:rPr>
          <w:sz w:val="14"/>
        </w:rPr>
      </w:pPr>
      <w:r w:rsidRPr="00434E9F">
        <w:rPr>
          <w:sz w:val="14"/>
        </w:rPr>
        <w:t>Long Description for Figure 1.2</w:t>
      </w:r>
    </w:p>
    <w:p w14:paraId="070B768E" w14:textId="77777777" w:rsidR="00596DA4" w:rsidRPr="00434E9F" w:rsidRDefault="00596DA4" w:rsidP="00596DA4">
      <w:pPr>
        <w:rPr>
          <w:sz w:val="14"/>
        </w:rPr>
      </w:pPr>
      <w:r w:rsidRPr="00434E9F">
        <w:rPr>
          <w:sz w:val="14"/>
        </w:rPr>
        <w:t>Figure 1.2 The Triangle of Extinction, Expanded Version</w:t>
      </w:r>
    </w:p>
    <w:p w14:paraId="5DCFE8B8" w14:textId="77777777" w:rsidR="00596DA4" w:rsidRPr="00434E9F" w:rsidRDefault="00596DA4" w:rsidP="00596DA4">
      <w:pPr>
        <w:rPr>
          <w:sz w:val="14"/>
        </w:rPr>
      </w:pPr>
      <w:r w:rsidRPr="00434E9F">
        <w:rPr>
          <w:sz w:val="14"/>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C1FD175" w14:textId="77777777" w:rsidR="00596DA4" w:rsidRPr="00434E9F" w:rsidRDefault="00596DA4" w:rsidP="00596DA4">
      <w:pPr>
        <w:rPr>
          <w:sz w:val="14"/>
        </w:rPr>
      </w:pPr>
      <w:r w:rsidRPr="00434E9F">
        <w:rPr>
          <w:sz w:val="14"/>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B46315">
        <w:rPr>
          <w:rStyle w:val="StyleUnderline"/>
        </w:rPr>
        <w:t xml:space="preserve">militarism </w:t>
      </w:r>
      <w:r w:rsidRPr="00E972DA">
        <w:rPr>
          <w:rStyle w:val="StyleUnderline"/>
          <w:highlight w:val="cyan"/>
        </w:rPr>
        <w:t xml:space="preserve">produces </w:t>
      </w:r>
      <w:r w:rsidRPr="00E972DA">
        <w:rPr>
          <w:rStyle w:val="Emphasis"/>
          <w:highlight w:val="cyan"/>
        </w:rPr>
        <w:t>nuclear</w:t>
      </w:r>
      <w:r w:rsidRPr="00E972DA">
        <w:rPr>
          <w:rStyle w:val="StyleUnderline"/>
          <w:highlight w:val="cyan"/>
        </w:rPr>
        <w:t xml:space="preserve">, </w:t>
      </w:r>
      <w:r w:rsidRPr="00E972DA">
        <w:rPr>
          <w:rStyle w:val="Emphasis"/>
          <w:highlight w:val="cyan"/>
        </w:rPr>
        <w:t>bio</w:t>
      </w:r>
      <w:r w:rsidRPr="00E2198E">
        <w:rPr>
          <w:rStyle w:val="Emphasis"/>
        </w:rPr>
        <w:t>logical</w:t>
      </w:r>
      <w:r w:rsidRPr="00B46315">
        <w:rPr>
          <w:rStyle w:val="StyleUnderline"/>
        </w:rPr>
        <w:t>/</w:t>
      </w:r>
      <w:r w:rsidRPr="00E972DA">
        <w:rPr>
          <w:rStyle w:val="Emphasis"/>
          <w:highlight w:val="cyan"/>
        </w:rPr>
        <w:t>chemical</w:t>
      </w:r>
      <w:r w:rsidRPr="00E972DA">
        <w:rPr>
          <w:rStyle w:val="StyleUnderline"/>
          <w:highlight w:val="cyan"/>
        </w:rPr>
        <w:t xml:space="preserve">, and </w:t>
      </w:r>
      <w:r w:rsidRPr="00E972DA">
        <w:rPr>
          <w:rStyle w:val="Emphasis"/>
          <w:highlight w:val="cyan"/>
        </w:rPr>
        <w:t>cyberwar</w:t>
      </w:r>
      <w:r w:rsidRPr="00E2198E">
        <w:rPr>
          <w:rStyle w:val="Emphasis"/>
        </w:rPr>
        <w:t xml:space="preserve"> risks</w:t>
      </w:r>
      <w:r w:rsidRPr="00434E9F">
        <w:rPr>
          <w:sz w:val="14"/>
        </w:rPr>
        <w:t xml:space="preserve">. All of these six varieties of existential risk are extremely important, and </w:t>
      </w:r>
      <w:r w:rsidRPr="00E972DA">
        <w:rPr>
          <w:rStyle w:val="Emphasis"/>
          <w:highlight w:val="cyan"/>
        </w:rPr>
        <w:t>all are “systemic”</w:t>
      </w:r>
      <w:r w:rsidRPr="00434E9F">
        <w:rPr>
          <w:sz w:val="14"/>
        </w:rPr>
        <w:t xml:space="preserve"> in that they are partly caused </w:t>
      </w:r>
      <w:r w:rsidRPr="00B46315">
        <w:rPr>
          <w:rStyle w:val="StyleUnderline"/>
        </w:rPr>
        <w:t xml:space="preserve">and </w:t>
      </w:r>
      <w:r w:rsidRPr="00A30B37">
        <w:rPr>
          <w:rStyle w:val="Emphasis"/>
        </w:rPr>
        <w:t>fueled</w:t>
      </w:r>
      <w:r w:rsidRPr="00B46315">
        <w:rPr>
          <w:rStyle w:val="StyleUnderline"/>
        </w:rPr>
        <w:t xml:space="preserve"> by the</w:t>
      </w:r>
      <w:r w:rsidRPr="00434E9F">
        <w:rPr>
          <w:sz w:val="14"/>
        </w:rPr>
        <w:t xml:space="preserve"> United States and global </w:t>
      </w:r>
      <w:r w:rsidRPr="00A30B37">
        <w:rPr>
          <w:rStyle w:val="Emphasis"/>
        </w:rPr>
        <w:t>capitalist system</w:t>
      </w:r>
      <w:r w:rsidRPr="00434E9F">
        <w:rPr>
          <w:sz w:val="14"/>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3BB33D96" w14:textId="77777777" w:rsidR="00596DA4" w:rsidRPr="00434E9F" w:rsidRDefault="00596DA4" w:rsidP="00596DA4">
      <w:pPr>
        <w:rPr>
          <w:sz w:val="14"/>
        </w:rPr>
      </w:pPr>
      <w:r w:rsidRPr="00434E9F">
        <w:rPr>
          <w:sz w:val="14"/>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64E734A" w14:textId="77777777" w:rsidR="00596DA4" w:rsidRPr="00434E9F" w:rsidRDefault="00596DA4" w:rsidP="00596DA4">
      <w:pPr>
        <w:rPr>
          <w:sz w:val="14"/>
        </w:rPr>
      </w:pPr>
      <w:r w:rsidRPr="00434E9F">
        <w:rPr>
          <w:sz w:val="14"/>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capitalism, especially the militarized hegemonic form modeled by US neoliberal capitalism, causes war, which further multiplies the extinction threat embedded in the possibility of nuclear war. Climate change, pandemics, and extreme war could arise from other systems than capitalism, but </w:t>
      </w:r>
      <w:r w:rsidRPr="00B46315">
        <w:rPr>
          <w:rStyle w:val="StyleUnderline"/>
        </w:rPr>
        <w:t xml:space="preserve">capitalism is a leading cause and accelerator of all these threats, which in turn </w:t>
      </w:r>
      <w:r w:rsidRPr="00E972DA">
        <w:rPr>
          <w:rStyle w:val="Emphasis"/>
          <w:highlight w:val="cyan"/>
        </w:rPr>
        <w:t>intensify</w:t>
      </w:r>
      <w:r w:rsidRPr="00E972DA">
        <w:rPr>
          <w:rStyle w:val="StyleUnderline"/>
          <w:highlight w:val="cyan"/>
        </w:rPr>
        <w:t xml:space="preserve"> the extinction </w:t>
      </w:r>
      <w:r w:rsidRPr="00E972DA">
        <w:rPr>
          <w:rStyle w:val="Emphasis"/>
          <w:highlight w:val="cyan"/>
        </w:rPr>
        <w:t>dangers</w:t>
      </w:r>
      <w:r w:rsidRPr="00E972DA">
        <w:rPr>
          <w:rStyle w:val="StyleUnderline"/>
          <w:highlight w:val="cyan"/>
        </w:rPr>
        <w:t xml:space="preserve"> of </w:t>
      </w:r>
      <w:r w:rsidRPr="00E972DA">
        <w:rPr>
          <w:rStyle w:val="Emphasis"/>
          <w:highlight w:val="cyan"/>
        </w:rPr>
        <w:t>each other</w:t>
      </w:r>
      <w:r w:rsidRPr="00E972DA">
        <w:rPr>
          <w:rStyle w:val="StyleUnderline"/>
          <w:highlight w:val="cyan"/>
        </w:rPr>
        <w:t>. Climate change is a</w:t>
      </w:r>
      <w:r w:rsidRPr="00B46315">
        <w:rPr>
          <w:rStyle w:val="StyleUnderline"/>
        </w:rPr>
        <w:t xml:space="preserve"> </w:t>
      </w:r>
      <w:r w:rsidRPr="00A30B37">
        <w:rPr>
          <w:rStyle w:val="Emphasis"/>
        </w:rPr>
        <w:t xml:space="preserve">major </w:t>
      </w:r>
      <w:r w:rsidRPr="00E972DA">
        <w:rPr>
          <w:rStyle w:val="Emphasis"/>
          <w:highlight w:val="cyan"/>
        </w:rPr>
        <w:t>driver</w:t>
      </w:r>
      <w:r w:rsidRPr="00E972DA">
        <w:rPr>
          <w:rStyle w:val="StyleUnderline"/>
          <w:highlight w:val="cyan"/>
        </w:rPr>
        <w:t xml:space="preserve"> of </w:t>
      </w:r>
      <w:r w:rsidRPr="00E972DA">
        <w:rPr>
          <w:rStyle w:val="Emphasis"/>
          <w:highlight w:val="cyan"/>
        </w:rPr>
        <w:t>war</w:t>
      </w:r>
      <w:r w:rsidRPr="00E972DA">
        <w:rPr>
          <w:rStyle w:val="StyleUnderline"/>
          <w:highlight w:val="cyan"/>
        </w:rPr>
        <w:t xml:space="preserve"> and war</w:t>
      </w:r>
      <w:r w:rsidRPr="00B46315">
        <w:rPr>
          <w:rStyle w:val="StyleUnderline"/>
        </w:rPr>
        <w:t xml:space="preserve"> has become a </w:t>
      </w:r>
      <w:r w:rsidRPr="00A30B37">
        <w:rPr>
          <w:rStyle w:val="Emphasis"/>
        </w:rPr>
        <w:t xml:space="preserve">leading </w:t>
      </w:r>
      <w:r w:rsidRPr="00E972DA">
        <w:rPr>
          <w:rStyle w:val="Emphasis"/>
          <w:highlight w:val="cyan"/>
        </w:rPr>
        <w:t>cause</w:t>
      </w:r>
      <w:r w:rsidRPr="00E972DA">
        <w:rPr>
          <w:rStyle w:val="StyleUnderline"/>
          <w:highlight w:val="cyan"/>
        </w:rPr>
        <w:t xml:space="preserve"> of </w:t>
      </w:r>
      <w:r w:rsidRPr="00E972DA">
        <w:rPr>
          <w:rStyle w:val="Emphasis"/>
          <w:highlight w:val="cyan"/>
        </w:rPr>
        <w:t>climate</w:t>
      </w:r>
      <w:r w:rsidRPr="00A30B37">
        <w:rPr>
          <w:rStyle w:val="Emphasis"/>
        </w:rPr>
        <w:t xml:space="preserve"> change</w:t>
      </w:r>
      <w:r w:rsidRPr="00434E9F">
        <w:rPr>
          <w:sz w:val="14"/>
        </w:rPr>
        <w:t xml:space="preserve">. Scholarship on climate </w:t>
      </w:r>
      <w:r w:rsidRPr="00434E9F">
        <w:rPr>
          <w:sz w:val="14"/>
        </w:rPr>
        <w:lastRenderedPageBreak/>
        <w:t>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6AA9C8E1" w14:textId="77777777" w:rsidR="00596DA4" w:rsidRPr="008412A8" w:rsidRDefault="00596DA4" w:rsidP="00596DA4">
      <w:pPr>
        <w:rPr>
          <w:rFonts w:eastAsia="Calibri"/>
        </w:rPr>
      </w:pPr>
    </w:p>
    <w:p w14:paraId="0E8C4844" w14:textId="77777777" w:rsidR="00596DA4" w:rsidRPr="00B64D89" w:rsidRDefault="00596DA4" w:rsidP="00596DA4">
      <w:pPr>
        <w:keepNext/>
        <w:keepLines/>
        <w:spacing w:before="40" w:after="0"/>
        <w:outlineLvl w:val="3"/>
        <w:rPr>
          <w:rFonts w:eastAsia="SimSun" w:cs="Times New Roman"/>
          <w:b/>
          <w:iCs/>
          <w:sz w:val="26"/>
        </w:rPr>
      </w:pPr>
      <w:r w:rsidRPr="00B64D89">
        <w:rPr>
          <w:rFonts w:eastAsia="SimSun" w:cs="Times New Roman"/>
          <w:b/>
          <w:iCs/>
          <w:sz w:val="26"/>
        </w:rPr>
        <w:t xml:space="preserve">The alternative is to vote negative for an anti-capitalist revolution. </w:t>
      </w:r>
    </w:p>
    <w:p w14:paraId="36BD1B17" w14:textId="77777777" w:rsidR="00596DA4" w:rsidRPr="00B64D89" w:rsidRDefault="00596DA4" w:rsidP="00596DA4">
      <w:pPr>
        <w:rPr>
          <w:rFonts w:eastAsia="Calibri"/>
          <w:b/>
          <w:bCs/>
          <w:sz w:val="26"/>
        </w:rPr>
      </w:pPr>
      <w:r w:rsidRPr="00B64D89">
        <w:rPr>
          <w:rFonts w:eastAsia="Calibri"/>
          <w:b/>
          <w:bCs/>
          <w:sz w:val="26"/>
        </w:rPr>
        <w:t xml:space="preserve">Tavan ’21 </w:t>
      </w:r>
      <w:r w:rsidRPr="00B64D89">
        <w:rPr>
          <w:rFonts w:eastAsia="Calibri"/>
        </w:rPr>
        <w:t xml:space="preserve">Revolutionary Leftist (Luca, “Worldwide revolution is possible and necessary”, </w:t>
      </w:r>
      <w:r w:rsidRPr="00B64D89">
        <w:rPr>
          <w:rFonts w:eastAsia="Calibri"/>
          <w:i/>
          <w:iCs/>
        </w:rPr>
        <w:t xml:space="preserve">Red Flag, </w:t>
      </w:r>
      <w:r w:rsidRPr="00B64D89">
        <w:rPr>
          <w:rFonts w:eastAsia="Calibri"/>
        </w:rPr>
        <w:t xml:space="preserve">3-7-2025, </w:t>
      </w:r>
      <w:hyperlink r:id="rId10" w:history="1">
        <w:r w:rsidRPr="00B64D89">
          <w:rPr>
            <w:rFonts w:eastAsia="Calibri"/>
            <w:color w:val="0563C1"/>
            <w:u w:val="single"/>
          </w:rPr>
          <w:t>https://redflag.org.au/article/worldwide-revolution-possible-and-necessary</w:t>
        </w:r>
      </w:hyperlink>
      <w:r w:rsidRPr="00B64D89">
        <w:rPr>
          <w:rFonts w:eastAsia="Calibri"/>
        </w:rPr>
        <w:t xml:space="preserve"> )//LFS—LMH </w:t>
      </w:r>
    </w:p>
    <w:p w14:paraId="0FC518A6" w14:textId="77777777" w:rsidR="00596DA4" w:rsidRPr="00B64D89" w:rsidRDefault="00596DA4" w:rsidP="00596DA4">
      <w:pPr>
        <w:rPr>
          <w:rFonts w:eastAsia="Calibri"/>
          <w:sz w:val="16"/>
        </w:rPr>
      </w:pPr>
      <w:r w:rsidRPr="00B64D89">
        <w:rPr>
          <w:rFonts w:eastAsia="Calibri"/>
          <w:sz w:val="16"/>
        </w:rPr>
        <w:t xml:space="preserve">But </w:t>
      </w:r>
      <w:r w:rsidRPr="00B64D89">
        <w:rPr>
          <w:rFonts w:eastAsia="Calibri"/>
          <w:highlight w:val="cyan"/>
          <w:u w:val="single"/>
        </w:rPr>
        <w:t xml:space="preserve">capitalism’s </w:t>
      </w:r>
      <w:r w:rsidRPr="00B64D89">
        <w:rPr>
          <w:rFonts w:eastAsia="Calibri"/>
          <w:sz w:val="16"/>
        </w:rPr>
        <w:t xml:space="preserve">global nature </w:t>
      </w:r>
      <w:r w:rsidRPr="00B64D89">
        <w:rPr>
          <w:rFonts w:eastAsia="Calibri"/>
          <w:highlight w:val="cyan"/>
          <w:u w:val="single"/>
        </w:rPr>
        <w:t xml:space="preserve">means that revolts </w:t>
      </w:r>
      <w:r w:rsidRPr="00B64D89">
        <w:rPr>
          <w:rFonts w:eastAsia="Calibri"/>
          <w:sz w:val="16"/>
        </w:rPr>
        <w:t>tend to spread across national borders</w:t>
      </w:r>
      <w:r w:rsidRPr="00B64D89">
        <w:rPr>
          <w:rFonts w:eastAsia="Calibri"/>
          <w:sz w:val="16"/>
          <w:highlight w:val="cyan"/>
        </w:rPr>
        <w:t xml:space="preserve">. </w:t>
      </w:r>
      <w:r w:rsidRPr="00B64D89">
        <w:rPr>
          <w:rFonts w:eastAsia="Calibri"/>
          <w:highlight w:val="cyan"/>
          <w:u w:val="single"/>
        </w:rPr>
        <w:t>Workers</w:t>
      </w:r>
      <w:r w:rsidRPr="00B64D89">
        <w:rPr>
          <w:rFonts w:eastAsia="Calibri"/>
          <w:u w:val="single"/>
        </w:rPr>
        <w:t xml:space="preserve"> today </w:t>
      </w:r>
      <w:r w:rsidRPr="00B64D89">
        <w:rPr>
          <w:rFonts w:eastAsia="Calibri"/>
          <w:highlight w:val="cyan"/>
          <w:u w:val="single"/>
        </w:rPr>
        <w:t>share</w:t>
      </w:r>
      <w:r w:rsidRPr="00B64D89">
        <w:rPr>
          <w:rFonts w:eastAsia="Calibri"/>
          <w:u w:val="single"/>
        </w:rPr>
        <w:t xml:space="preserve"> increasingly </w:t>
      </w:r>
      <w:r w:rsidRPr="00B64D89">
        <w:rPr>
          <w:rFonts w:eastAsia="Calibri"/>
          <w:highlight w:val="cyan"/>
          <w:u w:val="single"/>
        </w:rPr>
        <w:t>similar experiences</w:t>
      </w:r>
      <w:r w:rsidRPr="00B64D89">
        <w:rPr>
          <w:rFonts w:eastAsia="Calibri"/>
          <w:sz w:val="16"/>
        </w:rPr>
        <w:t xml:space="preserve">: conditions of work, forms of consumption, lifestyles and political cultures. </w:t>
      </w:r>
      <w:r w:rsidRPr="00B64D89">
        <w:rPr>
          <w:rFonts w:eastAsia="Calibri"/>
          <w:u w:val="single"/>
        </w:rPr>
        <w:t>And the global integration of production serves to transmit struggle from one country to another</w:t>
      </w:r>
      <w:r w:rsidRPr="00B64D89">
        <w:rPr>
          <w:rFonts w:eastAsia="Calibri"/>
          <w:sz w:val="16"/>
        </w:rPr>
        <w:t xml:space="preserve">.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174F633C" w14:textId="77777777" w:rsidR="00596DA4" w:rsidRPr="00B64D89" w:rsidRDefault="00596DA4" w:rsidP="00596DA4">
      <w:pPr>
        <w:rPr>
          <w:rFonts w:eastAsia="Calibri"/>
          <w:sz w:val="16"/>
        </w:rPr>
      </w:pPr>
      <w:r w:rsidRPr="00B64D89">
        <w:rPr>
          <w:rFonts w:eastAsia="Calibri"/>
          <w:sz w:val="16"/>
        </w:rPr>
        <w:t xml:space="preserve">While nationalism still has a powerful hold on the consciousness of many, it’s increasingly clear that </w:t>
      </w:r>
      <w:r w:rsidRPr="00B64D89">
        <w:rPr>
          <w:rFonts w:eastAsia="Calibri"/>
          <w:u w:val="single"/>
        </w:rPr>
        <w:t xml:space="preserve">the real line of </w:t>
      </w:r>
      <w:r w:rsidRPr="00B64D89">
        <w:rPr>
          <w:rFonts w:eastAsia="Calibri"/>
          <w:highlight w:val="cyan"/>
          <w:u w:val="single"/>
        </w:rPr>
        <w:t>polarisation</w:t>
      </w:r>
      <w:r w:rsidRPr="00B64D89">
        <w:rPr>
          <w:rFonts w:eastAsia="Calibri"/>
          <w:u w:val="single"/>
        </w:rPr>
        <w:t xml:space="preserve"> across the globe </w:t>
      </w:r>
      <w:r w:rsidRPr="00B64D89">
        <w:rPr>
          <w:rFonts w:eastAsia="Calibri"/>
          <w:highlight w:val="cyan"/>
          <w:u w:val="single"/>
        </w:rPr>
        <w:t>is between the minority ruling class and the majority working class</w:t>
      </w:r>
      <w:r w:rsidRPr="00B64D89">
        <w:rPr>
          <w:rFonts w:eastAsia="Calibri"/>
          <w:sz w:val="16"/>
        </w:rPr>
        <w:t xml:space="preserve">. </w:t>
      </w:r>
      <w:r w:rsidRPr="00B64D89">
        <w:rPr>
          <w:rFonts w:eastAsia="Calibri"/>
          <w:u w:val="single"/>
        </w:rPr>
        <w:t>And when revolts break out in one part of the world, people can identify with the causes and motivations of their struggles</w:t>
      </w:r>
      <w:r w:rsidRPr="00B64D89">
        <w:rPr>
          <w:rFonts w:eastAsia="Calibri"/>
          <w:sz w:val="16"/>
        </w:rPr>
        <w:t xml:space="preserve">, and draw comparisons with their own situation. “Languages remain different,” observed UK Marxist Chris Harman in 1992, “but what they say is increasingly the same”. Harman’s words ring true in every wave of political radicalisation. </w:t>
      </w:r>
    </w:p>
    <w:p w14:paraId="5B9EC0D9" w14:textId="77777777" w:rsidR="00596DA4" w:rsidRPr="00B64D89" w:rsidRDefault="00596DA4" w:rsidP="00596DA4">
      <w:pPr>
        <w:rPr>
          <w:rFonts w:eastAsia="Calibri"/>
          <w:sz w:val="16"/>
        </w:rPr>
      </w:pPr>
      <w:r w:rsidRPr="00B64D89">
        <w:rPr>
          <w:rFonts w:eastAsia="Calibri"/>
          <w:sz w:val="16"/>
        </w:rPr>
        <w:t xml:space="preserve">1968 is remembered as a year of global revolt, when millions of workers, students and oppressed people drew inspiration from each other’s movements. Activists in the US were radicalised by the heroic resistance of the Vietnamese people to American imperialism. Irish civil rights activists emulated the militant politics of the Black Panthers. When students and workers united to launch a massive general strike in France in May, it taught student radicals in Australia that they needed to link up with the power of the organised working class in order to win. </w:t>
      </w:r>
    </w:p>
    <w:p w14:paraId="74592CAE" w14:textId="77777777" w:rsidR="00596DA4" w:rsidRPr="00B64D89" w:rsidRDefault="00596DA4" w:rsidP="00596DA4">
      <w:pPr>
        <w:rPr>
          <w:rFonts w:eastAsia="Calibri"/>
          <w:sz w:val="16"/>
        </w:rPr>
      </w:pPr>
      <w:r w:rsidRPr="00B64D89">
        <w:rPr>
          <w:rFonts w:eastAsia="Calibri"/>
          <w:sz w:val="16"/>
        </w:rPr>
        <w:t xml:space="preserve">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1C1405FA" w14:textId="77777777" w:rsidR="00596DA4" w:rsidRPr="00B64D89" w:rsidRDefault="00596DA4" w:rsidP="00596DA4">
      <w:pPr>
        <w:rPr>
          <w:rFonts w:eastAsia="Calibri"/>
          <w:sz w:val="16"/>
        </w:rPr>
      </w:pPr>
      <w:r w:rsidRPr="00B64D89">
        <w:rPr>
          <w:rFonts w:eastAsia="Calibri"/>
          <w:u w:val="single"/>
        </w:rPr>
        <w:t xml:space="preserve">In </w:t>
      </w:r>
      <w:r w:rsidRPr="00B64D89">
        <w:rPr>
          <w:rFonts w:eastAsia="Calibri"/>
          <w:highlight w:val="cyan"/>
          <w:u w:val="single"/>
        </w:rPr>
        <w:t xml:space="preserve">2011, a poor </w:t>
      </w:r>
      <w:r w:rsidRPr="00B64D89">
        <w:rPr>
          <w:rFonts w:eastAsia="Calibri"/>
          <w:u w:val="single"/>
        </w:rPr>
        <w:t xml:space="preserve">Tunisian </w:t>
      </w:r>
      <w:r w:rsidRPr="00B64D89">
        <w:rPr>
          <w:rFonts w:eastAsia="Calibri"/>
          <w:highlight w:val="cyan"/>
          <w:u w:val="single"/>
        </w:rPr>
        <w:t>street vendor set himself alight to protest against police harassment</w:t>
      </w:r>
      <w:r w:rsidRPr="00B64D89">
        <w:rPr>
          <w:rFonts w:eastAsia="Calibri"/>
          <w:sz w:val="16"/>
        </w:rPr>
        <w:t xml:space="preserve">. Within days, </w:t>
      </w:r>
      <w:r w:rsidRPr="00B64D89">
        <w:rPr>
          <w:rFonts w:eastAsia="Calibri"/>
          <w:u w:val="single"/>
        </w:rPr>
        <w:t>his act had inspired anti-government protests across the country</w:t>
      </w:r>
      <w:r w:rsidRPr="00B64D89">
        <w:rPr>
          <w:rFonts w:eastAsia="Calibri"/>
          <w:sz w:val="16"/>
        </w:rPr>
        <w:t xml:space="preserve">. Within weeks, </w:t>
      </w:r>
      <w:r w:rsidRPr="00B64D89">
        <w:rPr>
          <w:rFonts w:eastAsia="Calibri"/>
          <w:u w:val="single"/>
        </w:rPr>
        <w:t xml:space="preserve">the </w:t>
      </w:r>
      <w:r w:rsidRPr="00B64D89">
        <w:rPr>
          <w:rFonts w:eastAsia="Calibri"/>
          <w:highlight w:val="cyan"/>
          <w:u w:val="single"/>
        </w:rPr>
        <w:t xml:space="preserve">protests escalated </w:t>
      </w:r>
      <w:r w:rsidRPr="00B64D89">
        <w:rPr>
          <w:rFonts w:eastAsia="Calibri"/>
          <w:u w:val="single"/>
        </w:rPr>
        <w:t xml:space="preserve">into a </w:t>
      </w:r>
      <w:r w:rsidRPr="00B64D89">
        <w:rPr>
          <w:rFonts w:eastAsia="Calibri"/>
          <w:sz w:val="16"/>
        </w:rPr>
        <w:t xml:space="preserve">regional revolt </w:t>
      </w:r>
      <w:r w:rsidRPr="00B64D89">
        <w:rPr>
          <w:rFonts w:eastAsia="Calibri"/>
          <w:u w:val="single"/>
        </w:rPr>
        <w:t xml:space="preserve">that challenged regimes </w:t>
      </w:r>
      <w:r w:rsidRPr="00B64D89">
        <w:rPr>
          <w:rFonts w:eastAsia="Calibri"/>
          <w:highlight w:val="cyan"/>
          <w:u w:val="single"/>
        </w:rPr>
        <w:t>across the Arab world</w:t>
      </w:r>
      <w:r w:rsidRPr="00B64D89">
        <w:rPr>
          <w:rFonts w:eastAsia="Calibri"/>
          <w:sz w:val="16"/>
        </w:rPr>
        <w:t xml:space="preserve">. </w:t>
      </w:r>
      <w:r w:rsidRPr="00B64D89">
        <w:rPr>
          <w:rFonts w:eastAsia="Calibri"/>
          <w:u w:val="single"/>
        </w:rPr>
        <w:t>One small act tapped into resentment</w:t>
      </w:r>
      <w:r w:rsidRPr="00B64D89">
        <w:rPr>
          <w:rFonts w:eastAsia="Calibri"/>
          <w:sz w:val="16"/>
        </w:rPr>
        <w:t xml:space="preserve"> against inequality, unemployment and state violence </w:t>
      </w:r>
      <w:r w:rsidRPr="00B64D89">
        <w:rPr>
          <w:rFonts w:eastAsia="Calibri"/>
          <w:u w:val="single"/>
        </w:rPr>
        <w:t>that engulfed an entire region</w:t>
      </w:r>
      <w:r w:rsidRPr="00B64D89">
        <w:rPr>
          <w:rFonts w:eastAsia="Calibri"/>
          <w:sz w:val="16"/>
        </w:rPr>
        <w:t xml:space="preserve">. The radical wave spread even further: at a massive demonstration against an anti-union bill in the US city of Madison, Wisconsin, a man held up a poster with a picture of Egyptian dictator Hosni Mubarak beside Republican Governor Scott Walker. The caption read: “One dictator down. One to go”. </w:t>
      </w:r>
      <w:r w:rsidRPr="00B64D89">
        <w:rPr>
          <w:rFonts w:eastAsia="Calibri"/>
          <w:u w:val="single"/>
        </w:rPr>
        <w:t xml:space="preserve">The Arab revolutions went on to </w:t>
      </w:r>
      <w:r w:rsidRPr="00B64D89">
        <w:rPr>
          <w:rFonts w:eastAsia="Calibri"/>
          <w:highlight w:val="cyan"/>
          <w:u w:val="single"/>
        </w:rPr>
        <w:t>inspire</w:t>
      </w:r>
      <w:r w:rsidRPr="00B64D89">
        <w:rPr>
          <w:rFonts w:eastAsia="Calibri"/>
          <w:u w:val="single"/>
        </w:rPr>
        <w:t xml:space="preserve"> the </w:t>
      </w:r>
      <w:r w:rsidRPr="00B64D89">
        <w:rPr>
          <w:rFonts w:eastAsia="Calibri"/>
          <w:highlight w:val="cyan"/>
          <w:u w:val="single"/>
        </w:rPr>
        <w:t>Occupy movement</w:t>
      </w:r>
      <w:r w:rsidRPr="00B64D89">
        <w:rPr>
          <w:rFonts w:eastAsia="Calibri"/>
          <w:u w:val="single"/>
        </w:rPr>
        <w:t xml:space="preserve">, which </w:t>
      </w:r>
      <w:r w:rsidRPr="00B64D89">
        <w:rPr>
          <w:rFonts w:eastAsia="Calibri"/>
          <w:highlight w:val="cyan"/>
          <w:u w:val="single"/>
        </w:rPr>
        <w:t>spread to</w:t>
      </w:r>
      <w:r w:rsidRPr="00B64D89">
        <w:rPr>
          <w:rFonts w:eastAsia="Calibri"/>
          <w:u w:val="single"/>
        </w:rPr>
        <w:t xml:space="preserve"> more than</w:t>
      </w:r>
      <w:r w:rsidRPr="00B64D89">
        <w:rPr>
          <w:rFonts w:eastAsia="Calibri"/>
          <w:sz w:val="16"/>
        </w:rPr>
        <w:t xml:space="preserve"> </w:t>
      </w:r>
      <w:r w:rsidRPr="00B64D89">
        <w:rPr>
          <w:rFonts w:eastAsia="Calibri"/>
          <w:highlight w:val="cyan"/>
          <w:u w:val="single"/>
        </w:rPr>
        <w:t>80 countries</w:t>
      </w:r>
      <w:r w:rsidRPr="00B64D89">
        <w:rPr>
          <w:rFonts w:eastAsia="Calibri"/>
          <w:sz w:val="16"/>
        </w:rPr>
        <w:t xml:space="preserve">. </w:t>
      </w:r>
    </w:p>
    <w:p w14:paraId="4735F78D" w14:textId="77777777" w:rsidR="00596DA4" w:rsidRPr="00B64D89" w:rsidRDefault="00596DA4" w:rsidP="00596DA4">
      <w:pPr>
        <w:rPr>
          <w:rFonts w:eastAsia="Calibri"/>
          <w:sz w:val="16"/>
        </w:rPr>
      </w:pPr>
      <w:r w:rsidRPr="00B64D89">
        <w:rPr>
          <w:rFonts w:eastAsia="Calibri"/>
          <w:sz w:val="16"/>
        </w:rPr>
        <w:t>Today, more than ever</w:t>
      </w:r>
      <w:r w:rsidRPr="00B64D89">
        <w:rPr>
          <w:rFonts w:eastAsia="Calibri"/>
          <w:u w:val="single"/>
        </w:rPr>
        <w:t xml:space="preserve">, insurgent social movements and working-class uprisings are </w:t>
      </w:r>
      <w:r w:rsidRPr="00B64D89">
        <w:rPr>
          <w:rFonts w:eastAsia="Calibri"/>
          <w:highlight w:val="cyan"/>
          <w:u w:val="single"/>
        </w:rPr>
        <w:t>spurring action in other parts of the world</w:t>
      </w:r>
      <w:r w:rsidRPr="00B64D89">
        <w:rPr>
          <w:rFonts w:eastAsia="Calibri"/>
          <w:sz w:val="16"/>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7C66AABF" w14:textId="77777777" w:rsidR="00596DA4" w:rsidRPr="00B64D89" w:rsidRDefault="00596DA4" w:rsidP="00596DA4">
      <w:pPr>
        <w:rPr>
          <w:rFonts w:eastAsia="Calibri"/>
          <w:sz w:val="16"/>
        </w:rPr>
      </w:pPr>
      <w:r w:rsidRPr="00B64D89">
        <w:rPr>
          <w:rFonts w:eastAsia="Calibri"/>
          <w:sz w:val="16"/>
        </w:rPr>
        <w:t xml:space="preserve">While </w:t>
      </w:r>
      <w:r w:rsidRPr="00B64D89">
        <w:rPr>
          <w:rFonts w:eastAsia="Calibri"/>
          <w:u w:val="single"/>
        </w:rPr>
        <w:t xml:space="preserve">the </w:t>
      </w:r>
      <w:r w:rsidRPr="00B64D89">
        <w:rPr>
          <w:rFonts w:eastAsia="Calibri"/>
          <w:highlight w:val="cyan"/>
          <w:u w:val="single"/>
        </w:rPr>
        <w:t>Russian Revolution</w:t>
      </w:r>
      <w:r w:rsidRPr="00B64D89">
        <w:rPr>
          <w:rFonts w:eastAsia="Calibri"/>
          <w:sz w:val="16"/>
        </w:rPr>
        <w:t xml:space="preserve"> is cynically held up by capitalist ideologists as the ultimate argument against international revolution, it </w:t>
      </w:r>
      <w:r w:rsidRPr="00B64D89">
        <w:rPr>
          <w:rFonts w:eastAsia="Calibri"/>
          <w:u w:val="single"/>
        </w:rPr>
        <w:t>actually</w:t>
      </w:r>
      <w:r w:rsidRPr="00B64D89">
        <w:rPr>
          <w:rFonts w:eastAsia="Calibri"/>
          <w:sz w:val="16"/>
        </w:rPr>
        <w:t xml:space="preserve"> proves the opposite. It </w:t>
      </w:r>
      <w:r w:rsidRPr="00B64D89">
        <w:rPr>
          <w:rFonts w:eastAsia="Calibri"/>
          <w:u w:val="single"/>
        </w:rPr>
        <w:t>shows that the goal is not only necessary, but also that it’s possible</w:t>
      </w:r>
      <w:r w:rsidRPr="00B64D89">
        <w:rPr>
          <w:rFonts w:eastAsia="Calibri"/>
          <w:sz w:val="16"/>
        </w:rPr>
        <w:t xml:space="preserve">. The news of workers seizing power in Russia, overthrowing their capitalist government and declaring their withdrawal from WWI, </w:t>
      </w:r>
      <w:r w:rsidRPr="00B64D89">
        <w:rPr>
          <w:rFonts w:eastAsia="Calibri"/>
          <w:highlight w:val="cyan"/>
          <w:u w:val="single"/>
        </w:rPr>
        <w:t xml:space="preserve">created shock waves </w:t>
      </w:r>
      <w:r w:rsidRPr="00B64D89">
        <w:rPr>
          <w:rFonts w:eastAsia="Calibri"/>
          <w:sz w:val="16"/>
        </w:rPr>
        <w:t xml:space="preserve">across the planet. </w:t>
      </w:r>
      <w:r w:rsidRPr="00B64D89">
        <w:rPr>
          <w:rFonts w:eastAsia="Calibri"/>
          <w:highlight w:val="cyan"/>
          <w:u w:val="single"/>
        </w:rPr>
        <w:t>Workers in Germany rose</w:t>
      </w:r>
      <w:r w:rsidRPr="00B64D89">
        <w:rPr>
          <w:rFonts w:eastAsia="Calibri"/>
          <w:u w:val="single"/>
        </w:rPr>
        <w:t xml:space="preserve"> in revolt </w:t>
      </w:r>
      <w:r w:rsidRPr="00B64D89">
        <w:rPr>
          <w:rFonts w:eastAsia="Calibri"/>
          <w:highlight w:val="cyan"/>
          <w:u w:val="single"/>
        </w:rPr>
        <w:t>a year later</w:t>
      </w:r>
      <w:r w:rsidRPr="00B64D89">
        <w:rPr>
          <w:rFonts w:eastAsia="Calibri"/>
          <w:sz w:val="16"/>
          <w:highlight w:val="cyan"/>
        </w:rPr>
        <w:t>,</w:t>
      </w:r>
      <w:r w:rsidRPr="00B64D89">
        <w:rPr>
          <w:rFonts w:eastAsia="Calibri"/>
          <w:sz w:val="16"/>
        </w:rPr>
        <w:t xml:space="preserve"> ending the war for good and building soviets, a form of radical working-class democracy inspired by the Russian example. </w:t>
      </w:r>
      <w:r w:rsidRPr="00B64D89">
        <w:rPr>
          <w:rFonts w:eastAsia="Calibri"/>
          <w:u w:val="single"/>
        </w:rPr>
        <w:t xml:space="preserve">This was </w:t>
      </w:r>
      <w:r w:rsidRPr="00B64D89">
        <w:rPr>
          <w:rFonts w:eastAsia="Calibri"/>
          <w:highlight w:val="cyan"/>
          <w:u w:val="single"/>
        </w:rPr>
        <w:t xml:space="preserve">followed by uprisings in France, Italy </w:t>
      </w:r>
      <w:r w:rsidRPr="00B64D89">
        <w:rPr>
          <w:rFonts w:eastAsia="Calibri"/>
          <w:u w:val="single"/>
        </w:rPr>
        <w:t xml:space="preserve">and </w:t>
      </w:r>
      <w:r w:rsidRPr="00B64D89">
        <w:rPr>
          <w:rFonts w:eastAsia="Calibri"/>
          <w:highlight w:val="cyan"/>
          <w:u w:val="single"/>
        </w:rPr>
        <w:t>Hungary</w:t>
      </w:r>
      <w:r w:rsidRPr="00B64D89">
        <w:rPr>
          <w:rFonts w:eastAsia="Calibri"/>
          <w:sz w:val="16"/>
          <w:highlight w:val="cyan"/>
        </w:rPr>
        <w:t>.</w:t>
      </w:r>
      <w:r w:rsidRPr="00B64D89">
        <w:rPr>
          <w:rFonts w:eastAsia="Calibri"/>
          <w:sz w:val="16"/>
        </w:rPr>
        <w:t xml:space="preserve"> </w:t>
      </w:r>
    </w:p>
    <w:p w14:paraId="09B14904" w14:textId="77777777" w:rsidR="00596DA4" w:rsidRPr="00B64D89" w:rsidRDefault="00596DA4" w:rsidP="00596DA4">
      <w:pPr>
        <w:rPr>
          <w:rFonts w:eastAsia="Calibri"/>
          <w:sz w:val="16"/>
        </w:rPr>
      </w:pPr>
      <w:r w:rsidRPr="00B64D89">
        <w:rPr>
          <w:rFonts w:eastAsia="Calibri"/>
          <w:u w:val="single"/>
        </w:rPr>
        <w:t>The revolutionary wave spread further</w:t>
      </w:r>
      <w:r w:rsidRPr="00B64D89">
        <w:rPr>
          <w:rFonts w:eastAsia="Calibri"/>
          <w:sz w:val="16"/>
        </w:rPr>
        <w:t xml:space="preserve">. A classified British government report from 1919 noted a “very widespread feeling among workers that thrones have become anachronisms, and that the Soviet may be the best form of Government for a democracy”. </w:t>
      </w:r>
    </w:p>
    <w:p w14:paraId="714ADA05" w14:textId="77777777" w:rsidR="00596DA4" w:rsidRPr="00B64D89" w:rsidRDefault="00596DA4" w:rsidP="00596DA4">
      <w:pPr>
        <w:rPr>
          <w:rFonts w:eastAsia="Calibri"/>
          <w:sz w:val="16"/>
        </w:rPr>
      </w:pPr>
      <w:r w:rsidRPr="00B64D89">
        <w:rPr>
          <w:rFonts w:eastAsia="Calibri"/>
          <w:sz w:val="16"/>
        </w:rPr>
        <w:lastRenderedPageBreak/>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5F9ADB2A" w14:textId="77777777" w:rsidR="00596DA4" w:rsidRPr="00B64D89" w:rsidRDefault="00596DA4" w:rsidP="00596DA4">
      <w:pPr>
        <w:rPr>
          <w:rFonts w:eastAsia="Calibri"/>
          <w:sz w:val="16"/>
        </w:rPr>
      </w:pPr>
      <w:r w:rsidRPr="00B64D89">
        <w:rPr>
          <w:rFonts w:eastAsia="Calibri"/>
          <w:u w:val="single"/>
        </w:rPr>
        <w:t xml:space="preserve">The Russian </w:t>
      </w:r>
      <w:r w:rsidRPr="00B64D89">
        <w:rPr>
          <w:rFonts w:eastAsia="Calibri"/>
          <w:highlight w:val="cyan"/>
          <w:u w:val="single"/>
        </w:rPr>
        <w:t>Bolsheviks</w:t>
      </w:r>
      <w:r w:rsidRPr="00B64D89">
        <w:rPr>
          <w:rFonts w:eastAsia="Calibri"/>
          <w:sz w:val="16"/>
        </w:rPr>
        <w:t xml:space="preserve">, the revolutionary working-class party that led the revolution to victory in 1917, </w:t>
      </w:r>
      <w:r w:rsidRPr="00B64D89">
        <w:rPr>
          <w:rFonts w:eastAsia="Calibri"/>
          <w:u w:val="single"/>
        </w:rPr>
        <w:t>didn’t just passively wait for revolutions elsewhere</w:t>
      </w:r>
      <w:r w:rsidRPr="00B64D89">
        <w:rPr>
          <w:rFonts w:eastAsia="Calibri"/>
          <w:sz w:val="16"/>
        </w:rPr>
        <w:t xml:space="preserve">. </w:t>
      </w:r>
      <w:r w:rsidRPr="00B64D89">
        <w:rPr>
          <w:rFonts w:eastAsia="Calibri"/>
          <w:u w:val="single"/>
        </w:rPr>
        <w:t xml:space="preserve">They actively </w:t>
      </w:r>
      <w:r w:rsidRPr="00B64D89">
        <w:rPr>
          <w:rFonts w:eastAsia="Calibri"/>
          <w:highlight w:val="cyan"/>
          <w:u w:val="single"/>
        </w:rPr>
        <w:t>organised to spread the revolt</w:t>
      </w:r>
      <w:r w:rsidRPr="00B64D89">
        <w:rPr>
          <w:rFonts w:eastAsia="Calibri"/>
          <w:sz w:val="16"/>
        </w:rPr>
        <w:t xml:space="preserve">. In 1919, </w:t>
      </w:r>
      <w:r w:rsidRPr="00B64D89">
        <w:rPr>
          <w:rFonts w:eastAsia="Calibri"/>
          <w:u w:val="single"/>
        </w:rPr>
        <w:t xml:space="preserve">they </w:t>
      </w:r>
      <w:r w:rsidRPr="00B64D89">
        <w:rPr>
          <w:rFonts w:eastAsia="Calibri"/>
          <w:highlight w:val="cyan"/>
          <w:u w:val="single"/>
        </w:rPr>
        <w:t>established the Communist International</w:t>
      </w:r>
      <w:r w:rsidRPr="00B64D89">
        <w:rPr>
          <w:rFonts w:eastAsia="Calibri"/>
          <w:sz w:val="16"/>
        </w:rPr>
        <w:t xml:space="preserve">, an organisation for debate, discussion and coordination between different revolutionary workers’ parties. Revolutionaries in Russia, Italy, France, Germany, the US, Australia and elsewhere attempted to clarify and develop a strategy for overthrowing capitalism everywhere. In none of these countries was there a party like the Bolsheviks, steeled in years of organising working-class struggle to overthrow the state, and capable of leading a revolution. But </w:t>
      </w:r>
      <w:r w:rsidRPr="00B64D89">
        <w:rPr>
          <w:rFonts w:eastAsia="Calibri"/>
          <w:u w:val="single"/>
        </w:rPr>
        <w:t>for a number of years, workers came close to overthrowing capitalism in several countries.</w:t>
      </w:r>
      <w:r w:rsidRPr="00B64D89">
        <w:rPr>
          <w:rFonts w:eastAsia="Calibri"/>
          <w:sz w:val="16"/>
        </w:rPr>
        <w:t xml:space="preserve"> </w:t>
      </w:r>
    </w:p>
    <w:p w14:paraId="52D6C2EF" w14:textId="77777777" w:rsidR="00596DA4" w:rsidRPr="00B64D89" w:rsidRDefault="00596DA4" w:rsidP="00596DA4">
      <w:pPr>
        <w:rPr>
          <w:rFonts w:eastAsia="Calibri"/>
          <w:sz w:val="16"/>
        </w:rPr>
      </w:pPr>
      <w:r w:rsidRPr="00B64D89">
        <w:rPr>
          <w:rFonts w:eastAsia="Calibri"/>
          <w:u w:val="single"/>
        </w:rPr>
        <w:t>In periods of stability</w:t>
      </w:r>
      <w:r w:rsidRPr="00B64D89">
        <w:rPr>
          <w:rFonts w:eastAsia="Calibri"/>
          <w:sz w:val="16"/>
        </w:rPr>
        <w:t xml:space="preserve">, when social conservatism dominates, </w:t>
      </w:r>
      <w:r w:rsidRPr="00B64D89">
        <w:rPr>
          <w:rFonts w:eastAsia="Calibri"/>
          <w:u w:val="single"/>
        </w:rPr>
        <w:t>international revolution can seem like a pipe dream</w:t>
      </w:r>
      <w:r w:rsidRPr="00B64D89">
        <w:rPr>
          <w:rFonts w:eastAsia="Calibri"/>
          <w:sz w:val="16"/>
        </w:rPr>
        <w:t xml:space="preserve">. Defenders of the status quo actively work to reinforce this illusion. </w:t>
      </w:r>
      <w:r w:rsidRPr="00B64D89">
        <w:rPr>
          <w:rFonts w:eastAsia="Calibri"/>
          <w:u w:val="single"/>
        </w:rPr>
        <w:t xml:space="preserve">But </w:t>
      </w:r>
      <w:r w:rsidRPr="00B64D89">
        <w:rPr>
          <w:rFonts w:eastAsia="Calibri"/>
          <w:highlight w:val="cyan"/>
          <w:u w:val="single"/>
        </w:rPr>
        <w:t xml:space="preserve">history proves </w:t>
      </w:r>
      <w:r w:rsidRPr="00B64D89">
        <w:rPr>
          <w:rFonts w:eastAsia="Calibri"/>
          <w:u w:val="single"/>
        </w:rPr>
        <w:t xml:space="preserve">that the </w:t>
      </w:r>
      <w:r w:rsidRPr="00B64D89">
        <w:rPr>
          <w:rFonts w:eastAsia="Calibri"/>
          <w:sz w:val="16"/>
          <w:highlight w:val="cyan"/>
        </w:rPr>
        <w:t>crises</w:t>
      </w:r>
      <w:r w:rsidRPr="00B64D89">
        <w:rPr>
          <w:rFonts w:eastAsia="Calibri"/>
          <w:sz w:val="16"/>
        </w:rPr>
        <w:t xml:space="preserve"> </w:t>
      </w:r>
      <w:r w:rsidRPr="00B64D89">
        <w:rPr>
          <w:rFonts w:eastAsia="Calibri"/>
          <w:u w:val="single"/>
        </w:rPr>
        <w:t xml:space="preserve">that the system generates are international, and that they will </w:t>
      </w:r>
      <w:r w:rsidRPr="00B64D89">
        <w:rPr>
          <w:rFonts w:eastAsia="Calibri"/>
          <w:sz w:val="16"/>
        </w:rPr>
        <w:t xml:space="preserve">inevitably provoke international resistance. </w:t>
      </w:r>
    </w:p>
    <w:p w14:paraId="14011B26" w14:textId="77777777" w:rsidR="00596DA4" w:rsidRDefault="00596DA4" w:rsidP="00596DA4">
      <w:pPr>
        <w:rPr>
          <w:rFonts w:eastAsia="Calibri"/>
          <w:sz w:val="16"/>
        </w:rPr>
      </w:pPr>
      <w:r w:rsidRPr="00B64D89">
        <w:rPr>
          <w:rFonts w:eastAsia="Calibri"/>
          <w:u w:val="single"/>
        </w:rPr>
        <w:t>Capitalism</w:t>
      </w:r>
      <w:r w:rsidRPr="00B64D89">
        <w:rPr>
          <w:rFonts w:eastAsia="Calibri"/>
          <w:sz w:val="16"/>
        </w:rPr>
        <w:t xml:space="preserve"> is a global system. It requires a global movement to tear it up, root and branch. But it also </w:t>
      </w:r>
      <w:r w:rsidRPr="00B64D89">
        <w:rPr>
          <w:rFonts w:eastAsia="Calibri"/>
          <w:u w:val="single"/>
        </w:rPr>
        <w:t xml:space="preserve">makes global revolution more possible, and more likely. The </w:t>
      </w:r>
      <w:r w:rsidRPr="00B64D89">
        <w:rPr>
          <w:rFonts w:eastAsia="Calibri"/>
          <w:highlight w:val="cyan"/>
          <w:u w:val="single"/>
        </w:rPr>
        <w:t>most important thing that socialists can do</w:t>
      </w:r>
      <w:r w:rsidRPr="00B64D89">
        <w:rPr>
          <w:rFonts w:eastAsia="Calibri"/>
          <w:sz w:val="16"/>
        </w:rPr>
        <w:t xml:space="preserve">, whether you live in Hong Kong or France, Myanmar or Australia, </w:t>
      </w:r>
      <w:r w:rsidRPr="00B64D89">
        <w:rPr>
          <w:rFonts w:eastAsia="Calibri"/>
          <w:highlight w:val="cyan"/>
          <w:u w:val="single"/>
        </w:rPr>
        <w:t>is to get</w:t>
      </w:r>
      <w:r w:rsidRPr="00B64D89">
        <w:rPr>
          <w:rFonts w:eastAsia="Calibri"/>
          <w:sz w:val="16"/>
        </w:rPr>
        <w:t xml:space="preserve"> stuck </w:t>
      </w:r>
      <w:r w:rsidRPr="00B64D89">
        <w:rPr>
          <w:rFonts w:eastAsia="Calibri"/>
          <w:highlight w:val="cyan"/>
          <w:u w:val="single"/>
        </w:rPr>
        <w:t>into organising</w:t>
      </w:r>
      <w:r w:rsidRPr="00B64D89">
        <w:rPr>
          <w:rFonts w:eastAsia="Calibri"/>
          <w:sz w:val="16"/>
        </w:rPr>
        <w:t xml:space="preserve"> for it today.</w:t>
      </w:r>
    </w:p>
    <w:p w14:paraId="097B4FDC" w14:textId="77777777" w:rsidR="00596DA4" w:rsidRDefault="00596DA4" w:rsidP="00596DA4">
      <w:pPr>
        <w:pStyle w:val="Heading4"/>
        <w:rPr>
          <w:color w:val="0070C0"/>
        </w:rPr>
      </w:pPr>
    </w:p>
    <w:p w14:paraId="5AB3503C" w14:textId="77777777" w:rsidR="00596DA4" w:rsidRDefault="00596DA4" w:rsidP="00596DA4">
      <w:pPr>
        <w:pStyle w:val="Heading2"/>
        <w:jc w:val="left"/>
      </w:pPr>
      <w:r>
        <w:lastRenderedPageBreak/>
        <w:t>Alaska CP</w:t>
      </w:r>
    </w:p>
    <w:p w14:paraId="2C19F92C" w14:textId="77777777" w:rsidR="00596DA4" w:rsidRPr="00D956E3" w:rsidRDefault="00596DA4" w:rsidP="00596DA4">
      <w:pPr>
        <w:pStyle w:val="Heading4"/>
        <w:rPr>
          <w:color w:val="0070C0"/>
        </w:rPr>
      </w:pPr>
      <w:r w:rsidRPr="00D956E3">
        <w:rPr>
          <w:color w:val="0070C0"/>
        </w:rPr>
        <w:t>The United States federal government should:</w:t>
      </w:r>
      <w:r w:rsidRPr="00D956E3">
        <w:rPr>
          <w:color w:val="0070C0"/>
        </w:rPr>
        <w:br/>
        <w:t xml:space="preserve">-- delineate the devolution of powers in a publicly available </w:t>
      </w:r>
      <w:r w:rsidRPr="00D956E3">
        <w:rPr>
          <w:i/>
          <w:color w:val="0070C0"/>
        </w:rPr>
        <w:t>Code of Restrictions and Savings</w:t>
      </w:r>
      <w:r w:rsidRPr="00D956E3">
        <w:rPr>
          <w:color w:val="0070C0"/>
        </w:rPr>
        <w:t>.</w:t>
      </w:r>
    </w:p>
    <w:p w14:paraId="7B78CB9F" w14:textId="77777777" w:rsidR="00596DA4" w:rsidRDefault="00596DA4" w:rsidP="00596DA4">
      <w:pPr>
        <w:pStyle w:val="Heading4"/>
        <w:rPr>
          <w:color w:val="0070C0"/>
        </w:rPr>
      </w:pPr>
      <w:r>
        <w:rPr>
          <w:color w:val="0070C0"/>
        </w:rPr>
        <w:t>-</w:t>
      </w:r>
      <w:r w:rsidRPr="00D956E3">
        <w:rPr>
          <w:color w:val="0070C0"/>
        </w:rPr>
        <w:t xml:space="preserve">The government of Alaska should </w:t>
      </w:r>
      <w:r w:rsidRPr="00024ECA">
        <w:t>condition the permitting of mining efforts at the Red Dog mining site on their participation in critical mineral byproduct efforts</w:t>
      </w:r>
      <w:r>
        <w:t xml:space="preserve">. </w:t>
      </w:r>
    </w:p>
    <w:p w14:paraId="64288D45" w14:textId="77777777" w:rsidR="00596DA4" w:rsidRPr="007A7FD3" w:rsidRDefault="00596DA4" w:rsidP="00596DA4"/>
    <w:p w14:paraId="02C0694F" w14:textId="77777777" w:rsidR="00596DA4" w:rsidRDefault="00596DA4" w:rsidP="00596DA4">
      <w:pPr>
        <w:pStyle w:val="Heading4"/>
      </w:pPr>
      <w:r w:rsidRPr="004523E0">
        <w:t>Devolved state authority</w:t>
      </w:r>
      <w:r>
        <w:t xml:space="preserve"> is </w:t>
      </w:r>
      <w:r w:rsidRPr="004523E0">
        <w:rPr>
          <w:u w:val="single"/>
        </w:rPr>
        <w:t>uniform</w:t>
      </w:r>
      <w:r>
        <w:t xml:space="preserve">, </w:t>
      </w:r>
      <w:r w:rsidRPr="004523E0">
        <w:rPr>
          <w:u w:val="single"/>
        </w:rPr>
        <w:t>not pre-empted</w:t>
      </w:r>
      <w:r>
        <w:t xml:space="preserve">, and </w:t>
      </w:r>
      <w:r w:rsidRPr="004523E0">
        <w:rPr>
          <w:u w:val="single"/>
        </w:rPr>
        <w:t>solves case</w:t>
      </w:r>
      <w:r>
        <w:t>—avoids federal resource overstretch.</w:t>
      </w:r>
    </w:p>
    <w:p w14:paraId="2A94BBFD" w14:textId="77777777" w:rsidR="00596DA4" w:rsidRDefault="00596DA4" w:rsidP="00596DA4">
      <w:r w:rsidRPr="005173DB">
        <w:rPr>
          <w:rStyle w:val="Style13ptBold"/>
        </w:rPr>
        <w:t>Zimmerman 9</w:t>
      </w:r>
      <w:r>
        <w:t xml:space="preserve">—(Professor of Political Science, University of Albany). Joseph F. Zimmerman. September 5, 2009. “Congressional Devolution of Powers and Preemption of State Regulatory Powers: Countervailing Trends”. Presented at the annual meeting of the American Political Science Association, Toronto, Ontario, Canada. </w:t>
      </w:r>
      <w:hyperlink r:id="rId11" w:history="1">
        <w:r w:rsidRPr="00DF2E7B">
          <w:rPr>
            <w:rStyle w:val="Hyperlink"/>
          </w:rPr>
          <w:t>https://papers.ssrn.com/sol3/papers.cfm?abstract_id=1450981</w:t>
        </w:r>
      </w:hyperlink>
      <w:r>
        <w:t xml:space="preserve">. </w:t>
      </w:r>
    </w:p>
    <w:p w14:paraId="26FCACE9" w14:textId="77777777" w:rsidR="00596DA4" w:rsidRPr="00C61214" w:rsidRDefault="00596DA4" w:rsidP="00596DA4">
      <w:pPr>
        <w:rPr>
          <w:sz w:val="8"/>
        </w:rPr>
      </w:pPr>
      <w:r w:rsidRPr="0037448C">
        <w:rPr>
          <w:rStyle w:val="StyleUnderline"/>
          <w:highlight w:val="cyan"/>
        </w:rPr>
        <w:t xml:space="preserve">Congress is free to </w:t>
      </w:r>
      <w:r w:rsidRPr="0037448C">
        <w:rPr>
          <w:rStyle w:val="Emphasis"/>
          <w:highlight w:val="cyan"/>
        </w:rPr>
        <w:t>devolve its domestic powers to states</w:t>
      </w:r>
      <w:r w:rsidRPr="00C61214">
        <w:rPr>
          <w:sz w:val="8"/>
        </w:rPr>
        <w:t xml:space="preserve"> with the exception of coinage and in 1789 enacted the first statute devolving powers to state, and in 1790 enacted the first two of 615 preemption statutes removing regulatory powers from the states. </w:t>
      </w:r>
      <w:r w:rsidRPr="00D20F25">
        <w:rPr>
          <w:rStyle w:val="StyleUnderline"/>
        </w:rPr>
        <w:t xml:space="preserve">There are nine types of devolution statutes with </w:t>
      </w:r>
      <w:r w:rsidRPr="00D20F25">
        <w:rPr>
          <w:rStyle w:val="Emphasis"/>
        </w:rPr>
        <w:t>savings clauses</w:t>
      </w:r>
      <w:r w:rsidRPr="00D20F25">
        <w:rPr>
          <w:rStyle w:val="StyleUnderline"/>
        </w:rPr>
        <w:t xml:space="preserve"> in preemption acts the most common type.</w:t>
      </w:r>
      <w:r w:rsidRPr="00C61214">
        <w:rPr>
          <w:sz w:val="8"/>
        </w:rPr>
        <w:t xml:space="preserve"> Preemption statutes vary in length from less than one page to hundreds of pages, and some are included in another preemption statute or in an omnibus consolidated appropriation act. Courts play a key role in determining whether a statute is a preemptive if it lacks an explicit preemption statement. </w:t>
      </w:r>
    </w:p>
    <w:p w14:paraId="46822283" w14:textId="77777777" w:rsidR="00596DA4" w:rsidRPr="00C61214" w:rsidRDefault="00596DA4" w:rsidP="00596DA4">
      <w:pPr>
        <w:rPr>
          <w:sz w:val="8"/>
          <w:szCs w:val="8"/>
        </w:rPr>
      </w:pPr>
      <w:r w:rsidRPr="00C61214">
        <w:rPr>
          <w:sz w:val="8"/>
          <w:szCs w:val="8"/>
        </w:rPr>
        <w:t xml:space="preserve">The proliferation of these statutes has produced a democratic deficit by making it difficult for citizens to determine which plane of government is responsible for many regulatory functions. Congress could clarify to an extent the responsibilities of each plane by directing national regulatory departments and agencies to prepare a Code of Restrictions for each partial preemption statute and implementing regulations. Furthermore, Congress should enact additional innovative preemption statutes respecting state sovereignty while promoting more harmonious state regulation. </w:t>
      </w:r>
    </w:p>
    <w:p w14:paraId="0972DA74" w14:textId="77777777" w:rsidR="00596DA4" w:rsidRPr="00C61214" w:rsidRDefault="00596DA4" w:rsidP="00596DA4">
      <w:pPr>
        <w:rPr>
          <w:sz w:val="8"/>
          <w:szCs w:val="8"/>
        </w:rPr>
      </w:pPr>
      <w:r w:rsidRPr="00C61214">
        <w:rPr>
          <w:sz w:val="8"/>
          <w:szCs w:val="8"/>
        </w:rPr>
        <w:t xml:space="preserve">Congress first devolved some of its constitutionally delegated powers to the states in 1789 and enacted its first two preemption statutes in 1790 removing completely two state regulatory powers. Subsequently, numerous statutes containing devolution and/or preemption provisions have been enacted and illustrate the Association’s 2009 annual meeting theme of “Politics in Motion.” These countervailing trends reveal Congress has been the principal architect of constitutionally authorized changes in regulatory power distribution in the United States federal system. </w:t>
      </w:r>
    </w:p>
    <w:p w14:paraId="163345F9" w14:textId="77777777" w:rsidR="00596DA4" w:rsidRPr="00C61214" w:rsidRDefault="00596DA4" w:rsidP="00596DA4">
      <w:pPr>
        <w:rPr>
          <w:sz w:val="8"/>
          <w:szCs w:val="8"/>
        </w:rPr>
      </w:pPr>
      <w:r w:rsidRPr="00C61214">
        <w:rPr>
          <w:sz w:val="8"/>
          <w:szCs w:val="8"/>
        </w:rPr>
        <w:t xml:space="preserve">The first devolution statute granted power to states to regulate marine pilots in ports and the first two preemption statutes—Copyright Act and the Patent Act—completely removed state regulatory powers in these fields.1 The United States federal system today is the most complex federal system in the world and stands in sharp contrast to the relatively simple and easy to understand system during the early decades of the economic union and the political union when interactions between the national government and the states were limited. The theory of dual federalism had general validity during this time period. </w:t>
      </w:r>
    </w:p>
    <w:p w14:paraId="48100CEA" w14:textId="77777777" w:rsidR="00596DA4" w:rsidRPr="00C61214" w:rsidRDefault="00596DA4" w:rsidP="00596DA4">
      <w:pPr>
        <w:rPr>
          <w:sz w:val="8"/>
          <w:szCs w:val="8"/>
        </w:rPr>
      </w:pPr>
      <w:r w:rsidRPr="00C61214">
        <w:rPr>
          <w:sz w:val="8"/>
          <w:szCs w:val="8"/>
        </w:rPr>
        <w:t xml:space="preserve">The first part of this paper examines briefly powers devolved by Congress to the states. The second part focuses Congress’ use of its preemption powers to remove regulatory powers from the states, mandate that they initiated specified actions, and forbid states to initiate specified actions. The concluding part contains recommendations addressed to Congress to enact innovative statutes encouraging states to harmonize their regulations, preserve the discretionary authority of states, and improve national-state relations. </w:t>
      </w:r>
    </w:p>
    <w:p w14:paraId="2ACC5456" w14:textId="77777777" w:rsidR="00596DA4" w:rsidRPr="00C61214" w:rsidRDefault="00596DA4" w:rsidP="00596DA4">
      <w:pPr>
        <w:rPr>
          <w:sz w:val="8"/>
        </w:rPr>
      </w:pPr>
      <w:r w:rsidRPr="00C61214">
        <w:rPr>
          <w:sz w:val="8"/>
        </w:rPr>
        <w:t xml:space="preserve">Devolution of Powers </w:t>
      </w:r>
    </w:p>
    <w:p w14:paraId="7BCC2D39" w14:textId="77777777" w:rsidR="00596DA4" w:rsidRPr="00C61214" w:rsidRDefault="00596DA4" w:rsidP="00596DA4">
      <w:pPr>
        <w:rPr>
          <w:sz w:val="8"/>
        </w:rPr>
      </w:pPr>
      <w:r w:rsidRPr="00C61214">
        <w:rPr>
          <w:sz w:val="8"/>
        </w:rPr>
        <w:t>Textbooks on the federal system explain the powers delegated by the United States Constitution to Congress and the President by Articles I and II, respectively, and note the Tenth Amendment reserves unspecified powers to the states. Generally omitted are powers devolved by the constitution to each state legislature to (1) determine the times, places, and manner of holding elections for United States Senators and Representatives subject to alteration by Congress, (2) enter into compacts with sister states with the consent of Congress, (3) appoint presidential and vice presidential electors, (4) require Congress to call a convention for the purpose of proposing constitutional amendments, and (5) regulate or prohibit drinking of intoxicating liquors.2</w:t>
      </w:r>
    </w:p>
    <w:p w14:paraId="62EFD692" w14:textId="77777777" w:rsidR="00596DA4" w:rsidRPr="00C61214" w:rsidRDefault="00596DA4" w:rsidP="00596DA4">
      <w:pPr>
        <w:rPr>
          <w:sz w:val="8"/>
        </w:rPr>
      </w:pPr>
      <w:r w:rsidRPr="00C61214">
        <w:rPr>
          <w:sz w:val="8"/>
        </w:rPr>
        <w:t xml:space="preserve">Unless constitutionally prohibited, </w:t>
      </w:r>
      <w:r w:rsidRPr="0037448C">
        <w:rPr>
          <w:rStyle w:val="StyleUnderline"/>
          <w:highlight w:val="cyan"/>
        </w:rPr>
        <w:t xml:space="preserve">a </w:t>
      </w:r>
      <w:r w:rsidRPr="0037448C">
        <w:rPr>
          <w:rStyle w:val="Emphasis"/>
          <w:highlight w:val="cyan"/>
        </w:rPr>
        <w:t>national legislature</w:t>
      </w:r>
      <w:r w:rsidRPr="0037448C">
        <w:rPr>
          <w:rStyle w:val="StyleUnderline"/>
          <w:highlight w:val="cyan"/>
        </w:rPr>
        <w:t xml:space="preserve"> may </w:t>
      </w:r>
      <w:r w:rsidRPr="004523E0">
        <w:rPr>
          <w:rStyle w:val="StyleUnderline"/>
        </w:rPr>
        <w:t xml:space="preserve">devolve its </w:t>
      </w:r>
      <w:r w:rsidRPr="004523E0">
        <w:rPr>
          <w:rStyle w:val="Emphasis"/>
        </w:rPr>
        <w:t>legislative</w:t>
      </w:r>
      <w:r w:rsidRPr="00C61214">
        <w:rPr>
          <w:sz w:val="8"/>
        </w:rPr>
        <w:t xml:space="preserve">, </w:t>
      </w:r>
      <w:r w:rsidRPr="004523E0">
        <w:rPr>
          <w:rStyle w:val="Emphasis"/>
        </w:rPr>
        <w:t>executive</w:t>
      </w:r>
      <w:r w:rsidRPr="00C61214">
        <w:rPr>
          <w:sz w:val="8"/>
        </w:rPr>
        <w:t xml:space="preserve">, </w:t>
      </w:r>
      <w:r w:rsidRPr="004523E0">
        <w:rPr>
          <w:rStyle w:val="StyleUnderline"/>
        </w:rPr>
        <w:t xml:space="preserve">and </w:t>
      </w:r>
      <w:r w:rsidRPr="004523E0">
        <w:rPr>
          <w:rStyle w:val="Emphasis"/>
        </w:rPr>
        <w:t>administrative powers</w:t>
      </w:r>
      <w:r w:rsidRPr="00C61214">
        <w:rPr>
          <w:sz w:val="8"/>
        </w:rPr>
        <w:t xml:space="preserve"> </w:t>
      </w:r>
      <w:r w:rsidRPr="004523E0">
        <w:rPr>
          <w:rStyle w:val="StyleUnderline"/>
        </w:rPr>
        <w:t>to one or more territorial governmental units.</w:t>
      </w:r>
      <w:r w:rsidRPr="00C61214">
        <w:rPr>
          <w:sz w:val="8"/>
        </w:rPr>
        <w:t>3 The above constitutionally devolved powers are outweighed in importance by congressionally devolved powers, including consent to interstate compacts allowing states to initiate actions otherwise unconstitutional.4</w:t>
      </w:r>
    </w:p>
    <w:p w14:paraId="26078A6A" w14:textId="77777777" w:rsidR="00596DA4" w:rsidRPr="00C61214" w:rsidRDefault="00596DA4" w:rsidP="00596DA4">
      <w:pPr>
        <w:rPr>
          <w:sz w:val="8"/>
        </w:rPr>
      </w:pPr>
      <w:r w:rsidRPr="004523E0">
        <w:rPr>
          <w:rStyle w:val="StyleUnderline"/>
        </w:rPr>
        <w:t xml:space="preserve">Each devolution statute </w:t>
      </w:r>
      <w:r w:rsidRPr="00C61214">
        <w:rPr>
          <w:sz w:val="8"/>
        </w:rPr>
        <w:t xml:space="preserve">is relatively short in length and </w:t>
      </w:r>
      <w:r w:rsidRPr="004523E0">
        <w:rPr>
          <w:rStyle w:val="StyleUnderline"/>
        </w:rPr>
        <w:t>may be classified as one of following eleven types. A statute may</w:t>
      </w:r>
      <w:r w:rsidRPr="00C61214">
        <w:rPr>
          <w:sz w:val="8"/>
        </w:rPr>
        <w:t xml:space="preserve"> (1) </w:t>
      </w:r>
      <w:r w:rsidRPr="0037448C">
        <w:rPr>
          <w:rStyle w:val="StyleUnderline"/>
          <w:highlight w:val="cyan"/>
        </w:rPr>
        <w:t xml:space="preserve">turn over a </w:t>
      </w:r>
      <w:r w:rsidRPr="0037448C">
        <w:rPr>
          <w:rStyle w:val="Emphasis"/>
          <w:highlight w:val="cyan"/>
        </w:rPr>
        <w:t>specified regulatory responsibility</w:t>
      </w:r>
      <w:r w:rsidRPr="0037448C">
        <w:rPr>
          <w:rStyle w:val="StyleUnderline"/>
          <w:highlight w:val="cyan"/>
        </w:rPr>
        <w:t xml:space="preserve"> to the states,</w:t>
      </w:r>
      <w:r w:rsidRPr="00C61214">
        <w:rPr>
          <w:sz w:val="8"/>
        </w:rPr>
        <w:t xml:space="preserve"> (2) </w:t>
      </w:r>
      <w:r w:rsidRPr="003E6058">
        <w:rPr>
          <w:rStyle w:val="StyleUnderline"/>
        </w:rPr>
        <w:t>include</w:t>
      </w:r>
      <w:r w:rsidRPr="00C61214">
        <w:rPr>
          <w:sz w:val="8"/>
        </w:rPr>
        <w:t xml:space="preserve"> one or more savings clauses preventing complete prevention of a field such as a </w:t>
      </w:r>
      <w:r w:rsidRPr="003E6058">
        <w:rPr>
          <w:rStyle w:val="StyleUnderline"/>
        </w:rPr>
        <w:t xml:space="preserve">declaration of </w:t>
      </w:r>
      <w:r w:rsidRPr="003E6058">
        <w:rPr>
          <w:rStyle w:val="Emphasis"/>
        </w:rPr>
        <w:t>intent not to preempt</w:t>
      </w:r>
      <w:r w:rsidRPr="00C61214">
        <w:rPr>
          <w:sz w:val="8"/>
        </w:rPr>
        <w:t xml:space="preserve">, (3) </w:t>
      </w:r>
      <w:r w:rsidRPr="0037448C">
        <w:rPr>
          <w:rStyle w:val="StyleUnderline"/>
          <w:highlight w:val="cyan"/>
        </w:rPr>
        <w:t>return</w:t>
      </w:r>
      <w:r w:rsidRPr="003E6058">
        <w:rPr>
          <w:rStyle w:val="StyleUnderline"/>
        </w:rPr>
        <w:t xml:space="preserve"> to states regulatory enforcement </w:t>
      </w:r>
      <w:r w:rsidRPr="0037448C">
        <w:rPr>
          <w:rStyle w:val="StyleUnderline"/>
          <w:highlight w:val="cyan"/>
        </w:rPr>
        <w:t xml:space="preserve">authority in a </w:t>
      </w:r>
      <w:r w:rsidRPr="0037448C">
        <w:rPr>
          <w:rStyle w:val="Emphasis"/>
          <w:highlight w:val="cyan"/>
        </w:rPr>
        <w:t>new completely preempted field</w:t>
      </w:r>
      <w:r w:rsidRPr="00C61214">
        <w:rPr>
          <w:sz w:val="8"/>
        </w:rPr>
        <w:t xml:space="preserve">, (4) authorize a national department or agency to delegate regulatory primacy to states, (5) grant authority to states to establish regulatory standards more stringent than national standards without the approval of a federal agency, (6) permit a state veto of a national government officer’s decision subject to an override by Congress, (7) </w:t>
      </w:r>
      <w:r w:rsidRPr="0037448C">
        <w:rPr>
          <w:rStyle w:val="StyleUnderline"/>
          <w:highlight w:val="cyan"/>
        </w:rPr>
        <w:t xml:space="preserve">exempt from preemption a </w:t>
      </w:r>
      <w:r w:rsidRPr="0037448C">
        <w:rPr>
          <w:rStyle w:val="Emphasis"/>
          <w:highlight w:val="cyan"/>
        </w:rPr>
        <w:t>uniform state law</w:t>
      </w:r>
      <w:r w:rsidRPr="0037448C">
        <w:rPr>
          <w:rStyle w:val="StyleUnderline"/>
          <w:highlight w:val="cyan"/>
        </w:rPr>
        <w:t xml:space="preserve"> </w:t>
      </w:r>
      <w:r w:rsidRPr="007A2274">
        <w:rPr>
          <w:rStyle w:val="StyleUnderline"/>
        </w:rPr>
        <w:t>enacted by a state legislature</w:t>
      </w:r>
      <w:r w:rsidRPr="00C61214">
        <w:rPr>
          <w:sz w:val="8"/>
        </w:rPr>
        <w:t xml:space="preserve">, (8) include an opt-in provision and/or an opt-out provision in a preemption statute, (9) </w:t>
      </w:r>
      <w:r w:rsidRPr="00CC68B7">
        <w:rPr>
          <w:rStyle w:val="StyleUnderline"/>
        </w:rPr>
        <w:t>empower governors to initiate actions not authorized by their respective state constitution and statutes,</w:t>
      </w:r>
      <w:r w:rsidRPr="00C61214">
        <w:rPr>
          <w:sz w:val="8"/>
        </w:rPr>
        <w:t xml:space="preserve"> (10) grant authority to each state attorney general to file a law suit to enforce a preemption statute, and (11) authorize a state agency to administer a federal program.5</w:t>
      </w:r>
    </w:p>
    <w:p w14:paraId="0A55C327" w14:textId="77777777" w:rsidR="00596DA4" w:rsidRPr="00C61214" w:rsidRDefault="00596DA4" w:rsidP="00596DA4">
      <w:pPr>
        <w:rPr>
          <w:sz w:val="8"/>
        </w:rPr>
      </w:pPr>
      <w:r w:rsidRPr="00C61214">
        <w:rPr>
          <w:sz w:val="8"/>
        </w:rPr>
        <w:t xml:space="preserve">Powers Devolved to State Legislatures </w:t>
      </w:r>
    </w:p>
    <w:p w14:paraId="172C5CF4" w14:textId="77777777" w:rsidR="00596DA4" w:rsidRPr="00C61214" w:rsidRDefault="00596DA4" w:rsidP="00596DA4">
      <w:pPr>
        <w:rPr>
          <w:sz w:val="8"/>
        </w:rPr>
      </w:pPr>
      <w:r w:rsidRPr="00C61214">
        <w:rPr>
          <w:sz w:val="8"/>
        </w:rPr>
        <w:t>A number of devolved powers are relatively insignificant as illustrated by the requirement all appraisals of properties involving federal government transactions must be made by state-licensed or state-certified appraisers, and authorization for a state to register pesticides to meet special local needs. Space limitations prevent a listing of all devolved powers and attention is focused on devolution statutes involving four regulatory fields.6</w:t>
      </w:r>
    </w:p>
    <w:p w14:paraId="1BF6AF72" w14:textId="77777777" w:rsidR="00596DA4" w:rsidRPr="00C61214" w:rsidRDefault="00596DA4" w:rsidP="00596DA4">
      <w:pPr>
        <w:rPr>
          <w:sz w:val="8"/>
        </w:rPr>
      </w:pPr>
      <w:r w:rsidRPr="00C61214">
        <w:rPr>
          <w:sz w:val="8"/>
        </w:rPr>
        <w:t>Marine Ports and Water Safety</w:t>
      </w:r>
    </w:p>
    <w:p w14:paraId="61B561BC" w14:textId="77777777" w:rsidR="00596DA4" w:rsidRPr="00C61214" w:rsidRDefault="00596DA4" w:rsidP="00596DA4">
      <w:pPr>
        <w:rPr>
          <w:sz w:val="8"/>
        </w:rPr>
      </w:pPr>
      <w:r w:rsidRPr="00C61214">
        <w:rPr>
          <w:sz w:val="8"/>
        </w:rPr>
        <w:t>Congress in 1789 granted states authority to regulate marine pilots and the current Shipping Statute provides “pilots in the bays, rivers, harbors, and ports of the United States shall be regulated only in conformity with the laws of the States.”7</w:t>
      </w:r>
    </w:p>
    <w:p w14:paraId="0673416B" w14:textId="77777777" w:rsidR="00596DA4" w:rsidRPr="00C61214" w:rsidRDefault="00596DA4" w:rsidP="00596DA4">
      <w:pPr>
        <w:rPr>
          <w:sz w:val="8"/>
        </w:rPr>
      </w:pPr>
      <w:r w:rsidRPr="00C61214">
        <w:rPr>
          <w:sz w:val="8"/>
        </w:rPr>
        <w:t>The Port and Tanker Safety Act of 1978 directs the United States Secretary of Transportation to require federally licensed pilots on all domestic and foreign self-propelled vessels “engaged in foreign trade when operating in the navigable waters of the United States in areas and under circumstances where a pilot is not otherwise required by state law.”8 This act also devolves power to states to prescribe higher “safety equipment requirements or safety standards” than federal ones for bridges and other structures on or in the navigable waters of the United States.9</w:t>
      </w:r>
    </w:p>
    <w:p w14:paraId="0EA14A5D" w14:textId="77777777" w:rsidR="00596DA4" w:rsidRPr="00C61214" w:rsidRDefault="00596DA4" w:rsidP="00596DA4">
      <w:pPr>
        <w:rPr>
          <w:sz w:val="8"/>
        </w:rPr>
      </w:pPr>
      <w:r w:rsidRPr="00C61214">
        <w:rPr>
          <w:sz w:val="8"/>
        </w:rPr>
        <w:lastRenderedPageBreak/>
        <w:t>The Coast Guard Authorization Act of 1984 directs the Secretary of Transportation to develop standards for determining whether an individual is intoxicated while operating a marine recreational vessel.10 In 1987, the Coast Guard encouraged state legislatures to enact such standards by promulgating a rule adopting a state blood-alcohol-content (BAC) standard if it exists, but also establishing a national BAC standard of 0.08 percent in the absence of a state standard.11 The Coast Guard similarly promulgated a regulation exempting from preemption a state which has a life jacket requirement for persons on boats.12</w:t>
      </w:r>
    </w:p>
    <w:p w14:paraId="5CAE96DE" w14:textId="77777777" w:rsidR="00596DA4" w:rsidRPr="00C61214" w:rsidRDefault="00596DA4" w:rsidP="00596DA4">
      <w:pPr>
        <w:rPr>
          <w:sz w:val="8"/>
        </w:rPr>
      </w:pPr>
      <w:r w:rsidRPr="00C61214">
        <w:rPr>
          <w:sz w:val="8"/>
        </w:rPr>
        <w:t xml:space="preserve">Insurance Regulation </w:t>
      </w:r>
    </w:p>
    <w:p w14:paraId="30DEAE9F" w14:textId="77777777" w:rsidR="00596DA4" w:rsidRPr="00C61214" w:rsidRDefault="00596DA4" w:rsidP="00596DA4">
      <w:pPr>
        <w:rPr>
          <w:sz w:val="8"/>
        </w:rPr>
      </w:pPr>
      <w:r w:rsidRPr="00C61214">
        <w:rPr>
          <w:sz w:val="8"/>
        </w:rPr>
        <w:t>States historically regulated the business of insurance and the United States Supreme Court in 1868 opined the business does not involve commerce and hence is not subject to regulation by Congress.13 The court in 1944 reversed this decision by holding insurance involves interstate commerce.14 States successfully lobbied Congress to enact the McCarran Ferguson Act of 1945, the most important devolution statute unrelated to a preemption statute, exempting state regulation of the industry from the antitrust statutes and devolving to states the power to regulate the business of insurance.15</w:t>
      </w:r>
    </w:p>
    <w:p w14:paraId="69DDD9C8" w14:textId="77777777" w:rsidR="00596DA4" w:rsidRPr="00C61214" w:rsidRDefault="00596DA4" w:rsidP="00596DA4">
      <w:pPr>
        <w:rPr>
          <w:sz w:val="8"/>
        </w:rPr>
      </w:pPr>
      <w:r w:rsidRPr="00C61214">
        <w:rPr>
          <w:sz w:val="8"/>
        </w:rPr>
        <w:t xml:space="preserve">Insurance companies with the passage of time became increasingly frustrated with nonharmonious state regulations that required up to eighteen months to secure the approval of all states for a new product, and lobbied Congress to enact the Gramm-Leach-Bliley Financial Modernization Act of 1999 that partially preempts thirteen specified areas of insurance regulation by establishing maximum regulatory standards and threatened to impose a national licensing system for insurance agents if twenty-six states failed to adopt a uniform system by November 12, 2002.16 A federal licensing system was averted when thirty-five states on September 10, 2002, were certified as having a uniform system. </w:t>
      </w:r>
    </w:p>
    <w:p w14:paraId="7EF8CD8E" w14:textId="77777777" w:rsidR="00596DA4" w:rsidRPr="00C61214" w:rsidRDefault="00596DA4" w:rsidP="00596DA4">
      <w:pPr>
        <w:rPr>
          <w:sz w:val="8"/>
        </w:rPr>
      </w:pPr>
      <w:r w:rsidRPr="00C61214">
        <w:rPr>
          <w:sz w:val="8"/>
        </w:rPr>
        <w:t xml:space="preserve">The act convinced the National Association of Insurance Commissioners (NAIC) that state legislatures must initiate additional actions to harmonize insurance regulations, and drafted the Producer Licensing Model Act, providing for interstate reciprocity, that has been enacted by forty-seven state legislatures.17 NAIC also drafted the Interstate Insurance Product Regulation Compact creating a commission with authority to protect consumers by establishing uniform regulatory standards for annuity, disability income, life insurance, and long-term health care products.18 Thirty-four state legislatures and the Puerto Rico legislature by September 1, 2009, enacted the compact creating a commission as a central filing and decision-making body for regulatory approval of new insurance products. The commission acts expeditiously on applications for approval of new products and the time to render a decision on each application averages thirty-one days. </w:t>
      </w:r>
    </w:p>
    <w:p w14:paraId="29F2C31D" w14:textId="77777777" w:rsidR="00596DA4" w:rsidRPr="00C61214" w:rsidRDefault="00596DA4" w:rsidP="00596DA4">
      <w:pPr>
        <w:rPr>
          <w:sz w:val="8"/>
        </w:rPr>
      </w:pPr>
      <w:r w:rsidRPr="00C61214">
        <w:rPr>
          <w:sz w:val="8"/>
        </w:rPr>
        <w:t>A number of large insurance companies currently are lobbying Congress to authorize a national charter for insurance companies, and thereby establish a dual insurance charter system somewhat similar to the dual bank charter system. The failure of federal financial regulatory agencies to use successfully powers granted to them by eleven congressional statutes and the success of state attorneys general in prosecuting financial services companies for fraud constitute strong evidence that Congress should not establish a dual insurance charter system at this time.19</w:t>
      </w:r>
    </w:p>
    <w:p w14:paraId="6133F30B" w14:textId="77777777" w:rsidR="00596DA4" w:rsidRPr="00C61214" w:rsidRDefault="00596DA4" w:rsidP="00596DA4">
      <w:pPr>
        <w:rPr>
          <w:sz w:val="8"/>
        </w:rPr>
      </w:pPr>
      <w:r w:rsidRPr="00C61214">
        <w:rPr>
          <w:sz w:val="8"/>
        </w:rPr>
        <w:t>Minimum Standards Preemption</w:t>
      </w:r>
    </w:p>
    <w:p w14:paraId="20FFE017" w14:textId="77777777" w:rsidR="00596DA4" w:rsidRPr="00C61214" w:rsidRDefault="00596DA4" w:rsidP="00596DA4">
      <w:pPr>
        <w:rPr>
          <w:sz w:val="8"/>
        </w:rPr>
      </w:pPr>
      <w:r w:rsidRPr="00C61214">
        <w:rPr>
          <w:sz w:val="8"/>
        </w:rPr>
        <w:t xml:space="preserve">This preemption type involves devolution of congressional powers and can be described as “contingent” complete preemption designed to encourage states to initiate action to meet minimum national regulatory standards under the threat of losing primacy in a regulatory field. Congress in 1965 decided water pollution could not be abated by state and local governmental regulation aided by federal conditional grants-in-aid, and a new problem-solving approach was necessary.20 To continue to exercise regulatory authority under a minimum preemption statute, a state must submit a plan containing standards at least as stringent as national ones to the appropriate federal agency for approval and provide evidence the state possesses qualified enforcement personnel and equipment essential for effective enforcement. The agency, after approving a plan, devolves “regulatory primacy” to the state and the role of the agency is limited to monitoring the state’s performance and providing technical advice. A state on occasion has returned “regulatory primacy” to the Environmental Protection Agency, but reaccepted primacy after negotiating an agreement with the agency. </w:t>
      </w:r>
    </w:p>
    <w:p w14:paraId="134485D6" w14:textId="77777777" w:rsidR="00596DA4" w:rsidRDefault="00596DA4" w:rsidP="00596DA4">
      <w:pPr>
        <w:rPr>
          <w:sz w:val="8"/>
        </w:rPr>
      </w:pPr>
      <w:r w:rsidRPr="0037448C">
        <w:rPr>
          <w:rStyle w:val="StyleUnderline"/>
          <w:highlight w:val="cyan"/>
        </w:rPr>
        <w:t>This</w:t>
      </w:r>
      <w:r w:rsidRPr="0024133D">
        <w:rPr>
          <w:rStyle w:val="StyleUnderline"/>
        </w:rPr>
        <w:t xml:space="preserve"> type of preemption </w:t>
      </w:r>
      <w:r w:rsidRPr="0037448C">
        <w:rPr>
          <w:rStyle w:val="Emphasis"/>
          <w:highlight w:val="cyan"/>
        </w:rPr>
        <w:t>encourages states to become responsible</w:t>
      </w:r>
      <w:r w:rsidRPr="00C61214">
        <w:rPr>
          <w:sz w:val="8"/>
        </w:rPr>
        <w:t xml:space="preserve"> in large measure </w:t>
      </w:r>
      <w:r w:rsidRPr="0024133D">
        <w:rPr>
          <w:rStyle w:val="StyleUnderline"/>
        </w:rPr>
        <w:t xml:space="preserve">for implementing national regulatory policies </w:t>
      </w:r>
      <w:r w:rsidRPr="0037448C">
        <w:rPr>
          <w:rStyle w:val="StyleUnderline"/>
          <w:highlight w:val="cyan"/>
        </w:rPr>
        <w:t>and</w:t>
      </w:r>
      <w:r w:rsidRPr="00C61214">
        <w:rPr>
          <w:sz w:val="8"/>
        </w:rPr>
        <w:t xml:space="preserve"> in effect </w:t>
      </w:r>
      <w:r w:rsidRPr="0037448C">
        <w:rPr>
          <w:rStyle w:val="Emphasis"/>
          <w:highlight w:val="cyan"/>
        </w:rPr>
        <w:t>multiplies federal government resources</w:t>
      </w:r>
      <w:r w:rsidRPr="00C61214">
        <w:rPr>
          <w:sz w:val="8"/>
        </w:rPr>
        <w:t xml:space="preserve"> </w:t>
      </w:r>
      <w:r w:rsidRPr="00A152E5">
        <w:rPr>
          <w:rStyle w:val="StyleUnderline"/>
        </w:rPr>
        <w:t>by incorporating resources of the states in national programs.</w:t>
      </w:r>
      <w:r w:rsidRPr="00C61214">
        <w:rPr>
          <w:sz w:val="8"/>
        </w:rPr>
        <w:t xml:space="preserve"> Although this statement suggests Congress “commandeers” resources of reluctant states to achieve its policy goals, this suggestion is not entirely accurate. A state prior to minimum standards preemption may have wished to initiate more stringent regulatory programs, but was reluctant to do so for fear industrial firms would be discouraged from expanding their facilities within the state which also would acquire an anti-business image injuring its industrial recruitment program. </w:t>
      </w:r>
    </w:p>
    <w:p w14:paraId="46CF0E0D" w14:textId="77777777" w:rsidR="00596DA4" w:rsidRDefault="00596DA4" w:rsidP="00596DA4">
      <w:pPr>
        <w:rPr>
          <w:sz w:val="8"/>
        </w:rPr>
      </w:pPr>
    </w:p>
    <w:p w14:paraId="105AE21E" w14:textId="77777777" w:rsidR="00596DA4" w:rsidRPr="001A3D7E" w:rsidRDefault="00596DA4" w:rsidP="00596DA4">
      <w:pPr>
        <w:pStyle w:val="Heading4"/>
      </w:pPr>
      <w:r>
        <w:t xml:space="preserve">The counterplan </w:t>
      </w:r>
      <w:r w:rsidRPr="00447785">
        <w:t>recenters</w:t>
      </w:r>
      <w:r>
        <w:t xml:space="preserve"> federal </w:t>
      </w:r>
      <w:r w:rsidRPr="00447785">
        <w:rPr>
          <w:u w:val="single"/>
        </w:rPr>
        <w:t>perception</w:t>
      </w:r>
      <w:r>
        <w:t xml:space="preserve"> of the Arctic, reversing </w:t>
      </w:r>
      <w:r w:rsidRPr="00447785">
        <w:rPr>
          <w:u w:val="single"/>
        </w:rPr>
        <w:t>territorial frames</w:t>
      </w:r>
      <w:r>
        <w:t xml:space="preserve"> of Alaska and prioritizing </w:t>
      </w:r>
      <w:r w:rsidRPr="00447785">
        <w:rPr>
          <w:u w:val="single"/>
        </w:rPr>
        <w:t>regionalization</w:t>
      </w:r>
      <w:r>
        <w:t xml:space="preserve">; that fights warming at the </w:t>
      </w:r>
      <w:r w:rsidRPr="00447785">
        <w:rPr>
          <w:u w:val="single"/>
        </w:rPr>
        <w:t>local</w:t>
      </w:r>
      <w:r>
        <w:t xml:space="preserve"> level, spurring </w:t>
      </w:r>
      <w:r w:rsidRPr="00447785">
        <w:rPr>
          <w:u w:val="single"/>
        </w:rPr>
        <w:t>political agency</w:t>
      </w:r>
      <w:r>
        <w:t xml:space="preserve"> and </w:t>
      </w:r>
      <w:r w:rsidRPr="00447785">
        <w:rPr>
          <w:u w:val="single"/>
        </w:rPr>
        <w:t>regional legitimacy</w:t>
      </w:r>
      <w:r>
        <w:t xml:space="preserve">. </w:t>
      </w:r>
    </w:p>
    <w:p w14:paraId="09A140C4" w14:textId="77777777" w:rsidR="00596DA4" w:rsidRDefault="00596DA4" w:rsidP="00596DA4">
      <w:r>
        <w:t xml:space="preserve">Vesa </w:t>
      </w:r>
      <w:r w:rsidRPr="0055696A">
        <w:rPr>
          <w:rStyle w:val="Style13ptBold"/>
        </w:rPr>
        <w:t>Vaatanen</w:t>
      </w:r>
      <w:r>
        <w:t xml:space="preserve"> 10/23/20</w:t>
      </w:r>
      <w:r w:rsidRPr="000C57F0">
        <w:rPr>
          <w:rStyle w:val="Style13ptBold"/>
        </w:rPr>
        <w:t>18</w:t>
      </w:r>
      <w:r>
        <w:t xml:space="preserve"> A</w:t>
      </w:r>
      <w:r w:rsidRPr="00837D36">
        <w:t>cademy Research Fellow,</w:t>
      </w:r>
      <w:r>
        <w:t xml:space="preserve"> Arctic Centre, Post-doctoral researcher at the University of Lapland, PhD in Political Geography from University of Oulu, Taylor and Francis Online, “</w:t>
      </w:r>
      <w:r w:rsidRPr="009921E4">
        <w:t>Investigating the particularities of regionalization: Contested state–federal relations and the politics of Alaska’s Arctic Policy</w:t>
      </w:r>
      <w:r>
        <w:t xml:space="preserve">”, </w:t>
      </w:r>
      <w:r w:rsidRPr="00DE50C8">
        <w:t>https://www.tandfonline.com/doi/10.1080/04353684.2019.1616510</w:t>
      </w:r>
      <w:r>
        <w:t>//mp3</w:t>
      </w:r>
    </w:p>
    <w:p w14:paraId="0A3E4499" w14:textId="77777777" w:rsidR="00596DA4" w:rsidRPr="000C0512" w:rsidRDefault="00596DA4" w:rsidP="00596DA4">
      <w:pPr>
        <w:rPr>
          <w:sz w:val="16"/>
          <w:szCs w:val="16"/>
        </w:rPr>
      </w:pPr>
      <w:r w:rsidRPr="1D154F15">
        <w:rPr>
          <w:sz w:val="16"/>
          <w:szCs w:val="16"/>
        </w:rPr>
        <w:t xml:space="preserve">As indicated by these quotations, </w:t>
      </w:r>
      <w:r w:rsidRPr="1D154F15">
        <w:rPr>
          <w:rStyle w:val="StyleUnderline"/>
        </w:rPr>
        <w:t xml:space="preserve">it is evident that </w:t>
      </w:r>
      <w:r w:rsidRPr="00A97E16">
        <w:rPr>
          <w:rStyle w:val="StyleUnderline"/>
        </w:rPr>
        <w:t xml:space="preserve">claims for </w:t>
      </w:r>
      <w:r w:rsidRPr="00A97E16">
        <w:rPr>
          <w:rStyle w:val="Emphasis"/>
        </w:rPr>
        <w:t>regional spokespersonship</w:t>
      </w:r>
      <w:r w:rsidRPr="00A97E16">
        <w:rPr>
          <w:rStyle w:val="StyleUnderline"/>
        </w:rPr>
        <w:t xml:space="preserve"> are formulated especially in relation to the </w:t>
      </w:r>
      <w:r w:rsidRPr="00A97E16">
        <w:rPr>
          <w:rStyle w:val="Emphasis"/>
        </w:rPr>
        <w:t>U.S. fed</w:t>
      </w:r>
      <w:r w:rsidRPr="00A97E16">
        <w:t>eral</w:t>
      </w:r>
      <w:r w:rsidRPr="00A97E16">
        <w:rPr>
          <w:rStyle w:val="StyleUnderline"/>
        </w:rPr>
        <w:t xml:space="preserve"> government.</w:t>
      </w:r>
      <w:r w:rsidRPr="1D154F15">
        <w:rPr>
          <w:sz w:val="16"/>
          <w:szCs w:val="16"/>
        </w:rPr>
        <w:t xml:space="preserve"> Through </w:t>
      </w:r>
      <w:r w:rsidRPr="00A97E16">
        <w:rPr>
          <w:rStyle w:val="StyleUnderline"/>
        </w:rPr>
        <w:t xml:space="preserve">these claims state actors in </w:t>
      </w:r>
      <w:r w:rsidRPr="1D154F15">
        <w:rPr>
          <w:rStyle w:val="StyleUnderline"/>
          <w:highlight w:val="cyan"/>
        </w:rPr>
        <w:t>Alaska have positioned themselves</w:t>
      </w:r>
      <w:r w:rsidRPr="1D154F15">
        <w:rPr>
          <w:rStyle w:val="StyleUnderline"/>
        </w:rPr>
        <w:t xml:space="preserve"> – or more precisely they have </w:t>
      </w:r>
      <w:r w:rsidRPr="1D154F15">
        <w:rPr>
          <w:rStyle w:val="Emphasis"/>
        </w:rPr>
        <w:t>positioned ‘Alaska’</w:t>
      </w:r>
      <w:r w:rsidRPr="1D154F15">
        <w:rPr>
          <w:rStyle w:val="StyleUnderline"/>
        </w:rPr>
        <w:t xml:space="preserve"> and thus themselves as </w:t>
      </w:r>
      <w:r w:rsidRPr="1D154F15">
        <w:rPr>
          <w:rStyle w:val="Emphasis"/>
        </w:rPr>
        <w:t>representatives</w:t>
      </w:r>
      <w:r w:rsidRPr="1D154F15">
        <w:rPr>
          <w:rStyle w:val="StyleUnderline"/>
        </w:rPr>
        <w:t xml:space="preserve"> of Alaska</w:t>
      </w:r>
      <w:r w:rsidRPr="1D154F15">
        <w:rPr>
          <w:sz w:val="16"/>
          <w:szCs w:val="16"/>
        </w:rPr>
        <w:t xml:space="preserve"> – </w:t>
      </w:r>
      <w:r w:rsidRPr="1D154F15">
        <w:rPr>
          <w:rStyle w:val="StyleUnderline"/>
          <w:highlight w:val="cyan"/>
        </w:rPr>
        <w:t xml:space="preserve">as </w:t>
      </w:r>
      <w:r w:rsidRPr="00A97E16">
        <w:rPr>
          <w:rStyle w:val="StyleUnderline"/>
        </w:rPr>
        <w:t xml:space="preserve">the </w:t>
      </w:r>
      <w:r w:rsidRPr="00A97E16">
        <w:rPr>
          <w:rStyle w:val="Emphasis"/>
        </w:rPr>
        <w:t>legitimate embodiments</w:t>
      </w:r>
      <w:r w:rsidRPr="00A97E16">
        <w:rPr>
          <w:rStyle w:val="StyleUnderline"/>
        </w:rPr>
        <w:t xml:space="preserve"> of the</w:t>
      </w:r>
      <w:r w:rsidRPr="1D154F15">
        <w:rPr>
          <w:rStyle w:val="StyleUnderline"/>
          <w:highlight w:val="cyan"/>
        </w:rPr>
        <w:t xml:space="preserve"> </w:t>
      </w:r>
      <w:r w:rsidRPr="1D154F15">
        <w:rPr>
          <w:rStyle w:val="Emphasis"/>
          <w:highlight w:val="cyan"/>
        </w:rPr>
        <w:t>voice</w:t>
      </w:r>
      <w:r w:rsidRPr="1D154F15">
        <w:rPr>
          <w:sz w:val="16"/>
          <w:szCs w:val="16"/>
          <w:highlight w:val="cyan"/>
        </w:rPr>
        <w:t xml:space="preserve"> </w:t>
      </w:r>
      <w:r w:rsidRPr="1D154F15">
        <w:rPr>
          <w:rStyle w:val="StyleUnderline"/>
          <w:highlight w:val="cyan"/>
        </w:rPr>
        <w:t>of the Arctic region</w:t>
      </w:r>
      <w:r w:rsidRPr="1D154F15">
        <w:rPr>
          <w:rStyle w:val="StyleUnderline"/>
        </w:rPr>
        <w:t>.</w:t>
      </w:r>
      <w:r w:rsidRPr="00A97E16">
        <w:rPr>
          <w:sz w:val="16"/>
          <w:szCs w:val="16"/>
          <w:highlight w:val="cyan"/>
        </w:rPr>
        <w:t xml:space="preserve">2 </w:t>
      </w:r>
      <w:r w:rsidRPr="00A97E16">
        <w:rPr>
          <w:rStyle w:val="StyleUnderline"/>
          <w:highlight w:val="cyan"/>
        </w:rPr>
        <w:t xml:space="preserve">This is done by drawing from </w:t>
      </w:r>
      <w:r w:rsidRPr="00A97E16">
        <w:rPr>
          <w:rStyle w:val="StyleUnderline"/>
        </w:rPr>
        <w:t>a</w:t>
      </w:r>
      <w:r w:rsidRPr="1D154F15">
        <w:rPr>
          <w:rStyle w:val="StyleUnderline"/>
          <w:highlight w:val="cyan"/>
        </w:rPr>
        <w:t xml:space="preserve"> </w:t>
      </w:r>
      <w:r w:rsidRPr="1D154F15">
        <w:rPr>
          <w:rStyle w:val="Emphasis"/>
          <w:highlight w:val="cyan"/>
        </w:rPr>
        <w:t>territorial</w:t>
      </w:r>
      <w:r w:rsidRPr="1D154F15">
        <w:rPr>
          <w:rStyle w:val="StyleUnderline"/>
          <w:highlight w:val="cyan"/>
        </w:rPr>
        <w:t xml:space="preserve"> argument</w:t>
      </w:r>
      <w:r w:rsidRPr="1D154F15">
        <w:rPr>
          <w:sz w:val="16"/>
          <w:szCs w:val="16"/>
          <w:highlight w:val="cyan"/>
        </w:rPr>
        <w:t xml:space="preserve"> </w:t>
      </w:r>
      <w:r w:rsidRPr="00A97E16">
        <w:rPr>
          <w:rStyle w:val="StyleUnderline"/>
        </w:rPr>
        <w:t>and emphasizing that it is Alaska that makes the United States an Arctic nation,</w:t>
      </w:r>
      <w:r w:rsidRPr="00A97E16">
        <w:rPr>
          <w:sz w:val="16"/>
          <w:szCs w:val="16"/>
        </w:rPr>
        <w:t xml:space="preserve"> </w:t>
      </w:r>
      <w:r w:rsidRPr="00A97E16">
        <w:rPr>
          <w:rStyle w:val="StyleUnderline"/>
        </w:rPr>
        <w:t xml:space="preserve">which is why </w:t>
      </w:r>
      <w:r w:rsidRPr="1D154F15">
        <w:rPr>
          <w:rStyle w:val="StyleUnderline"/>
          <w:highlight w:val="cyan"/>
        </w:rPr>
        <w:t>‘</w:t>
      </w:r>
      <w:r w:rsidRPr="1D154F15">
        <w:rPr>
          <w:rStyle w:val="Emphasis"/>
          <w:highlight w:val="cyan"/>
        </w:rPr>
        <w:t>Alaskans’</w:t>
      </w:r>
      <w:r w:rsidRPr="1D154F15">
        <w:rPr>
          <w:rStyle w:val="StyleUnderline"/>
          <w:highlight w:val="cyan"/>
        </w:rPr>
        <w:t xml:space="preserve"> should have an </w:t>
      </w:r>
      <w:r w:rsidRPr="1D154F15">
        <w:rPr>
          <w:rStyle w:val="Emphasis"/>
          <w:highlight w:val="cyan"/>
        </w:rPr>
        <w:t>important role</w:t>
      </w:r>
      <w:r w:rsidRPr="1D154F15">
        <w:rPr>
          <w:rStyle w:val="StyleUnderline"/>
          <w:highlight w:val="cyan"/>
        </w:rPr>
        <w:t xml:space="preserve"> </w:t>
      </w:r>
      <w:r w:rsidRPr="00A97E16">
        <w:rPr>
          <w:rStyle w:val="StyleUnderline"/>
        </w:rPr>
        <w:t xml:space="preserve">to play </w:t>
      </w:r>
      <w:r w:rsidRPr="1D154F15">
        <w:rPr>
          <w:rStyle w:val="StyleUnderline"/>
          <w:highlight w:val="cyan"/>
        </w:rPr>
        <w:t xml:space="preserve">regarding </w:t>
      </w:r>
      <w:r w:rsidRPr="1D154F15">
        <w:rPr>
          <w:rStyle w:val="Emphasis"/>
          <w:highlight w:val="cyan"/>
        </w:rPr>
        <w:t>decision-making</w:t>
      </w:r>
      <w:r w:rsidRPr="1D154F15">
        <w:rPr>
          <w:rStyle w:val="StyleUnderline"/>
          <w:highlight w:val="cyan"/>
        </w:rPr>
        <w:t xml:space="preserve"> </w:t>
      </w:r>
      <w:r w:rsidRPr="00A97E16">
        <w:rPr>
          <w:rStyle w:val="StyleUnderline"/>
        </w:rPr>
        <w:t>concerning the Arctic</w:t>
      </w:r>
      <w:r w:rsidRPr="1D154F15">
        <w:rPr>
          <w:sz w:val="16"/>
          <w:szCs w:val="16"/>
        </w:rPr>
        <w:t xml:space="preserve">.3 </w:t>
      </w:r>
      <w:r w:rsidRPr="1D154F15">
        <w:rPr>
          <w:rStyle w:val="StyleUnderline"/>
        </w:rPr>
        <w:t>This claim</w:t>
      </w:r>
      <w:r w:rsidRPr="1D154F15">
        <w:rPr>
          <w:sz w:val="16"/>
          <w:szCs w:val="16"/>
        </w:rPr>
        <w:t xml:space="preserve"> </w:t>
      </w:r>
      <w:r w:rsidRPr="1D154F15">
        <w:rPr>
          <w:rStyle w:val="StyleUnderline"/>
        </w:rPr>
        <w:t>for regional spokespersonship</w:t>
      </w:r>
      <w:r w:rsidRPr="1D154F15">
        <w:rPr>
          <w:sz w:val="16"/>
          <w:szCs w:val="16"/>
        </w:rPr>
        <w:t xml:space="preserve"> is dovetailed by the articulation of a particular version of the supposed essence of the region, which </w:t>
      </w:r>
      <w:r w:rsidRPr="1D154F15">
        <w:rPr>
          <w:rStyle w:val="StyleUnderline"/>
        </w:rPr>
        <w:t xml:space="preserve">constitutes an </w:t>
      </w:r>
      <w:r w:rsidRPr="1D154F15">
        <w:rPr>
          <w:rStyle w:val="Emphasis"/>
        </w:rPr>
        <w:t>alternative</w:t>
      </w:r>
      <w:r w:rsidRPr="1D154F15">
        <w:rPr>
          <w:rStyle w:val="StyleUnderline"/>
        </w:rPr>
        <w:t xml:space="preserve"> ‘proposition for </w:t>
      </w:r>
      <w:r w:rsidRPr="1D154F15">
        <w:rPr>
          <w:rStyle w:val="Emphasis"/>
        </w:rPr>
        <w:t>regionalization’</w:t>
      </w:r>
      <w:r w:rsidRPr="1D154F15">
        <w:rPr>
          <w:sz w:val="16"/>
          <w:szCs w:val="16"/>
        </w:rPr>
        <w:t xml:space="preserve"> </w:t>
      </w:r>
      <w:r w:rsidRPr="1D154F15">
        <w:rPr>
          <w:rStyle w:val="StyleUnderline"/>
        </w:rPr>
        <w:t>regarding the Arctic.</w:t>
      </w:r>
      <w:r w:rsidRPr="1D154F15">
        <w:rPr>
          <w:sz w:val="16"/>
          <w:szCs w:val="16"/>
        </w:rPr>
        <w:t xml:space="preserve"> This is illustratively put in a letter sent by the chairs of the AAPC to Admiral Papp (who held the position of a Special Representative for the Arctic in the U.S. Department of State between 2014 and 2017) and Ambassador Balton (who was the Chair of the Senior Arctic Officials during the U.S. AC chairmanship period):</w:t>
      </w:r>
    </w:p>
    <w:p w14:paraId="11DA4733" w14:textId="77777777" w:rsidR="00596DA4" w:rsidRPr="000C0512" w:rsidRDefault="00596DA4" w:rsidP="00596DA4">
      <w:pPr>
        <w:rPr>
          <w:sz w:val="16"/>
          <w:szCs w:val="16"/>
          <w:highlight w:val="cyan"/>
        </w:rPr>
      </w:pPr>
      <w:r w:rsidRPr="1D154F15">
        <w:rPr>
          <w:sz w:val="16"/>
          <w:szCs w:val="16"/>
        </w:rPr>
        <w:t>While we can all agree on the need to identify the “national imperative” that will motivate all Americans in supporting Arctic endeavors, your recent comments on this being a “moral obligation to protect the region and preserve it for future generations” dismisses the fact that Alaskans have been doing just that, and quite well, for many decades. We already have that moral obligation, because the American Arctic is our home. We are not supportive of locking up the Arctic or designating additional wilderness areas; Alaskans should have access to the development lands that we were promised. Instead, we hope you will focus on the important goal of supporting a vibrant economy through resource development, a simplified permitting regime and a positive investment arena, which has the potential to deliver social benefits while responding to the need for a healthy environment. (AAPC 2014, 2)</w:t>
      </w:r>
    </w:p>
    <w:p w14:paraId="7DEA2A0B" w14:textId="77777777" w:rsidR="00596DA4" w:rsidRPr="007811E1" w:rsidRDefault="00596DA4" w:rsidP="00596DA4">
      <w:pPr>
        <w:rPr>
          <w:rStyle w:val="StyleUnderline"/>
        </w:rPr>
      </w:pPr>
      <w:r w:rsidRPr="1D154F15">
        <w:rPr>
          <w:sz w:val="16"/>
          <w:szCs w:val="16"/>
        </w:rPr>
        <w:t xml:space="preserve">This shows that </w:t>
      </w:r>
      <w:r w:rsidRPr="00A97E16">
        <w:rPr>
          <w:rStyle w:val="StyleUnderline"/>
        </w:rPr>
        <w:t xml:space="preserve">the </w:t>
      </w:r>
      <w:r w:rsidRPr="00A97E16">
        <w:rPr>
          <w:rStyle w:val="Emphasis"/>
        </w:rPr>
        <w:t>transformation</w:t>
      </w:r>
      <w:r w:rsidRPr="00A97E16">
        <w:rPr>
          <w:rStyle w:val="StyleUnderline"/>
        </w:rPr>
        <w:t xml:space="preserve"> of the supposed</w:t>
      </w:r>
      <w:r w:rsidRPr="1D154F15">
        <w:rPr>
          <w:rStyle w:val="StyleUnderline"/>
        </w:rPr>
        <w:t xml:space="preserve"> essence and </w:t>
      </w:r>
      <w:r w:rsidRPr="00A97E16">
        <w:rPr>
          <w:rStyle w:val="StyleUnderline"/>
        </w:rPr>
        <w:t>interests of the region</w:t>
      </w:r>
      <w:r w:rsidRPr="1D154F15">
        <w:rPr>
          <w:sz w:val="16"/>
          <w:szCs w:val="16"/>
        </w:rPr>
        <w:t xml:space="preserve"> – </w:t>
      </w:r>
      <w:r w:rsidRPr="1D154F15">
        <w:rPr>
          <w:rStyle w:val="StyleUnderline"/>
        </w:rPr>
        <w:t>or the territorial concerns</w:t>
      </w:r>
      <w:r w:rsidRPr="1D154F15">
        <w:rPr>
          <w:sz w:val="16"/>
          <w:szCs w:val="16"/>
        </w:rPr>
        <w:t xml:space="preserve"> that are seen to define them – </w:t>
      </w:r>
      <w:r w:rsidRPr="00A97E16">
        <w:rPr>
          <w:rStyle w:val="Emphasis"/>
        </w:rPr>
        <w:t>within</w:t>
      </w:r>
      <w:r w:rsidRPr="00A97E16">
        <w:rPr>
          <w:rStyle w:val="StyleUnderline"/>
        </w:rPr>
        <w:t xml:space="preserve"> the federal government</w:t>
      </w:r>
      <w:r w:rsidRPr="1D154F15">
        <w:rPr>
          <w:sz w:val="16"/>
          <w:szCs w:val="16"/>
        </w:rPr>
        <w:t xml:space="preserve"> has </w:t>
      </w:r>
      <w:r w:rsidRPr="1D154F15">
        <w:rPr>
          <w:rStyle w:val="StyleUnderline"/>
        </w:rPr>
        <w:t xml:space="preserve">emerged </w:t>
      </w:r>
      <w:r w:rsidRPr="00A97E16">
        <w:rPr>
          <w:rStyle w:val="StyleUnderline"/>
        </w:rPr>
        <w:t xml:space="preserve">as a </w:t>
      </w:r>
      <w:r w:rsidRPr="00A97E16">
        <w:rPr>
          <w:rStyle w:val="Emphasis"/>
        </w:rPr>
        <w:t>key ingredient</w:t>
      </w:r>
      <w:r w:rsidRPr="00A97E16">
        <w:rPr>
          <w:rStyle w:val="StyleUnderline"/>
        </w:rPr>
        <w:t xml:space="preserve"> in the </w:t>
      </w:r>
      <w:r w:rsidRPr="00A97E16">
        <w:rPr>
          <w:rStyle w:val="Emphasis"/>
        </w:rPr>
        <w:lastRenderedPageBreak/>
        <w:t>political agency</w:t>
      </w:r>
      <w:r w:rsidRPr="00A97E16">
        <w:rPr>
          <w:rStyle w:val="StyleUnderline"/>
        </w:rPr>
        <w:t xml:space="preserve"> invested in the Arctic Policy of Alaska.</w:t>
      </w:r>
      <w:r w:rsidRPr="1D154F15">
        <w:rPr>
          <w:rStyle w:val="StyleUnderline"/>
        </w:rPr>
        <w:t xml:space="preserve"> </w:t>
      </w:r>
      <w:r w:rsidRPr="00A97E16">
        <w:rPr>
          <w:rStyle w:val="StyleUnderline"/>
        </w:rPr>
        <w:t xml:space="preserve">By </w:t>
      </w:r>
      <w:r w:rsidRPr="1D154F15">
        <w:rPr>
          <w:rStyle w:val="StyleUnderline"/>
          <w:highlight w:val="cyan"/>
        </w:rPr>
        <w:t xml:space="preserve">claiming the </w:t>
      </w:r>
      <w:r w:rsidRPr="1D154F15">
        <w:rPr>
          <w:rStyle w:val="Emphasis"/>
          <w:highlight w:val="cyan"/>
        </w:rPr>
        <w:t>status</w:t>
      </w:r>
      <w:r w:rsidRPr="1D154F15">
        <w:rPr>
          <w:rStyle w:val="StyleUnderline"/>
          <w:highlight w:val="cyan"/>
        </w:rPr>
        <w:t xml:space="preserve"> of a regional spokesperson</w:t>
      </w:r>
      <w:r w:rsidRPr="1D154F15">
        <w:rPr>
          <w:sz w:val="16"/>
          <w:szCs w:val="16"/>
          <w:highlight w:val="cyan"/>
        </w:rPr>
        <w:t>,</w:t>
      </w:r>
      <w:r w:rsidRPr="1D154F15">
        <w:rPr>
          <w:sz w:val="16"/>
          <w:szCs w:val="16"/>
        </w:rPr>
        <w:t xml:space="preserve"> and </w:t>
      </w:r>
      <w:r w:rsidRPr="1D154F15">
        <w:rPr>
          <w:rStyle w:val="StyleUnderline"/>
        </w:rPr>
        <w:t xml:space="preserve">by it </w:t>
      </w:r>
      <w:r w:rsidRPr="1D154F15">
        <w:rPr>
          <w:rStyle w:val="Emphasis"/>
        </w:rPr>
        <w:t>positioning ‘Alaskans’</w:t>
      </w:r>
      <w:r w:rsidRPr="1D154F15">
        <w:rPr>
          <w:rStyle w:val="StyleUnderline"/>
        </w:rPr>
        <w:t xml:space="preserve"> as the ones who can </w:t>
      </w:r>
      <w:r w:rsidRPr="1D154F15">
        <w:rPr>
          <w:rStyle w:val="Emphasis"/>
        </w:rPr>
        <w:t>define</w:t>
      </w:r>
      <w:r w:rsidRPr="1D154F15">
        <w:rPr>
          <w:rStyle w:val="StyleUnderline"/>
        </w:rPr>
        <w:t xml:space="preserve"> what the ‘</w:t>
      </w:r>
      <w:r w:rsidRPr="1D154F15">
        <w:rPr>
          <w:rStyle w:val="Emphasis"/>
        </w:rPr>
        <w:t>real’ interests</w:t>
      </w:r>
      <w:r w:rsidRPr="1D154F15">
        <w:rPr>
          <w:rStyle w:val="StyleUnderline"/>
        </w:rPr>
        <w:t xml:space="preserve"> of the region are, </w:t>
      </w:r>
      <w:r w:rsidRPr="00A97E16">
        <w:rPr>
          <w:rStyle w:val="StyleUnderline"/>
        </w:rPr>
        <w:t xml:space="preserve">the main objective is to </w:t>
      </w:r>
      <w:r w:rsidRPr="1D154F15">
        <w:rPr>
          <w:rStyle w:val="Emphasis"/>
          <w:highlight w:val="cyan"/>
        </w:rPr>
        <w:t>transform</w:t>
      </w:r>
      <w:r w:rsidRPr="1D154F15">
        <w:rPr>
          <w:rStyle w:val="StyleUnderline"/>
          <w:highlight w:val="cyan"/>
        </w:rPr>
        <w:t xml:space="preserve"> the </w:t>
      </w:r>
      <w:r w:rsidRPr="1D154F15">
        <w:rPr>
          <w:rStyle w:val="Emphasis"/>
          <w:highlight w:val="cyan"/>
        </w:rPr>
        <w:t>ways</w:t>
      </w:r>
      <w:r w:rsidRPr="1D154F15">
        <w:rPr>
          <w:rStyle w:val="StyleUnderline"/>
          <w:highlight w:val="cyan"/>
        </w:rPr>
        <w:t xml:space="preserve"> in which the Arctic region is</w:t>
      </w:r>
      <w:r w:rsidRPr="1D154F15">
        <w:rPr>
          <w:sz w:val="16"/>
          <w:szCs w:val="16"/>
          <w:highlight w:val="cyan"/>
        </w:rPr>
        <w:t xml:space="preserve"> </w:t>
      </w:r>
      <w:r w:rsidRPr="1D154F15">
        <w:rPr>
          <w:rStyle w:val="StyleUnderline"/>
          <w:highlight w:val="cyan"/>
        </w:rPr>
        <w:t>enacted through</w:t>
      </w:r>
      <w:r w:rsidRPr="1D154F15">
        <w:rPr>
          <w:rStyle w:val="StyleUnderline"/>
        </w:rPr>
        <w:t xml:space="preserve"> </w:t>
      </w:r>
      <w:r w:rsidRPr="1D154F15">
        <w:rPr>
          <w:sz w:val="16"/>
          <w:szCs w:val="16"/>
        </w:rPr>
        <w:t xml:space="preserve">the </w:t>
      </w:r>
      <w:r w:rsidRPr="1D154F15">
        <w:rPr>
          <w:rStyle w:val="Emphasis"/>
          <w:highlight w:val="cyan"/>
        </w:rPr>
        <w:t>policies</w:t>
      </w:r>
      <w:r w:rsidRPr="1D154F15">
        <w:rPr>
          <w:rStyle w:val="StyleUnderline"/>
          <w:highlight w:val="cyan"/>
        </w:rPr>
        <w:t xml:space="preserve"> of the federal government</w:t>
      </w:r>
      <w:r w:rsidRPr="1D154F15">
        <w:rPr>
          <w:sz w:val="16"/>
          <w:szCs w:val="16"/>
        </w:rPr>
        <w:t xml:space="preserve">. Importantly, </w:t>
      </w:r>
      <w:r w:rsidRPr="1D154F15">
        <w:rPr>
          <w:rStyle w:val="StyleUnderline"/>
        </w:rPr>
        <w:t xml:space="preserve">it is not only emphasized that the Arctic should be seen as an </w:t>
      </w:r>
      <w:r w:rsidRPr="1D154F15">
        <w:rPr>
          <w:rStyle w:val="Emphasis"/>
        </w:rPr>
        <w:t>economic space</w:t>
      </w:r>
      <w:r w:rsidRPr="1D154F15">
        <w:rPr>
          <w:rStyle w:val="StyleUnderline"/>
        </w:rPr>
        <w:t xml:space="preserve"> in its own right, but is a </w:t>
      </w:r>
      <w:r w:rsidRPr="1D154F15">
        <w:rPr>
          <w:rStyle w:val="Emphasis"/>
        </w:rPr>
        <w:t>space</w:t>
      </w:r>
      <w:r w:rsidRPr="1D154F15">
        <w:rPr>
          <w:rStyle w:val="StyleUnderline"/>
        </w:rPr>
        <w:t xml:space="preserve"> in </w:t>
      </w:r>
      <w:r w:rsidRPr="1D154F15">
        <w:rPr>
          <w:rStyle w:val="Emphasis"/>
        </w:rPr>
        <w:t>need</w:t>
      </w:r>
      <w:r w:rsidRPr="1D154F15">
        <w:rPr>
          <w:rStyle w:val="StyleUnderline"/>
        </w:rPr>
        <w:t xml:space="preserve"> of </w:t>
      </w:r>
      <w:r w:rsidRPr="1D154F15">
        <w:rPr>
          <w:rStyle w:val="Emphasis"/>
        </w:rPr>
        <w:t>economic development</w:t>
      </w:r>
      <w:r w:rsidRPr="1D154F15">
        <w:rPr>
          <w:rStyle w:val="StyleUnderline"/>
        </w:rPr>
        <w:t xml:space="preserve"> ‘for the people’:</w:t>
      </w:r>
    </w:p>
    <w:p w14:paraId="1B5BE2E2" w14:textId="77777777" w:rsidR="00596DA4" w:rsidRPr="000C0512" w:rsidRDefault="00596DA4" w:rsidP="00596DA4">
      <w:pPr>
        <w:rPr>
          <w:sz w:val="16"/>
          <w:szCs w:val="16"/>
          <w:highlight w:val="cyan"/>
        </w:rPr>
      </w:pPr>
      <w:r w:rsidRPr="1D154F15">
        <w:rPr>
          <w:sz w:val="16"/>
          <w:szCs w:val="16"/>
        </w:rPr>
        <w:t>We are concerned that Alaskans will not be able to develop our economy in a way that will allow us to respond to, and prosper, in the face of change. All levels of government can work together to empower Alaskans to adapt and promote resilient communities. We believe that people should come first. (AAPC 2015a, 3) Climate change is a global challenge and Alaska’s citizens and its economy should not bear the consequences of mitigation. (AAPC 2015a, 10)</w:t>
      </w:r>
    </w:p>
    <w:p w14:paraId="2F1BA762" w14:textId="77777777" w:rsidR="00596DA4" w:rsidRPr="000C0512" w:rsidRDefault="00596DA4" w:rsidP="00596DA4">
      <w:pPr>
        <w:rPr>
          <w:sz w:val="16"/>
          <w:szCs w:val="16"/>
          <w:highlight w:val="cyan"/>
        </w:rPr>
      </w:pPr>
      <w:r w:rsidRPr="1D154F15">
        <w:rPr>
          <w:sz w:val="16"/>
          <w:szCs w:val="16"/>
        </w:rPr>
        <w:t xml:space="preserve">Through </w:t>
      </w:r>
      <w:r w:rsidRPr="1D154F15">
        <w:rPr>
          <w:rStyle w:val="StyleUnderline"/>
        </w:rPr>
        <w:t>these kinds of notions</w:t>
      </w:r>
      <w:r w:rsidRPr="1D154F15">
        <w:rPr>
          <w:sz w:val="16"/>
          <w:szCs w:val="16"/>
        </w:rPr>
        <w:t xml:space="preserve">, a </w:t>
      </w:r>
      <w:r w:rsidRPr="1D154F15">
        <w:rPr>
          <w:rStyle w:val="StyleUnderline"/>
        </w:rPr>
        <w:t xml:space="preserve">connection is made between </w:t>
      </w:r>
      <w:r w:rsidRPr="1D154F15">
        <w:rPr>
          <w:rStyle w:val="Emphasis"/>
        </w:rPr>
        <w:t>federal ‘Arctic’ policies</w:t>
      </w:r>
      <w:r w:rsidRPr="1D154F15">
        <w:rPr>
          <w:rStyle w:val="StyleUnderline"/>
        </w:rPr>
        <w:t xml:space="preserve"> that tackle the issue of </w:t>
      </w:r>
      <w:r w:rsidRPr="1D154F15">
        <w:rPr>
          <w:rStyle w:val="Emphasis"/>
        </w:rPr>
        <w:t>climate change</w:t>
      </w:r>
      <w:r w:rsidRPr="1D154F15">
        <w:rPr>
          <w:sz w:val="16"/>
          <w:szCs w:val="16"/>
        </w:rPr>
        <w:t xml:space="preserve"> </w:t>
      </w:r>
      <w:r w:rsidRPr="1D154F15">
        <w:rPr>
          <w:rStyle w:val="StyleUnderline"/>
        </w:rPr>
        <w:t>and</w:t>
      </w:r>
      <w:r w:rsidRPr="1D154F15">
        <w:rPr>
          <w:sz w:val="16"/>
          <w:szCs w:val="16"/>
        </w:rPr>
        <w:t xml:space="preserve"> the </w:t>
      </w:r>
      <w:r w:rsidRPr="1D154F15">
        <w:rPr>
          <w:rStyle w:val="Emphasis"/>
        </w:rPr>
        <w:t>negative effects</w:t>
      </w:r>
      <w:r w:rsidRPr="1D154F15">
        <w:rPr>
          <w:rStyle w:val="StyleUnderline"/>
        </w:rPr>
        <w:t xml:space="preserve"> these policies have for the </w:t>
      </w:r>
      <w:r w:rsidRPr="1D154F15">
        <w:rPr>
          <w:rStyle w:val="Emphasis"/>
        </w:rPr>
        <w:t>day-to-day survival</w:t>
      </w:r>
      <w:r w:rsidRPr="1D154F15">
        <w:rPr>
          <w:rStyle w:val="StyleUnderline"/>
        </w:rPr>
        <w:t xml:space="preserve"> of people in Alaska under conditions brought about by climate change.</w:t>
      </w:r>
      <w:r w:rsidRPr="1D154F15">
        <w:rPr>
          <w:sz w:val="16"/>
          <w:szCs w:val="16"/>
        </w:rPr>
        <w:t xml:space="preserve"> In this way, </w:t>
      </w:r>
      <w:r w:rsidRPr="1D154F15">
        <w:rPr>
          <w:rStyle w:val="StyleUnderline"/>
        </w:rPr>
        <w:t>the aim is to make</w:t>
      </w:r>
      <w:r w:rsidRPr="1D154F15">
        <w:rPr>
          <w:sz w:val="16"/>
          <w:szCs w:val="16"/>
        </w:rPr>
        <w:t xml:space="preserve"> the </w:t>
      </w:r>
      <w:r w:rsidRPr="1D154F15">
        <w:rPr>
          <w:rStyle w:val="StyleUnderline"/>
        </w:rPr>
        <w:t xml:space="preserve">federal government </w:t>
      </w:r>
      <w:r w:rsidRPr="1D154F15">
        <w:rPr>
          <w:rStyle w:val="Emphasis"/>
        </w:rPr>
        <w:t>accountable</w:t>
      </w:r>
      <w:r w:rsidRPr="1D154F15">
        <w:rPr>
          <w:sz w:val="16"/>
          <w:szCs w:val="16"/>
        </w:rPr>
        <w:t xml:space="preserve"> </w:t>
      </w:r>
      <w:r w:rsidRPr="1D154F15">
        <w:rPr>
          <w:rStyle w:val="StyleUnderline"/>
        </w:rPr>
        <w:t>for those of its policies that address the</w:t>
      </w:r>
      <w:r w:rsidRPr="1D154F15">
        <w:rPr>
          <w:sz w:val="16"/>
          <w:szCs w:val="16"/>
        </w:rPr>
        <w:t xml:space="preserve"> </w:t>
      </w:r>
      <w:r w:rsidRPr="1D154F15">
        <w:rPr>
          <w:rStyle w:val="StyleUnderline"/>
        </w:rPr>
        <w:t xml:space="preserve">Arctic but end up </w:t>
      </w:r>
      <w:r w:rsidRPr="1D154F15">
        <w:rPr>
          <w:rStyle w:val="Emphasis"/>
        </w:rPr>
        <w:t>affecting</w:t>
      </w:r>
      <w:r w:rsidRPr="1D154F15">
        <w:rPr>
          <w:rStyle w:val="StyleUnderline"/>
        </w:rPr>
        <w:t xml:space="preserve"> Alaska</w:t>
      </w:r>
      <w:r w:rsidRPr="1D154F15">
        <w:rPr>
          <w:sz w:val="16"/>
          <w:szCs w:val="16"/>
        </w:rPr>
        <w:t xml:space="preserve">, </w:t>
      </w:r>
      <w:r w:rsidRPr="1D154F15">
        <w:rPr>
          <w:rStyle w:val="StyleUnderline"/>
        </w:rPr>
        <w:t xml:space="preserve">the </w:t>
      </w:r>
      <w:r w:rsidRPr="1D154F15">
        <w:rPr>
          <w:rStyle w:val="Emphasis"/>
        </w:rPr>
        <w:t>people</w:t>
      </w:r>
      <w:r w:rsidRPr="1D154F15">
        <w:rPr>
          <w:rStyle w:val="StyleUnderline"/>
        </w:rPr>
        <w:t xml:space="preserve"> living in Alaska, and, lest it is forgotten, the </w:t>
      </w:r>
      <w:r w:rsidRPr="1D154F15">
        <w:rPr>
          <w:rStyle w:val="Emphasis"/>
        </w:rPr>
        <w:t>revenues</w:t>
      </w:r>
      <w:r w:rsidRPr="1D154F15">
        <w:rPr>
          <w:rStyle w:val="StyleUnderline"/>
        </w:rPr>
        <w:t xml:space="preserve"> of the state</w:t>
      </w:r>
      <w:r w:rsidRPr="1D154F15">
        <w:rPr>
          <w:sz w:val="16"/>
          <w:szCs w:val="16"/>
        </w:rPr>
        <w:t xml:space="preserve">. By </w:t>
      </w:r>
      <w:r w:rsidRPr="1D154F15">
        <w:rPr>
          <w:rStyle w:val="StyleUnderline"/>
          <w:highlight w:val="cyan"/>
        </w:rPr>
        <w:t xml:space="preserve">highlighting </w:t>
      </w:r>
      <w:r w:rsidRPr="00A97E16">
        <w:rPr>
          <w:rStyle w:val="StyleUnderline"/>
        </w:rPr>
        <w:t xml:space="preserve">that </w:t>
      </w:r>
      <w:r w:rsidRPr="1D154F15">
        <w:rPr>
          <w:rStyle w:val="StyleUnderline"/>
          <w:highlight w:val="cyan"/>
        </w:rPr>
        <w:t>‘</w:t>
      </w:r>
      <w:r w:rsidRPr="1D154F15">
        <w:rPr>
          <w:rStyle w:val="Emphasis"/>
          <w:highlight w:val="cyan"/>
        </w:rPr>
        <w:t>people should come first’</w:t>
      </w:r>
      <w:r w:rsidRPr="1D154F15">
        <w:rPr>
          <w:sz w:val="16"/>
          <w:szCs w:val="16"/>
        </w:rPr>
        <w:t xml:space="preserve">, the </w:t>
      </w:r>
      <w:r w:rsidRPr="00A97E16">
        <w:rPr>
          <w:rStyle w:val="StyleUnderline"/>
        </w:rPr>
        <w:t xml:space="preserve">popular </w:t>
      </w:r>
      <w:r w:rsidRPr="1D154F15">
        <w:rPr>
          <w:rStyle w:val="Emphasis"/>
          <w:highlight w:val="cyan"/>
        </w:rPr>
        <w:t>perception</w:t>
      </w:r>
      <w:r w:rsidRPr="1D154F15">
        <w:rPr>
          <w:rStyle w:val="StyleUnderline"/>
          <w:highlight w:val="cyan"/>
        </w:rPr>
        <w:t xml:space="preserve"> of the Arctic as </w:t>
      </w:r>
      <w:r w:rsidRPr="00A97E16">
        <w:rPr>
          <w:rStyle w:val="Emphasis"/>
        </w:rPr>
        <w:t>first</w:t>
      </w:r>
      <w:r w:rsidRPr="00A97E16">
        <w:rPr>
          <w:rStyle w:val="StyleUnderline"/>
        </w:rPr>
        <w:t xml:space="preserve"> and </w:t>
      </w:r>
      <w:r w:rsidRPr="1D154F15">
        <w:rPr>
          <w:rStyle w:val="StyleUnderline"/>
          <w:highlight w:val="cyan"/>
        </w:rPr>
        <w:t xml:space="preserve">foremost an </w:t>
      </w:r>
      <w:r w:rsidRPr="1D154F15">
        <w:rPr>
          <w:rStyle w:val="Emphasis"/>
          <w:highlight w:val="cyan"/>
        </w:rPr>
        <w:t>environmental space</w:t>
      </w:r>
      <w:r w:rsidRPr="1D154F15">
        <w:rPr>
          <w:sz w:val="16"/>
          <w:szCs w:val="16"/>
          <w:highlight w:val="cyan"/>
        </w:rPr>
        <w:t xml:space="preserve"> </w:t>
      </w:r>
      <w:r w:rsidRPr="1D154F15">
        <w:rPr>
          <w:rStyle w:val="StyleUnderline"/>
          <w:highlight w:val="cyan"/>
        </w:rPr>
        <w:t xml:space="preserve">is </w:t>
      </w:r>
      <w:r w:rsidRPr="1D154F15">
        <w:rPr>
          <w:rStyle w:val="Emphasis"/>
          <w:highlight w:val="cyan"/>
        </w:rPr>
        <w:t>displaced</w:t>
      </w:r>
      <w:r w:rsidRPr="1D154F15">
        <w:rPr>
          <w:sz w:val="16"/>
          <w:szCs w:val="16"/>
        </w:rPr>
        <w:t xml:space="preserve">. </w:t>
      </w:r>
      <w:r w:rsidRPr="1D154F15">
        <w:rPr>
          <w:rStyle w:val="StyleUnderline"/>
        </w:rPr>
        <w:t xml:space="preserve">This is </w:t>
      </w:r>
      <w:r w:rsidRPr="00A97E16">
        <w:rPr>
          <w:rStyle w:val="StyleUnderline"/>
        </w:rPr>
        <w:t xml:space="preserve">to </w:t>
      </w:r>
      <w:r w:rsidRPr="00A97E16">
        <w:rPr>
          <w:rStyle w:val="Emphasis"/>
        </w:rPr>
        <w:t>transform</w:t>
      </w:r>
      <w:r w:rsidRPr="00A97E16">
        <w:rPr>
          <w:rStyle w:val="StyleUnderline"/>
        </w:rPr>
        <w:t xml:space="preserve"> the </w:t>
      </w:r>
      <w:r w:rsidRPr="00A97E16">
        <w:rPr>
          <w:rStyle w:val="Emphasis"/>
        </w:rPr>
        <w:t>criteria</w:t>
      </w:r>
      <w:r w:rsidRPr="00A97E16">
        <w:rPr>
          <w:rStyle w:val="StyleUnderline"/>
        </w:rPr>
        <w:t xml:space="preserve"> through which the Arctic region as a </w:t>
      </w:r>
      <w:r w:rsidRPr="00A97E16">
        <w:rPr>
          <w:rStyle w:val="Emphasis"/>
        </w:rPr>
        <w:t>territorial object</w:t>
      </w:r>
      <w:r w:rsidRPr="00A97E16">
        <w:rPr>
          <w:rStyle w:val="StyleUnderline"/>
        </w:rPr>
        <w:t xml:space="preserve"> of policy is imagined</w:t>
      </w:r>
      <w:r w:rsidRPr="1D154F15">
        <w:rPr>
          <w:rStyle w:val="StyleUnderline"/>
        </w:rPr>
        <w:t xml:space="preserve"> within and enacted through the policies of the federal government</w:t>
      </w:r>
      <w:r w:rsidRPr="1D154F15">
        <w:rPr>
          <w:sz w:val="16"/>
          <w:szCs w:val="16"/>
        </w:rPr>
        <w:t xml:space="preserve">. This is done </w:t>
      </w:r>
      <w:r w:rsidRPr="1D154F15">
        <w:rPr>
          <w:rStyle w:val="StyleUnderline"/>
          <w:highlight w:val="cyan"/>
        </w:rPr>
        <w:t>by claiming that the Arctic is about the people that live there</w:t>
      </w:r>
      <w:r w:rsidRPr="1D154F15">
        <w:rPr>
          <w:rStyle w:val="StyleUnderline"/>
        </w:rPr>
        <w:t xml:space="preserve"> </w:t>
      </w:r>
      <w:r w:rsidRPr="1D154F15">
        <w:rPr>
          <w:sz w:val="16"/>
          <w:szCs w:val="16"/>
        </w:rPr>
        <w:t>and, therefore</w:t>
      </w:r>
      <w:r w:rsidRPr="1D154F15">
        <w:rPr>
          <w:rStyle w:val="StyleUnderline"/>
        </w:rPr>
        <w:t>, the federal Arctic policies should enact this vision by allowing increased drilling for oil on federally owned lands and in the seas adjacent to Alaska</w:t>
      </w:r>
      <w:r w:rsidRPr="1D154F15">
        <w:rPr>
          <w:sz w:val="16"/>
          <w:szCs w:val="16"/>
        </w:rPr>
        <w:t xml:space="preserve">; by </w:t>
      </w:r>
      <w:r w:rsidRPr="1D154F15">
        <w:rPr>
          <w:rStyle w:val="StyleUnderline"/>
        </w:rPr>
        <w:t>directing the revenues of such activity towards the state</w:t>
      </w:r>
      <w:r w:rsidRPr="1D154F15">
        <w:rPr>
          <w:sz w:val="16"/>
          <w:szCs w:val="16"/>
        </w:rPr>
        <w:t xml:space="preserve">; </w:t>
      </w:r>
      <w:r w:rsidRPr="1D154F15">
        <w:rPr>
          <w:rStyle w:val="StyleUnderline"/>
        </w:rPr>
        <w:t>and</w:t>
      </w:r>
      <w:r w:rsidRPr="1D154F15">
        <w:rPr>
          <w:sz w:val="16"/>
          <w:szCs w:val="16"/>
        </w:rPr>
        <w:t xml:space="preserve"> furthermore </w:t>
      </w:r>
      <w:r w:rsidRPr="1D154F15">
        <w:rPr>
          <w:rStyle w:val="StyleUnderline"/>
        </w:rPr>
        <w:t xml:space="preserve">by </w:t>
      </w:r>
      <w:r w:rsidRPr="00A97E16">
        <w:rPr>
          <w:rStyle w:val="Emphasis"/>
          <w:highlight w:val="cyan"/>
        </w:rPr>
        <w:t>channeling</w:t>
      </w:r>
      <w:r w:rsidRPr="00A97E16">
        <w:rPr>
          <w:rStyle w:val="StyleUnderline"/>
          <w:highlight w:val="cyan"/>
        </w:rPr>
        <w:t xml:space="preserve"> federal </w:t>
      </w:r>
      <w:r w:rsidRPr="00A97E16">
        <w:rPr>
          <w:rStyle w:val="Emphasis"/>
          <w:highlight w:val="cyan"/>
        </w:rPr>
        <w:t>funding</w:t>
      </w:r>
      <w:r w:rsidRPr="1D154F15">
        <w:rPr>
          <w:rStyle w:val="StyleUnderline"/>
        </w:rPr>
        <w:t xml:space="preserve"> </w:t>
      </w:r>
      <w:r w:rsidRPr="00A97E16">
        <w:rPr>
          <w:rStyle w:val="StyleUnderline"/>
          <w:highlight w:val="cyan"/>
        </w:rPr>
        <w:t>for infrastructure</w:t>
      </w:r>
      <w:r w:rsidRPr="00A97E16">
        <w:rPr>
          <w:sz w:val="16"/>
          <w:szCs w:val="16"/>
          <w:highlight w:val="cyan"/>
        </w:rPr>
        <w:t xml:space="preserve"> </w:t>
      </w:r>
      <w:r w:rsidRPr="00A97E16">
        <w:rPr>
          <w:rStyle w:val="StyleUnderline"/>
          <w:highlight w:val="cyan"/>
        </w:rPr>
        <w:t>and other</w:t>
      </w:r>
      <w:r w:rsidRPr="00A97E16">
        <w:rPr>
          <w:sz w:val="16"/>
          <w:szCs w:val="16"/>
          <w:highlight w:val="cyan"/>
        </w:rPr>
        <w:t xml:space="preserve"> </w:t>
      </w:r>
      <w:r w:rsidRPr="00A97E16">
        <w:rPr>
          <w:rStyle w:val="StyleUnderline"/>
          <w:highlight w:val="cyan"/>
        </w:rPr>
        <w:t>projects</w:t>
      </w:r>
      <w:r w:rsidRPr="1D154F15">
        <w:rPr>
          <w:rStyle w:val="StyleUnderline"/>
        </w:rPr>
        <w:t xml:space="preserve"> in</w:t>
      </w:r>
      <w:r w:rsidRPr="1D154F15">
        <w:rPr>
          <w:sz w:val="16"/>
          <w:szCs w:val="16"/>
        </w:rPr>
        <w:t xml:space="preserve"> these ‘Arctic’ </w:t>
      </w:r>
      <w:r w:rsidRPr="1D154F15">
        <w:rPr>
          <w:rStyle w:val="StyleUnderline"/>
        </w:rPr>
        <w:t xml:space="preserve">areas to </w:t>
      </w:r>
      <w:r w:rsidRPr="00A97E16">
        <w:rPr>
          <w:rStyle w:val="StyleUnderline"/>
          <w:highlight w:val="cyan"/>
        </w:rPr>
        <w:t xml:space="preserve">support economic </w:t>
      </w:r>
      <w:r w:rsidRPr="00A97E16">
        <w:rPr>
          <w:rStyle w:val="Emphasis"/>
          <w:highlight w:val="cyan"/>
        </w:rPr>
        <w:t>development</w:t>
      </w:r>
      <w:r w:rsidRPr="1D154F15">
        <w:rPr>
          <w:rStyle w:val="StyleUnderline"/>
        </w:rPr>
        <w:t xml:space="preserve"> ‘for the people’.</w:t>
      </w:r>
    </w:p>
    <w:p w14:paraId="52F125AE" w14:textId="77777777" w:rsidR="00596DA4" w:rsidRDefault="00596DA4" w:rsidP="00596DA4">
      <w:pPr>
        <w:rPr>
          <w:sz w:val="16"/>
          <w:szCs w:val="16"/>
        </w:rPr>
      </w:pPr>
      <w:r w:rsidRPr="1D154F15">
        <w:rPr>
          <w:sz w:val="16"/>
          <w:szCs w:val="16"/>
        </w:rPr>
        <w:t xml:space="preserve">In addition, </w:t>
      </w:r>
      <w:r w:rsidRPr="1D154F15">
        <w:rPr>
          <w:rStyle w:val="StyleUnderline"/>
        </w:rPr>
        <w:t xml:space="preserve">by </w:t>
      </w:r>
      <w:r w:rsidRPr="00A97E16">
        <w:rPr>
          <w:rStyle w:val="StyleUnderline"/>
          <w:highlight w:val="cyan"/>
        </w:rPr>
        <w:t>highlighting</w:t>
      </w:r>
      <w:r w:rsidRPr="00A97E16">
        <w:rPr>
          <w:rStyle w:val="StyleUnderline"/>
        </w:rPr>
        <w:t xml:space="preserve"> that ‘</w:t>
      </w:r>
      <w:r w:rsidRPr="00A97E16">
        <w:rPr>
          <w:rStyle w:val="Emphasis"/>
          <w:highlight w:val="cyan"/>
        </w:rPr>
        <w:t>climate change</w:t>
      </w:r>
      <w:r w:rsidRPr="00A97E16">
        <w:rPr>
          <w:rStyle w:val="StyleUnderline"/>
        </w:rPr>
        <w:t xml:space="preserve"> is a </w:t>
      </w:r>
      <w:r w:rsidRPr="00A97E16">
        <w:rPr>
          <w:rStyle w:val="Emphasis"/>
          <w:highlight w:val="cyan"/>
        </w:rPr>
        <w:t>global challeng</w:t>
      </w:r>
      <w:r w:rsidRPr="00A97E16">
        <w:rPr>
          <w:rStyle w:val="Emphasis"/>
        </w:rPr>
        <w:t>e’</w:t>
      </w:r>
      <w:r w:rsidRPr="00A97E16">
        <w:rPr>
          <w:sz w:val="16"/>
          <w:szCs w:val="16"/>
        </w:rPr>
        <w:t xml:space="preserve">, the </w:t>
      </w:r>
      <w:r w:rsidRPr="00A97E16">
        <w:rPr>
          <w:rStyle w:val="StyleUnderline"/>
        </w:rPr>
        <w:t xml:space="preserve">solution to </w:t>
      </w:r>
      <w:r w:rsidRPr="00A97E16">
        <w:rPr>
          <w:rStyle w:val="StyleUnderline"/>
          <w:highlight w:val="cyan"/>
        </w:rPr>
        <w:t>climate change is placed ‘</w:t>
      </w:r>
      <w:r w:rsidRPr="00A97E16">
        <w:rPr>
          <w:rStyle w:val="Emphasis"/>
          <w:highlight w:val="cyan"/>
        </w:rPr>
        <w:t>out of reach’</w:t>
      </w:r>
      <w:r w:rsidRPr="00A97E16">
        <w:rPr>
          <w:rStyle w:val="StyleUnderline"/>
          <w:highlight w:val="cyan"/>
        </w:rPr>
        <w:t xml:space="preserve"> for </w:t>
      </w:r>
      <w:r w:rsidRPr="00A97E16">
        <w:rPr>
          <w:rStyle w:val="Emphasis"/>
          <w:highlight w:val="cyan"/>
        </w:rPr>
        <w:t>federal Arctic policies</w:t>
      </w:r>
      <w:r w:rsidRPr="00A97E16">
        <w:rPr>
          <w:sz w:val="16"/>
          <w:szCs w:val="16"/>
        </w:rPr>
        <w:t xml:space="preserve">. </w:t>
      </w:r>
      <w:r w:rsidRPr="00A97E16">
        <w:rPr>
          <w:rStyle w:val="StyleUnderline"/>
        </w:rPr>
        <w:t>Territorially framed ‘Arctic’ policies</w:t>
      </w:r>
      <w:r w:rsidRPr="00A97E16">
        <w:rPr>
          <w:sz w:val="16"/>
          <w:szCs w:val="16"/>
        </w:rPr>
        <w:t xml:space="preserve"> are </w:t>
      </w:r>
      <w:r w:rsidRPr="00A97E16">
        <w:rPr>
          <w:rStyle w:val="StyleUnderline"/>
        </w:rPr>
        <w:t xml:space="preserve">thus portrayed as more or less </w:t>
      </w:r>
      <w:r w:rsidRPr="00A97E16">
        <w:rPr>
          <w:rStyle w:val="Emphasis"/>
        </w:rPr>
        <w:t>futile</w:t>
      </w:r>
      <w:r w:rsidRPr="00A97E16">
        <w:rPr>
          <w:sz w:val="16"/>
          <w:szCs w:val="16"/>
        </w:rPr>
        <w:t xml:space="preserve"> </w:t>
      </w:r>
      <w:r w:rsidRPr="00A97E16">
        <w:rPr>
          <w:rStyle w:val="StyleUnderline"/>
        </w:rPr>
        <w:t xml:space="preserve">regarding the </w:t>
      </w:r>
      <w:r w:rsidRPr="00A97E16">
        <w:rPr>
          <w:rStyle w:val="Emphasis"/>
        </w:rPr>
        <w:t>broader effort</w:t>
      </w:r>
      <w:r w:rsidRPr="00A97E16">
        <w:rPr>
          <w:rStyle w:val="StyleUnderline"/>
        </w:rPr>
        <w:t xml:space="preserve"> of fighting climate change while simultaneously having </w:t>
      </w:r>
      <w:r w:rsidRPr="00A97E16">
        <w:rPr>
          <w:rStyle w:val="Emphasis"/>
        </w:rPr>
        <w:t>concrete (negative) repercussions</w:t>
      </w:r>
      <w:r w:rsidRPr="00A97E16">
        <w:rPr>
          <w:rStyle w:val="StyleUnderline"/>
        </w:rPr>
        <w:t xml:space="preserve"> for Alaskans</w:t>
      </w:r>
      <w:r w:rsidRPr="00A97E16">
        <w:rPr>
          <w:sz w:val="16"/>
          <w:szCs w:val="16"/>
        </w:rPr>
        <w:t xml:space="preserve">. This </w:t>
      </w:r>
      <w:r w:rsidRPr="00A97E16">
        <w:rPr>
          <w:rStyle w:val="StyleUnderline"/>
        </w:rPr>
        <w:t>lays a claim that</w:t>
      </w:r>
      <w:r w:rsidRPr="00A97E16">
        <w:rPr>
          <w:sz w:val="16"/>
          <w:szCs w:val="16"/>
        </w:rPr>
        <w:t xml:space="preserve"> </w:t>
      </w:r>
      <w:r w:rsidRPr="00A97E16">
        <w:rPr>
          <w:rStyle w:val="StyleUnderline"/>
        </w:rPr>
        <w:t xml:space="preserve">policies with specific </w:t>
      </w:r>
      <w:r w:rsidRPr="00A97E16">
        <w:rPr>
          <w:rStyle w:val="Emphasis"/>
        </w:rPr>
        <w:t>territorial</w:t>
      </w:r>
      <w:r w:rsidRPr="00A97E16">
        <w:rPr>
          <w:rStyle w:val="StyleUnderline"/>
        </w:rPr>
        <w:t xml:space="preserve"> (Arctic) </w:t>
      </w:r>
      <w:r w:rsidRPr="00A97E16">
        <w:rPr>
          <w:rStyle w:val="Emphasis"/>
        </w:rPr>
        <w:t>focus</w:t>
      </w:r>
      <w:r w:rsidRPr="00A97E16">
        <w:rPr>
          <w:rStyle w:val="StyleUnderline"/>
        </w:rPr>
        <w:t xml:space="preserve"> are </w:t>
      </w:r>
      <w:r w:rsidRPr="00A97E16">
        <w:rPr>
          <w:rStyle w:val="Emphasis"/>
        </w:rPr>
        <w:t>inadequate</w:t>
      </w:r>
      <w:r w:rsidRPr="00A97E16">
        <w:rPr>
          <w:rStyle w:val="StyleUnderline"/>
        </w:rPr>
        <w:t xml:space="preserve"> in addressing such a ‘global’ issue</w:t>
      </w:r>
      <w:r w:rsidRPr="00A97E16">
        <w:rPr>
          <w:sz w:val="16"/>
          <w:szCs w:val="16"/>
        </w:rPr>
        <w:t xml:space="preserve">, therefore </w:t>
      </w:r>
      <w:r w:rsidRPr="00A97E16">
        <w:rPr>
          <w:rStyle w:val="StyleUnderline"/>
        </w:rPr>
        <w:t>climate change should not be seen as a ‘regional’ concern to be tackled through ‘Arctic’ policies</w:t>
      </w:r>
      <w:r w:rsidRPr="00A97E16">
        <w:rPr>
          <w:sz w:val="16"/>
          <w:szCs w:val="16"/>
        </w:rPr>
        <w:t xml:space="preserve">. Put together, </w:t>
      </w:r>
      <w:r w:rsidRPr="00A97E16">
        <w:rPr>
          <w:rStyle w:val="StyleUnderline"/>
        </w:rPr>
        <w:t>by</w:t>
      </w:r>
      <w:r w:rsidRPr="1D154F15">
        <w:rPr>
          <w:rStyle w:val="StyleUnderline"/>
        </w:rPr>
        <w:t xml:space="preserve"> contesting the supposed essence of the Arctic region and by producing an </w:t>
      </w:r>
      <w:r w:rsidRPr="1D154F15">
        <w:rPr>
          <w:rStyle w:val="Emphasis"/>
        </w:rPr>
        <w:t>alternative</w:t>
      </w:r>
      <w:r w:rsidRPr="1D154F15">
        <w:rPr>
          <w:rStyle w:val="StyleUnderline"/>
        </w:rPr>
        <w:t xml:space="preserve"> ‘proposition for regionalization’</w:t>
      </w:r>
      <w:r w:rsidRPr="1D154F15">
        <w:rPr>
          <w:sz w:val="16"/>
          <w:szCs w:val="16"/>
        </w:rPr>
        <w:t xml:space="preserve"> in which </w:t>
      </w:r>
      <w:r w:rsidRPr="1D154F15">
        <w:rPr>
          <w:rStyle w:val="Emphasis"/>
        </w:rPr>
        <w:t>economic development</w:t>
      </w:r>
      <w:r w:rsidRPr="1D154F15">
        <w:rPr>
          <w:rStyle w:val="StyleUnderline"/>
        </w:rPr>
        <w:t xml:space="preserve"> for the people of the Arctic would become the </w:t>
      </w:r>
      <w:r w:rsidRPr="1D154F15">
        <w:rPr>
          <w:rStyle w:val="Emphasis"/>
        </w:rPr>
        <w:t>key</w:t>
      </w:r>
      <w:r w:rsidRPr="1D154F15">
        <w:rPr>
          <w:rStyle w:val="StyleUnderline"/>
        </w:rPr>
        <w:t xml:space="preserve"> territorial issue to be focused upon</w:t>
      </w:r>
      <w:r w:rsidRPr="1D154F15">
        <w:rPr>
          <w:sz w:val="16"/>
          <w:szCs w:val="16"/>
        </w:rPr>
        <w:t xml:space="preserve">, </w:t>
      </w:r>
      <w:r w:rsidRPr="1D154F15">
        <w:rPr>
          <w:rStyle w:val="StyleUnderline"/>
        </w:rPr>
        <w:t xml:space="preserve">the Alaskan state actors are </w:t>
      </w:r>
      <w:r w:rsidRPr="1D154F15">
        <w:rPr>
          <w:rStyle w:val="Emphasis"/>
        </w:rPr>
        <w:t>utilizing</w:t>
      </w:r>
      <w:r w:rsidRPr="1D154F15">
        <w:rPr>
          <w:rStyle w:val="StyleUnderline"/>
        </w:rPr>
        <w:t xml:space="preserve"> ‘the </w:t>
      </w:r>
      <w:r w:rsidRPr="1D154F15">
        <w:rPr>
          <w:rStyle w:val="Emphasis"/>
        </w:rPr>
        <w:t>Arctic</w:t>
      </w:r>
      <w:r w:rsidRPr="1D154F15">
        <w:rPr>
          <w:rStyle w:val="StyleUnderline"/>
        </w:rPr>
        <w:t xml:space="preserve">’ to </w:t>
      </w:r>
      <w:r w:rsidRPr="1D154F15">
        <w:rPr>
          <w:rStyle w:val="Emphasis"/>
        </w:rPr>
        <w:t>influence federal policies</w:t>
      </w:r>
      <w:r w:rsidRPr="1D154F15">
        <w:rPr>
          <w:rStyle w:val="StyleUnderline"/>
        </w:rPr>
        <w:t xml:space="preserve"> that affect Alaska</w:t>
      </w:r>
      <w:r w:rsidRPr="1D154F15">
        <w:rPr>
          <w:sz w:val="16"/>
          <w:szCs w:val="16"/>
        </w:rPr>
        <w:t>.4</w:t>
      </w:r>
    </w:p>
    <w:p w14:paraId="083F5E34" w14:textId="77777777" w:rsidR="00596DA4" w:rsidRDefault="00596DA4" w:rsidP="00596DA4">
      <w:pPr>
        <w:rPr>
          <w:sz w:val="16"/>
          <w:szCs w:val="16"/>
        </w:rPr>
      </w:pPr>
    </w:p>
    <w:p w14:paraId="020DAA24" w14:textId="77777777" w:rsidR="00596DA4" w:rsidRDefault="00596DA4" w:rsidP="00596DA4">
      <w:pPr>
        <w:pStyle w:val="Heading4"/>
      </w:pPr>
      <w:r>
        <w:t>Russia expanding not revisionist - Regional Cooperation prevents Security dilemma</w:t>
      </w:r>
    </w:p>
    <w:p w14:paraId="6144D1DC" w14:textId="77777777" w:rsidR="00596DA4" w:rsidRPr="00504EA9" w:rsidRDefault="00596DA4" w:rsidP="00596DA4">
      <w:pPr>
        <w:rPr>
          <w:rStyle w:val="Style13ptBold"/>
        </w:rPr>
      </w:pPr>
      <w:r w:rsidRPr="00504EA9">
        <w:rPr>
          <w:rStyle w:val="Style13ptBold"/>
        </w:rPr>
        <w:t xml:space="preserve">Åtland, </w:t>
      </w:r>
      <w:r>
        <w:rPr>
          <w:rStyle w:val="Style13ptBold"/>
        </w:rPr>
        <w:t>’</w:t>
      </w:r>
      <w:r w:rsidRPr="00504EA9">
        <w:rPr>
          <w:rStyle w:val="Style13ptBold"/>
        </w:rPr>
        <w:t>12</w:t>
      </w:r>
      <w:r>
        <w:rPr>
          <w:rStyle w:val="Style13ptBold"/>
        </w:rPr>
        <w:t xml:space="preserve">, </w:t>
      </w:r>
      <w:r w:rsidRPr="00504EA9">
        <w:t>(</w:t>
      </w:r>
      <w:r>
        <w:t xml:space="preserve">Kristian </w:t>
      </w:r>
      <w:r w:rsidRPr="00504EA9">
        <w:t xml:space="preserve">Åtland </w:t>
      </w:r>
      <w:r>
        <w:t xml:space="preserve">MA degree in Russian cultural studies  PhD in political science, </w:t>
      </w:r>
      <w:r w:rsidRPr="00504EA9">
        <w:t>Foreign Ministry’s Russia and CIS division, as Second Secretary at the Norwegian Embassy in Kiev, and as Consul at the Norwegian Consulate General in San Francisco</w:t>
      </w:r>
      <w:r>
        <w:t xml:space="preserve">, </w:t>
      </w:r>
      <w:r w:rsidRPr="00504EA9">
        <w:t>worked as a research fellow at the Norwegian Defence Research Establishment</w:t>
      </w:r>
      <w:r>
        <w:t xml:space="preserve">), “Overcoming the Security Dilemma”, presented at Annual Convention of the International Studies Association, 4-3-12, </w:t>
      </w:r>
      <w:r w:rsidRPr="00504EA9">
        <w:t>http://files.isanet.org/ConferenceArchive/b6e6953d374446d1a05cee38d34b2480.pdf</w:t>
      </w:r>
    </w:p>
    <w:p w14:paraId="2833DA44" w14:textId="77777777" w:rsidR="00596DA4" w:rsidRPr="00504EA9" w:rsidRDefault="00596DA4" w:rsidP="00596DA4">
      <w:pPr>
        <w:rPr>
          <w:rStyle w:val="StyleUnderline"/>
        </w:rPr>
      </w:pPr>
      <w:r w:rsidRPr="00504EA9">
        <w:rPr>
          <w:sz w:val="16"/>
        </w:rPr>
        <w:t xml:space="preserve">Recognizing the Arctic region’s long-term potential as an energy province and a maritime transport corridor, Arctic as well as non-Arctic states have in recent years begun to turn their attention to the economic opportunities presenting themselves in the northern waters and shelf areas. All of the Arctic states have developed region-specific strategy documents, and the coastal states have taken various measures to protect their </w:t>
      </w:r>
      <w:r w:rsidRPr="00504EA9">
        <w:rPr>
          <w:sz w:val="16"/>
        </w:rPr>
        <w:lastRenderedPageBreak/>
        <w:t xml:space="preserve">economic or national security interests in the region. </w:t>
      </w:r>
      <w:r w:rsidRPr="00504EA9">
        <w:rPr>
          <w:rStyle w:val="StyleUnderline"/>
        </w:rPr>
        <w:t xml:space="preserve">Many of the measures are based on, or motivated by, uncertainty about the intentions of their neighbors or outside actors who might have interests in the region. </w:t>
      </w:r>
      <w:r w:rsidRPr="00611575">
        <w:rPr>
          <w:rStyle w:val="StyleUnderline"/>
          <w:highlight w:val="cyan"/>
        </w:rPr>
        <w:t>Rather than being intended to signal offensive or revisionist intentions</w:t>
      </w:r>
      <w:r w:rsidRPr="00504EA9">
        <w:rPr>
          <w:rStyle w:val="StyleUnderline"/>
        </w:rPr>
        <w:t xml:space="preserve">, the coastal states’ current security and </w:t>
      </w:r>
      <w:r w:rsidRPr="00611575">
        <w:rPr>
          <w:rStyle w:val="StyleUnderline"/>
          <w:highlight w:val="cyan"/>
        </w:rPr>
        <w:t>defense policy</w:t>
      </w:r>
      <w:r w:rsidRPr="00504EA9">
        <w:rPr>
          <w:rStyle w:val="StyleUnderline"/>
        </w:rPr>
        <w:t xml:space="preserve"> moves in the Arctic are for the </w:t>
      </w:r>
      <w:r w:rsidRPr="00611575">
        <w:rPr>
          <w:rStyle w:val="StyleUnderline"/>
          <w:highlight w:val="cyan"/>
        </w:rPr>
        <w:t>most part intended to consolidate the status quo</w:t>
      </w:r>
      <w:r w:rsidRPr="00504EA9">
        <w:rPr>
          <w:rStyle w:val="StyleUnderline"/>
        </w:rPr>
        <w:t xml:space="preserve">, and to </w:t>
      </w:r>
      <w:r w:rsidRPr="00611575">
        <w:rPr>
          <w:rStyle w:val="StyleUnderline"/>
          <w:highlight w:val="cyan"/>
        </w:rPr>
        <w:t>make other actors think twice about challenging it.</w:t>
      </w:r>
      <w:r w:rsidRPr="00504EA9">
        <w:rPr>
          <w:rStyle w:val="StyleUnderline"/>
        </w:rPr>
        <w:t xml:space="preserve"> </w:t>
      </w:r>
      <w:r w:rsidRPr="00504EA9">
        <w:rPr>
          <w:sz w:val="16"/>
        </w:rPr>
        <w:t xml:space="preserve">The problem is, as noted in the introduction, that the </w:t>
      </w:r>
      <w:r w:rsidRPr="00504EA9">
        <w:rPr>
          <w:rStyle w:val="StyleUnderline"/>
        </w:rPr>
        <w:t xml:space="preserve">measures sometimes have the unforeseen effect of making others feel less secure, and compelled to reciprocate. </w:t>
      </w:r>
      <w:r w:rsidRPr="00504EA9">
        <w:rPr>
          <w:sz w:val="16"/>
        </w:rPr>
        <w:t xml:space="preserve">The dilemma facing political and military decision-makers in the Arctic coastal states, at the “interpretation level” as well as at the “response level”, is not unmanageable. It may not be overcome, at least not in the short run, </w:t>
      </w:r>
      <w:r w:rsidRPr="00504EA9">
        <w:rPr>
          <w:rStyle w:val="StyleUnderline"/>
        </w:rPr>
        <w:t xml:space="preserve">but its negative effects may at least be ameliorated by remedies such as the ones discussed in the previous section </w:t>
      </w:r>
      <w:r w:rsidRPr="00504EA9">
        <w:rPr>
          <w:sz w:val="16"/>
        </w:rPr>
        <w:t xml:space="preserve">– “non-offensive” (or “less offensive”) defense postures, consideration of conventional or nuclear arms control measures, confidence-building measures, </w:t>
      </w:r>
      <w:r w:rsidRPr="00504EA9">
        <w:rPr>
          <w:rStyle w:val="StyleUnderline"/>
        </w:rPr>
        <w:t xml:space="preserve">NATO-Russia dialogue on Arctic security, strengthening of the Arctic governance system, and settlement of unresolved boundary and jurisdiction issues. </w:t>
      </w:r>
      <w:r w:rsidRPr="00611575">
        <w:rPr>
          <w:rStyle w:val="StyleUnderline"/>
          <w:highlight w:val="cyan"/>
        </w:rPr>
        <w:t>Through increased transparency and enhanced cooperation at the regional level, the states that surround the Arctic Ocean can reduce uncertainty</w:t>
      </w:r>
      <w:r w:rsidRPr="00504EA9">
        <w:rPr>
          <w:rStyle w:val="StyleUnderline"/>
        </w:rPr>
        <w:t xml:space="preserve"> and </w:t>
      </w:r>
      <w:r w:rsidRPr="00611575">
        <w:rPr>
          <w:rStyle w:val="StyleUnderline"/>
          <w:highlight w:val="cyan"/>
        </w:rPr>
        <w:t>create an atmosphere of mutual trust.</w:t>
      </w:r>
      <w:r w:rsidRPr="00504EA9">
        <w:rPr>
          <w:rStyle w:val="StyleUnderline"/>
        </w:rPr>
        <w:t xml:space="preserve"> They can also </w:t>
      </w:r>
      <w:r w:rsidRPr="00611575">
        <w:rPr>
          <w:rStyle w:val="StyleUnderline"/>
          <w:highlight w:val="cyan"/>
        </w:rPr>
        <w:t>strengthen the norms regulating the use of force.</w:t>
      </w:r>
      <w:r w:rsidRPr="00504EA9">
        <w:rPr>
          <w:sz w:val="16"/>
        </w:rPr>
        <w:t xml:space="preserve"> If and </w:t>
      </w:r>
      <w:r w:rsidRPr="00504EA9">
        <w:rPr>
          <w:rStyle w:val="StyleUnderline"/>
        </w:rPr>
        <w:t>when there is “real assurance” that none of them will attempt to settle disputes by the use of force, a genuine “security community” has been established, and the security dilemma can no longer operate.</w:t>
      </w:r>
    </w:p>
    <w:p w14:paraId="6849180D" w14:textId="77777777" w:rsidR="00596DA4" w:rsidRDefault="00596DA4" w:rsidP="00596DA4"/>
    <w:p w14:paraId="572C9126" w14:textId="77777777" w:rsidR="00596DA4" w:rsidRDefault="00596DA4" w:rsidP="00596DA4">
      <w:pPr>
        <w:pStyle w:val="Heading4"/>
      </w:pPr>
      <w:r>
        <w:t>A reinvigorated regionalism focus is key to solve environmental issues like oil spills.</w:t>
      </w:r>
    </w:p>
    <w:p w14:paraId="63C94441" w14:textId="77777777" w:rsidR="00596DA4" w:rsidRPr="00FB196A" w:rsidRDefault="00596DA4" w:rsidP="00596DA4">
      <w:r w:rsidRPr="00520D46">
        <w:t xml:space="preserve">Nobuhide Mert </w:t>
      </w:r>
      <w:r w:rsidRPr="00520D46">
        <w:rPr>
          <w:rStyle w:val="Style13ptBold"/>
        </w:rPr>
        <w:t>Matsumoto 22</w:t>
      </w:r>
      <w:r>
        <w:t xml:space="preserve">, </w:t>
      </w:r>
      <w:r w:rsidRPr="00520D46">
        <w:t>PhD in International Relations in Marmara</w:t>
      </w:r>
      <w:r>
        <w:t xml:space="preserve">, 11/2022, “Regionalism on a Thin Ice: Promise of the Arctic Council in the Arctic Governance,” </w:t>
      </w:r>
      <w:r w:rsidRPr="00520D46">
        <w:t>DOI:</w:t>
      </w:r>
      <w:r>
        <w:t xml:space="preserve"> </w:t>
      </w:r>
      <w:r w:rsidRPr="00520D46">
        <w:t>10.13140/RG.2.2.30888.34561</w:t>
      </w:r>
      <w:r>
        <w:t>, oj</w:t>
      </w:r>
    </w:p>
    <w:p w14:paraId="3B4C6F91" w14:textId="77777777" w:rsidR="00596DA4" w:rsidRPr="00775C81" w:rsidRDefault="00596DA4" w:rsidP="00596DA4">
      <w:pPr>
        <w:rPr>
          <w:sz w:val="16"/>
        </w:rPr>
      </w:pPr>
      <w:r w:rsidRPr="00775C81">
        <w:rPr>
          <w:sz w:val="16"/>
        </w:rPr>
        <w:t xml:space="preserve">a) Environmental Regionalism in the Arctic </w:t>
      </w:r>
    </w:p>
    <w:p w14:paraId="7E60F479" w14:textId="77777777" w:rsidR="00596DA4" w:rsidRPr="00775C81" w:rsidRDefault="00596DA4" w:rsidP="00596DA4">
      <w:pPr>
        <w:rPr>
          <w:sz w:val="16"/>
        </w:rPr>
      </w:pPr>
      <w:r w:rsidRPr="000E0551">
        <w:rPr>
          <w:b/>
          <w:bCs/>
          <w:u w:val="single"/>
        </w:rPr>
        <w:t>Arctic Council</w:t>
      </w:r>
      <w:r w:rsidRPr="00775C81">
        <w:rPr>
          <w:sz w:val="16"/>
        </w:rPr>
        <w:t xml:space="preserve"> principally </w:t>
      </w:r>
      <w:r w:rsidRPr="000E0551">
        <w:rPr>
          <w:b/>
          <w:bCs/>
          <w:u w:val="single"/>
        </w:rPr>
        <w:t>declared itself as a regional organization</w:t>
      </w:r>
      <w:r w:rsidRPr="00775C81">
        <w:rPr>
          <w:sz w:val="16"/>
        </w:rPr>
        <w:t xml:space="preserve"> whose focus was </w:t>
      </w:r>
      <w:r w:rsidRPr="000E0551">
        <w:rPr>
          <w:b/>
          <w:bCs/>
          <w:u w:val="single"/>
        </w:rPr>
        <w:t xml:space="preserve">on </w:t>
      </w:r>
      <w:r w:rsidRPr="00FB196A">
        <w:rPr>
          <w:rStyle w:val="Emphasis"/>
        </w:rPr>
        <w:t>environmental matters</w:t>
      </w:r>
      <w:r w:rsidRPr="000E0551">
        <w:rPr>
          <w:b/>
          <w:bCs/>
          <w:u w:val="single"/>
        </w:rPr>
        <w:t>.</w:t>
      </w:r>
      <w:r w:rsidRPr="00775C81">
        <w:rPr>
          <w:sz w:val="16"/>
        </w:rPr>
        <w:t xml:space="preserve"> The Arctic was a region where climate change has multiplying effects compared with other regions. Temperatures in the Arctic rose between 2 and 4 °C versus 1-1,5 °C between 1960 and 2019 which means almost a double when compared with the rest of the world. (NSIDC, 2020) Not only in terms of temperatures the Arctic has a chronic geographical problem of black carbon emissions triggered by shipping that could accelerate the polar ice cap melting. (Arctic Council, 2009, s. 4) While remote Arctic islands like Novaya Zemlya and Franz Joseph Lands were the ones of the most radioactive region of the world due to exaggerated radioactive fall-out caused by atmospheric nuclear tests. This situation reveals to us that environmental issues in the region have exceedingly coupled with economic and strategic ones that shorten the hands of the Council. </w:t>
      </w:r>
    </w:p>
    <w:p w14:paraId="688FCE40" w14:textId="77777777" w:rsidR="00596DA4" w:rsidRPr="00775C81" w:rsidRDefault="00596DA4" w:rsidP="00596DA4">
      <w:pPr>
        <w:rPr>
          <w:sz w:val="16"/>
          <w:szCs w:val="16"/>
        </w:rPr>
      </w:pPr>
      <w:r w:rsidRPr="1D154F15">
        <w:rPr>
          <w:b/>
          <w:bCs/>
          <w:highlight w:val="cyan"/>
          <w:u w:val="single"/>
        </w:rPr>
        <w:t>Arctic Council established</w:t>
      </w:r>
      <w:r w:rsidRPr="1D154F15">
        <w:rPr>
          <w:b/>
          <w:bCs/>
          <w:u w:val="single"/>
        </w:rPr>
        <w:t xml:space="preserve"> four </w:t>
      </w:r>
      <w:r w:rsidRPr="1D154F15">
        <w:rPr>
          <w:b/>
          <w:bCs/>
          <w:highlight w:val="cyan"/>
          <w:u w:val="single"/>
        </w:rPr>
        <w:t xml:space="preserve">environmental </w:t>
      </w:r>
      <w:r w:rsidRPr="1D154F15">
        <w:rPr>
          <w:rStyle w:val="Emphasis"/>
          <w:highlight w:val="cyan"/>
        </w:rPr>
        <w:t>working groups</w:t>
      </w:r>
      <w:r w:rsidRPr="1D154F15">
        <w:rPr>
          <w:sz w:val="16"/>
          <w:szCs w:val="16"/>
        </w:rPr>
        <w:t xml:space="preserve"> like Conservation of Arctic Flora and Fauna (CAFF), the Protection of the Arctic Marine Environment (PAME), Emergency Prevention, Preparedness and Response (EPPR), and the Arctic Monitoring and Assessment Program (AMAP). (Koivurova, 2010, p. 147) The latest one was on Reducing the Plastic Wastes in the Arctic Ocean is also allied with several environmental NGOs. </w:t>
      </w:r>
      <w:r w:rsidRPr="1D154F15">
        <w:rPr>
          <w:b/>
          <w:bCs/>
          <w:u w:val="single"/>
        </w:rPr>
        <w:t xml:space="preserve">The region extensively </w:t>
      </w:r>
      <w:r w:rsidRPr="1D154F15">
        <w:rPr>
          <w:rStyle w:val="Emphasis"/>
        </w:rPr>
        <w:t>suffered</w:t>
      </w:r>
      <w:r w:rsidRPr="1D154F15">
        <w:rPr>
          <w:b/>
          <w:bCs/>
          <w:u w:val="single"/>
        </w:rPr>
        <w:t xml:space="preserve"> from </w:t>
      </w:r>
      <w:r w:rsidRPr="1D154F15">
        <w:rPr>
          <w:rStyle w:val="Emphasis"/>
        </w:rPr>
        <w:t>radioactive fallout</w:t>
      </w:r>
      <w:r w:rsidRPr="1D154F15">
        <w:rPr>
          <w:b/>
          <w:bCs/>
          <w:u w:val="single"/>
        </w:rPr>
        <w:t xml:space="preserve"> and </w:t>
      </w:r>
      <w:r w:rsidRPr="1D154F15">
        <w:rPr>
          <w:rStyle w:val="Emphasis"/>
        </w:rPr>
        <w:t>accidents</w:t>
      </w:r>
      <w:r w:rsidRPr="1D154F15">
        <w:rPr>
          <w:b/>
          <w:bCs/>
          <w:u w:val="single"/>
        </w:rPr>
        <w:t>.</w:t>
      </w:r>
      <w:r w:rsidRPr="1D154F15">
        <w:rPr>
          <w:sz w:val="16"/>
          <w:szCs w:val="16"/>
        </w:rPr>
        <w:t xml:space="preserve"> </w:t>
      </w:r>
      <w:r w:rsidRPr="1D154F15">
        <w:rPr>
          <w:b/>
          <w:bCs/>
          <w:u w:val="single"/>
        </w:rPr>
        <w:t xml:space="preserve">After this, the Council created </w:t>
      </w:r>
      <w:r w:rsidRPr="1D154F15">
        <w:rPr>
          <w:rStyle w:val="Emphasis"/>
        </w:rPr>
        <w:t>radiological and nuclear risk scenarios</w:t>
      </w:r>
      <w:r w:rsidRPr="1D154F15">
        <w:rPr>
          <w:b/>
          <w:bCs/>
          <w:u w:val="single"/>
        </w:rPr>
        <w:t xml:space="preserve"> to prepare the members for creating a </w:t>
      </w:r>
      <w:r w:rsidRPr="1D154F15">
        <w:rPr>
          <w:rStyle w:val="Emphasis"/>
        </w:rPr>
        <w:t>united response</w:t>
      </w:r>
      <w:r w:rsidRPr="1D154F15">
        <w:rPr>
          <w:b/>
          <w:bCs/>
          <w:u w:val="single"/>
        </w:rPr>
        <w:t xml:space="preserve"> to such accidents.</w:t>
      </w:r>
      <w:r w:rsidRPr="1D154F15">
        <w:rPr>
          <w:sz w:val="16"/>
          <w:szCs w:val="16"/>
        </w:rPr>
        <w:t xml:space="preserve"> (EPPR, 2021, p. 15) Arctic fauna and flora were accepted as one of the most vulnerable ecosystems due to changing environmental conditions linked with climate change. According to its Biodiversity Assessment, the Council continues to provide mitigation and resilience recommendations to both members and non-member states. (CAFF, 2013, p. 18) Lastly, </w:t>
      </w:r>
      <w:r w:rsidRPr="1D154F15">
        <w:rPr>
          <w:b/>
          <w:bCs/>
          <w:u w:val="single"/>
        </w:rPr>
        <w:t xml:space="preserve">the Council continuously offers solutions for limiting long-term </w:t>
      </w:r>
      <w:r w:rsidRPr="1D154F15">
        <w:rPr>
          <w:rStyle w:val="Emphasis"/>
        </w:rPr>
        <w:t>black carbon emissions</w:t>
      </w:r>
      <w:r w:rsidRPr="1D154F15">
        <w:rPr>
          <w:sz w:val="16"/>
          <w:szCs w:val="16"/>
        </w:rPr>
        <w:t xml:space="preserve"> in the region. (AMAP, 2019, p. 10) </w:t>
      </w:r>
    </w:p>
    <w:p w14:paraId="6FE856AC" w14:textId="77777777" w:rsidR="00596DA4" w:rsidRPr="000E0551" w:rsidRDefault="00596DA4" w:rsidP="00596DA4">
      <w:pPr>
        <w:rPr>
          <w:b/>
          <w:bCs/>
          <w:highlight w:val="cyan"/>
          <w:u w:val="single"/>
        </w:rPr>
      </w:pPr>
      <w:r w:rsidRPr="1D154F15">
        <w:rPr>
          <w:b/>
          <w:bCs/>
          <w:highlight w:val="cyan"/>
          <w:u w:val="single"/>
        </w:rPr>
        <w:t>Even with these</w:t>
      </w:r>
      <w:r w:rsidRPr="1D154F15">
        <w:rPr>
          <w:b/>
          <w:bCs/>
          <w:u w:val="single"/>
        </w:rPr>
        <w:t xml:space="preserve"> </w:t>
      </w:r>
      <w:r w:rsidRPr="1D154F15">
        <w:rPr>
          <w:rStyle w:val="Emphasis"/>
        </w:rPr>
        <w:t>compact steps</w:t>
      </w:r>
      <w:r w:rsidRPr="1D154F15">
        <w:rPr>
          <w:b/>
          <w:bCs/>
          <w:u w:val="single"/>
        </w:rPr>
        <w:t xml:space="preserve">, </w:t>
      </w:r>
      <w:r w:rsidRPr="1D154F15">
        <w:rPr>
          <w:b/>
          <w:bCs/>
          <w:highlight w:val="cyan"/>
          <w:u w:val="single"/>
        </w:rPr>
        <w:t xml:space="preserve">Arctic Council has </w:t>
      </w:r>
      <w:r w:rsidRPr="1D154F15">
        <w:rPr>
          <w:rStyle w:val="Emphasis"/>
          <w:highlight w:val="cyan"/>
        </w:rPr>
        <w:t>failed</w:t>
      </w:r>
      <w:r w:rsidRPr="1D154F15">
        <w:rPr>
          <w:b/>
          <w:bCs/>
          <w:highlight w:val="cyan"/>
          <w:u w:val="single"/>
        </w:rPr>
        <w:t xml:space="preserve"> to take action</w:t>
      </w:r>
      <w:r w:rsidRPr="1D154F15">
        <w:rPr>
          <w:b/>
          <w:bCs/>
          <w:u w:val="single"/>
        </w:rPr>
        <w:t xml:space="preserve"> in regulating Russia’s procurement of a </w:t>
      </w:r>
      <w:r w:rsidRPr="1D154F15">
        <w:rPr>
          <w:rStyle w:val="Emphasis"/>
        </w:rPr>
        <w:t>floating nuclear reactor</w:t>
      </w:r>
      <w:r w:rsidRPr="1D154F15">
        <w:rPr>
          <w:sz w:val="16"/>
          <w:szCs w:val="16"/>
        </w:rPr>
        <w:t xml:space="preserve"> to Yamal, </w:t>
      </w:r>
      <w:r w:rsidRPr="1D154F15">
        <w:rPr>
          <w:b/>
          <w:bCs/>
          <w:u w:val="single"/>
        </w:rPr>
        <w:t xml:space="preserve">and the wide range of </w:t>
      </w:r>
      <w:r w:rsidRPr="1D154F15">
        <w:rPr>
          <w:rStyle w:val="Emphasis"/>
        </w:rPr>
        <w:t>oil spills</w:t>
      </w:r>
      <w:r w:rsidRPr="1D154F15">
        <w:rPr>
          <w:sz w:val="16"/>
          <w:szCs w:val="16"/>
        </w:rPr>
        <w:t xml:space="preserve"> that happened in 2020 in Russia’s Norilsk region that caused by an environmentally-linked incident. </w:t>
      </w:r>
      <w:r w:rsidRPr="1D154F15">
        <w:rPr>
          <w:b/>
          <w:bCs/>
          <w:u w:val="single"/>
        </w:rPr>
        <w:t xml:space="preserve">The </w:t>
      </w:r>
      <w:r w:rsidRPr="1D154F15">
        <w:rPr>
          <w:b/>
          <w:bCs/>
          <w:highlight w:val="cyan"/>
          <w:u w:val="single"/>
        </w:rPr>
        <w:t>problem</w:t>
      </w:r>
      <w:r w:rsidRPr="1D154F15">
        <w:rPr>
          <w:b/>
          <w:bCs/>
          <w:u w:val="single"/>
        </w:rPr>
        <w:t xml:space="preserve"> has </w:t>
      </w:r>
      <w:r w:rsidRPr="1D154F15">
        <w:rPr>
          <w:rStyle w:val="Emphasis"/>
        </w:rPr>
        <w:t xml:space="preserve">widely </w:t>
      </w:r>
      <w:r w:rsidRPr="1D154F15">
        <w:rPr>
          <w:rStyle w:val="Emphasis"/>
          <w:highlight w:val="cyan"/>
        </w:rPr>
        <w:t>related</w:t>
      </w:r>
      <w:r w:rsidRPr="1D154F15">
        <w:rPr>
          <w:b/>
          <w:bCs/>
          <w:highlight w:val="cyan"/>
          <w:u w:val="single"/>
        </w:rPr>
        <w:t xml:space="preserve"> to Arctic Council’s</w:t>
      </w:r>
      <w:r w:rsidRPr="1D154F15">
        <w:rPr>
          <w:b/>
          <w:bCs/>
          <w:u w:val="single"/>
        </w:rPr>
        <w:t xml:space="preserve"> focus on </w:t>
      </w:r>
      <w:r w:rsidRPr="1D154F15">
        <w:rPr>
          <w:rStyle w:val="Emphasis"/>
        </w:rPr>
        <w:t>influencing</w:t>
      </w:r>
      <w:r w:rsidRPr="1D154F15">
        <w:rPr>
          <w:b/>
          <w:bCs/>
          <w:u w:val="single"/>
        </w:rPr>
        <w:t xml:space="preserve"> policy-making through </w:t>
      </w:r>
      <w:r w:rsidRPr="1D154F15">
        <w:rPr>
          <w:rStyle w:val="Emphasis"/>
        </w:rPr>
        <w:t>scientific assessments</w:t>
      </w:r>
      <w:r w:rsidRPr="1D154F15">
        <w:rPr>
          <w:b/>
          <w:bCs/>
          <w:u w:val="single"/>
        </w:rPr>
        <w:t xml:space="preserve"> but its </w:t>
      </w:r>
      <w:r w:rsidRPr="1D154F15">
        <w:rPr>
          <w:rStyle w:val="Emphasis"/>
          <w:highlight w:val="cyan"/>
        </w:rPr>
        <w:t>incapacity</w:t>
      </w:r>
      <w:r w:rsidRPr="1D154F15">
        <w:rPr>
          <w:b/>
          <w:bCs/>
          <w:highlight w:val="cyan"/>
          <w:u w:val="single"/>
        </w:rPr>
        <w:t xml:space="preserve"> to take</w:t>
      </w:r>
      <w:r w:rsidRPr="1D154F15">
        <w:rPr>
          <w:b/>
          <w:bCs/>
          <w:u w:val="single"/>
        </w:rPr>
        <w:t xml:space="preserve"> </w:t>
      </w:r>
      <w:r w:rsidRPr="1D154F15">
        <w:rPr>
          <w:b/>
          <w:bCs/>
          <w:u w:val="single"/>
        </w:rPr>
        <w:lastRenderedPageBreak/>
        <w:t xml:space="preserve">any action </w:t>
      </w:r>
      <w:r w:rsidRPr="1D154F15">
        <w:rPr>
          <w:b/>
          <w:bCs/>
          <w:highlight w:val="cyan"/>
          <w:u w:val="single"/>
        </w:rPr>
        <w:t>as a cohesive regional body with a shared identity</w:t>
      </w:r>
      <w:r w:rsidRPr="1D154F15">
        <w:rPr>
          <w:b/>
          <w:bCs/>
          <w:u w:val="single"/>
        </w:rPr>
        <w:t xml:space="preserve"> and </w:t>
      </w:r>
      <w:r w:rsidRPr="1D154F15">
        <w:rPr>
          <w:rStyle w:val="Emphasis"/>
        </w:rPr>
        <w:t>multidimensional policy enforcement</w:t>
      </w:r>
      <w:r w:rsidRPr="1D154F15">
        <w:rPr>
          <w:b/>
          <w:bCs/>
          <w:u w:val="single"/>
        </w:rPr>
        <w:t>.</w:t>
      </w:r>
      <w:r w:rsidRPr="1D154F15">
        <w:rPr>
          <w:sz w:val="16"/>
          <w:szCs w:val="16"/>
        </w:rPr>
        <w:t xml:space="preserve"> (Koivurova &amp; Hasanat, 2009, p. 71) </w:t>
      </w:r>
      <w:r w:rsidRPr="1D154F15">
        <w:rPr>
          <w:b/>
          <w:bCs/>
          <w:u w:val="single"/>
        </w:rPr>
        <w:t xml:space="preserve">One result of this was </w:t>
      </w:r>
      <w:r w:rsidRPr="1D154F15">
        <w:rPr>
          <w:b/>
          <w:bCs/>
          <w:highlight w:val="cyan"/>
          <w:u w:val="single"/>
        </w:rPr>
        <w:t xml:space="preserve">due to the </w:t>
      </w:r>
      <w:r w:rsidRPr="1D154F15">
        <w:rPr>
          <w:rStyle w:val="Emphasis"/>
          <w:highlight w:val="cyan"/>
        </w:rPr>
        <w:t>fragmented working</w:t>
      </w:r>
      <w:r w:rsidRPr="1D154F15">
        <w:rPr>
          <w:b/>
          <w:bCs/>
          <w:highlight w:val="cyan"/>
          <w:u w:val="single"/>
        </w:rPr>
        <w:t xml:space="preserve"> framework of the Council.</w:t>
      </w:r>
      <w:r w:rsidRPr="1D154F15">
        <w:rPr>
          <w:sz w:val="16"/>
          <w:szCs w:val="16"/>
        </w:rPr>
        <w:t xml:space="preserve"> In 2021, in the AC Chairmanship transition meeting, foreign ministers introduced a ten-year-long strategy for the organization, the first attempt to create such a permanent roadmap for such a long period. (Gunn-Bye, 2021) </w:t>
      </w:r>
      <w:r w:rsidRPr="1D154F15">
        <w:rPr>
          <w:b/>
          <w:bCs/>
          <w:u w:val="single"/>
        </w:rPr>
        <w:t xml:space="preserve">This development also shows how </w:t>
      </w:r>
      <w:r w:rsidRPr="1D154F15">
        <w:rPr>
          <w:rStyle w:val="Emphasis"/>
        </w:rPr>
        <w:t>fast-changing dynamics</w:t>
      </w:r>
      <w:r w:rsidRPr="1D154F15">
        <w:rPr>
          <w:b/>
          <w:bCs/>
          <w:u w:val="single"/>
        </w:rPr>
        <w:t xml:space="preserve"> have created a </w:t>
      </w:r>
      <w:r w:rsidRPr="1D154F15">
        <w:rPr>
          <w:rStyle w:val="Emphasis"/>
        </w:rPr>
        <w:t>necessity</w:t>
      </w:r>
      <w:r w:rsidRPr="1D154F15">
        <w:rPr>
          <w:b/>
          <w:bCs/>
          <w:u w:val="single"/>
        </w:rPr>
        <w:t xml:space="preserve"> for a more </w:t>
      </w:r>
      <w:r w:rsidRPr="1D154F15">
        <w:rPr>
          <w:rStyle w:val="Emphasis"/>
        </w:rPr>
        <w:t>coherent strategy</w:t>
      </w:r>
      <w:r w:rsidRPr="1D154F15">
        <w:rPr>
          <w:b/>
          <w:bCs/>
          <w:u w:val="single"/>
        </w:rPr>
        <w:t>.</w:t>
      </w:r>
      <w:r w:rsidRPr="1D154F15">
        <w:rPr>
          <w:sz w:val="16"/>
          <w:szCs w:val="16"/>
        </w:rPr>
        <w:t xml:space="preserve"> </w:t>
      </w:r>
      <w:r w:rsidRPr="1D154F15">
        <w:rPr>
          <w:b/>
          <w:bCs/>
          <w:u w:val="single"/>
        </w:rPr>
        <w:t xml:space="preserve">The strategy development again </w:t>
      </w:r>
      <w:r w:rsidRPr="1D154F15">
        <w:rPr>
          <w:rStyle w:val="Emphasis"/>
        </w:rPr>
        <w:t>failed</w:t>
      </w:r>
      <w:r w:rsidRPr="1D154F15">
        <w:rPr>
          <w:b/>
          <w:bCs/>
          <w:u w:val="single"/>
        </w:rPr>
        <w:t xml:space="preserve"> as the Council came under </w:t>
      </w:r>
      <w:r w:rsidRPr="1D154F15">
        <w:rPr>
          <w:rStyle w:val="Emphasis"/>
        </w:rPr>
        <w:t>suspension</w:t>
      </w:r>
      <w:r w:rsidRPr="1D154F15">
        <w:rPr>
          <w:b/>
          <w:bCs/>
          <w:u w:val="single"/>
        </w:rPr>
        <w:t xml:space="preserve">, which shows how </w:t>
      </w:r>
      <w:r w:rsidRPr="1D154F15">
        <w:rPr>
          <w:b/>
          <w:bCs/>
          <w:highlight w:val="cyan"/>
          <w:u w:val="single"/>
        </w:rPr>
        <w:t xml:space="preserve">a </w:t>
      </w:r>
      <w:r w:rsidRPr="1D154F15">
        <w:rPr>
          <w:rStyle w:val="Emphasis"/>
          <w:highlight w:val="cyan"/>
        </w:rPr>
        <w:t>nonenvironmental issue</w:t>
      </w:r>
      <w:r w:rsidRPr="1D154F15">
        <w:rPr>
          <w:b/>
          <w:bCs/>
          <w:highlight w:val="cyan"/>
          <w:u w:val="single"/>
        </w:rPr>
        <w:t xml:space="preserve"> once more hampered the process of </w:t>
      </w:r>
      <w:r w:rsidRPr="1D154F15">
        <w:rPr>
          <w:rStyle w:val="Emphasis"/>
          <w:highlight w:val="cyan"/>
        </w:rPr>
        <w:t>environmental regionalism</w:t>
      </w:r>
      <w:r w:rsidRPr="1D154F15">
        <w:rPr>
          <w:b/>
          <w:bCs/>
          <w:highlight w:val="cyan"/>
          <w:u w:val="single"/>
        </w:rPr>
        <w:t>.</w:t>
      </w:r>
    </w:p>
    <w:p w14:paraId="3F51F421" w14:textId="77777777" w:rsidR="00596DA4" w:rsidRPr="005D388F" w:rsidRDefault="00596DA4" w:rsidP="00596DA4">
      <w:pPr>
        <w:pStyle w:val="Heading2"/>
      </w:pPr>
      <w:r>
        <w:lastRenderedPageBreak/>
        <w:t>Case</w:t>
      </w:r>
    </w:p>
    <w:p w14:paraId="460F6231"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Conditions Affs Bad</w:t>
      </w:r>
    </w:p>
    <w:p w14:paraId="5736C139"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inorHAnsi" w:hAnsiTheme="minorHAnsi" w:cstheme="minorHAnsi"/>
          <w:b/>
          <w:bCs/>
          <w:color w:val="FF0000"/>
          <w:sz w:val="26"/>
          <w:szCs w:val="26"/>
        </w:rPr>
      </w:pPr>
    </w:p>
    <w:p w14:paraId="6A9F9639"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Interpretation: The affirmative may not condition their plan on external actions, or contingencies.</w:t>
      </w:r>
      <w:r w:rsidR="009216BE">
        <w:rPr>
          <w:rFonts w:asciiTheme="minorHAnsi" w:hAnsiTheme="minorHAnsi" w:cstheme="minorHAnsi"/>
          <w:b/>
          <w:bCs/>
          <w:color w:val="FF0000"/>
          <w:sz w:val="26"/>
          <w:szCs w:val="26"/>
        </w:rPr>
        <w:t xml:space="preserve"> This is shown by the word </w:t>
      </w:r>
    </w:p>
    <w:p w14:paraId="075305D7"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Violation: The aff does—implementation only occurs if X, Y, or Z happens.</w:t>
      </w:r>
    </w:p>
    <w:p w14:paraId="1713C99F"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inorHAnsi" w:hAnsiTheme="minorHAnsi" w:cstheme="minorHAnsi"/>
          <w:b/>
          <w:bCs/>
          <w:color w:val="FF0000"/>
          <w:sz w:val="26"/>
          <w:szCs w:val="26"/>
        </w:rPr>
      </w:pPr>
    </w:p>
    <w:p w14:paraId="6D2A9B4C"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Reject the aff:</w:t>
      </w:r>
    </w:p>
    <w:p w14:paraId="169497D7"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1.</w:t>
      </w:r>
      <w:r w:rsidRPr="00596DA4">
        <w:rPr>
          <w:rFonts w:asciiTheme="minorHAnsi" w:hAnsiTheme="minorHAnsi" w:cstheme="minorHAnsi"/>
          <w:b/>
          <w:bCs/>
          <w:color w:val="FF0000"/>
          <w:sz w:val="26"/>
          <w:szCs w:val="26"/>
        </w:rPr>
        <w:tab/>
        <w:t>Turns solvency deficits into landmines.</w:t>
      </w:r>
    </w:p>
    <w:p w14:paraId="5D91D5DD"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When the aff conditions implementation, they can dodge any negative solvency press by saying the plan just - won’t happen if the neg proves a risk. That guts the purpose of solvency deficits and makes testing the plan meaningless.</w:t>
      </w:r>
    </w:p>
    <w:p w14:paraId="3EC6796B"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2.</w:t>
      </w:r>
      <w:r w:rsidRPr="00596DA4">
        <w:rPr>
          <w:rFonts w:asciiTheme="minorHAnsi" w:hAnsiTheme="minorHAnsi" w:cstheme="minorHAnsi"/>
          <w:b/>
          <w:bCs/>
          <w:color w:val="FF0000"/>
          <w:sz w:val="26"/>
          <w:szCs w:val="26"/>
        </w:rPr>
        <w:tab/>
        <w:t>Lets them sidestep circumvention and realism indicts.</w:t>
      </w:r>
    </w:p>
    <w:p w14:paraId="5F2CDA8E"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Conditions mix burdens so the aff never has to defend whether their mechanism actually survives real-world pushback. They choose implementation only in the fantasy world where everything lines up perfectly.</w:t>
      </w:r>
    </w:p>
    <w:p w14:paraId="56C96DE0"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3.</w:t>
      </w:r>
      <w:r w:rsidRPr="00596DA4">
        <w:rPr>
          <w:rFonts w:asciiTheme="minorHAnsi" w:hAnsiTheme="minorHAnsi" w:cstheme="minorHAnsi"/>
          <w:b/>
          <w:bCs/>
          <w:color w:val="FF0000"/>
          <w:sz w:val="26"/>
          <w:szCs w:val="26"/>
        </w:rPr>
        <w:tab/>
        <w:t>Kills negative prep and predictability.</w:t>
      </w:r>
    </w:p>
    <w:p w14:paraId="0889009F"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Negatives prep to engage what the plan does, not the infinite conditional branches the aff can collapse or activate depending on what the neg says. That explodes the neg’s research burden.</w:t>
      </w:r>
    </w:p>
    <w:p w14:paraId="0AE989DD"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4.</w:t>
      </w:r>
      <w:r w:rsidRPr="00596DA4">
        <w:rPr>
          <w:rFonts w:asciiTheme="minorHAnsi" w:hAnsiTheme="minorHAnsi" w:cstheme="minorHAnsi"/>
          <w:b/>
          <w:bCs/>
          <w:color w:val="FF0000"/>
          <w:sz w:val="26"/>
          <w:szCs w:val="26"/>
        </w:rPr>
        <w:tab/>
        <w:t>Destroys policymaking education.</w:t>
      </w:r>
    </w:p>
    <w:p w14:paraId="3C5A9C4E"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Actual policymaking requires choosing a plan and defending it against risks. “We only do the plan if nothing bad happens” is not how Congress, agencies, or anyone remotely serious makes decisions. They force a model of policy debate where no one ever commits to anything.</w:t>
      </w:r>
    </w:p>
    <w:p w14:paraId="7B2B3EF0"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ind w:left="1120" w:hanging="1120"/>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ab/>
        <w:t>5.</w:t>
      </w:r>
      <w:r w:rsidRPr="00596DA4">
        <w:rPr>
          <w:rFonts w:asciiTheme="minorHAnsi" w:hAnsiTheme="minorHAnsi" w:cstheme="minorHAnsi"/>
          <w:b/>
          <w:bCs/>
          <w:color w:val="FF0000"/>
          <w:sz w:val="26"/>
          <w:szCs w:val="26"/>
        </w:rPr>
        <w:tab/>
        <w:t>Limits: Conditional plans generate infinite branching and make neg prep impossible.</w:t>
      </w:r>
    </w:p>
    <w:p w14:paraId="451A7EE3"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ind w:left="1120" w:hanging="1120"/>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ab/>
        <w:t>6.</w:t>
      </w:r>
      <w:r w:rsidRPr="00596DA4">
        <w:rPr>
          <w:rFonts w:asciiTheme="minorHAnsi" w:hAnsiTheme="minorHAnsi" w:cstheme="minorHAnsi"/>
          <w:b/>
          <w:bCs/>
          <w:color w:val="FF0000"/>
          <w:sz w:val="26"/>
          <w:szCs w:val="26"/>
        </w:rPr>
        <w:tab/>
        <w:t>Ground: Solvency deficits, circumvention, and politics-style link arguments evaporate.</w:t>
      </w:r>
    </w:p>
    <w:p w14:paraId="2482B47E" w14:textId="77777777" w:rsidR="00596DA4" w:rsidRPr="00596DA4" w:rsidRDefault="00596DA4" w:rsidP="00596D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ind w:left="1120" w:hanging="1120"/>
        <w:rPr>
          <w:rFonts w:asciiTheme="minorHAnsi" w:hAnsiTheme="minorHAnsi" w:cstheme="minorHAnsi"/>
          <w:b/>
          <w:bCs/>
          <w:color w:val="FF0000"/>
          <w:sz w:val="26"/>
          <w:szCs w:val="26"/>
        </w:rPr>
      </w:pPr>
      <w:r w:rsidRPr="00596DA4">
        <w:rPr>
          <w:rFonts w:asciiTheme="minorHAnsi" w:hAnsiTheme="minorHAnsi" w:cstheme="minorHAnsi"/>
          <w:b/>
          <w:bCs/>
          <w:color w:val="FF0000"/>
          <w:sz w:val="26"/>
          <w:szCs w:val="26"/>
        </w:rPr>
        <w:tab/>
        <w:t>7.</w:t>
      </w:r>
      <w:r w:rsidRPr="00596DA4">
        <w:rPr>
          <w:rFonts w:asciiTheme="minorHAnsi" w:hAnsiTheme="minorHAnsi" w:cstheme="minorHAnsi"/>
          <w:b/>
          <w:bCs/>
          <w:color w:val="FF0000"/>
          <w:sz w:val="26"/>
          <w:szCs w:val="26"/>
        </w:rPr>
        <w:tab/>
        <w:t>Fairness: Aff gets to tailor the plan to avoid every neg argument; we get stuck chasing a moving target.</w:t>
      </w:r>
    </w:p>
    <w:p w14:paraId="4552FA13" w14:textId="77777777" w:rsidR="004A4C38" w:rsidRPr="004A4C38" w:rsidRDefault="004A4C38" w:rsidP="004A4C38">
      <w:pPr>
        <w:pStyle w:val="Heading4"/>
        <w:rPr>
          <w:rStyle w:val="Style13ptBold"/>
          <w:b/>
          <w:bCs w:val="0"/>
        </w:rPr>
      </w:pPr>
      <w:r w:rsidRPr="004A4C38">
        <w:rPr>
          <w:rStyle w:val="Style13ptBold"/>
          <w:b/>
          <w:bCs w:val="0"/>
        </w:rPr>
        <w:t>Destroys the environment</w:t>
      </w:r>
    </w:p>
    <w:p w14:paraId="1B507C80" w14:textId="77777777" w:rsidR="004A4C38" w:rsidRPr="004A4C38" w:rsidRDefault="004A4C38" w:rsidP="004A4C38">
      <w:pPr>
        <w:rPr>
          <w:rStyle w:val="Style13ptBold"/>
        </w:rPr>
      </w:pPr>
      <w:r w:rsidRPr="004A4C38">
        <w:rPr>
          <w:rStyle w:val="Style13ptBold"/>
        </w:rPr>
        <w:t>Novikova</w:t>
      </w:r>
      <w:r>
        <w:rPr>
          <w:rStyle w:val="Style13ptBold"/>
        </w:rPr>
        <w:t>, 23, (</w:t>
      </w:r>
      <w:r w:rsidRPr="004A4C38">
        <w:t>Tatyana Novikovareports on issues of nuclear power and sustainable energy in the United States, Russia, Belarus, and the EU</w:t>
      </w:r>
      <w:r>
        <w:t>),</w:t>
      </w:r>
      <w:r w:rsidRPr="004A4C38">
        <w:t xml:space="preserve"> </w:t>
      </w:r>
      <w:r>
        <w:t>“</w:t>
      </w:r>
      <w:r w:rsidRPr="004A4C38">
        <w:t>Sacrificing the Environment to Save the Planet?</w:t>
      </w:r>
      <w:r>
        <w:t xml:space="preserve">”, FPIF, 8-17-23, </w:t>
      </w:r>
      <w:r w:rsidRPr="004A4C38">
        <w:t>https://fpif.org/rare-earth-mining-sacrificing-the-environment-to-save-the-planet/</w:t>
      </w:r>
      <w:r>
        <w:t xml:space="preserve"> - LFS LJH</w:t>
      </w:r>
    </w:p>
    <w:p w14:paraId="79C50CEB" w14:textId="77777777" w:rsidR="004A4C38" w:rsidRPr="004A4C38" w:rsidRDefault="004A4C38" w:rsidP="004A4C38">
      <w:pPr>
        <w:rPr>
          <w:rStyle w:val="StyleUnderline"/>
        </w:rPr>
      </w:pPr>
      <w:r w:rsidRPr="004A4C38">
        <w:rPr>
          <w:rStyle w:val="StyleUnderline"/>
        </w:rPr>
        <w:lastRenderedPageBreak/>
        <w:t xml:space="preserve">The </w:t>
      </w:r>
      <w:r w:rsidRPr="004A4C38">
        <w:rPr>
          <w:rStyle w:val="StyleUnderline"/>
          <w:highlight w:val="cyan"/>
        </w:rPr>
        <w:t>environmental risks associated with mining rare earth met</w:t>
      </w:r>
      <w:r w:rsidRPr="004A4C38">
        <w:rPr>
          <w:rStyle w:val="StyleUnderline"/>
        </w:rPr>
        <w:t xml:space="preserve">als create a potentially </w:t>
      </w:r>
      <w:r w:rsidRPr="004A4C38">
        <w:rPr>
          <w:rStyle w:val="StyleUnderline"/>
          <w:highlight w:val="cyan"/>
        </w:rPr>
        <w:t>deadly trade-off:</w:t>
      </w:r>
      <w:r w:rsidRPr="004A4C38">
        <w:rPr>
          <w:rStyle w:val="StyleUnderline"/>
        </w:rPr>
        <w:t xml:space="preserve"> </w:t>
      </w:r>
      <w:r w:rsidRPr="004A4C38">
        <w:rPr>
          <w:rStyle w:val="StyleUnderline"/>
          <w:highlight w:val="cyan"/>
        </w:rPr>
        <w:t>transitioning to renewable energy</w:t>
      </w:r>
      <w:r w:rsidRPr="004A4C38">
        <w:rPr>
          <w:rStyle w:val="StyleUnderline"/>
        </w:rPr>
        <w:t xml:space="preserve"> in order to reduce the burden on the climate and environment </w:t>
      </w:r>
      <w:r w:rsidRPr="004A4C38">
        <w:rPr>
          <w:rStyle w:val="StyleUnderline"/>
          <w:highlight w:val="cyan"/>
        </w:rPr>
        <w:t>requires</w:t>
      </w:r>
      <w:r w:rsidRPr="004A4C38">
        <w:rPr>
          <w:rStyle w:val="StyleUnderline"/>
        </w:rPr>
        <w:t xml:space="preserve"> the </w:t>
      </w:r>
      <w:r w:rsidRPr="004A4C38">
        <w:rPr>
          <w:rStyle w:val="StyleUnderline"/>
          <w:highlight w:val="cyan"/>
        </w:rPr>
        <w:t>extraction of critical minerals that in turn destroys the environment</w:t>
      </w:r>
      <w:r w:rsidRPr="004A4C38">
        <w:rPr>
          <w:rStyle w:val="StyleUnderline"/>
        </w:rPr>
        <w:t>.</w:t>
      </w:r>
      <w:r w:rsidRPr="004A4C38">
        <w:rPr>
          <w:rFonts w:ascii="PT Serif" w:hAnsi="PT Serif"/>
          <w:sz w:val="16"/>
          <w:szCs w:val="26"/>
        </w:rPr>
        <w:t xml:space="preserve"> One way out of this vicious circle would be energy conservation combined with </w:t>
      </w:r>
      <w:r w:rsidRPr="004A4C38">
        <w:rPr>
          <w:rStyle w:val="StyleUnderline"/>
        </w:rPr>
        <w:t xml:space="preserve">the </w:t>
      </w:r>
      <w:r w:rsidRPr="004A4C38">
        <w:rPr>
          <w:rStyle w:val="StyleUnderline"/>
          <w:highlight w:val="cyan"/>
        </w:rPr>
        <w:t>extraction of rare earth elements from historically accumulated</w:t>
      </w:r>
      <w:r w:rsidRPr="004A4C38">
        <w:rPr>
          <w:rStyle w:val="StyleUnderline"/>
        </w:rPr>
        <w:t xml:space="preserve"> </w:t>
      </w:r>
      <w:r w:rsidRPr="004A4C38">
        <w:rPr>
          <w:rStyle w:val="StyleUnderline"/>
          <w:highlight w:val="cyan"/>
        </w:rPr>
        <w:t>industrial waste and tailings from old mining</w:t>
      </w:r>
      <w:r w:rsidRPr="004A4C38">
        <w:rPr>
          <w:rStyle w:val="StyleUnderline"/>
        </w:rPr>
        <w:t>.</w:t>
      </w:r>
    </w:p>
    <w:p w14:paraId="178D8C15" w14:textId="77777777" w:rsidR="004A4C38" w:rsidRPr="004A4C38" w:rsidRDefault="004A4C38" w:rsidP="004A4C38">
      <w:pPr>
        <w:rPr>
          <w:rFonts w:ascii="PT Serif" w:hAnsi="PT Serif"/>
          <w:sz w:val="16"/>
          <w:szCs w:val="26"/>
        </w:rPr>
      </w:pPr>
      <w:r w:rsidRPr="004A4C38">
        <w:rPr>
          <w:rFonts w:ascii="PT Serif" w:hAnsi="PT Serif"/>
          <w:sz w:val="16"/>
          <w:szCs w:val="26"/>
        </w:rPr>
        <w:t>The latter, urban mining, is not yet an established, cost-effective method. The proposed EU act includes measures to encourage urban mining. At the same time, as long as a backdoor exists for industry to access currently inaccessible deposits by undermining existing environmental legislation, traditional mining will go forward. This traditional mining promises quick profits even as it sacrifices the environment in the name of saving the planet.</w:t>
      </w:r>
    </w:p>
    <w:p w14:paraId="2C43CD15" w14:textId="77777777" w:rsidR="004A4C38" w:rsidRDefault="004A4C38" w:rsidP="004A4C38">
      <w:pPr>
        <w:rPr>
          <w:rStyle w:val="StyleUnderline"/>
        </w:rPr>
      </w:pPr>
      <w:r w:rsidRPr="004A4C38">
        <w:rPr>
          <w:rStyle w:val="StyleUnderline"/>
        </w:rPr>
        <w:t xml:space="preserve">The mining industry advertises its </w:t>
      </w:r>
      <w:r w:rsidRPr="004A4C38">
        <w:rPr>
          <w:rStyle w:val="StyleUnderline"/>
          <w:highlight w:val="cyan"/>
        </w:rPr>
        <w:t>“climate and environmental concerns.”</w:t>
      </w:r>
      <w:r w:rsidRPr="004A4C38">
        <w:rPr>
          <w:rStyle w:val="StyleUnderline"/>
        </w:rPr>
        <w:t xml:space="preserve"> If open pit mining were environmentally friendly, why would mining companies find environmental regulations so problematic?</w:t>
      </w:r>
    </w:p>
    <w:p w14:paraId="401F7519" w14:textId="77777777" w:rsidR="00596DA4" w:rsidRPr="00AF6E47" w:rsidRDefault="00596DA4" w:rsidP="00596DA4">
      <w:pPr>
        <w:pStyle w:val="Heading4"/>
        <w:rPr>
          <w:rStyle w:val="Style13ptBold"/>
          <w:b/>
          <w:bCs w:val="0"/>
        </w:rPr>
      </w:pPr>
      <w:r w:rsidRPr="00AF6E47">
        <w:rPr>
          <w:rStyle w:val="Style13ptBold"/>
          <w:b/>
          <w:bCs w:val="0"/>
        </w:rPr>
        <w:t xml:space="preserve">Supply deficit is too large to fix or takes </w:t>
      </w:r>
      <w:r>
        <w:rPr>
          <w:rStyle w:val="Style13ptBold"/>
          <w:b/>
          <w:bCs w:val="0"/>
        </w:rPr>
        <w:t xml:space="preserve">15 years to fix </w:t>
      </w:r>
      <w:r w:rsidRPr="00AF6E47">
        <w:rPr>
          <w:rStyle w:val="Style13ptBold"/>
          <w:b/>
          <w:bCs w:val="0"/>
        </w:rPr>
        <w:t>much time</w:t>
      </w:r>
      <w:r>
        <w:rPr>
          <w:rStyle w:val="Style13ptBold"/>
          <w:b/>
          <w:bCs w:val="0"/>
        </w:rPr>
        <w:t xml:space="preserve"> even in Greenland</w:t>
      </w:r>
      <w:r w:rsidRPr="00AF6E47">
        <w:rPr>
          <w:rStyle w:val="Style13ptBold"/>
          <w:b/>
          <w:bCs w:val="0"/>
        </w:rPr>
        <w:t xml:space="preserve"> OR it is being fixed by the Squo</w:t>
      </w:r>
    </w:p>
    <w:p w14:paraId="11DC0B17" w14:textId="77777777" w:rsidR="00596DA4" w:rsidRPr="00AF6E47" w:rsidRDefault="00596DA4" w:rsidP="00596DA4">
      <w:r>
        <w:rPr>
          <w:rStyle w:val="Style13ptBold"/>
        </w:rPr>
        <w:t xml:space="preserve">Mckay, ’10-30, </w:t>
      </w:r>
      <w:r w:rsidRPr="00AF6E47">
        <w:t>(</w:t>
      </w:r>
      <w:r>
        <w:t xml:space="preserve">David Mckay is a reporter for miningmx and graduated from </w:t>
      </w:r>
      <w:r w:rsidRPr="00AF6E47">
        <w:t>University of the Witwatersrand</w:t>
      </w:r>
      <w:r>
        <w:t>, Quotes and info from George Bennett CEO of Rainbow Rare Earths), “</w:t>
      </w:r>
      <w:r w:rsidRPr="00AF6E47">
        <w:t>Rare earths to be in deficit for 15 years, says Rainbow CEO</w:t>
      </w:r>
      <w:r>
        <w:t>”, miningmx, 10-30-25,</w:t>
      </w:r>
      <w:r w:rsidRPr="00AF6E47">
        <w:t xml:space="preserve"> https://www.miningmx.com/top-story/62976-rare-earths-to-be-in-deficit-for-15-years-says-rainbow-ceo/</w:t>
      </w:r>
      <w:r>
        <w:t xml:space="preserve"> - LFS LJH</w:t>
      </w:r>
    </w:p>
    <w:p w14:paraId="41A21E03" w14:textId="77777777" w:rsidR="00596DA4" w:rsidRPr="00AF6E47" w:rsidRDefault="00596DA4" w:rsidP="00596DA4">
      <w:pPr>
        <w:rPr>
          <w:rStyle w:val="StyleUnderline"/>
        </w:rPr>
      </w:pPr>
      <w:r w:rsidRPr="00AF6E47">
        <w:rPr>
          <w:rStyle w:val="StyleUnderline"/>
        </w:rPr>
        <w:t xml:space="preserve">A </w:t>
      </w:r>
      <w:r w:rsidRPr="00AF6E47">
        <w:rPr>
          <w:rStyle w:val="StyleUnderline"/>
          <w:highlight w:val="cyan"/>
        </w:rPr>
        <w:t>SUPPLY deficit in rare earths was likely to exist for at least a decade</w:t>
      </w:r>
      <w:r w:rsidRPr="00AF6E47">
        <w:rPr>
          <w:rStyle w:val="StyleUnderline"/>
        </w:rPr>
        <w:t xml:space="preserve"> even as the US rushes to secure deals for the minerals.</w:t>
      </w:r>
    </w:p>
    <w:p w14:paraId="03663CD3" w14:textId="77777777" w:rsidR="00596DA4" w:rsidRPr="00AF6E47" w:rsidRDefault="00596DA4" w:rsidP="00596DA4">
      <w:pPr>
        <w:rPr>
          <w:rStyle w:val="StyleUnderline"/>
        </w:rPr>
      </w:pPr>
      <w:r w:rsidRPr="00AF6E47">
        <w:rPr>
          <w:sz w:val="16"/>
        </w:rPr>
        <w:t xml:space="preserve">“I believe that </w:t>
      </w:r>
      <w:r w:rsidRPr="00AF6E47">
        <w:rPr>
          <w:rStyle w:val="StyleUnderline"/>
        </w:rPr>
        <w:t>there’s not going to be enough supply coming into the market in the next 15 years</w:t>
      </w:r>
      <w:r w:rsidRPr="00AF6E47">
        <w:rPr>
          <w:sz w:val="16"/>
        </w:rPr>
        <w:t xml:space="preserve">,” said George Bennett, CEO of Rainbow Rare Earths. </w:t>
      </w:r>
      <w:r w:rsidRPr="00AF6E47">
        <w:rPr>
          <w:rStyle w:val="StyleUnderline"/>
        </w:rPr>
        <w:t>“</w:t>
      </w:r>
      <w:r w:rsidRPr="00AF6E47">
        <w:rPr>
          <w:rStyle w:val="StyleUnderline"/>
          <w:highlight w:val="cyan"/>
        </w:rPr>
        <w:t>Even if new rare earth sources are found in Greenland</w:t>
      </w:r>
      <w:r w:rsidRPr="00AF6E47">
        <w:rPr>
          <w:rStyle w:val="StyleUnderline"/>
        </w:rPr>
        <w:t xml:space="preserve"> or in Ukraine, these </w:t>
      </w:r>
      <w:r w:rsidRPr="00AF6E47">
        <w:rPr>
          <w:rStyle w:val="StyleUnderline"/>
          <w:highlight w:val="cyan"/>
        </w:rPr>
        <w:t>projects are 20 years away from production.”</w:t>
      </w:r>
    </w:p>
    <w:p w14:paraId="04381511" w14:textId="77777777" w:rsidR="00596DA4" w:rsidRPr="00AF6E47" w:rsidRDefault="00596DA4" w:rsidP="00596DA4">
      <w:pPr>
        <w:rPr>
          <w:sz w:val="16"/>
        </w:rPr>
      </w:pPr>
      <w:r w:rsidRPr="00AF6E47">
        <w:rPr>
          <w:sz w:val="16"/>
        </w:rPr>
        <w:t>Rainbow Rare Earths, a UK-listed firm, intends to produce rare earths neodymium and praseodymium from its proposed $326m Phalaborwa project in South Africa’s Northern Cape province. It is developing state-of-the-art processing technology in order to access tailings of phosphogypsum, stockpiled from previous phosphate mining.</w:t>
      </w:r>
    </w:p>
    <w:p w14:paraId="768CD94E" w14:textId="77777777" w:rsidR="00596DA4" w:rsidRPr="00AF6E47" w:rsidRDefault="00596DA4" w:rsidP="00596DA4">
      <w:pPr>
        <w:rPr>
          <w:sz w:val="16"/>
        </w:rPr>
      </w:pPr>
      <w:r w:rsidRPr="00AF6E47">
        <w:rPr>
          <w:sz w:val="16"/>
        </w:rPr>
        <w:t>First production was still on track for 2028 despite delays in the completion of a definitive feasibility study. Commenting in a presentation on Wednesday, Bennett said the DFS would result in capital and operating savings.</w:t>
      </w:r>
    </w:p>
    <w:p w14:paraId="14798504" w14:textId="77777777" w:rsidR="00596DA4" w:rsidRPr="00AF6E47" w:rsidRDefault="00596DA4" w:rsidP="00596DA4">
      <w:pPr>
        <w:rPr>
          <w:sz w:val="16"/>
        </w:rPr>
      </w:pPr>
      <w:r w:rsidRPr="00AF6E47">
        <w:rPr>
          <w:sz w:val="16"/>
        </w:rPr>
        <w:t>“I’m not going to make excuses for the delay. I believe we will deliver for our shareholders a de-risked project as well as a far better project in terms of project economics, NPV, capex, and so forth. So yes, we do have a delay, but in the overall scheme of things, this is a very fast-tracked project that’s coming to the market in terms of production.”</w:t>
      </w:r>
    </w:p>
    <w:p w14:paraId="14F0B1B6" w14:textId="77777777" w:rsidR="00596DA4" w:rsidRPr="00AF6E47" w:rsidRDefault="00596DA4" w:rsidP="00596DA4">
      <w:pPr>
        <w:rPr>
          <w:sz w:val="16"/>
        </w:rPr>
      </w:pPr>
      <w:r w:rsidRPr="00AF6E47">
        <w:rPr>
          <w:sz w:val="16"/>
        </w:rPr>
        <w:t>“We are basically like a Ferrari on a racetrack in terms of from cradle to grave of the Rainbow project at Phalaborwa.”</w:t>
      </w:r>
    </w:p>
    <w:p w14:paraId="70DE62FD" w14:textId="77777777" w:rsidR="00596DA4" w:rsidRPr="00AF6E47" w:rsidRDefault="00596DA4" w:rsidP="00596DA4">
      <w:pPr>
        <w:rPr>
          <w:sz w:val="16"/>
        </w:rPr>
      </w:pPr>
      <w:r w:rsidRPr="00AF6E47">
        <w:rPr>
          <w:sz w:val="16"/>
        </w:rPr>
        <w:t>Shares in the company were about 17% higher on Thursday valuing it at £117.6m.</w:t>
      </w:r>
    </w:p>
    <w:p w14:paraId="1E8875E1" w14:textId="77777777" w:rsidR="00596DA4" w:rsidRPr="00AF6E47" w:rsidRDefault="00596DA4" w:rsidP="00596DA4">
      <w:pPr>
        <w:rPr>
          <w:sz w:val="16"/>
        </w:rPr>
      </w:pPr>
      <w:r w:rsidRPr="00AF6E47">
        <w:rPr>
          <w:rStyle w:val="StyleUnderline"/>
        </w:rPr>
        <w:t xml:space="preserve">US president Donald </w:t>
      </w:r>
      <w:r w:rsidRPr="00AF6E47">
        <w:rPr>
          <w:rStyle w:val="StyleUnderline"/>
          <w:highlight w:val="cyan"/>
        </w:rPr>
        <w:t>Trump</w:t>
      </w:r>
      <w:r w:rsidRPr="00AF6E47">
        <w:rPr>
          <w:rStyle w:val="StyleUnderline"/>
        </w:rPr>
        <w:t xml:space="preserve"> this week </w:t>
      </w:r>
      <w:r w:rsidRPr="00AF6E47">
        <w:rPr>
          <w:rStyle w:val="StyleUnderline"/>
          <w:highlight w:val="cyan"/>
        </w:rPr>
        <w:t>signed a series of deals on his visit to Asia to secure rare earths</w:t>
      </w:r>
      <w:r w:rsidRPr="00AF6E47">
        <w:rPr>
          <w:rStyle w:val="StyleUnderline"/>
        </w:rPr>
        <w:t xml:space="preserve"> which have broad uses </w:t>
      </w:r>
      <w:r w:rsidRPr="00AF6E47">
        <w:rPr>
          <w:rStyle w:val="StyleUnderline"/>
          <w:highlight w:val="cyan"/>
        </w:rPr>
        <w:t>in</w:t>
      </w:r>
      <w:r w:rsidRPr="00AF6E47">
        <w:rPr>
          <w:rStyle w:val="StyleUnderline"/>
        </w:rPr>
        <w:t xml:space="preserve"> the electric mobility, robotics, and </w:t>
      </w:r>
      <w:r w:rsidRPr="00AF6E47">
        <w:rPr>
          <w:rStyle w:val="StyleUnderline"/>
          <w:highlight w:val="cyan"/>
        </w:rPr>
        <w:t>defence industries.</w:t>
      </w:r>
      <w:r w:rsidRPr="00AF6E47">
        <w:rPr>
          <w:rStyle w:val="StyleUnderline"/>
        </w:rPr>
        <w:t xml:space="preserve"> The deals were with </w:t>
      </w:r>
      <w:r w:rsidRPr="00AF6E47">
        <w:rPr>
          <w:rStyle w:val="StyleUnderline"/>
          <w:highlight w:val="cyan"/>
        </w:rPr>
        <w:t>Japan, Malaysia, Thailand, Vietnam and Cambodia</w:t>
      </w:r>
      <w:r w:rsidRPr="00AF6E47">
        <w:rPr>
          <w:rStyle w:val="StyleUnderline"/>
        </w:rPr>
        <w:t xml:space="preserve"> </w:t>
      </w:r>
      <w:r w:rsidRPr="00AF6E47">
        <w:rPr>
          <w:sz w:val="16"/>
        </w:rPr>
        <w:t>in an effort to grab some market share from China, which dominates downstream supply of the minerals.</w:t>
      </w:r>
    </w:p>
    <w:p w14:paraId="741EF6DA" w14:textId="77777777" w:rsidR="00596DA4" w:rsidRPr="00AF6E47" w:rsidRDefault="00596DA4" w:rsidP="00596DA4">
      <w:pPr>
        <w:rPr>
          <w:sz w:val="16"/>
        </w:rPr>
      </w:pPr>
      <w:r w:rsidRPr="00AF6E47">
        <w:rPr>
          <w:sz w:val="16"/>
        </w:rPr>
        <w:t>The US government’s International Development Finance has pledged $50m in equity for the Phalaborwa project for a stake in TechMet, an 11.7% shareholder in Rainbow. TechMet is run by Brian Menell whose family helped build the Anglovaal group.</w:t>
      </w:r>
    </w:p>
    <w:p w14:paraId="62F0F949" w14:textId="77777777" w:rsidR="00596DA4" w:rsidRPr="00AF6E47" w:rsidRDefault="00596DA4" w:rsidP="00596DA4">
      <w:pPr>
        <w:rPr>
          <w:sz w:val="16"/>
        </w:rPr>
      </w:pPr>
      <w:r w:rsidRPr="00AF6E47">
        <w:rPr>
          <w:sz w:val="16"/>
        </w:rPr>
        <w:t>“The percentage of equity they get will be based on forward forecast rare earth pricing, which is very positive, as we all know, and it will be based on the final NPV value of the project,” said Bennett.</w:t>
      </w:r>
    </w:p>
    <w:p w14:paraId="51985B88" w14:textId="77777777" w:rsidR="00596DA4" w:rsidRPr="00AF6E47" w:rsidRDefault="00596DA4" w:rsidP="00596DA4">
      <w:pPr>
        <w:rPr>
          <w:sz w:val="16"/>
        </w:rPr>
      </w:pPr>
      <w:r w:rsidRPr="00AF6E47">
        <w:rPr>
          <w:sz w:val="16"/>
        </w:rPr>
        <w:lastRenderedPageBreak/>
        <w:t xml:space="preserve">Speaking during Australian Prime Minister Anthony Albanese’s visit to the White House, </w:t>
      </w:r>
      <w:r w:rsidRPr="00AF6E47">
        <w:rPr>
          <w:rStyle w:val="StyleUnderline"/>
        </w:rPr>
        <w:t xml:space="preserve">Trump said that “in </w:t>
      </w:r>
      <w:r w:rsidRPr="00AF6E47">
        <w:rPr>
          <w:rStyle w:val="StyleUnderline"/>
          <w:highlight w:val="cyan"/>
        </w:rPr>
        <w:t>about a year</w:t>
      </w:r>
      <w:r w:rsidRPr="00AF6E47">
        <w:rPr>
          <w:rStyle w:val="StyleUnderline"/>
        </w:rPr>
        <w:t xml:space="preserve"> from now </w:t>
      </w:r>
      <w:r w:rsidRPr="00AF6E47">
        <w:rPr>
          <w:rStyle w:val="StyleUnderline"/>
          <w:highlight w:val="cyan"/>
        </w:rPr>
        <w:t>we’ll have</w:t>
      </w:r>
      <w:r w:rsidRPr="00AF6E47">
        <w:rPr>
          <w:rStyle w:val="StyleUnderline"/>
        </w:rPr>
        <w:t xml:space="preserve"> so much </w:t>
      </w:r>
      <w:r w:rsidRPr="00AF6E47">
        <w:rPr>
          <w:rStyle w:val="StyleUnderline"/>
          <w:highlight w:val="cyan"/>
        </w:rPr>
        <w:t>critical minerals and rare earths</w:t>
      </w:r>
      <w:r w:rsidRPr="00AF6E47">
        <w:rPr>
          <w:rStyle w:val="StyleUnderline"/>
        </w:rPr>
        <w:t xml:space="preserve"> that you won’t know what to do with them”</w:t>
      </w:r>
      <w:r w:rsidRPr="00AF6E47">
        <w:rPr>
          <w:sz w:val="16"/>
        </w:rPr>
        <w:t>, </w:t>
      </w:r>
      <w:r w:rsidRPr="00AF6E47">
        <w:t>according to a report by the BBC.</w:t>
      </w:r>
    </w:p>
    <w:p w14:paraId="5CFC4D77" w14:textId="77777777" w:rsidR="00596DA4" w:rsidRPr="00AF6E47" w:rsidRDefault="00596DA4" w:rsidP="00596DA4">
      <w:pPr>
        <w:rPr>
          <w:sz w:val="16"/>
        </w:rPr>
      </w:pPr>
      <w:r w:rsidRPr="00AF6E47">
        <w:rPr>
          <w:sz w:val="16"/>
        </w:rPr>
        <w:t>Trump added that “they’ll be worth $2”, suggesting prices for rare earths would plummet as supply soared. At the moment, however, prices have increased to about $80/kg, a one third lift which was the result of a supply deal between NP Materials and the US which has undertaken to buy the minerals at a floor price of $110/kg.</w:t>
      </w:r>
    </w:p>
    <w:p w14:paraId="5634BEFF" w14:textId="77777777" w:rsidR="00596DA4" w:rsidRDefault="00596DA4" w:rsidP="00596DA4"/>
    <w:p w14:paraId="409024A3" w14:textId="77777777" w:rsidR="00596DA4" w:rsidRPr="00FA6EF8" w:rsidRDefault="00596DA4" w:rsidP="00596DA4">
      <w:pPr>
        <w:pStyle w:val="Heading4"/>
        <w:rPr>
          <w:rStyle w:val="Style13ptBold"/>
          <w:b/>
          <w:bCs w:val="0"/>
        </w:rPr>
      </w:pPr>
      <w:r w:rsidRPr="00FA6EF8">
        <w:rPr>
          <w:rStyle w:val="Style13ptBold"/>
          <w:b/>
          <w:bCs w:val="0"/>
        </w:rPr>
        <w:t>Squo solves now huge investments</w:t>
      </w:r>
      <w:r>
        <w:rPr>
          <w:rStyle w:val="Style13ptBold"/>
          <w:b/>
          <w:bCs w:val="0"/>
        </w:rPr>
        <w:t xml:space="preserve"> into minerals</w:t>
      </w:r>
    </w:p>
    <w:p w14:paraId="74DA5F8C" w14:textId="77777777" w:rsidR="00596DA4" w:rsidRPr="00FA6EF8" w:rsidRDefault="00596DA4" w:rsidP="00596DA4">
      <w:r w:rsidRPr="00FA6EF8">
        <w:rPr>
          <w:rStyle w:val="Style13ptBold"/>
        </w:rPr>
        <w:t>No</w:t>
      </w:r>
      <w:r>
        <w:rPr>
          <w:rStyle w:val="Style13ptBold"/>
        </w:rPr>
        <w:t xml:space="preserve">rthey, ’10-8, </w:t>
      </w:r>
      <w:r w:rsidRPr="00FA6EF8">
        <w:t>(Hannah</w:t>
      </w:r>
      <w:r>
        <w:t xml:space="preserve"> Northey</w:t>
      </w:r>
      <w:r w:rsidRPr="00FA6EF8">
        <w:t xml:space="preserve"> covers the nexus of mining, environmental policy and politics — from EV battery labs to new mines — for E&amp;E News</w:t>
      </w:r>
      <w:r>
        <w:t xml:space="preserve"> and</w:t>
      </w:r>
      <w:r w:rsidRPr="00FA6EF8">
        <w:t xml:space="preserve"> master’s degree in environmental journalism from Michigan State University’s Knight Cente</w:t>
      </w:r>
      <w:r>
        <w:t xml:space="preserve">r), </w:t>
      </w:r>
      <w:r w:rsidRPr="00FA6EF8">
        <w:t>Inside Trump’s foray into mineral ownership</w:t>
      </w:r>
      <w:r>
        <w:t>, E&amp;E News by Politico, 10-8-25,</w:t>
      </w:r>
      <w:r w:rsidRPr="00FA6EF8">
        <w:t xml:space="preserve"> https://www.eenews.net/articles/inside-trumps-foray-into-mineral-ownership/</w:t>
      </w:r>
      <w:r>
        <w:t xml:space="preserve"> -LFS LJH</w:t>
      </w:r>
    </w:p>
    <w:p w14:paraId="789071FF" w14:textId="77777777" w:rsidR="00596DA4" w:rsidRPr="00FA6EF8" w:rsidRDefault="00596DA4" w:rsidP="00596DA4">
      <w:pPr>
        <w:rPr>
          <w:sz w:val="16"/>
        </w:rPr>
      </w:pPr>
      <w:r w:rsidRPr="00FA6EF8">
        <w:rPr>
          <w:sz w:val="16"/>
        </w:rPr>
        <w:t xml:space="preserve">The </w:t>
      </w:r>
      <w:r w:rsidRPr="00FA6EF8">
        <w:rPr>
          <w:rStyle w:val="StyleUnderline"/>
        </w:rPr>
        <w:t xml:space="preserve">Trump administration this </w:t>
      </w:r>
      <w:r w:rsidRPr="00FA6EF8">
        <w:rPr>
          <w:rStyle w:val="StyleUnderline"/>
          <w:highlight w:val="cyan"/>
        </w:rPr>
        <w:t>week moved to take partial ownership of a third critical minerals company,</w:t>
      </w:r>
      <w:r w:rsidRPr="00FA6EF8">
        <w:rPr>
          <w:sz w:val="16"/>
        </w:rPr>
        <w:t xml:space="preserve"> part of an unusual trend that’s generating buzz about future deals and possible risks for taxpayers and the environment.</w:t>
      </w:r>
    </w:p>
    <w:p w14:paraId="5872324E" w14:textId="77777777" w:rsidR="00596DA4" w:rsidRPr="00FA6EF8" w:rsidRDefault="00596DA4" w:rsidP="00596DA4">
      <w:pPr>
        <w:rPr>
          <w:rStyle w:val="StyleUnderline"/>
        </w:rPr>
      </w:pPr>
      <w:r w:rsidRPr="00FA6EF8">
        <w:rPr>
          <w:sz w:val="16"/>
        </w:rPr>
        <w:t>The U</w:t>
      </w:r>
      <w:r w:rsidRPr="00FA6EF8">
        <w:rPr>
          <w:rStyle w:val="StyleUnderline"/>
        </w:rPr>
        <w:t xml:space="preserve">.S. government is pursuing equity stakes in companies with </w:t>
      </w:r>
      <w:r w:rsidRPr="00FA6EF8">
        <w:rPr>
          <w:rStyle w:val="StyleUnderline"/>
          <w:highlight w:val="cyan"/>
        </w:rPr>
        <w:t>mineral operations or plans in Nevada, California and Alaska</w:t>
      </w:r>
      <w:r w:rsidRPr="00FA6EF8">
        <w:rPr>
          <w:rStyle w:val="StyleUnderline"/>
        </w:rPr>
        <w:t xml:space="preserve"> as it </w:t>
      </w:r>
      <w:r w:rsidRPr="00FA6EF8">
        <w:rPr>
          <w:rStyle w:val="StyleUnderline"/>
          <w:highlight w:val="cyan"/>
        </w:rPr>
        <w:t>moves to secure supply chains</w:t>
      </w:r>
      <w:r w:rsidRPr="00FA6EF8">
        <w:rPr>
          <w:rStyle w:val="StyleUnderline"/>
        </w:rPr>
        <w:t xml:space="preserve"> that China currently dominates and throttles through export restrictions or by driving down prices to squeeze out competition.</w:t>
      </w:r>
    </w:p>
    <w:p w14:paraId="3000BF1E" w14:textId="77777777" w:rsidR="00596DA4" w:rsidRPr="00FA6EF8" w:rsidRDefault="00596DA4" w:rsidP="00596DA4">
      <w:pPr>
        <w:rPr>
          <w:sz w:val="16"/>
        </w:rPr>
      </w:pPr>
      <w:r w:rsidRPr="00FA6EF8">
        <w:rPr>
          <w:sz w:val="16"/>
        </w:rPr>
        <w:t>“It’s very rare for western governments to do this in modern times. It’s more of a China and Russia play [to] take stakes in mineral mining companies through state-owned enterprises,” said Simon Moores, CEO of Benchmark Mineral Intelligence. “Traditionally, the U.S. would create incentives to spur the private sector to take on the investment and development burden.</w:t>
      </w:r>
    </w:p>
    <w:p w14:paraId="27B0A124" w14:textId="77777777" w:rsidR="00596DA4" w:rsidRPr="00FA6EF8" w:rsidRDefault="00596DA4" w:rsidP="00596DA4">
      <w:pPr>
        <w:rPr>
          <w:sz w:val="16"/>
        </w:rPr>
      </w:pPr>
      <w:r w:rsidRPr="00FA6EF8">
        <w:rPr>
          <w:sz w:val="16"/>
        </w:rPr>
        <w:t>“But with critical minerals, it’s an uneven playing field,” he added.</w:t>
      </w:r>
    </w:p>
    <w:p w14:paraId="3E22A13E" w14:textId="77777777" w:rsidR="00596DA4" w:rsidRPr="00FA6EF8" w:rsidRDefault="00596DA4" w:rsidP="00596DA4">
      <w:pPr>
        <w:rPr>
          <w:sz w:val="16"/>
        </w:rPr>
      </w:pPr>
      <w:r w:rsidRPr="00FA6EF8">
        <w:rPr>
          <w:sz w:val="16"/>
        </w:rPr>
        <w:t xml:space="preserve">On Monday, President Donald Trump announced from the Oval Office that the </w:t>
      </w:r>
      <w:r w:rsidRPr="00FA6EF8">
        <w:rPr>
          <w:rStyle w:val="StyleUnderline"/>
        </w:rPr>
        <w:t xml:space="preserve">Department of Defense was </w:t>
      </w:r>
      <w:r w:rsidRPr="00FA6EF8">
        <w:rPr>
          <w:rStyle w:val="StyleUnderline"/>
          <w:highlight w:val="cyan"/>
        </w:rPr>
        <w:t>taking a 10 percent equity stake in Trilogy</w:t>
      </w:r>
      <w:r w:rsidRPr="00FA6EF8">
        <w:rPr>
          <w:rStyle w:val="StyleUnderline"/>
        </w:rPr>
        <w:t xml:space="preserve"> Metals, a Vancouver-based company that has </w:t>
      </w:r>
      <w:r w:rsidRPr="00FA6EF8">
        <w:rPr>
          <w:rStyle w:val="StyleUnderline"/>
          <w:highlight w:val="cyan"/>
        </w:rPr>
        <w:t>mining claims in</w:t>
      </w:r>
      <w:r w:rsidRPr="00FA6EF8">
        <w:rPr>
          <w:rStyle w:val="StyleUnderline"/>
        </w:rPr>
        <w:t xml:space="preserve"> an isolated part of northwestern </w:t>
      </w:r>
      <w:r w:rsidRPr="00FA6EF8">
        <w:rPr>
          <w:rStyle w:val="StyleUnderline"/>
          <w:highlight w:val="cyan"/>
        </w:rPr>
        <w:t>Alaska</w:t>
      </w:r>
      <w:r w:rsidRPr="00FA6EF8">
        <w:rPr>
          <w:sz w:val="16"/>
        </w:rPr>
        <w:t>. Under the deal, the government is also investing $35.6 million to support Trilogy’s exploration and has warrants to purchase an additional 7.5 percent of the company.</w:t>
      </w:r>
    </w:p>
    <w:p w14:paraId="5190A615" w14:textId="77777777" w:rsidR="00596DA4" w:rsidRPr="00FA6EF8" w:rsidRDefault="00596DA4" w:rsidP="00596DA4">
      <w:pPr>
        <w:rPr>
          <w:sz w:val="16"/>
        </w:rPr>
      </w:pPr>
      <w:r w:rsidRPr="00FA6EF8">
        <w:rPr>
          <w:sz w:val="16"/>
        </w:rPr>
        <w:t xml:space="preserve">A week earlier, the Department of Energy </w:t>
      </w:r>
      <w:r w:rsidRPr="00FA6EF8">
        <w:rPr>
          <w:rStyle w:val="StyleUnderline"/>
        </w:rPr>
        <w:t xml:space="preserve">took a </w:t>
      </w:r>
      <w:r w:rsidRPr="00FA6EF8">
        <w:rPr>
          <w:rStyle w:val="StyleUnderline"/>
          <w:highlight w:val="cyan"/>
        </w:rPr>
        <w:t>5 percent equity stake in another Canadian company</w:t>
      </w:r>
      <w:r w:rsidRPr="00FA6EF8">
        <w:rPr>
          <w:rStyle w:val="StyleUnderline"/>
        </w:rPr>
        <w:t>, Lithium Americas, which is developing a massive lithium mine</w:t>
      </w:r>
      <w:r w:rsidRPr="00FA6EF8">
        <w:rPr>
          <w:sz w:val="16"/>
        </w:rPr>
        <w:t xml:space="preserve"> and processing plant in Nevada with a multibillion-dollar federal loan. Before that, the DOD became the biggest stakeholder in MP Materials, a Las Vegas-based company operating the nation’s only rare earths mine in California.</w:t>
      </w:r>
    </w:p>
    <w:p w14:paraId="3540564F" w14:textId="77777777" w:rsidR="00596DA4" w:rsidRPr="00FA6EF8" w:rsidRDefault="00596DA4" w:rsidP="00596DA4">
      <w:pPr>
        <w:rPr>
          <w:sz w:val="16"/>
        </w:rPr>
      </w:pPr>
      <w:r w:rsidRPr="00FA6EF8">
        <w:rPr>
          <w:sz w:val="16"/>
        </w:rPr>
        <w:t xml:space="preserve">Trump officials say they’re </w:t>
      </w:r>
      <w:r w:rsidRPr="00FA6EF8">
        <w:rPr>
          <w:rStyle w:val="StyleUnderline"/>
        </w:rPr>
        <w:t xml:space="preserve">focus is on national security and </w:t>
      </w:r>
      <w:r w:rsidRPr="00FA6EF8">
        <w:rPr>
          <w:rStyle w:val="StyleUnderline"/>
          <w:highlight w:val="cyan"/>
        </w:rPr>
        <w:t>jump-starting a domestic mining</w:t>
      </w:r>
      <w:r w:rsidRPr="00FA6EF8">
        <w:rPr>
          <w:rStyle w:val="StyleUnderline"/>
        </w:rPr>
        <w:t xml:space="preserve"> and processing sector to </w:t>
      </w:r>
      <w:r w:rsidRPr="00FA6EF8">
        <w:rPr>
          <w:rStyle w:val="StyleUnderline"/>
          <w:highlight w:val="cyan"/>
        </w:rPr>
        <w:t>pump out critical minerals and reduce U.S. reliance on China</w:t>
      </w:r>
      <w:r w:rsidRPr="00FA6EF8">
        <w:rPr>
          <w:rStyle w:val="StyleUnderline"/>
        </w:rPr>
        <w:t>.</w:t>
      </w:r>
      <w:r w:rsidRPr="00FA6EF8">
        <w:rPr>
          <w:sz w:val="16"/>
        </w:rPr>
        <w:t xml:space="preserve"> At the same time, Trump has hammered out mineral-linked deals in Greenland, Ukraine and the Democratic Republic of the Congo while his administration has set aside billions for mining projects, fast-tracked permits for U.S. projects, opened up more public lands for mining activity and boosted stockpiling of minerals.</w:t>
      </w:r>
    </w:p>
    <w:p w14:paraId="003BF702" w14:textId="77777777" w:rsidR="00596DA4" w:rsidRPr="00FA6EF8" w:rsidRDefault="00596DA4" w:rsidP="00596DA4">
      <w:pPr>
        <w:rPr>
          <w:sz w:val="16"/>
        </w:rPr>
      </w:pPr>
      <w:r w:rsidRPr="00FA6EF8">
        <w:rPr>
          <w:sz w:val="16"/>
        </w:rPr>
        <w:t>“President Trump pledged to upend the status quo policymaking that has clearly left glaring holes in America’s national and economic security,” said White House spokesperson Kush Desai. “The Administration is committed to using every lever of executive power to deliver on this pledge.”</w:t>
      </w:r>
    </w:p>
    <w:p w14:paraId="177FC732" w14:textId="77777777" w:rsidR="00596DA4" w:rsidRPr="00FA6EF8" w:rsidRDefault="00596DA4" w:rsidP="00596DA4">
      <w:pPr>
        <w:rPr>
          <w:sz w:val="16"/>
        </w:rPr>
      </w:pPr>
      <w:r w:rsidRPr="00FA6EF8">
        <w:rPr>
          <w:sz w:val="16"/>
        </w:rPr>
        <w:t xml:space="preserve">Energy Secretary Chris Wright has said the </w:t>
      </w:r>
      <w:r w:rsidRPr="00FA6EF8">
        <w:rPr>
          <w:rStyle w:val="StyleUnderline"/>
        </w:rPr>
        <w:t xml:space="preserve">stakes </w:t>
      </w:r>
      <w:r w:rsidRPr="00FA6EF8">
        <w:rPr>
          <w:rStyle w:val="StyleUnderline"/>
          <w:highlight w:val="cyan"/>
        </w:rPr>
        <w:t>will ensure the U.S</w:t>
      </w:r>
      <w:r w:rsidRPr="00FA6EF8">
        <w:rPr>
          <w:rStyle w:val="StyleUnderline"/>
        </w:rPr>
        <w:t xml:space="preserve">. can </w:t>
      </w:r>
      <w:r w:rsidRPr="00FA6EF8">
        <w:rPr>
          <w:rStyle w:val="StyleUnderline"/>
          <w:highlight w:val="cyan"/>
        </w:rPr>
        <w:t>enter into and compete in markets dominated by foreign adversaries</w:t>
      </w:r>
      <w:r w:rsidRPr="00FA6EF8">
        <w:rPr>
          <w:rStyle w:val="StyleUnderline"/>
        </w:rPr>
        <w:t xml:space="preserve"> and emphasized that not all stakes will be permanent. “By maintaining equity ownership in critical mineral projects, the administration is making better deals for the American taxpayer and ensuring these projects reach completion,”</w:t>
      </w:r>
      <w:r w:rsidRPr="00FA6EF8">
        <w:rPr>
          <w:sz w:val="16"/>
        </w:rPr>
        <w:t xml:space="preserve"> said Ben Dietderich, a spokesperson for the DOE.</w:t>
      </w:r>
    </w:p>
    <w:p w14:paraId="1C0976E0" w14:textId="77777777" w:rsidR="00596DA4" w:rsidRPr="00FA6EF8" w:rsidRDefault="00596DA4" w:rsidP="00596DA4">
      <w:pPr>
        <w:rPr>
          <w:sz w:val="16"/>
        </w:rPr>
      </w:pPr>
      <w:r w:rsidRPr="00FA6EF8">
        <w:rPr>
          <w:sz w:val="16"/>
        </w:rPr>
        <w:lastRenderedPageBreak/>
        <w:t>Officials from the Department of Defense did not respond to a request for comment by press time.</w:t>
      </w:r>
    </w:p>
    <w:p w14:paraId="32222994" w14:textId="77777777" w:rsidR="00596DA4" w:rsidRPr="00FA6EF8" w:rsidRDefault="00596DA4" w:rsidP="00596DA4">
      <w:pPr>
        <w:rPr>
          <w:sz w:val="16"/>
        </w:rPr>
      </w:pPr>
      <w:r w:rsidRPr="00FA6EF8">
        <w:rPr>
          <w:sz w:val="16"/>
        </w:rPr>
        <w:t>Academic experts and analysts say the administration’s approach marks a sharp departure from business-as-usual. The federal government has traditionally relied on grants, loans and tax incentives to stimulate private investment while maintaining distance from ownership, said Stephen Empedocles, CEO at the advisory firm Clark Street Associates.</w:t>
      </w:r>
    </w:p>
    <w:p w14:paraId="63A1D347" w14:textId="77777777" w:rsidR="00596DA4" w:rsidRPr="00FA6EF8" w:rsidRDefault="00596DA4" w:rsidP="00596DA4">
      <w:pPr>
        <w:rPr>
          <w:sz w:val="16"/>
        </w:rPr>
      </w:pPr>
      <w:r w:rsidRPr="00FA6EF8">
        <w:rPr>
          <w:sz w:val="16"/>
        </w:rPr>
        <w:t>“This model signals a change in U.S. industrial policy — one that treats the federal government less as a grantmaker and more as a strategic investor,” said Empedocles. “It sets a precedent for similar approaches in semiconductors and other critical supply chains.”</w:t>
      </w:r>
    </w:p>
    <w:p w14:paraId="523333B1" w14:textId="77777777" w:rsidR="00596DA4" w:rsidRPr="00FA6EF8" w:rsidRDefault="00596DA4" w:rsidP="00596DA4">
      <w:pPr>
        <w:rPr>
          <w:sz w:val="16"/>
        </w:rPr>
      </w:pPr>
      <w:r w:rsidRPr="00FA6EF8">
        <w:rPr>
          <w:sz w:val="16"/>
        </w:rPr>
        <w:t>Speculation is soaring around what deals could be next. A White House official said the administration is in ”constant touch” with the private sector and “receives hundreds of deal proposals involving equity stakes.” But they also pushed back on reports that the White House is considering taking a stake in a company developing a rare earths mine in Greenland.</w:t>
      </w:r>
    </w:p>
    <w:p w14:paraId="1152F288" w14:textId="77777777" w:rsidR="00596DA4" w:rsidRPr="00FA6EF8" w:rsidRDefault="00596DA4" w:rsidP="00596DA4">
      <w:pPr>
        <w:rPr>
          <w:sz w:val="16"/>
        </w:rPr>
      </w:pPr>
      <w:r w:rsidRPr="00FA6EF8">
        <w:rPr>
          <w:sz w:val="16"/>
        </w:rPr>
        <w:t>Some have raised concerns about the government’s shift into the private sector. Tyler Cowen, a professor of economics at George Mason University, asserted in a recent column for </w:t>
      </w:r>
      <w:r w:rsidRPr="00FA6EF8">
        <w:rPr>
          <w:i/>
          <w:iCs/>
          <w:sz w:val="16"/>
        </w:rPr>
        <w:t>The Free Press </w:t>
      </w:r>
      <w:r w:rsidRPr="00FA6EF8">
        <w:rPr>
          <w:sz w:val="16"/>
        </w:rPr>
        <w:t>that Trump is turning major U.S. businesses into arms of the government. “A dose of government ownership and the associated politicization are not what American industry and innovation need,” Cowen wrote.</w:t>
      </w:r>
    </w:p>
    <w:p w14:paraId="362F0E18" w14:textId="77777777" w:rsidR="00596DA4" w:rsidRPr="00FA6EF8" w:rsidRDefault="00596DA4" w:rsidP="00596DA4">
      <w:pPr>
        <w:rPr>
          <w:sz w:val="16"/>
        </w:rPr>
      </w:pPr>
      <w:r w:rsidRPr="00FA6EF8">
        <w:rPr>
          <w:sz w:val="16"/>
        </w:rPr>
        <w:t>Thea Riofrancos, a political science professor at Providence College, said the administration is using taxpayer money to take small and partial ownership stakes in private companies to jump-start investment in a sector that’s flagging. That playbook, she said, partially aligns with the concept of “resource nationalism,” an ideology through which the state deems resources critical to the economy or national security and intervenes. But she warned there is no clear governance or regulatory structure to ensure minerals are being used for public benefit.</w:t>
      </w:r>
    </w:p>
    <w:p w14:paraId="463C7B85" w14:textId="77777777" w:rsidR="00596DA4" w:rsidRPr="00FA6EF8" w:rsidRDefault="00596DA4" w:rsidP="00596DA4">
      <w:pPr>
        <w:rPr>
          <w:sz w:val="16"/>
        </w:rPr>
      </w:pPr>
      <w:r w:rsidRPr="00FA6EF8">
        <w:rPr>
          <w:sz w:val="16"/>
        </w:rPr>
        <w:t>“It’s resource nationalism but MAGA-style,” said Riofrancos.</w:t>
      </w:r>
    </w:p>
    <w:p w14:paraId="195B7E20" w14:textId="77777777" w:rsidR="00596DA4" w:rsidRPr="00FA6EF8" w:rsidRDefault="00596DA4" w:rsidP="00596DA4">
      <w:pPr>
        <w:rPr>
          <w:sz w:val="16"/>
        </w:rPr>
      </w:pPr>
      <w:r w:rsidRPr="00FA6EF8">
        <w:rPr>
          <w:sz w:val="16"/>
        </w:rPr>
        <w:t>But Ian Lange, director of the mineral and energy economics program at the Colorado School of Mines, said that while the administration’s approach brings with it the potential downside of being viewed as picking winners and losers, he doesn’t see a threat of the government taking control of private assets.</w:t>
      </w:r>
    </w:p>
    <w:p w14:paraId="66025F2C" w14:textId="77777777" w:rsidR="00596DA4" w:rsidRPr="00FA6EF8" w:rsidRDefault="00596DA4" w:rsidP="00596DA4">
      <w:pPr>
        <w:rPr>
          <w:sz w:val="16"/>
        </w:rPr>
      </w:pPr>
      <w:r w:rsidRPr="00FA6EF8">
        <w:rPr>
          <w:sz w:val="16"/>
        </w:rPr>
        <w:t>“The United States has rule of law,” said Lange. “I don’t think there’s a belief that the U.S. government taking these equity stakes means that soon, the U.S. government might take over these deposits … they’re not.”</w:t>
      </w:r>
    </w:p>
    <w:p w14:paraId="040A1B1E" w14:textId="77777777" w:rsidR="00596DA4" w:rsidRPr="00FA6EF8" w:rsidRDefault="00596DA4" w:rsidP="00596DA4">
      <w:pPr>
        <w:rPr>
          <w:sz w:val="16"/>
          <w:szCs w:val="24"/>
        </w:rPr>
      </w:pPr>
      <w:r w:rsidRPr="00FA6EF8">
        <w:rPr>
          <w:sz w:val="16"/>
          <w:szCs w:val="24"/>
        </w:rPr>
        <w:t>‘What’s changed is the philosophy’</w:t>
      </w:r>
    </w:p>
    <w:p w14:paraId="12BEF23E" w14:textId="77777777" w:rsidR="00596DA4" w:rsidRPr="00FA6EF8" w:rsidRDefault="00596DA4" w:rsidP="00596DA4">
      <w:pPr>
        <w:rPr>
          <w:sz w:val="16"/>
        </w:rPr>
      </w:pPr>
      <w:r w:rsidRPr="00FA6EF8">
        <w:rPr>
          <w:sz w:val="16"/>
        </w:rPr>
        <w:t>The U.S. government’s decision to take equity stakes in private companies is rare outside of crisis periods like the 2008 financial crisis, said Empedocles with Clark Street Associates.</w:t>
      </w:r>
    </w:p>
    <w:p w14:paraId="425FEBAC" w14:textId="77777777" w:rsidR="00596DA4" w:rsidRPr="00FA6EF8" w:rsidRDefault="00596DA4" w:rsidP="00596DA4">
      <w:pPr>
        <w:rPr>
          <w:sz w:val="16"/>
        </w:rPr>
      </w:pPr>
      <w:r w:rsidRPr="00FA6EF8">
        <w:rPr>
          <w:sz w:val="16"/>
        </w:rPr>
        <w:t>The emerging strategy, he said, marks a “new phase” in how Washington approaches industrial policy, but emphasized that the shift toward equity isn’t replacing more traditional tools like grants, loans and tax incentives.</w:t>
      </w:r>
    </w:p>
    <w:p w14:paraId="74E0F355" w14:textId="77777777" w:rsidR="00596DA4" w:rsidRPr="00FA6EF8" w:rsidRDefault="00596DA4" w:rsidP="00596DA4">
      <w:pPr>
        <w:rPr>
          <w:sz w:val="16"/>
        </w:rPr>
      </w:pPr>
      <w:r w:rsidRPr="00FA6EF8">
        <w:rPr>
          <w:sz w:val="16"/>
        </w:rPr>
        <w:t>“Over the past two months</w:t>
      </w:r>
      <w:r w:rsidRPr="00FA6EF8">
        <w:rPr>
          <w:rStyle w:val="StyleUnderline"/>
        </w:rPr>
        <w:t>, the administration has announced plans for more than $6 billion in grants and $100 billion in loans for critical minerals and manufacturing infrastructure,”</w:t>
      </w:r>
      <w:r w:rsidRPr="00FA6EF8">
        <w:rPr>
          <w:sz w:val="16"/>
        </w:rPr>
        <w:t xml:space="preserve"> he said. “What’s changed is philosophy. The U.S. government is no longer just funding industrial progress, but it’s actively expanding its vast financial resources and tools with its full array of regulatory powers to fulfill its top priorities.”</w:t>
      </w:r>
    </w:p>
    <w:p w14:paraId="74E3F983" w14:textId="77777777" w:rsidR="00596DA4" w:rsidRPr="00FA6EF8" w:rsidRDefault="00596DA4" w:rsidP="00596DA4">
      <w:pPr>
        <w:rPr>
          <w:sz w:val="16"/>
        </w:rPr>
      </w:pPr>
      <w:r w:rsidRPr="00FA6EF8">
        <w:rPr>
          <w:sz w:val="16"/>
        </w:rPr>
        <w:t>To be sure, the government has had a hand in shoring up minerals in the past, including maintaining mineral stockpiles across the nation during the first decade of the Cold War and agreeing to purchase certain materials like tungsten needed for military equipment.</w:t>
      </w:r>
    </w:p>
    <w:p w14:paraId="68E81D89" w14:textId="77777777" w:rsidR="00596DA4" w:rsidRPr="00FA6EF8" w:rsidRDefault="00596DA4" w:rsidP="00596DA4">
      <w:pPr>
        <w:rPr>
          <w:rStyle w:val="StyleUnderline"/>
        </w:rPr>
      </w:pPr>
      <w:r w:rsidRPr="00FA6EF8">
        <w:rPr>
          <w:sz w:val="16"/>
        </w:rPr>
        <w:t xml:space="preserve">The Trump White House strategy </w:t>
      </w:r>
      <w:r w:rsidRPr="00FA6EF8">
        <w:rPr>
          <w:rStyle w:val="StyleUnderline"/>
        </w:rPr>
        <w:t>emerging now responds in part to congressional pressure and the mining sector, which has called for a more aggressive approach to counter China while acknowledging market manipulation and focusing federal leadership.</w:t>
      </w:r>
    </w:p>
    <w:p w14:paraId="2BC1EFDB" w14:textId="77777777" w:rsidR="00596DA4" w:rsidRPr="00FA6EF8" w:rsidRDefault="00596DA4" w:rsidP="00596DA4">
      <w:pPr>
        <w:rPr>
          <w:sz w:val="16"/>
        </w:rPr>
      </w:pPr>
      <w:r w:rsidRPr="00FA6EF8">
        <w:rPr>
          <w:sz w:val="16"/>
        </w:rPr>
        <w:t xml:space="preserve">Empedocles and others said the motivation behind Trump’s </w:t>
      </w:r>
      <w:r w:rsidRPr="00FA6EF8">
        <w:rPr>
          <w:rStyle w:val="StyleUnderline"/>
        </w:rPr>
        <w:t>new approach is clear</w:t>
      </w:r>
      <w:r w:rsidRPr="00FA6EF8">
        <w:rPr>
          <w:rStyle w:val="StyleUnderline"/>
          <w:highlight w:val="cyan"/>
        </w:rPr>
        <w:t>: accelerating domestic mineral production, reducing dependence on China and rebuilding critical supply chains</w:t>
      </w:r>
      <w:r w:rsidRPr="00FA6EF8">
        <w:rPr>
          <w:rStyle w:val="StyleUnderline"/>
        </w:rPr>
        <w:t>.</w:t>
      </w:r>
      <w:r w:rsidRPr="00FA6EF8">
        <w:rPr>
          <w:sz w:val="16"/>
        </w:rPr>
        <w:t xml:space="preserve"> To that end, the administration is seeking “modest equity” positions in exchange for restructuring existing federal loans or enabling projects blocked by permitting or financing barriers, he said.</w:t>
      </w:r>
    </w:p>
    <w:p w14:paraId="4A1B6B4A" w14:textId="77777777" w:rsidR="00596DA4" w:rsidRPr="00FA6EF8" w:rsidRDefault="00596DA4" w:rsidP="00596DA4">
      <w:pPr>
        <w:rPr>
          <w:sz w:val="16"/>
        </w:rPr>
      </w:pPr>
      <w:r w:rsidRPr="00FA6EF8">
        <w:rPr>
          <w:sz w:val="16"/>
        </w:rPr>
        <w:t>In the case of Lithium Americas, the Energy Department took a 5 percent equity stake in the company as it renegotiated a Biden-era $2.3 billion federal loan for a processing facility next to the Thacker Pass mine in Nevada. The administration, he said, used a similar playbook with Trilogy Metals and MP Materials.</w:t>
      </w:r>
    </w:p>
    <w:p w14:paraId="18EFE1B5" w14:textId="77777777" w:rsidR="00596DA4" w:rsidRDefault="00596DA4" w:rsidP="00596DA4">
      <w:pPr>
        <w:rPr>
          <w:rStyle w:val="StyleUnderline"/>
        </w:rPr>
      </w:pPr>
      <w:r w:rsidRPr="00FA6EF8">
        <w:rPr>
          <w:rStyle w:val="StyleUnderline"/>
        </w:rPr>
        <w:t xml:space="preserve">“In each case, Washington leverages its capital and regulatory authority to advance projects that expand domestic access to materials like lithium, copper and rare earths,” he said. “These investments are also </w:t>
      </w:r>
      <w:r w:rsidRPr="00FA6EF8">
        <w:rPr>
          <w:rStyle w:val="StyleUnderline"/>
        </w:rPr>
        <w:lastRenderedPageBreak/>
        <w:t>acting as a hedge for the taxpayers in a new area with uncertain outcome, like onshoring critical minerals.”</w:t>
      </w:r>
    </w:p>
    <w:p w14:paraId="45B29ED7" w14:textId="77777777" w:rsidR="009216BE" w:rsidRDefault="009216BE" w:rsidP="009216BE">
      <w:pPr>
        <w:pStyle w:val="Heading4"/>
        <w:rPr>
          <w:rFonts w:cstheme="minorHAnsi"/>
          <w:color w:val="0070C0"/>
        </w:rPr>
      </w:pPr>
      <w:r w:rsidRPr="00C80D26">
        <w:rPr>
          <w:rFonts w:cstheme="minorHAnsi"/>
          <w:color w:val="0070C0"/>
        </w:rPr>
        <w:t>Covid and great Recession thump</w:t>
      </w:r>
    </w:p>
    <w:p w14:paraId="70847FE2" w14:textId="77777777" w:rsidR="009216BE" w:rsidRPr="00C80D26" w:rsidRDefault="009216BE" w:rsidP="009216BE"/>
    <w:p w14:paraId="262B02E1" w14:textId="77777777" w:rsidR="009216BE" w:rsidRPr="001F2986" w:rsidRDefault="009216BE" w:rsidP="009216BE">
      <w:pPr>
        <w:pStyle w:val="Heading4"/>
        <w:rPr>
          <w:rFonts w:cstheme="minorHAnsi"/>
        </w:rPr>
      </w:pPr>
      <w:r w:rsidRPr="001F2986">
        <w:rPr>
          <w:rFonts w:cstheme="minorHAnsi"/>
        </w:rPr>
        <w:t xml:space="preserve">No correlation between economic decline and war. </w:t>
      </w:r>
    </w:p>
    <w:p w14:paraId="5B1A3C4A" w14:textId="77777777" w:rsidR="009216BE" w:rsidRPr="001F2986" w:rsidRDefault="009216BE" w:rsidP="009216BE">
      <w:pPr>
        <w:rPr>
          <w:rFonts w:cstheme="minorHAnsi"/>
        </w:rPr>
      </w:pPr>
      <w:r w:rsidRPr="001F2986">
        <w:rPr>
          <w:rStyle w:val="Style13ptBold"/>
          <w:rFonts w:cstheme="minorHAnsi"/>
        </w:rPr>
        <w:t>Walt 20</w:t>
      </w:r>
      <w:r w:rsidRPr="001F2986">
        <w:rPr>
          <w:rFonts w:cstheme="minorHAnsi"/>
        </w:rPr>
        <w:t xml:space="preserve">, Robert and Renée Belfer professor of international relations at Harvard University. (Stephen M., 5/13/20, “Will a Global Depression Trigger Another World War?”, </w:t>
      </w:r>
      <w:r w:rsidRPr="001F2986">
        <w:rPr>
          <w:rFonts w:cstheme="minorHAnsi"/>
          <w:i/>
          <w:iCs/>
        </w:rPr>
        <w:t>Foreign Policy</w:t>
      </w:r>
      <w:r w:rsidRPr="001F2986">
        <w:rPr>
          <w:rFonts w:cstheme="minorHAnsi"/>
        </w:rPr>
        <w:t>, https://foreignpolicy.com/2020/05/13/coronavirus-pandemic-depression-economy-world-war/)</w:t>
      </w:r>
    </w:p>
    <w:p w14:paraId="1887D8D3" w14:textId="77777777" w:rsidR="009216BE" w:rsidRPr="001F2986" w:rsidRDefault="009216BE" w:rsidP="009216BE">
      <w:pPr>
        <w:rPr>
          <w:rStyle w:val="StyleUnderline"/>
          <w:rFonts w:cstheme="minorHAnsi"/>
        </w:rPr>
      </w:pPr>
      <w:r w:rsidRPr="001F2986">
        <w:rPr>
          <w:rStyle w:val="Emphasis"/>
          <w:rFonts w:cstheme="minorHAnsi"/>
        </w:rPr>
        <w:t>On balance</w:t>
      </w:r>
      <w:r w:rsidRPr="001F2986">
        <w:rPr>
          <w:rFonts w:cstheme="minorHAnsi"/>
        </w:rPr>
        <w:t xml:space="preserve">, however, </w:t>
      </w:r>
      <w:r w:rsidRPr="00BE66AC">
        <w:rPr>
          <w:rStyle w:val="StyleUnderline"/>
          <w:rFonts w:cstheme="minorHAnsi"/>
          <w:highlight w:val="cyan"/>
        </w:rPr>
        <w:t>I do not think</w:t>
      </w:r>
      <w:r w:rsidRPr="001F2986">
        <w:rPr>
          <w:rStyle w:val="StyleUnderline"/>
          <w:rFonts w:cstheme="minorHAnsi"/>
        </w:rPr>
        <w:t xml:space="preserve"> that </w:t>
      </w:r>
      <w:r w:rsidRPr="00BE66AC">
        <w:rPr>
          <w:rStyle w:val="StyleUnderline"/>
          <w:rFonts w:cstheme="minorHAnsi"/>
          <w:highlight w:val="cyan"/>
        </w:rPr>
        <w:t>even</w:t>
      </w:r>
      <w:r w:rsidRPr="001F2986">
        <w:rPr>
          <w:rFonts w:cstheme="minorHAnsi"/>
        </w:rPr>
        <w:t xml:space="preserve"> the </w:t>
      </w:r>
      <w:r w:rsidRPr="00BE66AC">
        <w:rPr>
          <w:rStyle w:val="Emphasis"/>
          <w:rFonts w:cstheme="minorHAnsi"/>
          <w:highlight w:val="cyan"/>
        </w:rPr>
        <w:t>extraordinary economic conditions</w:t>
      </w:r>
      <w:r w:rsidRPr="001F2986">
        <w:rPr>
          <w:rFonts w:cstheme="minorHAnsi"/>
        </w:rPr>
        <w:t xml:space="preserve"> we are witnessing today are going to </w:t>
      </w:r>
      <w:r w:rsidRPr="00BE66AC">
        <w:rPr>
          <w:rStyle w:val="StyleUnderline"/>
          <w:rFonts w:cstheme="minorHAnsi"/>
          <w:highlight w:val="cyan"/>
        </w:rPr>
        <w:t xml:space="preserve">have </w:t>
      </w:r>
      <w:r w:rsidRPr="00BE66AC">
        <w:rPr>
          <w:rStyle w:val="Emphasis"/>
          <w:rFonts w:cstheme="minorHAnsi"/>
          <w:highlight w:val="cyan"/>
        </w:rPr>
        <w:t>much impact</w:t>
      </w:r>
      <w:r w:rsidRPr="00BE66AC">
        <w:rPr>
          <w:rStyle w:val="StyleUnderline"/>
          <w:rFonts w:cstheme="minorHAnsi"/>
          <w:highlight w:val="cyan"/>
        </w:rPr>
        <w:t xml:space="preserve"> on</w:t>
      </w:r>
      <w:r w:rsidRPr="001F2986">
        <w:rPr>
          <w:rStyle w:val="StyleUnderline"/>
          <w:rFonts w:cstheme="minorHAnsi"/>
        </w:rPr>
        <w:t xml:space="preserve"> the </w:t>
      </w:r>
      <w:r w:rsidRPr="001F2986">
        <w:rPr>
          <w:rStyle w:val="Emphasis"/>
          <w:rFonts w:cstheme="minorHAnsi"/>
        </w:rPr>
        <w:t xml:space="preserve">likelihood of </w:t>
      </w:r>
      <w:r w:rsidRPr="00BE66AC">
        <w:rPr>
          <w:rStyle w:val="Emphasis"/>
          <w:rFonts w:cstheme="minorHAnsi"/>
          <w:highlight w:val="cyan"/>
        </w:rPr>
        <w:t>war</w:t>
      </w:r>
      <w:r w:rsidRPr="001F2986">
        <w:rPr>
          <w:rFonts w:cstheme="minorHAnsi"/>
        </w:rPr>
        <w:t xml:space="preserve">. Why? First of all, </w:t>
      </w:r>
      <w:r w:rsidRPr="001F2986">
        <w:rPr>
          <w:rStyle w:val="StyleUnderline"/>
          <w:rFonts w:cstheme="minorHAnsi"/>
        </w:rPr>
        <w:t xml:space="preserve">if depressions were a powerful cause of war, there would be a lot more of the latter. </w:t>
      </w:r>
      <w:r w:rsidRPr="001F2986">
        <w:rPr>
          <w:rFonts w:cstheme="minorHAnsi"/>
        </w:rPr>
        <w:t xml:space="preserve">To take one example, </w:t>
      </w:r>
      <w:r w:rsidRPr="00BE66AC">
        <w:rPr>
          <w:rStyle w:val="StyleUnderline"/>
          <w:rFonts w:cstheme="minorHAnsi"/>
          <w:highlight w:val="cyan"/>
        </w:rPr>
        <w:t>the U</w:t>
      </w:r>
      <w:r w:rsidRPr="001F2986">
        <w:rPr>
          <w:rFonts w:cstheme="minorHAnsi"/>
        </w:rPr>
        <w:t xml:space="preserve">nited </w:t>
      </w:r>
      <w:r w:rsidRPr="00BE66AC">
        <w:rPr>
          <w:rStyle w:val="StyleUnderline"/>
          <w:rFonts w:cstheme="minorHAnsi"/>
          <w:highlight w:val="cyan"/>
        </w:rPr>
        <w:t>S</w:t>
      </w:r>
      <w:r w:rsidRPr="001F2986">
        <w:rPr>
          <w:rFonts w:cstheme="minorHAnsi"/>
        </w:rPr>
        <w:t xml:space="preserve">tates </w:t>
      </w:r>
      <w:r w:rsidRPr="00BE66AC">
        <w:rPr>
          <w:rStyle w:val="StyleUnderline"/>
          <w:rFonts w:cstheme="minorHAnsi"/>
          <w:highlight w:val="cyan"/>
        </w:rPr>
        <w:t xml:space="preserve">has suffered </w:t>
      </w:r>
      <w:r w:rsidRPr="00BE66AC">
        <w:rPr>
          <w:rStyle w:val="Emphasis"/>
          <w:rFonts w:cstheme="minorHAnsi"/>
          <w:highlight w:val="cyan"/>
        </w:rPr>
        <w:t>40</w:t>
      </w:r>
      <w:r w:rsidRPr="001F2986">
        <w:rPr>
          <w:rStyle w:val="Emphasis"/>
          <w:rFonts w:cstheme="minorHAnsi"/>
        </w:rPr>
        <w:t xml:space="preserve"> or more </w:t>
      </w:r>
      <w:r w:rsidRPr="00BE66AC">
        <w:rPr>
          <w:rStyle w:val="Emphasis"/>
          <w:rFonts w:cstheme="minorHAnsi"/>
          <w:highlight w:val="cyan"/>
        </w:rPr>
        <w:t>recessions</w:t>
      </w:r>
      <w:r w:rsidRPr="001F2986">
        <w:rPr>
          <w:rStyle w:val="StyleUnderline"/>
          <w:rFonts w:cstheme="minorHAnsi"/>
        </w:rPr>
        <w:t xml:space="preserve"> </w:t>
      </w:r>
      <w:r w:rsidRPr="001F2986">
        <w:rPr>
          <w:rFonts w:cstheme="minorHAnsi"/>
        </w:rPr>
        <w:t xml:space="preserve">since the country was founded, </w:t>
      </w:r>
      <w:r w:rsidRPr="00BE66AC">
        <w:rPr>
          <w:rStyle w:val="StyleUnderline"/>
          <w:rFonts w:cstheme="minorHAnsi"/>
          <w:highlight w:val="cyan"/>
        </w:rPr>
        <w:t>yet</w:t>
      </w:r>
      <w:r w:rsidRPr="001F2986">
        <w:rPr>
          <w:rStyle w:val="StyleUnderline"/>
          <w:rFonts w:cstheme="minorHAnsi"/>
        </w:rPr>
        <w:t xml:space="preserve"> it has </w:t>
      </w:r>
      <w:r w:rsidRPr="00BE66AC">
        <w:rPr>
          <w:rStyle w:val="StyleUnderline"/>
          <w:rFonts w:cstheme="minorHAnsi"/>
          <w:highlight w:val="cyan"/>
        </w:rPr>
        <w:t>fought</w:t>
      </w:r>
      <w:r w:rsidRPr="001F2986">
        <w:rPr>
          <w:rStyle w:val="StyleUnderline"/>
          <w:rFonts w:cstheme="minorHAnsi"/>
        </w:rPr>
        <w:t xml:space="preserve"> perhaps </w:t>
      </w:r>
      <w:r w:rsidRPr="00BE66AC">
        <w:rPr>
          <w:rStyle w:val="Emphasis"/>
          <w:rFonts w:cstheme="minorHAnsi"/>
          <w:highlight w:val="cyan"/>
        </w:rPr>
        <w:t>20</w:t>
      </w:r>
      <w:r w:rsidRPr="001F2986">
        <w:rPr>
          <w:rStyle w:val="StyleUnderline"/>
          <w:rFonts w:cstheme="minorHAnsi"/>
        </w:rPr>
        <w:t xml:space="preserve"> interstate </w:t>
      </w:r>
      <w:r w:rsidRPr="00BE66AC">
        <w:rPr>
          <w:rStyle w:val="StyleUnderline"/>
          <w:rFonts w:cstheme="minorHAnsi"/>
          <w:highlight w:val="cyan"/>
        </w:rPr>
        <w:t>wars</w:t>
      </w:r>
      <w:r w:rsidRPr="001F2986">
        <w:rPr>
          <w:rStyle w:val="StyleUnderline"/>
          <w:rFonts w:cstheme="minorHAnsi"/>
        </w:rPr>
        <w:t xml:space="preserve">, most of them </w:t>
      </w:r>
      <w:r w:rsidRPr="00BE66AC">
        <w:rPr>
          <w:rStyle w:val="Emphasis"/>
          <w:rFonts w:cstheme="minorHAnsi"/>
          <w:highlight w:val="cyan"/>
        </w:rPr>
        <w:t>unrelated to</w:t>
      </w:r>
      <w:r w:rsidRPr="001F2986">
        <w:rPr>
          <w:rStyle w:val="Emphasis"/>
          <w:rFonts w:cstheme="minorHAnsi"/>
        </w:rPr>
        <w:t xml:space="preserve"> the state of </w:t>
      </w:r>
      <w:r w:rsidRPr="00BE66AC">
        <w:rPr>
          <w:rStyle w:val="Emphasis"/>
          <w:rFonts w:cstheme="minorHAnsi"/>
          <w:highlight w:val="cyan"/>
        </w:rPr>
        <w:t>the economy</w:t>
      </w:r>
      <w:r w:rsidRPr="001F2986">
        <w:rPr>
          <w:rStyle w:val="StyleUnderline"/>
          <w:rFonts w:cstheme="minorHAnsi"/>
        </w:rPr>
        <w:t>.</w:t>
      </w:r>
      <w:r w:rsidRPr="001F2986">
        <w:rPr>
          <w:rFonts w:cstheme="minorHAnsi"/>
        </w:rPr>
        <w:t xml:space="preserve"> To paraphrase the economist Paul Samuelson’s famous quip about the stock market, </w:t>
      </w:r>
      <w:r w:rsidRPr="00BE66AC">
        <w:rPr>
          <w:rStyle w:val="StyleUnderline"/>
          <w:rFonts w:cstheme="minorHAnsi"/>
          <w:highlight w:val="cyan"/>
        </w:rPr>
        <w:t>if recessions</w:t>
      </w:r>
      <w:r w:rsidRPr="002A0DBF">
        <w:rPr>
          <w:rStyle w:val="StyleUnderline"/>
          <w:rFonts w:cstheme="minorHAnsi"/>
        </w:rPr>
        <w:t xml:space="preserve"> were a</w:t>
      </w:r>
      <w:r w:rsidRPr="001F2986">
        <w:rPr>
          <w:rStyle w:val="StyleUnderline"/>
          <w:rFonts w:cstheme="minorHAnsi"/>
        </w:rPr>
        <w:t xml:space="preserve"> </w:t>
      </w:r>
      <w:r w:rsidRPr="001F2986">
        <w:rPr>
          <w:rStyle w:val="Emphasis"/>
          <w:rFonts w:cstheme="minorHAnsi"/>
        </w:rPr>
        <w:t xml:space="preserve">powerful </w:t>
      </w:r>
      <w:r w:rsidRPr="00BE66AC">
        <w:rPr>
          <w:rStyle w:val="Emphasis"/>
          <w:rFonts w:cstheme="minorHAnsi"/>
          <w:highlight w:val="cyan"/>
        </w:rPr>
        <w:t>cause</w:t>
      </w:r>
      <w:r w:rsidRPr="002A0DBF">
        <w:rPr>
          <w:rStyle w:val="Emphasis"/>
          <w:rFonts w:cstheme="minorHAnsi"/>
        </w:rPr>
        <w:t xml:space="preserve"> of </w:t>
      </w:r>
      <w:r w:rsidRPr="00BE66AC">
        <w:rPr>
          <w:rStyle w:val="Emphasis"/>
          <w:rFonts w:cstheme="minorHAnsi"/>
          <w:highlight w:val="cyan"/>
        </w:rPr>
        <w:t>war</w:t>
      </w:r>
      <w:r w:rsidRPr="002A0DBF">
        <w:rPr>
          <w:rStyle w:val="StyleUnderline"/>
          <w:rFonts w:cstheme="minorHAnsi"/>
        </w:rPr>
        <w:t xml:space="preserve">, </w:t>
      </w:r>
      <w:r w:rsidRPr="00BE66AC">
        <w:rPr>
          <w:rStyle w:val="StyleUnderline"/>
          <w:rFonts w:cstheme="minorHAnsi"/>
          <w:highlight w:val="cyan"/>
        </w:rPr>
        <w:t>they would have predicted</w:t>
      </w:r>
      <w:r w:rsidRPr="001F2986">
        <w:rPr>
          <w:rStyle w:val="StyleUnderline"/>
          <w:rFonts w:cstheme="minorHAnsi"/>
        </w:rPr>
        <w:t xml:space="preserve"> “</w:t>
      </w:r>
      <w:r w:rsidRPr="00BE66AC">
        <w:rPr>
          <w:rStyle w:val="Emphasis"/>
          <w:rFonts w:cstheme="minorHAnsi"/>
          <w:highlight w:val="cyan"/>
        </w:rPr>
        <w:t>nine</w:t>
      </w:r>
      <w:r w:rsidRPr="001F2986">
        <w:rPr>
          <w:rStyle w:val="Emphasis"/>
          <w:rFonts w:cstheme="minorHAnsi"/>
        </w:rPr>
        <w:t xml:space="preserve"> out </w:t>
      </w:r>
      <w:r w:rsidRPr="00BE66AC">
        <w:rPr>
          <w:rStyle w:val="Emphasis"/>
          <w:rFonts w:cstheme="minorHAnsi"/>
          <w:highlight w:val="cyan"/>
        </w:rPr>
        <w:t>of the last five</w:t>
      </w:r>
      <w:r w:rsidRPr="001F2986">
        <w:rPr>
          <w:rStyle w:val="StyleUnderline"/>
          <w:rFonts w:cstheme="minorHAnsi"/>
        </w:rPr>
        <w:t xml:space="preserve"> (or fewer).”</w:t>
      </w:r>
      <w:r w:rsidRPr="001F2986">
        <w:rPr>
          <w:rFonts w:cstheme="minorHAnsi"/>
        </w:rPr>
        <w:t xml:space="preserve"> </w:t>
      </w:r>
      <w:r w:rsidRPr="001F2986">
        <w:rPr>
          <w:rFonts w:cstheme="minorHAnsi"/>
        </w:rPr>
        <w:br/>
        <w:t xml:space="preserve">Second, </w:t>
      </w:r>
      <w:r w:rsidRPr="00BE66AC">
        <w:rPr>
          <w:rStyle w:val="StyleUnderline"/>
          <w:rFonts w:cstheme="minorHAnsi"/>
          <w:highlight w:val="cyan"/>
        </w:rPr>
        <w:t xml:space="preserve">states </w:t>
      </w:r>
      <w:r w:rsidRPr="00BE66AC">
        <w:rPr>
          <w:rStyle w:val="Emphasis"/>
          <w:rFonts w:cstheme="minorHAnsi"/>
          <w:highlight w:val="cyan"/>
        </w:rPr>
        <w:t>do not start wars</w:t>
      </w:r>
      <w:r w:rsidRPr="00BE66AC">
        <w:rPr>
          <w:rStyle w:val="StyleUnderline"/>
          <w:rFonts w:cstheme="minorHAnsi"/>
          <w:highlight w:val="cyan"/>
        </w:rPr>
        <w:t xml:space="preserve"> unless they believe they will win a</w:t>
      </w:r>
      <w:r w:rsidRPr="001F2986">
        <w:rPr>
          <w:rStyle w:val="StyleUnderline"/>
          <w:rFonts w:cstheme="minorHAnsi"/>
        </w:rPr>
        <w:t xml:space="preserve"> </w:t>
      </w:r>
      <w:r w:rsidRPr="001F2986">
        <w:rPr>
          <w:rStyle w:val="Emphasis"/>
          <w:rFonts w:cstheme="minorHAnsi"/>
        </w:rPr>
        <w:t>quick</w:t>
      </w:r>
      <w:r w:rsidRPr="001F2986">
        <w:rPr>
          <w:rStyle w:val="StyleUnderline"/>
          <w:rFonts w:cstheme="minorHAnsi"/>
        </w:rPr>
        <w:t xml:space="preserve"> and</w:t>
      </w:r>
      <w:r w:rsidRPr="001F2986">
        <w:rPr>
          <w:rFonts w:cstheme="minorHAnsi"/>
        </w:rPr>
        <w:t xml:space="preserve"> relatively </w:t>
      </w:r>
      <w:r w:rsidRPr="00BE66AC">
        <w:rPr>
          <w:rStyle w:val="Emphasis"/>
          <w:rFonts w:cstheme="minorHAnsi"/>
          <w:highlight w:val="cyan"/>
        </w:rPr>
        <w:t>cheap victory</w:t>
      </w:r>
      <w:r w:rsidRPr="001F2986">
        <w:rPr>
          <w:rFonts w:cstheme="minorHAnsi"/>
        </w:rPr>
        <w:t xml:space="preserve">. As John Mearsheimer showed in his classic book Conventional Deterrence, </w:t>
      </w:r>
      <w:r w:rsidRPr="001F2986">
        <w:rPr>
          <w:rStyle w:val="StyleUnderline"/>
          <w:rFonts w:cstheme="minorHAnsi"/>
        </w:rPr>
        <w:t xml:space="preserve">national leaders </w:t>
      </w:r>
      <w:r w:rsidRPr="001F2986">
        <w:rPr>
          <w:rStyle w:val="Emphasis"/>
          <w:rFonts w:cstheme="minorHAnsi"/>
        </w:rPr>
        <w:t>avoid</w:t>
      </w:r>
      <w:r w:rsidRPr="001F2986">
        <w:rPr>
          <w:rStyle w:val="StyleUnderline"/>
          <w:rFonts w:cstheme="minorHAnsi"/>
        </w:rPr>
        <w:t xml:space="preserve"> war when they are convinced it will be </w:t>
      </w:r>
      <w:r w:rsidRPr="001F2986">
        <w:rPr>
          <w:rStyle w:val="Emphasis"/>
          <w:rFonts w:cstheme="minorHAnsi"/>
        </w:rPr>
        <w:t>long, bloody, costly</w:t>
      </w:r>
      <w:r w:rsidRPr="001F2986">
        <w:rPr>
          <w:rStyle w:val="StyleUnderline"/>
          <w:rFonts w:cstheme="minorHAnsi"/>
        </w:rPr>
        <w:t xml:space="preserve">, and </w:t>
      </w:r>
      <w:r w:rsidRPr="001F2986">
        <w:rPr>
          <w:rStyle w:val="Emphasis"/>
          <w:rFonts w:cstheme="minorHAnsi"/>
        </w:rPr>
        <w:t>uncertain</w:t>
      </w:r>
      <w:r w:rsidRPr="001F2986">
        <w:rPr>
          <w:rFonts w:cstheme="minorHAnsi"/>
        </w:rPr>
        <w:t xml:space="preserve">. To choose war, political leaders have to convince themselves they can either win a quick, cheap, and decisive victory or achieve some limited objective at low cost. </w:t>
      </w:r>
      <w:r w:rsidRPr="001F2986">
        <w:rPr>
          <w:rStyle w:val="StyleUnderline"/>
          <w:rFonts w:cstheme="minorHAnsi"/>
        </w:rPr>
        <w:t>Europe went to war in 1914 with each side believing it would win a rapid and easy victory</w:t>
      </w:r>
      <w:r w:rsidRPr="001F2986">
        <w:rPr>
          <w:rFonts w:cstheme="minorHAnsi"/>
        </w:rPr>
        <w:t xml:space="preserve">, and Nazi Germany developed the strategy of blitzkrieg in order to subdue its foes as quickly and cheaply as possible. </w:t>
      </w:r>
      <w:r w:rsidRPr="001F2986">
        <w:rPr>
          <w:rStyle w:val="StyleUnderline"/>
          <w:rFonts w:cstheme="minorHAnsi"/>
        </w:rPr>
        <w:t>Iraq attacked Iran in 1980 because Saddam believed the Islamic Republic was in disarray and would be easy to defeat</w:t>
      </w:r>
      <w:r w:rsidRPr="001F2986">
        <w:rPr>
          <w:rFonts w:cstheme="minorHAnsi"/>
        </w:rPr>
        <w:t xml:space="preserve">, and George W. </w:t>
      </w:r>
      <w:r w:rsidRPr="001F2986">
        <w:rPr>
          <w:rStyle w:val="StyleUnderline"/>
          <w:rFonts w:cstheme="minorHAnsi"/>
        </w:rPr>
        <w:t xml:space="preserve">Bush invaded Iraq in 2003 convinced the war would be short, successful, and pay for itself. </w:t>
      </w:r>
    </w:p>
    <w:p w14:paraId="2E95C662" w14:textId="77777777" w:rsidR="009216BE" w:rsidRPr="001F2986" w:rsidRDefault="009216BE" w:rsidP="009216BE">
      <w:pPr>
        <w:rPr>
          <w:rFonts w:cstheme="minorHAnsi"/>
        </w:rPr>
      </w:pPr>
      <w:r w:rsidRPr="001F2986">
        <w:rPr>
          <w:rStyle w:val="StyleUnderline"/>
          <w:rFonts w:cstheme="minorHAnsi"/>
        </w:rPr>
        <w:t xml:space="preserve">The fact that each of these leaders </w:t>
      </w:r>
      <w:r w:rsidRPr="001F2986">
        <w:rPr>
          <w:rStyle w:val="Emphasis"/>
          <w:rFonts w:cstheme="minorHAnsi"/>
        </w:rPr>
        <w:t>miscalculated badly</w:t>
      </w:r>
      <w:r w:rsidRPr="001F2986">
        <w:rPr>
          <w:rStyle w:val="StyleUnderline"/>
          <w:rFonts w:cstheme="minorHAnsi"/>
        </w:rPr>
        <w:t xml:space="preserve"> does not alter the </w:t>
      </w:r>
      <w:r w:rsidRPr="001F2986">
        <w:rPr>
          <w:rStyle w:val="Emphasis"/>
          <w:rFonts w:cstheme="minorHAnsi"/>
        </w:rPr>
        <w:t>main point</w:t>
      </w:r>
      <w:r w:rsidRPr="001F2986">
        <w:rPr>
          <w:rStyle w:val="StyleUnderline"/>
          <w:rFonts w:cstheme="minorHAnsi"/>
        </w:rPr>
        <w:t xml:space="preserve">: </w:t>
      </w:r>
      <w:r w:rsidRPr="001F2986">
        <w:rPr>
          <w:rStyle w:val="Emphasis"/>
          <w:rFonts w:cstheme="minorHAnsi"/>
        </w:rPr>
        <w:t>No matter</w:t>
      </w:r>
      <w:r w:rsidRPr="001F2986">
        <w:rPr>
          <w:rStyle w:val="StyleUnderline"/>
          <w:rFonts w:cstheme="minorHAnsi"/>
        </w:rPr>
        <w:t xml:space="preserve"> what a country’s </w:t>
      </w:r>
      <w:r w:rsidRPr="001F2986">
        <w:rPr>
          <w:rStyle w:val="Emphasis"/>
          <w:rFonts w:cstheme="minorHAnsi"/>
        </w:rPr>
        <w:t>economic condition</w:t>
      </w:r>
      <w:r w:rsidRPr="001F2986">
        <w:rPr>
          <w:rStyle w:val="StyleUnderline"/>
          <w:rFonts w:cstheme="minorHAnsi"/>
        </w:rPr>
        <w:t xml:space="preserve"> might be, its leaders </w:t>
      </w:r>
      <w:r w:rsidRPr="001F2986">
        <w:rPr>
          <w:rStyle w:val="Emphasis"/>
          <w:rFonts w:cstheme="minorHAnsi"/>
        </w:rPr>
        <w:t>will not go to war</w:t>
      </w:r>
      <w:r w:rsidRPr="001F2986">
        <w:rPr>
          <w:rStyle w:val="StyleUnderline"/>
          <w:rFonts w:cstheme="minorHAnsi"/>
        </w:rPr>
        <w:t xml:space="preserve"> unless they think they can do so </w:t>
      </w:r>
      <w:r w:rsidRPr="001F2986">
        <w:rPr>
          <w:rStyle w:val="Emphasis"/>
          <w:rFonts w:cstheme="minorHAnsi"/>
        </w:rPr>
        <w:t>quickly, cheaply</w:t>
      </w:r>
      <w:r w:rsidRPr="001F2986">
        <w:rPr>
          <w:rStyle w:val="StyleUnderline"/>
          <w:rFonts w:cstheme="minorHAnsi"/>
        </w:rPr>
        <w:t xml:space="preserve">, and with a </w:t>
      </w:r>
      <w:r w:rsidRPr="001F2986">
        <w:rPr>
          <w:rStyle w:val="Emphasis"/>
          <w:rFonts w:cstheme="minorHAnsi"/>
        </w:rPr>
        <w:t>reasonable probability of success</w:t>
      </w:r>
      <w:r w:rsidRPr="001F2986">
        <w:rPr>
          <w:rFonts w:cstheme="minorHAnsi"/>
        </w:rPr>
        <w:t xml:space="preserve">. </w:t>
      </w:r>
    </w:p>
    <w:p w14:paraId="42E86C20" w14:textId="77777777" w:rsidR="009216BE" w:rsidRPr="001F2986" w:rsidRDefault="009216BE" w:rsidP="009216BE">
      <w:pPr>
        <w:rPr>
          <w:rFonts w:cstheme="minorHAnsi"/>
        </w:rPr>
      </w:pPr>
      <w:r w:rsidRPr="001F2986">
        <w:rPr>
          <w:rFonts w:cstheme="minorHAnsi"/>
        </w:rPr>
        <w:t xml:space="preserve">Third, and most important, </w:t>
      </w:r>
      <w:r w:rsidRPr="00BE66AC">
        <w:rPr>
          <w:rStyle w:val="StyleUnderline"/>
          <w:rFonts w:cstheme="minorHAnsi"/>
          <w:highlight w:val="cyan"/>
        </w:rPr>
        <w:t>the</w:t>
      </w:r>
      <w:r w:rsidRPr="001F2986">
        <w:rPr>
          <w:rStyle w:val="StyleUnderline"/>
          <w:rFonts w:cstheme="minorHAnsi"/>
        </w:rPr>
        <w:t xml:space="preserve"> primary </w:t>
      </w:r>
      <w:r w:rsidRPr="00BE66AC">
        <w:rPr>
          <w:rStyle w:val="Emphasis"/>
          <w:rFonts w:cstheme="minorHAnsi"/>
          <w:highlight w:val="cyan"/>
        </w:rPr>
        <w:t>motivation</w:t>
      </w:r>
      <w:r w:rsidRPr="00BE66AC">
        <w:rPr>
          <w:rStyle w:val="StyleUnderline"/>
          <w:rFonts w:cstheme="minorHAnsi"/>
          <w:highlight w:val="cyan"/>
        </w:rPr>
        <w:t xml:space="preserve"> for</w:t>
      </w:r>
      <w:r w:rsidRPr="001F2986">
        <w:rPr>
          <w:rStyle w:val="StyleUnderline"/>
          <w:rFonts w:cstheme="minorHAnsi"/>
        </w:rPr>
        <w:t xml:space="preserve"> most </w:t>
      </w:r>
      <w:r w:rsidRPr="00BE66AC">
        <w:rPr>
          <w:rStyle w:val="StyleUnderline"/>
          <w:rFonts w:cstheme="minorHAnsi"/>
          <w:highlight w:val="cyan"/>
        </w:rPr>
        <w:t>wars is</w:t>
      </w:r>
      <w:r w:rsidRPr="001F2986">
        <w:rPr>
          <w:rStyle w:val="StyleUnderline"/>
          <w:rFonts w:cstheme="minorHAnsi"/>
        </w:rPr>
        <w:t xml:space="preserve"> the desire for </w:t>
      </w:r>
      <w:r w:rsidRPr="00BE66AC">
        <w:rPr>
          <w:rStyle w:val="Emphasis"/>
          <w:rFonts w:cstheme="minorHAnsi"/>
          <w:highlight w:val="cyan"/>
        </w:rPr>
        <w:t>security</w:t>
      </w:r>
      <w:r w:rsidRPr="001F2986">
        <w:rPr>
          <w:rStyle w:val="StyleUnderline"/>
          <w:rFonts w:cstheme="minorHAnsi"/>
        </w:rPr>
        <w:t xml:space="preserve">, </w:t>
      </w:r>
      <w:r w:rsidRPr="00BE66AC">
        <w:rPr>
          <w:rStyle w:val="StyleUnderline"/>
          <w:rFonts w:cstheme="minorHAnsi"/>
          <w:highlight w:val="cyan"/>
        </w:rPr>
        <w:t xml:space="preserve">not </w:t>
      </w:r>
      <w:r w:rsidRPr="00BE66AC">
        <w:rPr>
          <w:rStyle w:val="Emphasis"/>
          <w:rFonts w:cstheme="minorHAnsi"/>
          <w:highlight w:val="cyan"/>
        </w:rPr>
        <w:t>economic gain</w:t>
      </w:r>
      <w:r w:rsidRPr="001F2986">
        <w:rPr>
          <w:rFonts w:cstheme="minorHAnsi"/>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F2986">
        <w:rPr>
          <w:rStyle w:val="Emphasis"/>
          <w:rFonts w:cstheme="minorHAnsi"/>
        </w:rPr>
        <w:t>every war</w:t>
      </w:r>
      <w:r w:rsidRPr="001F2986">
        <w:rPr>
          <w:rStyle w:val="StyleUnderline"/>
          <w:rFonts w:cstheme="minorHAnsi"/>
        </w:rPr>
        <w:t xml:space="preserve"> between </w:t>
      </w:r>
      <w:r w:rsidRPr="001F2986">
        <w:rPr>
          <w:rStyle w:val="Emphasis"/>
          <w:rFonts w:cstheme="minorHAnsi"/>
        </w:rPr>
        <w:t>Great Powers</w:t>
      </w:r>
      <w:r w:rsidRPr="001F2986">
        <w:rPr>
          <w:rFonts w:cstheme="minorHAnsi"/>
        </w:rPr>
        <w:t xml:space="preserve"> [between 1848 and 1918] … </w:t>
      </w:r>
      <w:r w:rsidRPr="001F2986">
        <w:rPr>
          <w:rStyle w:val="StyleUnderline"/>
          <w:rFonts w:cstheme="minorHAnsi"/>
        </w:rPr>
        <w:t xml:space="preserve">started as a </w:t>
      </w:r>
      <w:r w:rsidRPr="001F2986">
        <w:rPr>
          <w:rStyle w:val="Emphasis"/>
          <w:rFonts w:cstheme="minorHAnsi"/>
        </w:rPr>
        <w:t>preventive</w:t>
      </w:r>
      <w:r w:rsidRPr="001F2986">
        <w:rPr>
          <w:rStyle w:val="StyleUnderline"/>
          <w:rFonts w:cstheme="minorHAnsi"/>
        </w:rPr>
        <w:t xml:space="preserve"> war, not as a </w:t>
      </w:r>
      <w:r w:rsidRPr="001F2986">
        <w:rPr>
          <w:rStyle w:val="Emphasis"/>
          <w:rFonts w:cstheme="minorHAnsi"/>
        </w:rPr>
        <w:t>war of conquest</w:t>
      </w:r>
      <w:r w:rsidRPr="001F2986">
        <w:rPr>
          <w:rFonts w:cstheme="minorHAnsi"/>
        </w:rPr>
        <w:t xml:space="preserve">,” and </w:t>
      </w:r>
      <w:r w:rsidRPr="001F2986">
        <w:rPr>
          <w:rStyle w:val="StyleUnderline"/>
          <w:rFonts w:cstheme="minorHAnsi"/>
        </w:rPr>
        <w:t xml:space="preserve">that </w:t>
      </w:r>
      <w:r w:rsidRPr="001F2986">
        <w:rPr>
          <w:rStyle w:val="Emphasis"/>
          <w:rFonts w:cstheme="minorHAnsi"/>
        </w:rPr>
        <w:t>remains true</w:t>
      </w:r>
      <w:r w:rsidRPr="001F2986">
        <w:rPr>
          <w:rFonts w:cstheme="minorHAnsi"/>
        </w:rPr>
        <w:t xml:space="preserve"> of most wars fought since then. </w:t>
      </w:r>
    </w:p>
    <w:p w14:paraId="6988EF40" w14:textId="77777777" w:rsidR="009216BE" w:rsidRPr="001F2986" w:rsidRDefault="009216BE" w:rsidP="009216BE">
      <w:pPr>
        <w:rPr>
          <w:rFonts w:cstheme="minorHAnsi"/>
        </w:rPr>
      </w:pPr>
      <w:r w:rsidRPr="001F2986">
        <w:rPr>
          <w:rFonts w:cstheme="minorHAnsi"/>
        </w:rPr>
        <w:t xml:space="preserve">The bottom line: </w:t>
      </w:r>
      <w:r w:rsidRPr="00BE66AC">
        <w:rPr>
          <w:rStyle w:val="Emphasis"/>
          <w:rFonts w:cstheme="minorHAnsi"/>
          <w:highlight w:val="cyan"/>
        </w:rPr>
        <w:t>Economic conditions</w:t>
      </w:r>
      <w:r w:rsidRPr="001F2986">
        <w:rPr>
          <w:rFonts w:cstheme="minorHAnsi"/>
        </w:rPr>
        <w:t xml:space="preserve"> (i.e., a depression) may affect the broader political environment in which decisions for war or peace are made, but they </w:t>
      </w:r>
      <w:r w:rsidRPr="00BE66AC">
        <w:rPr>
          <w:rStyle w:val="StyleUnderline"/>
          <w:rFonts w:cstheme="minorHAnsi"/>
          <w:highlight w:val="cyan"/>
        </w:rPr>
        <w:t>are</w:t>
      </w:r>
      <w:r w:rsidRPr="001F2986">
        <w:rPr>
          <w:rStyle w:val="StyleUnderline"/>
          <w:rFonts w:cstheme="minorHAnsi"/>
        </w:rPr>
        <w:t xml:space="preserve"> only </w:t>
      </w:r>
      <w:r w:rsidRPr="00BE66AC">
        <w:rPr>
          <w:rStyle w:val="Emphasis"/>
          <w:rFonts w:cstheme="minorHAnsi"/>
          <w:highlight w:val="cyan"/>
        </w:rPr>
        <w:t>one factor among many</w:t>
      </w:r>
      <w:r w:rsidRPr="00BE66AC">
        <w:rPr>
          <w:rStyle w:val="StyleUnderline"/>
          <w:rFonts w:cstheme="minorHAnsi"/>
          <w:highlight w:val="cyan"/>
        </w:rPr>
        <w:t xml:space="preserve"> and </w:t>
      </w:r>
      <w:r w:rsidRPr="00BE66AC">
        <w:rPr>
          <w:rStyle w:val="Emphasis"/>
          <w:rFonts w:cstheme="minorHAnsi"/>
          <w:highlight w:val="cyan"/>
        </w:rPr>
        <w:t>rarely</w:t>
      </w:r>
      <w:r w:rsidRPr="00BE66AC">
        <w:rPr>
          <w:rStyle w:val="StyleUnderline"/>
          <w:rFonts w:cstheme="minorHAnsi"/>
          <w:highlight w:val="cyan"/>
        </w:rPr>
        <w:t xml:space="preserve"> the most significant</w:t>
      </w:r>
      <w:r w:rsidRPr="001F2986">
        <w:rPr>
          <w:rFonts w:cstheme="minorHAnsi"/>
        </w:rPr>
        <w:t xml:space="preserve">. Even if the COVID-19 pandemic has large, lasting, and negative effects on the world economy—as seems quite likely—it is not likely to affect the probability of war very much, especially in the short term. </w:t>
      </w:r>
    </w:p>
    <w:p w14:paraId="454F4C1B" w14:textId="77777777" w:rsidR="009216BE" w:rsidRDefault="009216BE" w:rsidP="009216BE"/>
    <w:p w14:paraId="0E278A31" w14:textId="77777777" w:rsidR="009216BE" w:rsidRDefault="009216BE" w:rsidP="009216BE">
      <w:pPr>
        <w:pStyle w:val="Heading4"/>
      </w:pPr>
      <w:r>
        <w:lastRenderedPageBreak/>
        <w:t>China won’t restrict supply</w:t>
      </w:r>
    </w:p>
    <w:p w14:paraId="1DED403C" w14:textId="77777777" w:rsidR="009216BE" w:rsidRDefault="009216BE" w:rsidP="009216BE">
      <w:r w:rsidRPr="003372C6">
        <w:rPr>
          <w:rStyle w:val="Style13ptBold"/>
        </w:rPr>
        <w:t>Foss &amp; Koelsch, 22</w:t>
      </w:r>
      <w:r>
        <w:t xml:space="preserve">  —  *Fellow in Energy, Minerals and Materials at Rice University’s Baker Institute for Public Policy, AND **Research Associate, J.A. Green &amp; Company and Former Research Intern, Center for Energy Studies (December 19, 2022, Michelle Michot Foss, Jacob Koelsch, “Of Chinese Behemoths: What China’s Rare Earths Dominance Means for the US,” https://www.bakerinstitute.org/research/chinese-behemoths-what-chinas-rare-earths-dominance-means-us, SRB)</w:t>
      </w:r>
    </w:p>
    <w:p w14:paraId="31C60DBF" w14:textId="77777777" w:rsidR="009216BE" w:rsidRPr="00695A6F" w:rsidRDefault="009216BE" w:rsidP="009216BE">
      <w:pPr>
        <w:rPr>
          <w:u w:val="single"/>
        </w:rPr>
      </w:pPr>
      <w:r w:rsidRPr="00695A6F">
        <w:rPr>
          <w:rStyle w:val="StyleUnderline"/>
          <w:highlight w:val="cyan"/>
        </w:rPr>
        <w:t xml:space="preserve">Chinese </w:t>
      </w:r>
      <w:r w:rsidRPr="003000B8">
        <w:rPr>
          <w:rStyle w:val="StyleUnderline"/>
          <w:highlight w:val="cyan"/>
        </w:rPr>
        <w:t>officials are</w:t>
      </w:r>
      <w:r w:rsidRPr="00C10E79">
        <w:rPr>
          <w:sz w:val="16"/>
        </w:rPr>
        <w:t xml:space="preserve"> highly </w:t>
      </w:r>
      <w:r w:rsidRPr="00695A6F">
        <w:rPr>
          <w:rStyle w:val="Emphasis"/>
          <w:highlight w:val="cyan"/>
        </w:rPr>
        <w:t>conscious</w:t>
      </w:r>
      <w:r w:rsidRPr="00695A6F">
        <w:rPr>
          <w:rStyle w:val="StyleUnderline"/>
          <w:highlight w:val="cyan"/>
        </w:rPr>
        <w:t xml:space="preserve"> of</w:t>
      </w:r>
      <w:r w:rsidRPr="009E24AA">
        <w:rPr>
          <w:rStyle w:val="StyleUnderline"/>
        </w:rPr>
        <w:t xml:space="preserve"> the </w:t>
      </w:r>
      <w:r w:rsidRPr="00695A6F">
        <w:rPr>
          <w:rStyle w:val="Emphasis"/>
        </w:rPr>
        <w:t xml:space="preserve">geopolitical </w:t>
      </w:r>
      <w:r w:rsidRPr="003000B8">
        <w:rPr>
          <w:rStyle w:val="Emphasis"/>
        </w:rPr>
        <w:t>advantage</w:t>
      </w:r>
      <w:r w:rsidRPr="00C10E79">
        <w:rPr>
          <w:sz w:val="16"/>
        </w:rPr>
        <w:t xml:space="preserve"> </w:t>
      </w:r>
      <w:r w:rsidRPr="009E24AA">
        <w:rPr>
          <w:rStyle w:val="StyleUnderline"/>
        </w:rPr>
        <w:t xml:space="preserve">they derive </w:t>
      </w:r>
      <w:r w:rsidRPr="003000B8">
        <w:rPr>
          <w:rStyle w:val="Emphasis"/>
        </w:rPr>
        <w:t>from</w:t>
      </w:r>
      <w:r w:rsidRPr="003000B8">
        <w:rPr>
          <w:rStyle w:val="StyleUnderline"/>
        </w:rPr>
        <w:t xml:space="preserve"> their </w:t>
      </w:r>
      <w:r w:rsidRPr="00695A6F">
        <w:rPr>
          <w:rStyle w:val="Emphasis"/>
          <w:highlight w:val="cyan"/>
        </w:rPr>
        <w:t>REE dominance</w:t>
      </w:r>
      <w:r w:rsidRPr="00C10E79">
        <w:rPr>
          <w:sz w:val="16"/>
        </w:rPr>
        <w:t xml:space="preserve">. The </w:t>
      </w:r>
      <w:r w:rsidRPr="009E24AA">
        <w:rPr>
          <w:rStyle w:val="StyleUnderline"/>
        </w:rPr>
        <w:t>2010 incident</w:t>
      </w:r>
      <w:r w:rsidRPr="00C10E79">
        <w:rPr>
          <w:sz w:val="16"/>
        </w:rPr>
        <w:t xml:space="preserve"> over REE shipments to Japan </w:t>
      </w:r>
      <w:r w:rsidRPr="009E24AA">
        <w:rPr>
          <w:rStyle w:val="StyleUnderline"/>
        </w:rPr>
        <w:t>was a wake-up call to import-dependent customers</w:t>
      </w:r>
      <w:r w:rsidRPr="00C10E79">
        <w:rPr>
          <w:sz w:val="16"/>
        </w:rPr>
        <w:t xml:space="preserve">. Almost a decade later </w:t>
      </w:r>
      <w:r w:rsidRPr="009E24AA">
        <w:rPr>
          <w:rStyle w:val="StyleUnderline"/>
        </w:rPr>
        <w:t>in 2019, threats of restricted supply returned</w:t>
      </w:r>
      <w:r w:rsidRPr="00C10E79">
        <w:rPr>
          <w:sz w:val="16"/>
        </w:rPr>
        <w:t xml:space="preserve">.[65] </w:t>
      </w:r>
      <w:r w:rsidRPr="00695A6F">
        <w:rPr>
          <w:rStyle w:val="StyleUnderline"/>
        </w:rPr>
        <w:t>Xi’s visit</w:t>
      </w:r>
      <w:r w:rsidRPr="00C10E79">
        <w:rPr>
          <w:sz w:val="16"/>
        </w:rPr>
        <w:t xml:space="preserve"> to a REE magnet production facility in Ganzhou in 2019 </w:t>
      </w:r>
      <w:r w:rsidRPr="00695A6F">
        <w:rPr>
          <w:rStyle w:val="StyleUnderline"/>
        </w:rPr>
        <w:t>was widely regarded as a sign that restricting REE supply is on the table</w:t>
      </w:r>
      <w:r w:rsidRPr="00C10E79">
        <w:rPr>
          <w:sz w:val="16"/>
        </w:rPr>
        <w:t xml:space="preserve">.[66] A week later, </w:t>
      </w:r>
      <w:r w:rsidRPr="00695A6F">
        <w:rPr>
          <w:rStyle w:val="StyleUnderline"/>
        </w:rPr>
        <w:t>the People’s Daily posted</w:t>
      </w:r>
      <w:r w:rsidRPr="00C10E79">
        <w:rPr>
          <w:sz w:val="16"/>
        </w:rPr>
        <w:t xml:space="preserve"> an article explicitly threatening that if “the U.S. side wants to use the products made by China’s exported rare earths to counter and suppress China’s development,” </w:t>
      </w:r>
      <w:r w:rsidRPr="00695A6F">
        <w:rPr>
          <w:rStyle w:val="StyleUnderline"/>
        </w:rPr>
        <w:t>the U.S. should not “underestimate the Chinese side’s ability to safeguard its development rights and interests</w:t>
      </w:r>
      <w:r w:rsidRPr="00C10E79">
        <w:rPr>
          <w:sz w:val="16"/>
        </w:rPr>
        <w:t xml:space="preserve">.”[67] The more recent </w:t>
      </w:r>
      <w:r w:rsidRPr="003000B8">
        <w:rPr>
          <w:rStyle w:val="Emphasis"/>
        </w:rPr>
        <w:t xml:space="preserve">MIIT </w:t>
      </w:r>
      <w:r w:rsidRPr="00695A6F">
        <w:rPr>
          <w:rStyle w:val="Emphasis"/>
          <w:highlight w:val="cyan"/>
        </w:rPr>
        <w:t>draft controls</w:t>
      </w:r>
      <w:r w:rsidRPr="00695A6F">
        <w:rPr>
          <w:rStyle w:val="StyleUnderline"/>
        </w:rPr>
        <w:t xml:space="preserve"> list proposed in January 2021 also </w:t>
      </w:r>
      <w:r w:rsidRPr="00695A6F">
        <w:rPr>
          <w:rStyle w:val="StyleUnderline"/>
          <w:highlight w:val="cyan"/>
        </w:rPr>
        <w:t>suggest</w:t>
      </w:r>
      <w:r w:rsidRPr="003000B8">
        <w:rPr>
          <w:rStyle w:val="StyleUnderline"/>
        </w:rPr>
        <w:t>s</w:t>
      </w:r>
      <w:r w:rsidRPr="00695A6F">
        <w:rPr>
          <w:rStyle w:val="StyleUnderline"/>
        </w:rPr>
        <w:t xml:space="preserve"> that </w:t>
      </w:r>
      <w:r w:rsidRPr="00695A6F">
        <w:rPr>
          <w:rStyle w:val="Emphasis"/>
          <w:highlight w:val="cyan"/>
        </w:rPr>
        <w:t>international policy responses</w:t>
      </w:r>
      <w:r w:rsidRPr="00695A6F">
        <w:rPr>
          <w:rStyle w:val="StyleUnderline"/>
        </w:rPr>
        <w:t xml:space="preserve"> significantly </w:t>
      </w:r>
      <w:r w:rsidRPr="00695A6F">
        <w:rPr>
          <w:rStyle w:val="StyleUnderline"/>
          <w:highlight w:val="cyan"/>
        </w:rPr>
        <w:t>influence</w:t>
      </w:r>
      <w:r w:rsidRPr="00695A6F">
        <w:rPr>
          <w:rStyle w:val="StyleUnderline"/>
        </w:rPr>
        <w:t xml:space="preserve"> Chinese domestic </w:t>
      </w:r>
      <w:r w:rsidRPr="00695A6F">
        <w:rPr>
          <w:rStyle w:val="Emphasis"/>
          <w:highlight w:val="cyan"/>
        </w:rPr>
        <w:t>policies toward rare earths</w:t>
      </w:r>
      <w:r w:rsidRPr="00C10E79">
        <w:rPr>
          <w:sz w:val="16"/>
        </w:rPr>
        <w:t xml:space="preserve">.[68] </w:t>
      </w:r>
      <w:r w:rsidRPr="00695A6F">
        <w:rPr>
          <w:rStyle w:val="StyleUnderline"/>
        </w:rPr>
        <w:t xml:space="preserve">Officials in </w:t>
      </w:r>
      <w:r w:rsidRPr="00695A6F">
        <w:rPr>
          <w:rStyle w:val="StyleUnderline"/>
          <w:highlight w:val="cyan"/>
        </w:rPr>
        <w:t>Beijing</w:t>
      </w:r>
      <w:r w:rsidRPr="00695A6F">
        <w:rPr>
          <w:rStyle w:val="StyleUnderline"/>
        </w:rPr>
        <w:t xml:space="preserve"> are particularly </w:t>
      </w:r>
      <w:r w:rsidRPr="00695A6F">
        <w:rPr>
          <w:rStyle w:val="StyleUnderline"/>
          <w:highlight w:val="cyan"/>
        </w:rPr>
        <w:t xml:space="preserve">focused on how </w:t>
      </w:r>
      <w:r w:rsidRPr="003000B8">
        <w:rPr>
          <w:rStyle w:val="StyleUnderline"/>
          <w:highlight w:val="cyan"/>
        </w:rPr>
        <w:t xml:space="preserve">quickly the </w:t>
      </w:r>
      <w:r w:rsidRPr="003000B8">
        <w:rPr>
          <w:rStyle w:val="Emphasis"/>
          <w:highlight w:val="cyan"/>
        </w:rPr>
        <w:t xml:space="preserve">U.S. would </w:t>
      </w:r>
      <w:r w:rsidRPr="00695A6F">
        <w:rPr>
          <w:rStyle w:val="Emphasis"/>
          <w:highlight w:val="cyan"/>
        </w:rPr>
        <w:t>secure alternatives</w:t>
      </w:r>
      <w:r w:rsidRPr="00695A6F">
        <w:rPr>
          <w:rStyle w:val="StyleUnderline"/>
        </w:rPr>
        <w:t xml:space="preserve"> </w:t>
      </w:r>
      <w:r w:rsidRPr="00695A6F">
        <w:rPr>
          <w:rStyle w:val="StyleUnderline"/>
          <w:highlight w:val="cyan"/>
        </w:rPr>
        <w:t xml:space="preserve">if </w:t>
      </w:r>
      <w:r w:rsidRPr="003000B8">
        <w:rPr>
          <w:rStyle w:val="StyleUnderline"/>
          <w:highlight w:val="cyan"/>
        </w:rPr>
        <w:t xml:space="preserve">REE were included </w:t>
      </w:r>
      <w:r w:rsidRPr="00695A6F">
        <w:rPr>
          <w:rStyle w:val="StyleUnderline"/>
          <w:highlight w:val="cyan"/>
        </w:rPr>
        <w:t>on the control list.</w:t>
      </w:r>
    </w:p>
    <w:p w14:paraId="160A2AF6" w14:textId="77777777" w:rsidR="009216BE" w:rsidRDefault="009216BE" w:rsidP="009216BE">
      <w:pPr>
        <w:rPr>
          <w:sz w:val="16"/>
        </w:rPr>
      </w:pPr>
      <w:r w:rsidRPr="00C10E79">
        <w:rPr>
          <w:sz w:val="16"/>
        </w:rPr>
        <w:t xml:space="preserve">Therein lies a paradox: </w:t>
      </w:r>
      <w:r w:rsidRPr="00695A6F">
        <w:rPr>
          <w:rStyle w:val="StyleUnderline"/>
        </w:rPr>
        <w:t xml:space="preserve">China’s state-supported </w:t>
      </w:r>
      <w:r w:rsidRPr="00695A6F">
        <w:rPr>
          <w:rStyle w:val="StyleUnderline"/>
          <w:highlight w:val="cyan"/>
        </w:rPr>
        <w:t>rare earth enterprises</w:t>
      </w:r>
      <w:r w:rsidRPr="00695A6F">
        <w:rPr>
          <w:rStyle w:val="StyleUnderline"/>
        </w:rPr>
        <w:t xml:space="preserve"> remain </w:t>
      </w:r>
      <w:r w:rsidRPr="00695A6F">
        <w:rPr>
          <w:rStyle w:val="StyleUnderline"/>
          <w:highlight w:val="cyan"/>
        </w:rPr>
        <w:t xml:space="preserve">at the </w:t>
      </w:r>
      <w:r w:rsidRPr="00695A6F">
        <w:rPr>
          <w:rStyle w:val="Emphasis"/>
          <w:highlight w:val="cyan"/>
        </w:rPr>
        <w:t>behest of international market</w:t>
      </w:r>
      <w:r w:rsidRPr="00695A6F">
        <w:rPr>
          <w:rStyle w:val="StyleUnderline"/>
          <w:highlight w:val="cyan"/>
        </w:rPr>
        <w:t xml:space="preserve"> dynamics</w:t>
      </w:r>
      <w:r w:rsidRPr="00C10E79">
        <w:rPr>
          <w:sz w:val="16"/>
        </w:rPr>
        <w:t xml:space="preserve">. Overburdening </w:t>
      </w:r>
      <w:r w:rsidRPr="00695A6F">
        <w:rPr>
          <w:rStyle w:val="StyleUnderline"/>
          <w:highlight w:val="cyan"/>
        </w:rPr>
        <w:t>policy changes</w:t>
      </w:r>
      <w:r w:rsidRPr="00695A6F">
        <w:rPr>
          <w:rStyle w:val="StyleUnderline"/>
        </w:rPr>
        <w:t xml:space="preserve"> and perceived supply insecurity would </w:t>
      </w:r>
      <w:r w:rsidRPr="00695A6F">
        <w:rPr>
          <w:rStyle w:val="StyleUnderline"/>
          <w:highlight w:val="cyan"/>
        </w:rPr>
        <w:t>push buyers away from Chinese suppliers</w:t>
      </w:r>
      <w:r w:rsidRPr="00695A6F">
        <w:rPr>
          <w:rStyle w:val="StyleUnderline"/>
        </w:rPr>
        <w:t>.</w:t>
      </w:r>
      <w:r w:rsidRPr="00C10E79">
        <w:rPr>
          <w:sz w:val="16"/>
        </w:rPr>
        <w:t xml:space="preserve"> Any restrictive moves would likely </w:t>
      </w:r>
      <w:r w:rsidRPr="00695A6F">
        <w:rPr>
          <w:rStyle w:val="StyleUnderline"/>
        </w:rPr>
        <w:t>spur</w:t>
      </w:r>
      <w:r w:rsidRPr="00C10E79">
        <w:rPr>
          <w:sz w:val="16"/>
        </w:rPr>
        <w:t xml:space="preserve"> proactive value chain </w:t>
      </w:r>
      <w:r w:rsidRPr="00695A6F">
        <w:rPr>
          <w:rStyle w:val="StyleUnderline"/>
        </w:rPr>
        <w:t xml:space="preserve">restructuring </w:t>
      </w:r>
      <w:r w:rsidRPr="00695A6F">
        <w:rPr>
          <w:rStyle w:val="Emphasis"/>
        </w:rPr>
        <w:t>away from Chinese REE</w:t>
      </w:r>
      <w:r w:rsidRPr="00C10E79">
        <w:rPr>
          <w:sz w:val="16"/>
        </w:rPr>
        <w:t xml:space="preserve">. Therefore, </w:t>
      </w:r>
      <w:r w:rsidRPr="00695A6F">
        <w:rPr>
          <w:rStyle w:val="StyleUnderline"/>
          <w:highlight w:val="cyan"/>
        </w:rPr>
        <w:t>Chinese officials</w:t>
      </w:r>
      <w:r w:rsidRPr="00695A6F">
        <w:rPr>
          <w:rStyle w:val="StyleUnderline"/>
        </w:rPr>
        <w:t xml:space="preserve"> would be </w:t>
      </w:r>
      <w:r w:rsidRPr="00695A6F">
        <w:rPr>
          <w:rStyle w:val="Emphasis"/>
          <w:highlight w:val="cyan"/>
        </w:rPr>
        <w:t>unlikely to directly restrict trade for political reasons</w:t>
      </w:r>
      <w:r w:rsidRPr="00C10E79">
        <w:rPr>
          <w:sz w:val="16"/>
        </w:rPr>
        <w:t xml:space="preserve"> and calls for such are </w:t>
      </w:r>
      <w:r w:rsidRPr="00695A6F">
        <w:rPr>
          <w:rStyle w:val="StyleUnderline"/>
        </w:rPr>
        <w:t xml:space="preserve">primarily </w:t>
      </w:r>
      <w:r w:rsidRPr="00695A6F">
        <w:rPr>
          <w:rStyle w:val="StyleUnderline"/>
          <w:highlight w:val="cyan"/>
        </w:rPr>
        <w:t xml:space="preserve">just </w:t>
      </w:r>
      <w:r w:rsidRPr="00695A6F">
        <w:rPr>
          <w:rStyle w:val="Emphasis"/>
          <w:highlight w:val="cyan"/>
        </w:rPr>
        <w:t>sword rattling</w:t>
      </w:r>
      <w:r w:rsidRPr="00695A6F">
        <w:rPr>
          <w:rStyle w:val="StyleUnderline"/>
        </w:rPr>
        <w:t xml:space="preserve"> to disguise domestic policies and production controls</w:t>
      </w:r>
      <w:r w:rsidRPr="00C10E79">
        <w:rPr>
          <w:sz w:val="16"/>
        </w:rPr>
        <w:t xml:space="preserve"> that bear a more long-term effect on supply coming out of China.</w:t>
      </w:r>
    </w:p>
    <w:p w14:paraId="1F1ED94A" w14:textId="77777777" w:rsidR="009216BE" w:rsidRDefault="009216BE" w:rsidP="009216BE"/>
    <w:p w14:paraId="7D82AF04" w14:textId="77777777" w:rsidR="009216BE" w:rsidRPr="001F2986" w:rsidRDefault="009216BE" w:rsidP="009216BE">
      <w:pPr>
        <w:pStyle w:val="Heading4"/>
        <w:rPr>
          <w:rFonts w:cstheme="minorHAnsi"/>
        </w:rPr>
      </w:pPr>
      <w:r w:rsidRPr="001F2986">
        <w:rPr>
          <w:rFonts w:cstheme="minorHAnsi"/>
        </w:rPr>
        <w:t xml:space="preserve">Unipolarity is </w:t>
      </w:r>
      <w:r w:rsidRPr="001F2986">
        <w:rPr>
          <w:rFonts w:cstheme="minorHAnsi"/>
          <w:u w:val="single"/>
        </w:rPr>
        <w:t>irreparably destroyed</w:t>
      </w:r>
      <w:r>
        <w:rPr>
          <w:rFonts w:cstheme="minorHAnsi"/>
          <w:b w:val="0"/>
          <w:bCs/>
        </w:rPr>
        <w:t xml:space="preserve"> — </w:t>
      </w:r>
      <w:r w:rsidRPr="001F2986">
        <w:rPr>
          <w:rFonts w:cstheme="minorHAnsi"/>
          <w:b w:val="0"/>
          <w:bCs/>
        </w:rPr>
        <w:t>COVID, patronage, China rise.</w:t>
      </w:r>
      <w:r w:rsidRPr="001F2986">
        <w:rPr>
          <w:rFonts w:cstheme="minorHAnsi"/>
        </w:rPr>
        <w:t xml:space="preserve"> </w:t>
      </w:r>
      <w:r>
        <w:rPr>
          <w:rFonts w:cstheme="minorHAnsi"/>
        </w:rPr>
        <w:t>No american Primacy</w:t>
      </w:r>
    </w:p>
    <w:p w14:paraId="19812311" w14:textId="77777777" w:rsidR="009216BE" w:rsidRPr="001F2986" w:rsidRDefault="009216BE" w:rsidP="009216BE">
      <w:pPr>
        <w:rPr>
          <w:rFonts w:cstheme="minorHAnsi"/>
        </w:rPr>
      </w:pPr>
      <w:r w:rsidRPr="001F2986">
        <w:rPr>
          <w:rStyle w:val="Style13ptBold"/>
          <w:rFonts w:cstheme="minorHAnsi"/>
        </w:rPr>
        <w:t>Cooley</w:t>
      </w:r>
      <w:r w:rsidRPr="001F2986">
        <w:rPr>
          <w:rFonts w:cstheme="minorHAnsi"/>
        </w:rPr>
        <w:t xml:space="preserve"> &amp; Nexon </w:t>
      </w:r>
      <w:r w:rsidRPr="001F2986">
        <w:rPr>
          <w:rStyle w:val="Style13ptBold"/>
          <w:rFonts w:cstheme="minorHAnsi"/>
        </w:rPr>
        <w:t>20</w:t>
      </w:r>
      <w:r w:rsidRPr="001F2986">
        <w:rPr>
          <w:rFonts w:cstheme="minorHAnsi"/>
        </w:rPr>
        <w:t xml:space="preserve">, *Claire Tow Professor of Political Science at Barnard College and Director of Columbia University’s Harriman Institute, **Associate Professor in the Department of Government and at the Edmund A. Walsh School of Foreign Service at Georgetown University. (*Alexander, **Daniel H., 6/9/20, “How Hegemony Ends”, </w:t>
      </w:r>
      <w:r w:rsidRPr="001F2986">
        <w:rPr>
          <w:rFonts w:cstheme="minorHAnsi"/>
          <w:i/>
          <w:iCs/>
        </w:rPr>
        <w:t>Foreign Affairs</w:t>
      </w:r>
      <w:r w:rsidRPr="001F2986">
        <w:rPr>
          <w:rFonts w:cstheme="minorHAnsi"/>
        </w:rPr>
        <w:t>, https://www.foreignaffairs.com/articles/united-states/2020-06-09/how-hegemony-ends)</w:t>
      </w:r>
    </w:p>
    <w:p w14:paraId="0A2B0B56" w14:textId="77777777" w:rsidR="009216BE" w:rsidRPr="001F2986" w:rsidRDefault="009216BE" w:rsidP="009216BE">
      <w:pPr>
        <w:rPr>
          <w:rFonts w:cstheme="minorHAnsi"/>
        </w:rPr>
      </w:pPr>
      <w:r w:rsidRPr="001F2986">
        <w:rPr>
          <w:rFonts w:cstheme="minorHAnsi"/>
        </w:rPr>
        <w:t>CONSERVING THE U.S. SYSTEM</w:t>
      </w:r>
    </w:p>
    <w:p w14:paraId="305E92A6" w14:textId="77777777" w:rsidR="009216BE" w:rsidRPr="001F2986" w:rsidRDefault="009216BE" w:rsidP="009216BE">
      <w:pPr>
        <w:rPr>
          <w:rStyle w:val="StyleUnderline"/>
          <w:rFonts w:cstheme="minorHAnsi"/>
        </w:rPr>
      </w:pPr>
      <w:r w:rsidRPr="001F2986">
        <w:rPr>
          <w:rStyle w:val="Emphasis"/>
          <w:rFonts w:cstheme="minorHAnsi"/>
        </w:rPr>
        <w:t>Great-power contestation</w:t>
      </w:r>
      <w:r w:rsidRPr="001F2986">
        <w:rPr>
          <w:rFonts w:cstheme="minorHAnsi"/>
        </w:rPr>
        <w:t xml:space="preserve">, </w:t>
      </w:r>
      <w:r w:rsidRPr="00BE66AC">
        <w:rPr>
          <w:rStyle w:val="StyleUnderline"/>
          <w:rFonts w:cstheme="minorHAnsi"/>
          <w:highlight w:val="cyan"/>
        </w:rPr>
        <w:t xml:space="preserve">the </w:t>
      </w:r>
      <w:r w:rsidRPr="00BE66AC">
        <w:rPr>
          <w:rStyle w:val="Emphasis"/>
          <w:rFonts w:cstheme="minorHAnsi"/>
          <w:highlight w:val="cyan"/>
        </w:rPr>
        <w:t>end</w:t>
      </w:r>
      <w:r w:rsidRPr="00BE66AC">
        <w:rPr>
          <w:rStyle w:val="StyleUnderline"/>
          <w:rFonts w:cstheme="minorHAnsi"/>
          <w:highlight w:val="cyan"/>
        </w:rPr>
        <w:t xml:space="preserve"> of the West’s </w:t>
      </w:r>
      <w:r w:rsidRPr="00BE66AC">
        <w:rPr>
          <w:rStyle w:val="Emphasis"/>
          <w:rFonts w:cstheme="minorHAnsi"/>
          <w:highlight w:val="cyan"/>
        </w:rPr>
        <w:t>monopoly on patronage</w:t>
      </w:r>
      <w:r w:rsidRPr="00BE66AC">
        <w:rPr>
          <w:rStyle w:val="StyleUnderline"/>
          <w:rFonts w:cstheme="minorHAnsi"/>
          <w:highlight w:val="cyan"/>
        </w:rPr>
        <w:t>, and</w:t>
      </w:r>
      <w:r w:rsidRPr="001F2986">
        <w:rPr>
          <w:rStyle w:val="StyleUnderline"/>
          <w:rFonts w:cstheme="minorHAnsi"/>
        </w:rPr>
        <w:t xml:space="preserve"> the emergence of </w:t>
      </w:r>
      <w:r w:rsidRPr="001F2986">
        <w:rPr>
          <w:rStyle w:val="Emphasis"/>
          <w:rFonts w:cstheme="minorHAnsi"/>
        </w:rPr>
        <w:t>movements</w:t>
      </w:r>
      <w:r w:rsidRPr="001F2986">
        <w:rPr>
          <w:rStyle w:val="StyleUnderline"/>
          <w:rFonts w:cstheme="minorHAnsi"/>
        </w:rPr>
        <w:t xml:space="preserve"> that </w:t>
      </w:r>
      <w:r w:rsidRPr="001F2986">
        <w:rPr>
          <w:rStyle w:val="Emphasis"/>
          <w:rFonts w:cstheme="minorHAnsi"/>
        </w:rPr>
        <w:t>oppose</w:t>
      </w:r>
      <w:r w:rsidRPr="001F2986">
        <w:rPr>
          <w:rStyle w:val="StyleUnderline"/>
          <w:rFonts w:cstheme="minorHAnsi"/>
        </w:rPr>
        <w:t xml:space="preserve"> the liberal international system have </w:t>
      </w:r>
      <w:r w:rsidRPr="001F2986">
        <w:rPr>
          <w:rStyle w:val="Emphasis"/>
          <w:rFonts w:cstheme="minorHAnsi"/>
        </w:rPr>
        <w:t>all altered the global order</w:t>
      </w:r>
      <w:r w:rsidRPr="001F2986">
        <w:rPr>
          <w:rStyle w:val="StyleUnderline"/>
          <w:rFonts w:cstheme="minorHAnsi"/>
        </w:rPr>
        <w:t xml:space="preserve"> over which Washington has presided</w:t>
      </w:r>
      <w:r w:rsidRPr="001F2986">
        <w:rPr>
          <w:rFonts w:cstheme="minorHAnsi"/>
        </w:rPr>
        <w:t xml:space="preserve"> since the end of the Cold War. In many respects, the </w:t>
      </w:r>
      <w:r w:rsidRPr="00BE66AC">
        <w:rPr>
          <w:rStyle w:val="Emphasis"/>
          <w:rFonts w:cstheme="minorHAnsi"/>
          <w:highlight w:val="cyan"/>
        </w:rPr>
        <w:t>COVID</w:t>
      </w:r>
      <w:r w:rsidRPr="001F2986">
        <w:rPr>
          <w:rFonts w:cstheme="minorHAnsi"/>
        </w:rPr>
        <w:t xml:space="preserve">-19 pandemic </w:t>
      </w:r>
      <w:r w:rsidRPr="001F2986">
        <w:rPr>
          <w:rStyle w:val="StyleUnderline"/>
          <w:rFonts w:cstheme="minorHAnsi"/>
        </w:rPr>
        <w:t xml:space="preserve">seems to be </w:t>
      </w:r>
      <w:r w:rsidRPr="001F2986">
        <w:rPr>
          <w:rStyle w:val="Emphasis"/>
          <w:rFonts w:cstheme="minorHAnsi"/>
        </w:rPr>
        <w:t xml:space="preserve">further </w:t>
      </w:r>
      <w:r w:rsidRPr="00BE66AC">
        <w:rPr>
          <w:rStyle w:val="Emphasis"/>
          <w:rFonts w:cstheme="minorHAnsi"/>
          <w:highlight w:val="cyan"/>
        </w:rPr>
        <w:t>accelerat</w:t>
      </w:r>
      <w:r w:rsidRPr="001F2986">
        <w:rPr>
          <w:rStyle w:val="Emphasis"/>
          <w:rFonts w:cstheme="minorHAnsi"/>
        </w:rPr>
        <w:t>ing</w:t>
      </w:r>
      <w:r w:rsidRPr="001F2986">
        <w:rPr>
          <w:rStyle w:val="StyleUnderline"/>
          <w:rFonts w:cstheme="minorHAnsi"/>
        </w:rPr>
        <w:t xml:space="preserve"> </w:t>
      </w:r>
      <w:r w:rsidRPr="00BE66AC">
        <w:rPr>
          <w:rStyle w:val="StyleUnderline"/>
          <w:rFonts w:cstheme="minorHAnsi"/>
          <w:highlight w:val="cyan"/>
        </w:rPr>
        <w:t xml:space="preserve">the </w:t>
      </w:r>
      <w:r w:rsidRPr="00BE66AC">
        <w:rPr>
          <w:rStyle w:val="Emphasis"/>
          <w:rFonts w:cstheme="minorHAnsi"/>
          <w:highlight w:val="cyan"/>
        </w:rPr>
        <w:t>erosion of</w:t>
      </w:r>
      <w:r w:rsidRPr="001F2986">
        <w:rPr>
          <w:rStyle w:val="Emphasis"/>
          <w:rFonts w:cstheme="minorHAnsi"/>
        </w:rPr>
        <w:t xml:space="preserve"> U.S. </w:t>
      </w:r>
      <w:r w:rsidRPr="00BE66AC">
        <w:rPr>
          <w:rStyle w:val="Emphasis"/>
          <w:rFonts w:cstheme="minorHAnsi"/>
          <w:highlight w:val="cyan"/>
        </w:rPr>
        <w:t>heg</w:t>
      </w:r>
      <w:r w:rsidRPr="001F2986">
        <w:rPr>
          <w:rStyle w:val="Emphasis"/>
          <w:rFonts w:cstheme="minorHAnsi"/>
        </w:rPr>
        <w:t>emony</w:t>
      </w:r>
      <w:r w:rsidRPr="001F2986">
        <w:rPr>
          <w:rFonts w:cstheme="minorHAnsi"/>
        </w:rPr>
        <w:t xml:space="preserve">. </w:t>
      </w:r>
      <w:r w:rsidRPr="00BE66AC">
        <w:rPr>
          <w:rStyle w:val="StyleUnderline"/>
          <w:rFonts w:cstheme="minorHAnsi"/>
          <w:highlight w:val="cyan"/>
        </w:rPr>
        <w:t xml:space="preserve">China has </w:t>
      </w:r>
      <w:r w:rsidRPr="00BE66AC">
        <w:rPr>
          <w:rStyle w:val="Emphasis"/>
          <w:rFonts w:cstheme="minorHAnsi"/>
          <w:highlight w:val="cyan"/>
        </w:rPr>
        <w:t>increased its influence</w:t>
      </w:r>
      <w:r w:rsidRPr="001F2986">
        <w:rPr>
          <w:rStyle w:val="StyleUnderline"/>
          <w:rFonts w:cstheme="minorHAnsi"/>
        </w:rPr>
        <w:t xml:space="preserve"> in the </w:t>
      </w:r>
      <w:r w:rsidRPr="001F2986">
        <w:rPr>
          <w:rStyle w:val="Emphasis"/>
          <w:rFonts w:cstheme="minorHAnsi"/>
        </w:rPr>
        <w:t>W</w:t>
      </w:r>
      <w:r w:rsidRPr="001F2986">
        <w:rPr>
          <w:rFonts w:cstheme="minorHAnsi"/>
        </w:rPr>
        <w:t xml:space="preserve">orld </w:t>
      </w:r>
      <w:r w:rsidRPr="001F2986">
        <w:rPr>
          <w:rStyle w:val="Emphasis"/>
          <w:rFonts w:cstheme="minorHAnsi"/>
        </w:rPr>
        <w:t>H</w:t>
      </w:r>
      <w:r w:rsidRPr="001F2986">
        <w:rPr>
          <w:rFonts w:cstheme="minorHAnsi"/>
        </w:rPr>
        <w:t xml:space="preserve">ealth </w:t>
      </w:r>
      <w:r w:rsidRPr="001F2986">
        <w:rPr>
          <w:rStyle w:val="Emphasis"/>
          <w:rFonts w:cstheme="minorHAnsi"/>
        </w:rPr>
        <w:t>O</w:t>
      </w:r>
      <w:r w:rsidRPr="001F2986">
        <w:rPr>
          <w:rFonts w:cstheme="minorHAnsi"/>
        </w:rPr>
        <w:t xml:space="preserve">rganization </w:t>
      </w:r>
      <w:r w:rsidRPr="001F2986">
        <w:rPr>
          <w:rStyle w:val="StyleUnderline"/>
          <w:rFonts w:cstheme="minorHAnsi"/>
        </w:rPr>
        <w:t xml:space="preserve">and other </w:t>
      </w:r>
      <w:r w:rsidRPr="001F2986">
        <w:rPr>
          <w:rStyle w:val="Emphasis"/>
          <w:rFonts w:cstheme="minorHAnsi"/>
        </w:rPr>
        <w:t>global institutions</w:t>
      </w:r>
      <w:r w:rsidRPr="001F2986">
        <w:rPr>
          <w:rStyle w:val="StyleUnderline"/>
          <w:rFonts w:cstheme="minorHAnsi"/>
        </w:rPr>
        <w:t xml:space="preserve"> in the wake of</w:t>
      </w:r>
      <w:r w:rsidRPr="001F2986">
        <w:rPr>
          <w:rFonts w:cstheme="minorHAnsi"/>
        </w:rPr>
        <w:t xml:space="preserve"> the </w:t>
      </w:r>
      <w:r w:rsidRPr="001F2986">
        <w:rPr>
          <w:rStyle w:val="Emphasis"/>
          <w:rFonts w:cstheme="minorHAnsi"/>
        </w:rPr>
        <w:t>Trump</w:t>
      </w:r>
      <w:r w:rsidRPr="001F2986">
        <w:rPr>
          <w:rFonts w:cstheme="minorHAnsi"/>
        </w:rPr>
        <w:t xml:space="preserve"> administration</w:t>
      </w:r>
      <w:r w:rsidRPr="001F2986">
        <w:rPr>
          <w:rStyle w:val="Emphasis"/>
          <w:rFonts w:cstheme="minorHAnsi"/>
        </w:rPr>
        <w:t>’s</w:t>
      </w:r>
      <w:r w:rsidRPr="001F2986">
        <w:rPr>
          <w:rFonts w:cstheme="minorHAnsi"/>
        </w:rPr>
        <w:t xml:space="preserve"> </w:t>
      </w:r>
      <w:r w:rsidRPr="001F2986">
        <w:rPr>
          <w:rStyle w:val="StyleUnderline"/>
          <w:rFonts w:cstheme="minorHAnsi"/>
        </w:rPr>
        <w:t xml:space="preserve">attempts to </w:t>
      </w:r>
      <w:r w:rsidRPr="001F2986">
        <w:rPr>
          <w:rStyle w:val="Emphasis"/>
          <w:rFonts w:cstheme="minorHAnsi"/>
        </w:rPr>
        <w:t>defund</w:t>
      </w:r>
      <w:r w:rsidRPr="001F2986">
        <w:rPr>
          <w:rStyle w:val="StyleUnderline"/>
          <w:rFonts w:cstheme="minorHAnsi"/>
        </w:rPr>
        <w:t xml:space="preserve"> and </w:t>
      </w:r>
      <w:r w:rsidRPr="001F2986">
        <w:rPr>
          <w:rStyle w:val="Emphasis"/>
          <w:rFonts w:cstheme="minorHAnsi"/>
        </w:rPr>
        <w:t>scapegoat</w:t>
      </w:r>
      <w:r w:rsidRPr="001F2986">
        <w:rPr>
          <w:rStyle w:val="StyleUnderline"/>
          <w:rFonts w:cstheme="minorHAnsi"/>
        </w:rPr>
        <w:t xml:space="preserve"> the public health body</w:t>
      </w:r>
      <w:r w:rsidRPr="001F2986">
        <w:rPr>
          <w:rFonts w:cstheme="minorHAnsi"/>
        </w:rPr>
        <w:t xml:space="preserve">. </w:t>
      </w:r>
      <w:r w:rsidRPr="00BE66AC">
        <w:rPr>
          <w:rStyle w:val="StyleUnderline"/>
          <w:rFonts w:cstheme="minorHAnsi"/>
          <w:highlight w:val="cyan"/>
        </w:rPr>
        <w:t>Beijing and Moscow</w:t>
      </w:r>
      <w:r w:rsidRPr="001F2986">
        <w:rPr>
          <w:rStyle w:val="StyleUnderline"/>
          <w:rFonts w:cstheme="minorHAnsi"/>
        </w:rPr>
        <w:t xml:space="preserve"> are portraying themselves as </w:t>
      </w:r>
      <w:r w:rsidRPr="00BE66AC">
        <w:rPr>
          <w:rStyle w:val="StyleUnderline"/>
          <w:rFonts w:cstheme="minorHAnsi"/>
          <w:highlight w:val="cyan"/>
        </w:rPr>
        <w:t>provide</w:t>
      </w:r>
      <w:r w:rsidRPr="001F2986">
        <w:rPr>
          <w:rStyle w:val="StyleUnderline"/>
          <w:rFonts w:cstheme="minorHAnsi"/>
        </w:rPr>
        <w:t xml:space="preserve">rs of </w:t>
      </w:r>
      <w:r w:rsidRPr="001F2986">
        <w:rPr>
          <w:rStyle w:val="Emphasis"/>
          <w:rFonts w:cstheme="minorHAnsi"/>
        </w:rPr>
        <w:t>emergency goods</w:t>
      </w:r>
      <w:r w:rsidRPr="001F2986">
        <w:rPr>
          <w:rStyle w:val="StyleUnderline"/>
          <w:rFonts w:cstheme="minorHAnsi"/>
        </w:rPr>
        <w:t xml:space="preserve"> and </w:t>
      </w:r>
      <w:r w:rsidRPr="00BE66AC">
        <w:rPr>
          <w:rStyle w:val="Emphasis"/>
          <w:rFonts w:cstheme="minorHAnsi"/>
          <w:highlight w:val="cyan"/>
        </w:rPr>
        <w:t>medical supplies</w:t>
      </w:r>
      <w:r w:rsidRPr="001F2986">
        <w:rPr>
          <w:rFonts w:cstheme="minorHAnsi"/>
        </w:rPr>
        <w:t xml:space="preserve">, including to European countries such as Italy, Serbia, and Spain, and even to the United States. </w:t>
      </w:r>
      <w:r w:rsidRPr="001F2986">
        <w:rPr>
          <w:rStyle w:val="Emphasis"/>
          <w:rFonts w:cstheme="minorHAnsi"/>
        </w:rPr>
        <w:t>Illiberal governments</w:t>
      </w:r>
      <w:r w:rsidRPr="001F2986">
        <w:rPr>
          <w:rFonts w:cstheme="minorHAnsi"/>
        </w:rPr>
        <w:t xml:space="preserve"> worldwide are </w:t>
      </w:r>
      <w:r w:rsidRPr="001F2986">
        <w:rPr>
          <w:rStyle w:val="StyleUnderline"/>
          <w:rFonts w:cstheme="minorHAnsi"/>
        </w:rPr>
        <w:lastRenderedPageBreak/>
        <w:t xml:space="preserve">using the pandemic as </w:t>
      </w:r>
      <w:r w:rsidRPr="001F2986">
        <w:rPr>
          <w:rStyle w:val="Emphasis"/>
          <w:rFonts w:cstheme="minorHAnsi"/>
        </w:rPr>
        <w:t>cover</w:t>
      </w:r>
      <w:r w:rsidRPr="001F2986">
        <w:rPr>
          <w:rStyle w:val="StyleUnderline"/>
          <w:rFonts w:cstheme="minorHAnsi"/>
        </w:rPr>
        <w:t xml:space="preserve"> for </w:t>
      </w:r>
      <w:r w:rsidRPr="001F2986">
        <w:rPr>
          <w:rStyle w:val="Emphasis"/>
          <w:rFonts w:cstheme="minorHAnsi"/>
        </w:rPr>
        <w:t>restricting media freedom</w:t>
      </w:r>
      <w:r w:rsidRPr="001F2986">
        <w:rPr>
          <w:rStyle w:val="StyleUnderline"/>
          <w:rFonts w:cstheme="minorHAnsi"/>
        </w:rPr>
        <w:t xml:space="preserve"> and </w:t>
      </w:r>
      <w:r w:rsidRPr="001F2986">
        <w:rPr>
          <w:rStyle w:val="Emphasis"/>
          <w:rFonts w:cstheme="minorHAnsi"/>
        </w:rPr>
        <w:t>cracking down</w:t>
      </w:r>
      <w:r w:rsidRPr="001F2986">
        <w:rPr>
          <w:rStyle w:val="StyleUnderline"/>
          <w:rFonts w:cstheme="minorHAnsi"/>
        </w:rPr>
        <w:t xml:space="preserve"> on political opposition </w:t>
      </w:r>
      <w:r w:rsidRPr="001F2986">
        <w:rPr>
          <w:rFonts w:cstheme="minorHAnsi"/>
        </w:rPr>
        <w:t xml:space="preserve">and civil society. </w:t>
      </w:r>
      <w:r w:rsidRPr="001F2986">
        <w:rPr>
          <w:rStyle w:val="StyleUnderline"/>
          <w:rFonts w:cstheme="minorHAnsi"/>
        </w:rPr>
        <w:t>Although the U</w:t>
      </w:r>
      <w:r w:rsidRPr="001F2986">
        <w:rPr>
          <w:rFonts w:cstheme="minorHAnsi"/>
        </w:rPr>
        <w:t xml:space="preserve">nited </w:t>
      </w:r>
      <w:r w:rsidRPr="001F2986">
        <w:rPr>
          <w:rStyle w:val="StyleUnderline"/>
          <w:rFonts w:cstheme="minorHAnsi"/>
        </w:rPr>
        <w:t>S</w:t>
      </w:r>
      <w:r w:rsidRPr="001F2986">
        <w:rPr>
          <w:rFonts w:cstheme="minorHAnsi"/>
        </w:rPr>
        <w:t xml:space="preserve">tates </w:t>
      </w:r>
      <w:r w:rsidRPr="001F2986">
        <w:rPr>
          <w:rStyle w:val="Emphasis"/>
          <w:rFonts w:cstheme="minorHAnsi"/>
        </w:rPr>
        <w:t>still enjoys</w:t>
      </w:r>
      <w:r w:rsidRPr="001F2986">
        <w:rPr>
          <w:rStyle w:val="StyleUnderline"/>
          <w:rFonts w:cstheme="minorHAnsi"/>
        </w:rPr>
        <w:t xml:space="preserve"> </w:t>
      </w:r>
      <w:r w:rsidRPr="00BE66AC">
        <w:rPr>
          <w:rStyle w:val="StyleUnderline"/>
          <w:rFonts w:cstheme="minorHAnsi"/>
          <w:highlight w:val="cyan"/>
        </w:rPr>
        <w:t>military supremacy</w:t>
      </w:r>
      <w:r w:rsidRPr="001F2986">
        <w:rPr>
          <w:rStyle w:val="StyleUnderline"/>
          <w:rFonts w:cstheme="minorHAnsi"/>
        </w:rPr>
        <w:t xml:space="preserve">, </w:t>
      </w:r>
      <w:r w:rsidRPr="001F2986">
        <w:rPr>
          <w:rStyle w:val="Emphasis"/>
          <w:rFonts w:cstheme="minorHAnsi"/>
        </w:rPr>
        <w:t>that</w:t>
      </w:r>
      <w:r w:rsidRPr="001F2986">
        <w:rPr>
          <w:rStyle w:val="StyleUnderline"/>
          <w:rFonts w:cstheme="minorHAnsi"/>
        </w:rPr>
        <w:t xml:space="preserve"> dimension of U.S. dominance </w:t>
      </w:r>
      <w:r w:rsidRPr="00BE66AC">
        <w:rPr>
          <w:rStyle w:val="StyleUnderline"/>
          <w:rFonts w:cstheme="minorHAnsi"/>
          <w:highlight w:val="cyan"/>
        </w:rPr>
        <w:t>is</w:t>
      </w:r>
      <w:r w:rsidRPr="001F2986">
        <w:rPr>
          <w:rStyle w:val="StyleUnderline"/>
          <w:rFonts w:cstheme="minorHAnsi"/>
        </w:rPr>
        <w:t xml:space="preserve"> </w:t>
      </w:r>
      <w:r w:rsidRPr="001F2986">
        <w:rPr>
          <w:rStyle w:val="Emphasis"/>
          <w:rFonts w:cstheme="minorHAnsi"/>
        </w:rPr>
        <w:t xml:space="preserve">especially </w:t>
      </w:r>
      <w:r w:rsidRPr="00BE66AC">
        <w:rPr>
          <w:rStyle w:val="Emphasis"/>
          <w:rFonts w:cstheme="minorHAnsi"/>
          <w:highlight w:val="cyan"/>
        </w:rPr>
        <w:t>ill suited</w:t>
      </w:r>
      <w:r w:rsidRPr="001F2986">
        <w:rPr>
          <w:rStyle w:val="StyleUnderline"/>
          <w:rFonts w:cstheme="minorHAnsi"/>
        </w:rPr>
        <w:t xml:space="preserve"> </w:t>
      </w:r>
      <w:r w:rsidRPr="00BE66AC">
        <w:rPr>
          <w:rStyle w:val="StyleUnderline"/>
          <w:rFonts w:cstheme="minorHAnsi"/>
          <w:highlight w:val="cyan"/>
        </w:rPr>
        <w:t>to deal with this</w:t>
      </w:r>
      <w:r w:rsidRPr="001F2986">
        <w:rPr>
          <w:rStyle w:val="StyleUnderline"/>
          <w:rFonts w:cstheme="minorHAnsi"/>
        </w:rPr>
        <w:t xml:space="preserve"> </w:t>
      </w:r>
      <w:r w:rsidRPr="001F2986">
        <w:rPr>
          <w:rStyle w:val="Emphasis"/>
          <w:rFonts w:cstheme="minorHAnsi"/>
        </w:rPr>
        <w:t xml:space="preserve">global </w:t>
      </w:r>
      <w:r w:rsidRPr="00BE66AC">
        <w:rPr>
          <w:rStyle w:val="Emphasis"/>
          <w:rFonts w:cstheme="minorHAnsi"/>
          <w:highlight w:val="cyan"/>
        </w:rPr>
        <w:t>crisis</w:t>
      </w:r>
      <w:r w:rsidRPr="001F2986">
        <w:rPr>
          <w:rStyle w:val="StyleUnderline"/>
          <w:rFonts w:cstheme="minorHAnsi"/>
        </w:rPr>
        <w:t xml:space="preserve"> and its </w:t>
      </w:r>
      <w:r w:rsidRPr="001F2986">
        <w:rPr>
          <w:rStyle w:val="Emphasis"/>
          <w:rFonts w:cstheme="minorHAnsi"/>
        </w:rPr>
        <w:t>ripple effects.</w:t>
      </w:r>
    </w:p>
    <w:p w14:paraId="372CAAD2" w14:textId="77777777" w:rsidR="009216BE" w:rsidRPr="001F2986" w:rsidRDefault="009216BE" w:rsidP="009216BE">
      <w:pPr>
        <w:rPr>
          <w:rFonts w:cstheme="minorHAnsi"/>
        </w:rPr>
      </w:pPr>
      <w:r w:rsidRPr="001F2986">
        <w:rPr>
          <w:rStyle w:val="Emphasis"/>
          <w:rFonts w:cstheme="minorHAnsi"/>
          <w:sz w:val="28"/>
          <w:szCs w:val="28"/>
        </w:rPr>
        <w:t>Even if</w:t>
      </w:r>
      <w:r w:rsidRPr="001F2986">
        <w:rPr>
          <w:rStyle w:val="StyleUnderline"/>
          <w:rFonts w:cstheme="minorHAnsi"/>
          <w:sz w:val="28"/>
          <w:szCs w:val="28"/>
        </w:rPr>
        <w:t xml:space="preserve"> </w:t>
      </w:r>
      <w:r w:rsidRPr="001F2986">
        <w:rPr>
          <w:rStyle w:val="StyleUnderline"/>
          <w:rFonts w:cstheme="minorHAnsi"/>
        </w:rPr>
        <w:t xml:space="preserve">the </w:t>
      </w:r>
      <w:r w:rsidRPr="001F2986">
        <w:rPr>
          <w:rStyle w:val="Emphasis"/>
          <w:rFonts w:cstheme="minorHAnsi"/>
        </w:rPr>
        <w:t>core</w:t>
      </w:r>
      <w:r w:rsidRPr="001F2986">
        <w:rPr>
          <w:rStyle w:val="StyleUnderline"/>
          <w:rFonts w:cstheme="minorHAnsi"/>
        </w:rPr>
        <w:t xml:space="preserve"> of the U.S. hegemonic system</w:t>
      </w:r>
      <w:r w:rsidRPr="001F2986">
        <w:rPr>
          <w:rFonts w:cstheme="minorHAnsi"/>
        </w:rPr>
        <w:t>—which consists mostly of long-standing Asian and European allies and rests on norms and institutions developed during the Cold War—</w:t>
      </w:r>
      <w:r w:rsidRPr="001F2986">
        <w:rPr>
          <w:rStyle w:val="Emphasis"/>
          <w:rFonts w:cstheme="minorHAnsi"/>
          <w:sz w:val="28"/>
          <w:szCs w:val="28"/>
        </w:rPr>
        <w:t>remains robust</w:t>
      </w:r>
      <w:r w:rsidRPr="001F2986">
        <w:rPr>
          <w:rStyle w:val="StyleUnderline"/>
          <w:rFonts w:cstheme="minorHAnsi"/>
        </w:rPr>
        <w:t>,</w:t>
      </w:r>
      <w:r w:rsidRPr="001F2986">
        <w:rPr>
          <w:rFonts w:cstheme="minorHAnsi"/>
        </w:rPr>
        <w:t xml:space="preserve"> and even if, as many champions of the liberal order suggest will happen, the United States and the European Union can leverage their combined economic and military might to their advantage, </w:t>
      </w:r>
      <w:r w:rsidRPr="001F2986">
        <w:rPr>
          <w:rStyle w:val="StyleUnderline"/>
          <w:rFonts w:cstheme="minorHAnsi"/>
        </w:rPr>
        <w:t xml:space="preserve">the fact is that Washington will have to get used to an </w:t>
      </w:r>
      <w:r w:rsidRPr="001F2986">
        <w:rPr>
          <w:rStyle w:val="Emphasis"/>
          <w:rFonts w:cstheme="minorHAnsi"/>
        </w:rPr>
        <w:t>increasingly contested</w:t>
      </w:r>
      <w:r w:rsidRPr="001F2986">
        <w:rPr>
          <w:rStyle w:val="StyleUnderline"/>
          <w:rFonts w:cstheme="minorHAnsi"/>
        </w:rPr>
        <w:t xml:space="preserve"> and </w:t>
      </w:r>
      <w:r w:rsidRPr="001F2986">
        <w:rPr>
          <w:rStyle w:val="Emphasis"/>
          <w:rFonts w:cstheme="minorHAnsi"/>
        </w:rPr>
        <w:t>complex international order</w:t>
      </w:r>
      <w:r w:rsidRPr="001F2986">
        <w:rPr>
          <w:rFonts w:cstheme="minorHAnsi"/>
        </w:rPr>
        <w:t xml:space="preserve">. </w:t>
      </w:r>
      <w:r w:rsidRPr="00BE66AC">
        <w:rPr>
          <w:rStyle w:val="StyleUnderline"/>
          <w:rFonts w:cstheme="minorHAnsi"/>
          <w:highlight w:val="cyan"/>
        </w:rPr>
        <w:t xml:space="preserve">There is </w:t>
      </w:r>
      <w:r w:rsidRPr="00BE66AC">
        <w:rPr>
          <w:rStyle w:val="Emphasis"/>
          <w:rFonts w:cstheme="minorHAnsi"/>
          <w:sz w:val="28"/>
          <w:szCs w:val="28"/>
          <w:highlight w:val="cyan"/>
        </w:rPr>
        <w:t>no</w:t>
      </w:r>
      <w:r w:rsidRPr="001F2986">
        <w:rPr>
          <w:rStyle w:val="Emphasis"/>
          <w:rFonts w:cstheme="minorHAnsi"/>
          <w:sz w:val="28"/>
          <w:szCs w:val="28"/>
        </w:rPr>
        <w:t xml:space="preserve"> easy </w:t>
      </w:r>
      <w:r w:rsidRPr="00BE66AC">
        <w:rPr>
          <w:rStyle w:val="Emphasis"/>
          <w:rFonts w:cstheme="minorHAnsi"/>
          <w:sz w:val="28"/>
          <w:szCs w:val="28"/>
          <w:highlight w:val="cyan"/>
        </w:rPr>
        <w:t>fix for this</w:t>
      </w:r>
      <w:r w:rsidRPr="001F2986">
        <w:rPr>
          <w:rStyle w:val="StyleUnderline"/>
          <w:rFonts w:cstheme="minorHAnsi"/>
        </w:rPr>
        <w:t xml:space="preserve">. </w:t>
      </w:r>
      <w:r w:rsidRPr="00BE66AC">
        <w:rPr>
          <w:rStyle w:val="Emphasis"/>
          <w:rFonts w:cstheme="minorHAnsi"/>
          <w:sz w:val="28"/>
          <w:szCs w:val="28"/>
          <w:highlight w:val="cyan"/>
        </w:rPr>
        <w:t>No amount of military spending</w:t>
      </w:r>
      <w:r w:rsidRPr="00BE66AC">
        <w:rPr>
          <w:rStyle w:val="StyleUnderline"/>
          <w:rFonts w:cstheme="minorHAnsi"/>
          <w:sz w:val="28"/>
          <w:szCs w:val="28"/>
          <w:highlight w:val="cyan"/>
        </w:rPr>
        <w:t xml:space="preserve"> </w:t>
      </w:r>
      <w:r w:rsidRPr="00BE66AC">
        <w:rPr>
          <w:rStyle w:val="StyleUnderline"/>
          <w:rFonts w:cstheme="minorHAnsi"/>
          <w:highlight w:val="cyan"/>
        </w:rPr>
        <w:t>can reverse</w:t>
      </w:r>
      <w:r w:rsidRPr="001F2986">
        <w:rPr>
          <w:rFonts w:cstheme="minorHAnsi"/>
        </w:rPr>
        <w:t xml:space="preserve"> the processes driving </w:t>
      </w:r>
      <w:r w:rsidRPr="00BE66AC">
        <w:rPr>
          <w:rStyle w:val="StyleUnderline"/>
          <w:rFonts w:cstheme="minorHAnsi"/>
          <w:highlight w:val="cyan"/>
        </w:rPr>
        <w:t xml:space="preserve">the </w:t>
      </w:r>
      <w:r w:rsidRPr="00BE66AC">
        <w:rPr>
          <w:rStyle w:val="Emphasis"/>
          <w:rFonts w:cstheme="minorHAnsi"/>
          <w:highlight w:val="cyan"/>
        </w:rPr>
        <w:t>unraveling of</w:t>
      </w:r>
      <w:r w:rsidRPr="001F2986">
        <w:rPr>
          <w:rStyle w:val="Emphasis"/>
          <w:rFonts w:cstheme="minorHAnsi"/>
        </w:rPr>
        <w:t xml:space="preserve"> U.S. </w:t>
      </w:r>
      <w:r w:rsidRPr="00BE66AC">
        <w:rPr>
          <w:rStyle w:val="Emphasis"/>
          <w:rFonts w:cstheme="minorHAnsi"/>
          <w:highlight w:val="cyan"/>
        </w:rPr>
        <w:t>heg</w:t>
      </w:r>
      <w:r w:rsidRPr="001F2986">
        <w:rPr>
          <w:rStyle w:val="Emphasis"/>
          <w:rFonts w:cstheme="minorHAnsi"/>
        </w:rPr>
        <w:t>emony</w:t>
      </w:r>
      <w:r w:rsidRPr="001F2986">
        <w:rPr>
          <w:rFonts w:cstheme="minorHAnsi"/>
        </w:rPr>
        <w:t xml:space="preserve">. </w:t>
      </w:r>
      <w:r w:rsidRPr="001F2986">
        <w:rPr>
          <w:rStyle w:val="Emphasis"/>
          <w:rFonts w:cstheme="minorHAnsi"/>
        </w:rPr>
        <w:t>Even if</w:t>
      </w:r>
      <w:r w:rsidRPr="001F2986">
        <w:rPr>
          <w:rFonts w:cstheme="minorHAnsi"/>
        </w:rPr>
        <w:t xml:space="preserve"> Joe </w:t>
      </w:r>
      <w:r w:rsidRPr="001F2986">
        <w:rPr>
          <w:rStyle w:val="Emphasis"/>
          <w:rFonts w:cstheme="minorHAnsi"/>
        </w:rPr>
        <w:t>Biden</w:t>
      </w:r>
      <w:r w:rsidRPr="001F2986">
        <w:rPr>
          <w:rFonts w:cstheme="minorHAnsi"/>
        </w:rPr>
        <w:t xml:space="preserve">, the presumptive Democratic nominee, </w:t>
      </w:r>
      <w:r w:rsidRPr="001F2986">
        <w:rPr>
          <w:rStyle w:val="Emphasis"/>
          <w:rFonts w:cstheme="minorHAnsi"/>
        </w:rPr>
        <w:t>knocks out</w:t>
      </w:r>
      <w:r w:rsidRPr="001F2986">
        <w:rPr>
          <w:rStyle w:val="StyleUnderline"/>
          <w:rFonts w:cstheme="minorHAnsi"/>
        </w:rPr>
        <w:t xml:space="preserve"> Trump</w:t>
      </w:r>
      <w:r w:rsidRPr="001F2986">
        <w:rPr>
          <w:rFonts w:cstheme="minorHAnsi"/>
        </w:rPr>
        <w:t xml:space="preserve"> in the presidential election later this year, or if the Republican Party repudiates Trumpism, </w:t>
      </w:r>
      <w:r w:rsidRPr="001F2986">
        <w:rPr>
          <w:rStyle w:val="StyleUnderline"/>
          <w:rFonts w:cstheme="minorHAnsi"/>
        </w:rPr>
        <w:t xml:space="preserve">the </w:t>
      </w:r>
      <w:r w:rsidRPr="001F2986">
        <w:rPr>
          <w:rStyle w:val="Emphasis"/>
          <w:rFonts w:cstheme="minorHAnsi"/>
        </w:rPr>
        <w:t>disintegration will continue</w:t>
      </w:r>
      <w:r w:rsidRPr="001F2986">
        <w:rPr>
          <w:rFonts w:cstheme="minorHAnsi"/>
        </w:rPr>
        <w:t xml:space="preserve">. </w:t>
      </w:r>
    </w:p>
    <w:p w14:paraId="47A1FCD3" w14:textId="77777777" w:rsidR="009216BE" w:rsidRPr="001F2986" w:rsidRDefault="009216BE" w:rsidP="009216BE">
      <w:pPr>
        <w:rPr>
          <w:rFonts w:cstheme="minorHAnsi"/>
        </w:rPr>
      </w:pPr>
      <w:r w:rsidRPr="001F2986">
        <w:rPr>
          <w:rStyle w:val="StyleUnderline"/>
          <w:rFonts w:cstheme="minorHAnsi"/>
        </w:rPr>
        <w:t xml:space="preserve">The key questions now concern </w:t>
      </w:r>
      <w:r w:rsidRPr="001F2986">
        <w:rPr>
          <w:rStyle w:val="Emphasis"/>
          <w:rFonts w:cstheme="minorHAnsi"/>
        </w:rPr>
        <w:t>how far the unraveling will spread</w:t>
      </w:r>
      <w:r w:rsidRPr="001F2986">
        <w:rPr>
          <w:rFonts w:cstheme="minorHAnsi"/>
        </w:rPr>
        <w:t>. Will core allies decouple from the U.S. hegemonic system? How long, and to what extent, can the United States maintain financial and monetary dominance? The most favorable outcome will require a clear repudiation of Trumpism in the United States and a commitment to rebuild liberal democratic institutions in the core. At both the domestic and the international level, such efforts will necessitate alliances among center-right, center-left, and progressive political parties and networks.</w:t>
      </w:r>
    </w:p>
    <w:p w14:paraId="2C6D0FE2" w14:textId="77777777" w:rsidR="009216BE" w:rsidRPr="001F2986" w:rsidRDefault="009216BE" w:rsidP="009216BE">
      <w:pPr>
        <w:rPr>
          <w:rFonts w:cstheme="minorHAnsi"/>
        </w:rPr>
      </w:pPr>
      <w:r w:rsidRPr="001F2986">
        <w:rPr>
          <w:rFonts w:cstheme="minorHAnsi"/>
        </w:rPr>
        <w:t xml:space="preserve">What U.S. policymakers can do is plan for the world after global hegemony. If they help preserve the core of the American system, U.S. officials can ensure that the United States leads the strongest military and economic coalition in a world of multiple centers of power, rather than finding itself on the losing side of most contests over the shape of the new international order. To this end, the United States should reinvigorate the beleaguered and understaffed State Department, rebuilding and more effectively using its diplomatic resources. Smart statecraft will allow a great power to navigate a world defined by competing interests and shifting alliances. </w:t>
      </w:r>
    </w:p>
    <w:p w14:paraId="6F0713C9" w14:textId="77777777" w:rsidR="009216BE" w:rsidRPr="001F2986" w:rsidRDefault="009216BE" w:rsidP="009216BE">
      <w:pPr>
        <w:rPr>
          <w:rStyle w:val="Emphasis"/>
          <w:rFonts w:cstheme="minorHAnsi"/>
        </w:rPr>
      </w:pPr>
      <w:r w:rsidRPr="00BE66AC">
        <w:rPr>
          <w:rStyle w:val="StyleUnderline"/>
          <w:rFonts w:cstheme="minorHAnsi"/>
          <w:highlight w:val="cyan"/>
        </w:rPr>
        <w:t>The U</w:t>
      </w:r>
      <w:r w:rsidRPr="001F2986">
        <w:rPr>
          <w:rStyle w:val="StyleUnderline"/>
          <w:rFonts w:cstheme="minorHAnsi"/>
        </w:rPr>
        <w:t xml:space="preserve">nited </w:t>
      </w:r>
      <w:r w:rsidRPr="00BE66AC">
        <w:rPr>
          <w:rStyle w:val="StyleUnderline"/>
          <w:rFonts w:cstheme="minorHAnsi"/>
          <w:highlight w:val="cyan"/>
        </w:rPr>
        <w:t>S</w:t>
      </w:r>
      <w:r w:rsidRPr="001F2986">
        <w:rPr>
          <w:rStyle w:val="StyleUnderline"/>
          <w:rFonts w:cstheme="minorHAnsi"/>
        </w:rPr>
        <w:t xml:space="preserve">tates </w:t>
      </w:r>
      <w:r w:rsidRPr="00BE66AC">
        <w:rPr>
          <w:rStyle w:val="StyleUnderline"/>
          <w:rFonts w:cstheme="minorHAnsi"/>
          <w:highlight w:val="cyan"/>
        </w:rPr>
        <w:t>lacks</w:t>
      </w:r>
      <w:r w:rsidRPr="001F2986">
        <w:rPr>
          <w:rStyle w:val="StyleUnderline"/>
          <w:rFonts w:cstheme="minorHAnsi"/>
        </w:rPr>
        <w:t xml:space="preserve"> both </w:t>
      </w:r>
      <w:r w:rsidRPr="00BE66AC">
        <w:rPr>
          <w:rStyle w:val="StyleUnderline"/>
          <w:rFonts w:cstheme="minorHAnsi"/>
          <w:highlight w:val="cyan"/>
        </w:rPr>
        <w:t xml:space="preserve">the </w:t>
      </w:r>
      <w:r w:rsidRPr="00BE66AC">
        <w:rPr>
          <w:rStyle w:val="Emphasis"/>
          <w:rFonts w:cstheme="minorHAnsi"/>
          <w:highlight w:val="cyan"/>
        </w:rPr>
        <w:t>will</w:t>
      </w:r>
      <w:r w:rsidRPr="00BE66AC">
        <w:rPr>
          <w:rStyle w:val="StyleUnderline"/>
          <w:rFonts w:cstheme="minorHAnsi"/>
          <w:highlight w:val="cyan"/>
        </w:rPr>
        <w:t xml:space="preserve"> and</w:t>
      </w:r>
      <w:r w:rsidRPr="001F2986">
        <w:rPr>
          <w:rStyle w:val="StyleUnderline"/>
          <w:rFonts w:cstheme="minorHAnsi"/>
        </w:rPr>
        <w:t xml:space="preserve"> the </w:t>
      </w:r>
      <w:r w:rsidRPr="00BE66AC">
        <w:rPr>
          <w:rStyle w:val="Emphasis"/>
          <w:rFonts w:cstheme="minorHAnsi"/>
          <w:highlight w:val="cyan"/>
        </w:rPr>
        <w:t>resources</w:t>
      </w:r>
      <w:r w:rsidRPr="00BE66AC">
        <w:rPr>
          <w:rStyle w:val="StyleUnderline"/>
          <w:rFonts w:cstheme="minorHAnsi"/>
          <w:highlight w:val="cyan"/>
        </w:rPr>
        <w:t xml:space="preserve"> to</w:t>
      </w:r>
      <w:r w:rsidRPr="001F2986">
        <w:rPr>
          <w:rStyle w:val="StyleUnderline"/>
          <w:rFonts w:cstheme="minorHAnsi"/>
        </w:rPr>
        <w:t xml:space="preserve"> </w:t>
      </w:r>
      <w:r w:rsidRPr="001F2986">
        <w:rPr>
          <w:rStyle w:val="Emphasis"/>
          <w:rFonts w:cstheme="minorHAnsi"/>
        </w:rPr>
        <w:t xml:space="preserve">consistently </w:t>
      </w:r>
      <w:r w:rsidRPr="00BE66AC">
        <w:rPr>
          <w:rStyle w:val="Emphasis"/>
          <w:rFonts w:cstheme="minorHAnsi"/>
          <w:highlight w:val="cyan"/>
        </w:rPr>
        <w:t>outbid China</w:t>
      </w:r>
      <w:r w:rsidRPr="001F2986">
        <w:rPr>
          <w:rStyle w:val="StyleUnderline"/>
          <w:rFonts w:cstheme="minorHAnsi"/>
        </w:rPr>
        <w:t xml:space="preserve"> and other </w:t>
      </w:r>
      <w:r w:rsidRPr="001F2986">
        <w:rPr>
          <w:rStyle w:val="Emphasis"/>
          <w:rFonts w:cstheme="minorHAnsi"/>
        </w:rPr>
        <w:t>emerging powers</w:t>
      </w:r>
      <w:r w:rsidRPr="001F2986">
        <w:rPr>
          <w:rStyle w:val="StyleUnderline"/>
          <w:rFonts w:cstheme="minorHAnsi"/>
        </w:rPr>
        <w:t xml:space="preserve"> for the allegiance of governments</w:t>
      </w:r>
      <w:r w:rsidRPr="001F2986">
        <w:rPr>
          <w:rFonts w:cstheme="minorHAnsi"/>
        </w:rPr>
        <w:t xml:space="preserve">. </w:t>
      </w:r>
      <w:r w:rsidRPr="001F2986">
        <w:rPr>
          <w:rStyle w:val="StyleUnderline"/>
          <w:rFonts w:cstheme="minorHAnsi"/>
        </w:rPr>
        <w:t xml:space="preserve">It will be </w:t>
      </w:r>
      <w:r w:rsidRPr="001F2986">
        <w:rPr>
          <w:rStyle w:val="Emphasis"/>
          <w:rFonts w:cstheme="minorHAnsi"/>
        </w:rPr>
        <w:t>impossible to secure</w:t>
      </w:r>
      <w:r w:rsidRPr="001F2986">
        <w:rPr>
          <w:rStyle w:val="StyleUnderline"/>
          <w:rFonts w:cstheme="minorHAnsi"/>
        </w:rPr>
        <w:t xml:space="preserve"> the commitment of some countries to U.S. visions of international order. </w:t>
      </w:r>
      <w:r w:rsidRPr="001F2986">
        <w:rPr>
          <w:rStyle w:val="Emphasis"/>
          <w:rFonts w:cstheme="minorHAnsi"/>
        </w:rPr>
        <w:t>Many</w:t>
      </w:r>
      <w:r w:rsidRPr="001F2986">
        <w:rPr>
          <w:rStyle w:val="StyleUnderline"/>
          <w:rFonts w:cstheme="minorHAnsi"/>
        </w:rPr>
        <w:t xml:space="preserve"> of those </w:t>
      </w:r>
      <w:r w:rsidRPr="00BE66AC">
        <w:rPr>
          <w:rStyle w:val="StyleUnderline"/>
          <w:rFonts w:cstheme="minorHAnsi"/>
          <w:highlight w:val="cyan"/>
        </w:rPr>
        <w:t>governments</w:t>
      </w:r>
      <w:r w:rsidRPr="001F2986">
        <w:rPr>
          <w:rStyle w:val="StyleUnderline"/>
          <w:rFonts w:cstheme="minorHAnsi"/>
        </w:rPr>
        <w:t xml:space="preserve"> have come to </w:t>
      </w:r>
      <w:r w:rsidRPr="00BE66AC">
        <w:rPr>
          <w:rStyle w:val="StyleUnderline"/>
          <w:rFonts w:cstheme="minorHAnsi"/>
          <w:highlight w:val="cyan"/>
        </w:rPr>
        <w:t xml:space="preserve">view the U.S.-led order as a </w:t>
      </w:r>
      <w:r w:rsidRPr="00BE66AC">
        <w:rPr>
          <w:rStyle w:val="Emphasis"/>
          <w:rFonts w:cstheme="minorHAnsi"/>
          <w:highlight w:val="cyan"/>
        </w:rPr>
        <w:t>threat</w:t>
      </w:r>
      <w:r w:rsidRPr="001F2986">
        <w:rPr>
          <w:rStyle w:val="Emphasis"/>
          <w:rFonts w:cstheme="minorHAnsi"/>
        </w:rPr>
        <w:t xml:space="preserve"> to their autonomy</w:t>
      </w:r>
      <w:r w:rsidRPr="001F2986">
        <w:rPr>
          <w:rStyle w:val="StyleUnderline"/>
          <w:rFonts w:cstheme="minorHAnsi"/>
        </w:rPr>
        <w:t xml:space="preserve">, if not their </w:t>
      </w:r>
      <w:r w:rsidRPr="001F2986">
        <w:rPr>
          <w:rStyle w:val="Emphasis"/>
          <w:rFonts w:cstheme="minorHAnsi"/>
        </w:rPr>
        <w:t>survival</w:t>
      </w:r>
      <w:r w:rsidRPr="001F2986">
        <w:rPr>
          <w:rStyle w:val="StyleUnderline"/>
          <w:rFonts w:cstheme="minorHAnsi"/>
        </w:rPr>
        <w:t xml:space="preserve">. And some governments that </w:t>
      </w:r>
      <w:r w:rsidRPr="001F2986">
        <w:rPr>
          <w:rStyle w:val="Emphasis"/>
          <w:rFonts w:cstheme="minorHAnsi"/>
        </w:rPr>
        <w:t>still welcome</w:t>
      </w:r>
      <w:r w:rsidRPr="001F2986">
        <w:rPr>
          <w:rStyle w:val="StyleUnderline"/>
          <w:rFonts w:cstheme="minorHAnsi"/>
        </w:rPr>
        <w:t xml:space="preserve"> a U.S.-led liberal order now </w:t>
      </w:r>
      <w:r w:rsidRPr="001F2986">
        <w:rPr>
          <w:rStyle w:val="Emphasis"/>
          <w:rFonts w:cstheme="minorHAnsi"/>
        </w:rPr>
        <w:t>contend</w:t>
      </w:r>
      <w:r w:rsidRPr="001F2986">
        <w:rPr>
          <w:rStyle w:val="StyleUnderline"/>
          <w:rFonts w:cstheme="minorHAnsi"/>
        </w:rPr>
        <w:t xml:space="preserve"> with </w:t>
      </w:r>
      <w:r w:rsidRPr="001F2986">
        <w:rPr>
          <w:rStyle w:val="Emphasis"/>
          <w:rFonts w:cstheme="minorHAnsi"/>
        </w:rPr>
        <w:t>populist</w:t>
      </w:r>
      <w:r w:rsidRPr="001F2986">
        <w:rPr>
          <w:rStyle w:val="StyleUnderline"/>
          <w:rFonts w:cstheme="minorHAnsi"/>
        </w:rPr>
        <w:t xml:space="preserve"> and other </w:t>
      </w:r>
      <w:r w:rsidRPr="001F2986">
        <w:rPr>
          <w:rStyle w:val="Emphasis"/>
          <w:rFonts w:cstheme="minorHAnsi"/>
        </w:rPr>
        <w:t>illiberal movements</w:t>
      </w:r>
      <w:r w:rsidRPr="001F2986">
        <w:rPr>
          <w:rStyle w:val="StyleUnderline"/>
          <w:rFonts w:cstheme="minorHAnsi"/>
        </w:rPr>
        <w:t xml:space="preserve"> that </w:t>
      </w:r>
      <w:r w:rsidRPr="001F2986">
        <w:rPr>
          <w:rStyle w:val="Emphasis"/>
          <w:rFonts w:cstheme="minorHAnsi"/>
        </w:rPr>
        <w:t>oppose it.</w:t>
      </w:r>
    </w:p>
    <w:p w14:paraId="7D8EF92E" w14:textId="77777777" w:rsidR="009216BE" w:rsidRDefault="009216BE" w:rsidP="009216BE">
      <w:pPr>
        <w:rPr>
          <w:rStyle w:val="Emphasis"/>
          <w:rFonts w:cstheme="minorHAnsi"/>
        </w:rPr>
      </w:pPr>
      <w:r w:rsidRPr="001F2986">
        <w:rPr>
          <w:rStyle w:val="StyleUnderline"/>
          <w:rFonts w:cstheme="minorHAnsi"/>
        </w:rPr>
        <w:t xml:space="preserve">Even at the </w:t>
      </w:r>
      <w:r w:rsidRPr="001F2986">
        <w:rPr>
          <w:rStyle w:val="Emphasis"/>
          <w:rFonts w:cstheme="minorHAnsi"/>
        </w:rPr>
        <w:t>peak</w:t>
      </w:r>
      <w:r w:rsidRPr="001F2986">
        <w:rPr>
          <w:rStyle w:val="StyleUnderline"/>
          <w:rFonts w:cstheme="minorHAnsi"/>
        </w:rPr>
        <w:t xml:space="preserve"> of the unipolar moment, Washington </w:t>
      </w:r>
      <w:r w:rsidRPr="001F2986">
        <w:rPr>
          <w:rStyle w:val="Emphasis"/>
          <w:rFonts w:cstheme="minorHAnsi"/>
        </w:rPr>
        <w:t>did not always get its way</w:t>
      </w:r>
      <w:r w:rsidRPr="001F2986">
        <w:rPr>
          <w:rStyle w:val="StyleUnderline"/>
          <w:rFonts w:cstheme="minorHAnsi"/>
        </w:rPr>
        <w:t>.</w:t>
      </w:r>
      <w:r w:rsidRPr="001F2986">
        <w:rPr>
          <w:rFonts w:cstheme="minorHAnsi"/>
        </w:rPr>
        <w:t xml:space="preserve"> </w:t>
      </w:r>
      <w:r w:rsidRPr="001F2986">
        <w:rPr>
          <w:rStyle w:val="StyleUnderline"/>
          <w:rFonts w:cstheme="minorHAnsi"/>
        </w:rPr>
        <w:t>Now</w:t>
      </w:r>
      <w:r w:rsidRPr="001F2986">
        <w:rPr>
          <w:rFonts w:cstheme="minorHAnsi"/>
        </w:rPr>
        <w:t xml:space="preserve">, for the U.S. political and economic model to retain considerable appeal, the United States has to first get its own house in order. China will face its own obstacles in producing an alternative system; Beijing may irk partners and clients with its pressure tactics and its opaque and often corrupt deals. A reinvigorated U.S. foreign policy apparatus should be able to exercise significant influence on international order even in the absence of global hegemony. </w:t>
      </w:r>
      <w:r w:rsidRPr="001F2986">
        <w:rPr>
          <w:rStyle w:val="StyleUnderline"/>
          <w:rFonts w:cstheme="minorHAnsi"/>
        </w:rPr>
        <w:t xml:space="preserve">But to </w:t>
      </w:r>
      <w:r w:rsidRPr="001F2986">
        <w:rPr>
          <w:rStyle w:val="Emphasis"/>
          <w:rFonts w:cstheme="minorHAnsi"/>
        </w:rPr>
        <w:t>succeed</w:t>
      </w:r>
      <w:r w:rsidRPr="001F2986">
        <w:rPr>
          <w:rStyle w:val="StyleUnderline"/>
          <w:rFonts w:cstheme="minorHAnsi"/>
        </w:rPr>
        <w:t xml:space="preserve">, Washington must recognize that the world </w:t>
      </w:r>
      <w:r w:rsidRPr="001F2986">
        <w:rPr>
          <w:rStyle w:val="Emphasis"/>
          <w:rFonts w:cstheme="minorHAnsi"/>
        </w:rPr>
        <w:t>no longer resembles</w:t>
      </w:r>
      <w:r w:rsidRPr="001F2986">
        <w:rPr>
          <w:rStyle w:val="StyleUnderline"/>
          <w:rFonts w:cstheme="minorHAnsi"/>
        </w:rPr>
        <w:t xml:space="preserve"> the historically anomalous period of the 1990s and the first decade of this century. </w:t>
      </w:r>
      <w:r w:rsidRPr="00BE66AC">
        <w:rPr>
          <w:rStyle w:val="StyleUnderline"/>
          <w:rFonts w:cstheme="minorHAnsi"/>
          <w:highlight w:val="cyan"/>
        </w:rPr>
        <w:t xml:space="preserve">The </w:t>
      </w:r>
      <w:r w:rsidRPr="00BE66AC">
        <w:rPr>
          <w:rStyle w:val="Emphasis"/>
          <w:rFonts w:cstheme="minorHAnsi"/>
          <w:highlight w:val="cyan"/>
        </w:rPr>
        <w:t>unipolar moment</w:t>
      </w:r>
      <w:r w:rsidRPr="001F2986">
        <w:rPr>
          <w:rStyle w:val="StyleUnderline"/>
          <w:rFonts w:cstheme="minorHAnsi"/>
        </w:rPr>
        <w:t xml:space="preserve"> has </w:t>
      </w:r>
      <w:r w:rsidRPr="001F2986">
        <w:rPr>
          <w:rStyle w:val="Emphasis"/>
          <w:rFonts w:cstheme="minorHAnsi"/>
        </w:rPr>
        <w:t>passed</w:t>
      </w:r>
      <w:r w:rsidRPr="001F2986">
        <w:rPr>
          <w:rStyle w:val="StyleUnderline"/>
          <w:rFonts w:cstheme="minorHAnsi"/>
        </w:rPr>
        <w:t xml:space="preserve">, and it </w:t>
      </w:r>
      <w:r w:rsidRPr="00BE66AC">
        <w:rPr>
          <w:rStyle w:val="Emphasis"/>
          <w:rFonts w:cstheme="minorHAnsi"/>
          <w:highlight w:val="cyan"/>
        </w:rPr>
        <w:t>isn’t coming back.</w:t>
      </w:r>
    </w:p>
    <w:p w14:paraId="70FA60F4" w14:textId="77777777" w:rsidR="009216BE" w:rsidRDefault="009216BE" w:rsidP="009216BE"/>
    <w:p w14:paraId="50666B99" w14:textId="77777777" w:rsidR="009216BE" w:rsidRDefault="009216BE" w:rsidP="009216BE">
      <w:pPr>
        <w:pStyle w:val="Heading3"/>
      </w:pPr>
    </w:p>
    <w:p w14:paraId="043AA946" w14:textId="77777777" w:rsidR="009216BE" w:rsidRDefault="009216BE" w:rsidP="009216BE">
      <w:pPr>
        <w:pStyle w:val="Heading3"/>
        <w:jc w:val="left"/>
      </w:pPr>
      <w:r>
        <w:lastRenderedPageBreak/>
        <w:t>2</w:t>
      </w:r>
      <w:r w:rsidRPr="00C80D26">
        <w:rPr>
          <w:vertAlign w:val="superscript"/>
        </w:rPr>
        <w:t>nd</w:t>
      </w:r>
      <w:r>
        <w:t xml:space="preserve"> advantage</w:t>
      </w:r>
    </w:p>
    <w:p w14:paraId="597C89FE" w14:textId="77777777" w:rsidR="009216BE" w:rsidRPr="004A4C38" w:rsidRDefault="009216BE" w:rsidP="009216BE">
      <w:pPr>
        <w:pStyle w:val="Heading4"/>
        <w:rPr>
          <w:rStyle w:val="Style13ptBold"/>
          <w:b/>
          <w:bCs w:val="0"/>
        </w:rPr>
      </w:pPr>
      <w:r w:rsidRPr="004A4C38">
        <w:rPr>
          <w:rStyle w:val="Style13ptBold"/>
          <w:b/>
          <w:bCs w:val="0"/>
        </w:rPr>
        <w:t>Destroys the environment</w:t>
      </w:r>
    </w:p>
    <w:p w14:paraId="19C6AB85" w14:textId="77777777" w:rsidR="009216BE" w:rsidRPr="004A4C38" w:rsidRDefault="009216BE" w:rsidP="009216BE">
      <w:pPr>
        <w:rPr>
          <w:rStyle w:val="Style13ptBold"/>
        </w:rPr>
      </w:pPr>
      <w:r w:rsidRPr="004A4C38">
        <w:rPr>
          <w:rStyle w:val="Style13ptBold"/>
        </w:rPr>
        <w:t>Novikova</w:t>
      </w:r>
      <w:r>
        <w:rPr>
          <w:rStyle w:val="Style13ptBold"/>
        </w:rPr>
        <w:t>, 23, (</w:t>
      </w:r>
      <w:r w:rsidRPr="004A4C38">
        <w:t>Tatyana Novikovareports on issues of nuclear power and sustainable energy in the United States, Russia, Belarus, and the EU</w:t>
      </w:r>
      <w:r>
        <w:t>),</w:t>
      </w:r>
      <w:r w:rsidRPr="004A4C38">
        <w:t xml:space="preserve"> </w:t>
      </w:r>
      <w:r>
        <w:t>“</w:t>
      </w:r>
      <w:r w:rsidRPr="004A4C38">
        <w:t>Sacrificing the Environment to Save the Planet?</w:t>
      </w:r>
      <w:r>
        <w:t xml:space="preserve">”, FPIF, 8-17-23, </w:t>
      </w:r>
      <w:r w:rsidRPr="004A4C38">
        <w:t>https://fpif.org/rare-earth-mining-sacrificing-the-environment-to-save-the-planet/</w:t>
      </w:r>
      <w:r>
        <w:t xml:space="preserve"> - LFS LJH</w:t>
      </w:r>
    </w:p>
    <w:p w14:paraId="75AEC369" w14:textId="77777777" w:rsidR="009216BE" w:rsidRPr="004A4C38" w:rsidRDefault="009216BE" w:rsidP="009216BE">
      <w:pPr>
        <w:rPr>
          <w:rStyle w:val="StyleUnderline"/>
        </w:rPr>
      </w:pPr>
      <w:r w:rsidRPr="004A4C38">
        <w:rPr>
          <w:rStyle w:val="StyleUnderline"/>
        </w:rPr>
        <w:t xml:space="preserve">The </w:t>
      </w:r>
      <w:r w:rsidRPr="004A4C38">
        <w:rPr>
          <w:rStyle w:val="StyleUnderline"/>
          <w:highlight w:val="cyan"/>
        </w:rPr>
        <w:t>environmental risks associated with mining rare earth met</w:t>
      </w:r>
      <w:r w:rsidRPr="004A4C38">
        <w:rPr>
          <w:rStyle w:val="StyleUnderline"/>
        </w:rPr>
        <w:t xml:space="preserve">als create a potentially </w:t>
      </w:r>
      <w:r w:rsidRPr="004A4C38">
        <w:rPr>
          <w:rStyle w:val="StyleUnderline"/>
          <w:highlight w:val="cyan"/>
        </w:rPr>
        <w:t>deadly trade-off:</w:t>
      </w:r>
      <w:r w:rsidRPr="004A4C38">
        <w:rPr>
          <w:rStyle w:val="StyleUnderline"/>
        </w:rPr>
        <w:t xml:space="preserve"> </w:t>
      </w:r>
      <w:r w:rsidRPr="004A4C38">
        <w:rPr>
          <w:rStyle w:val="StyleUnderline"/>
          <w:highlight w:val="cyan"/>
        </w:rPr>
        <w:t>transitioning to renewable energy</w:t>
      </w:r>
      <w:r w:rsidRPr="004A4C38">
        <w:rPr>
          <w:rStyle w:val="StyleUnderline"/>
        </w:rPr>
        <w:t xml:space="preserve"> in order to reduce the burden on the climate and environment </w:t>
      </w:r>
      <w:r w:rsidRPr="004A4C38">
        <w:rPr>
          <w:rStyle w:val="StyleUnderline"/>
          <w:highlight w:val="cyan"/>
        </w:rPr>
        <w:t>requires</w:t>
      </w:r>
      <w:r w:rsidRPr="004A4C38">
        <w:rPr>
          <w:rStyle w:val="StyleUnderline"/>
        </w:rPr>
        <w:t xml:space="preserve"> the </w:t>
      </w:r>
      <w:r w:rsidRPr="004A4C38">
        <w:rPr>
          <w:rStyle w:val="StyleUnderline"/>
          <w:highlight w:val="cyan"/>
        </w:rPr>
        <w:t>extraction of critical minerals that in turn destroys the environment</w:t>
      </w:r>
      <w:r w:rsidRPr="004A4C38">
        <w:rPr>
          <w:rStyle w:val="StyleUnderline"/>
        </w:rPr>
        <w:t>.</w:t>
      </w:r>
      <w:r w:rsidRPr="004A4C38">
        <w:rPr>
          <w:rFonts w:ascii="PT Serif" w:hAnsi="PT Serif"/>
          <w:sz w:val="16"/>
          <w:szCs w:val="26"/>
        </w:rPr>
        <w:t xml:space="preserve"> One way out of this vicious circle would be energy conservation combined with </w:t>
      </w:r>
      <w:r w:rsidRPr="004A4C38">
        <w:rPr>
          <w:rStyle w:val="StyleUnderline"/>
        </w:rPr>
        <w:t xml:space="preserve">the </w:t>
      </w:r>
      <w:r w:rsidRPr="004A4C38">
        <w:rPr>
          <w:rStyle w:val="StyleUnderline"/>
          <w:highlight w:val="cyan"/>
        </w:rPr>
        <w:t>extraction of rare earth elements from historically accumulated</w:t>
      </w:r>
      <w:r w:rsidRPr="004A4C38">
        <w:rPr>
          <w:rStyle w:val="StyleUnderline"/>
        </w:rPr>
        <w:t xml:space="preserve"> </w:t>
      </w:r>
      <w:r w:rsidRPr="004A4C38">
        <w:rPr>
          <w:rStyle w:val="StyleUnderline"/>
          <w:highlight w:val="cyan"/>
        </w:rPr>
        <w:t>industrial waste and tailings from old mining</w:t>
      </w:r>
      <w:r w:rsidRPr="004A4C38">
        <w:rPr>
          <w:rStyle w:val="StyleUnderline"/>
        </w:rPr>
        <w:t>.</w:t>
      </w:r>
    </w:p>
    <w:p w14:paraId="4C8B98E4" w14:textId="77777777" w:rsidR="009216BE" w:rsidRPr="004A4C38" w:rsidRDefault="009216BE" w:rsidP="009216BE">
      <w:pPr>
        <w:rPr>
          <w:rFonts w:ascii="PT Serif" w:hAnsi="PT Serif"/>
          <w:sz w:val="16"/>
          <w:szCs w:val="26"/>
        </w:rPr>
      </w:pPr>
      <w:r w:rsidRPr="004A4C38">
        <w:rPr>
          <w:rFonts w:ascii="PT Serif" w:hAnsi="PT Serif"/>
          <w:sz w:val="16"/>
          <w:szCs w:val="26"/>
        </w:rPr>
        <w:t>The latter, urban mining, is not yet an established, cost-effective method. The proposed EU act includes measures to encourage urban mining. At the same time, as long as a backdoor exists for industry to access currently inaccessible deposits by undermining existing environmental legislation, traditional mining will go forward. This traditional mining promises quick profits even as it sacrifices the environment in the name of saving the planet.</w:t>
      </w:r>
    </w:p>
    <w:p w14:paraId="22754583" w14:textId="77777777" w:rsidR="009216BE" w:rsidRPr="004A4C38" w:rsidRDefault="009216BE" w:rsidP="009216BE">
      <w:pPr>
        <w:rPr>
          <w:rStyle w:val="StyleUnderline"/>
        </w:rPr>
      </w:pPr>
      <w:r w:rsidRPr="004A4C38">
        <w:rPr>
          <w:rStyle w:val="StyleUnderline"/>
        </w:rPr>
        <w:t xml:space="preserve">The mining industry advertises its </w:t>
      </w:r>
      <w:r w:rsidRPr="004A4C38">
        <w:rPr>
          <w:rStyle w:val="StyleUnderline"/>
          <w:highlight w:val="cyan"/>
        </w:rPr>
        <w:t>“climate and environmental concerns.”</w:t>
      </w:r>
      <w:r w:rsidRPr="004A4C38">
        <w:rPr>
          <w:rStyle w:val="StyleUnderline"/>
        </w:rPr>
        <w:t xml:space="preserve"> If open pit mining were environmentally friendly, why would mining companies find environmental regulations so problematic?</w:t>
      </w:r>
    </w:p>
    <w:p w14:paraId="07F86E89" w14:textId="77777777" w:rsidR="009216BE" w:rsidRPr="005D388F" w:rsidRDefault="009216BE" w:rsidP="009216BE"/>
    <w:p w14:paraId="60B53D3B" w14:textId="77777777" w:rsidR="009216BE" w:rsidRPr="002403EF" w:rsidRDefault="009216BE" w:rsidP="009216BE">
      <w:pPr>
        <w:pStyle w:val="Heading4"/>
      </w:pPr>
      <w:r>
        <w:t xml:space="preserve">Renewables cause warming – green paradox </w:t>
      </w:r>
    </w:p>
    <w:p w14:paraId="23FAFADE" w14:textId="77777777" w:rsidR="009216BE" w:rsidRPr="002403EF" w:rsidRDefault="009216BE" w:rsidP="009216BE">
      <w:r w:rsidRPr="002403EF">
        <w:rPr>
          <w:rStyle w:val="Heading4Char"/>
        </w:rPr>
        <w:t>Winter 12</w:t>
      </w:r>
      <w:r w:rsidRPr="002403EF">
        <w:t xml:space="preserve"> </w:t>
      </w:r>
      <w:r w:rsidRPr="002403EF">
        <w:rPr>
          <w:sz w:val="18"/>
          <w:szCs w:val="18"/>
        </w:rPr>
        <w:t>(Ralph A. Winter is a Professor of Strategy and Business at the Sauder School of Business, University of British Columbia. He is the President of the Canadian Economics Association and the President of the Canadian Law and Economics Association. He is an associate editor for the RAND Journal of Economics. H is the author of “The Economics of Supply Chain Contracting,” “Organizational Form and Quality of Output,” and “Exclusionary Contracts.” “Innovation and the Dynamics of Global Warming,” 2/7/12, https://are.berkeley.edu/documents/seminar/WinterPaper.pdf)</w:t>
      </w:r>
    </w:p>
    <w:p w14:paraId="6E76E8D8" w14:textId="77777777" w:rsidR="009216BE" w:rsidRPr="002403EF" w:rsidRDefault="009216BE" w:rsidP="009216BE">
      <w:pPr>
        <w:rPr>
          <w:sz w:val="12"/>
        </w:rPr>
      </w:pPr>
      <w:r w:rsidRPr="002403EF">
        <w:rPr>
          <w:sz w:val="12"/>
        </w:rPr>
        <w:t xml:space="preserve">The innovation and development of clean energy sources such as wind and solar energy are emerging as a key strategy in the battle against global warming. The </w:t>
      </w:r>
      <w:r w:rsidRPr="002403EF">
        <w:rPr>
          <w:rStyle w:val="StyleUnderline"/>
        </w:rPr>
        <w:t>strategy rests on a seemingly obvious proposition: innovation lowers the cost of clean energy, leading to substitution away from fossil fuels, which lowers carbon emissions and mitigates the problem of global warming.</w:t>
      </w:r>
      <w:r w:rsidRPr="002403EF">
        <w:rPr>
          <w:sz w:val="12"/>
        </w:rPr>
        <w:t xml:space="preserve"> </w:t>
      </w:r>
      <w:r w:rsidRPr="002403EF">
        <w:rPr>
          <w:rStyle w:val="Emphasis"/>
        </w:rPr>
        <w:t>The proposition,</w:t>
      </w:r>
      <w:r w:rsidRPr="002403EF">
        <w:rPr>
          <w:sz w:val="12"/>
        </w:rPr>
        <w:t xml:space="preserve"> unfortunately, </w:t>
      </w:r>
      <w:r w:rsidRPr="002403EF">
        <w:rPr>
          <w:rStyle w:val="Emphasis"/>
        </w:rPr>
        <w:t xml:space="preserve">is false. </w:t>
      </w:r>
      <w:r w:rsidRPr="00BE66AC">
        <w:rPr>
          <w:rStyle w:val="Emphasis"/>
          <w:highlight w:val="cyan"/>
        </w:rPr>
        <w:t>Innovation in clean energy can set global temperatures on a permanently higher path.</w:t>
      </w:r>
      <w:r w:rsidRPr="002403EF">
        <w:rPr>
          <w:sz w:val="12"/>
        </w:rPr>
        <w:t xml:space="preserve"> </w:t>
      </w:r>
      <w:r w:rsidRPr="002403EF">
        <w:rPr>
          <w:rStyle w:val="StyleUnderline"/>
        </w:rPr>
        <w:t>The subsidy of innovation, as a naked policy instrument unsupported by carbon pricing, is not merely suboptimal policy</w:t>
      </w:r>
      <w:r w:rsidRPr="002403EF">
        <w:rPr>
          <w:sz w:val="12"/>
        </w:rPr>
        <w:t xml:space="preserve">. </w:t>
      </w:r>
      <w:r w:rsidRPr="002403EF">
        <w:rPr>
          <w:rStyle w:val="Emphasis"/>
        </w:rPr>
        <w:t>Subsidizing innovation can make global warming worse</w:t>
      </w:r>
      <w:r w:rsidRPr="002403EF">
        <w:rPr>
          <w:rStyle w:val="StyleUnderline"/>
        </w:rPr>
        <w:t>. To develop the economic relationship between clean-energy innovation and climate change, I start with a paradox familiar to environmental economists.</w:t>
      </w:r>
      <w:r w:rsidRPr="002403EF">
        <w:rPr>
          <w:sz w:val="12"/>
        </w:rPr>
        <w:t xml:space="preserve"> </w:t>
      </w:r>
      <w:r w:rsidRPr="002403EF">
        <w:rPr>
          <w:rStyle w:val="StyleUnderline"/>
        </w:rPr>
        <w:t>Fossil fuels are an exhaustible resource.</w:t>
      </w:r>
      <w:r w:rsidRPr="002403EF">
        <w:rPr>
          <w:sz w:val="12"/>
        </w:rPr>
        <w:t xml:space="preserve"> </w:t>
      </w:r>
      <w:r w:rsidRPr="00BE66AC">
        <w:rPr>
          <w:rStyle w:val="StyleUnderline"/>
          <w:highlight w:val="cyan"/>
        </w:rPr>
        <w:t>Suppose</w:t>
      </w:r>
      <w:r w:rsidRPr="002403EF">
        <w:rPr>
          <w:sz w:val="12"/>
        </w:rPr>
        <w:t xml:space="preserve"> that </w:t>
      </w:r>
      <w:r w:rsidRPr="002403EF">
        <w:rPr>
          <w:rStyle w:val="StyleUnderline"/>
        </w:rPr>
        <w:t xml:space="preserve">tomorrow </w:t>
      </w:r>
      <w:r w:rsidRPr="00BE66AC">
        <w:rPr>
          <w:rStyle w:val="StyleUnderline"/>
          <w:highlight w:val="cyan"/>
        </w:rPr>
        <w:t>a clean</w:t>
      </w:r>
      <w:r w:rsidRPr="002403EF">
        <w:rPr>
          <w:rStyle w:val="StyleUnderline"/>
        </w:rPr>
        <w:t xml:space="preserve">, inexhaustible </w:t>
      </w:r>
      <w:r w:rsidRPr="00BE66AC">
        <w:rPr>
          <w:rStyle w:val="StyleUnderline"/>
          <w:highlight w:val="cyan"/>
        </w:rPr>
        <w:t>energy substitute</w:t>
      </w:r>
      <w:r w:rsidRPr="002403EF">
        <w:rPr>
          <w:rStyle w:val="StyleUnderline"/>
        </w:rPr>
        <w:t xml:space="preserve"> were universally </w:t>
      </w:r>
      <w:r w:rsidRPr="00BE66AC">
        <w:rPr>
          <w:rStyle w:val="StyleUnderline"/>
          <w:highlight w:val="cyan"/>
        </w:rPr>
        <w:t>available at</w:t>
      </w:r>
      <w:r w:rsidRPr="002403EF">
        <w:rPr>
          <w:rStyle w:val="StyleUnderline"/>
        </w:rPr>
        <w:t xml:space="preserve"> a cost equivalent to </w:t>
      </w:r>
      <w:r w:rsidRPr="00BE66AC">
        <w:rPr>
          <w:rStyle w:val="StyleUnderline"/>
          <w:highlight w:val="cyan"/>
        </w:rPr>
        <w:t>60 dollars per barrel of oil.</w:t>
      </w:r>
      <w:r w:rsidRPr="002403EF">
        <w:rPr>
          <w:rStyle w:val="StyleUnderline"/>
        </w:rPr>
        <w:t xml:space="preserve"> </w:t>
      </w:r>
      <w:r w:rsidRPr="00BE66AC">
        <w:rPr>
          <w:rStyle w:val="StyleUnderline"/>
          <w:highlight w:val="cyan"/>
        </w:rPr>
        <w:t>The owner of any</w:t>
      </w:r>
      <w:r w:rsidRPr="002403EF">
        <w:rPr>
          <w:rStyle w:val="StyleUnderline"/>
        </w:rPr>
        <w:t xml:space="preserve"> conventional </w:t>
      </w:r>
      <w:r w:rsidRPr="00BE66AC">
        <w:rPr>
          <w:rStyle w:val="StyleUnderline"/>
          <w:highlight w:val="cyan"/>
        </w:rPr>
        <w:t>fuel</w:t>
      </w:r>
      <w:r w:rsidRPr="002403EF">
        <w:rPr>
          <w:rStyle w:val="StyleUnderline"/>
        </w:rPr>
        <w:t xml:space="preserve"> </w:t>
      </w:r>
      <w:r w:rsidRPr="00BE66AC">
        <w:rPr>
          <w:rStyle w:val="StyleUnderline"/>
          <w:highlight w:val="cyan"/>
        </w:rPr>
        <w:t>deposit</w:t>
      </w:r>
      <w:r w:rsidRPr="002403EF">
        <w:rPr>
          <w:rStyle w:val="StyleUnderline"/>
        </w:rPr>
        <w:t xml:space="preserve"> with low extraction costs </w:t>
      </w:r>
      <w:r w:rsidRPr="00BE66AC">
        <w:rPr>
          <w:rStyle w:val="StyleUnderline"/>
          <w:highlight w:val="cyan"/>
        </w:rPr>
        <w:t>would</w:t>
      </w:r>
      <w:r w:rsidRPr="002403EF">
        <w:rPr>
          <w:rStyle w:val="StyleUnderline"/>
        </w:rPr>
        <w:t xml:space="preserve"> prefer to </w:t>
      </w:r>
      <w:r w:rsidRPr="00BE66AC">
        <w:rPr>
          <w:rStyle w:val="StyleUnderline"/>
          <w:highlight w:val="cyan"/>
        </w:rPr>
        <w:t>sell at 59.99</w:t>
      </w:r>
      <w:r w:rsidRPr="002403EF">
        <w:rPr>
          <w:rStyle w:val="StyleUnderline"/>
        </w:rPr>
        <w:t xml:space="preserve"> or less rather than share the energy market</w:t>
      </w:r>
      <w:r w:rsidRPr="002403EF">
        <w:rPr>
          <w:sz w:val="12"/>
        </w:rPr>
        <w:t xml:space="preserve"> with the substitute. </w:t>
      </w:r>
      <w:r w:rsidRPr="002403EF">
        <w:rPr>
          <w:rStyle w:val="StyleUnderline"/>
        </w:rPr>
        <w:t>Oil from these deposits will therefore be sold before clean energy captures any market share</w:t>
      </w:r>
      <w:r w:rsidRPr="002403EF">
        <w:rPr>
          <w:sz w:val="12"/>
        </w:rPr>
        <w:t xml:space="preserve"> </w:t>
      </w:r>
      <w:r w:rsidRPr="002403EF">
        <w:rPr>
          <w:rStyle w:val="StyleUnderline"/>
        </w:rPr>
        <w:t>and at lower prices as a result of the innovation.</w:t>
      </w:r>
      <w:r w:rsidRPr="002403EF">
        <w:rPr>
          <w:sz w:val="12"/>
        </w:rPr>
        <w:t xml:space="preserve"> </w:t>
      </w:r>
      <w:r w:rsidRPr="00BE66AC">
        <w:rPr>
          <w:rStyle w:val="StyleUnderline"/>
          <w:highlight w:val="cyan"/>
        </w:rPr>
        <w:t>The effect</w:t>
      </w:r>
      <w:r w:rsidRPr="002403EF">
        <w:rPr>
          <w:rStyle w:val="StyleUnderline"/>
        </w:rPr>
        <w:t xml:space="preserve"> of the innovation in clean energy </w:t>
      </w:r>
      <w:r w:rsidRPr="00BE66AC">
        <w:rPr>
          <w:rStyle w:val="StyleUnderline"/>
          <w:highlight w:val="cyan"/>
        </w:rPr>
        <w:t>is that</w:t>
      </w:r>
      <w:r w:rsidRPr="002403EF">
        <w:rPr>
          <w:rStyle w:val="StyleUnderline"/>
        </w:rPr>
        <w:t xml:space="preserve"> </w:t>
      </w:r>
      <w:r w:rsidRPr="00BE66AC">
        <w:rPr>
          <w:rStyle w:val="StyleUnderline"/>
          <w:highlight w:val="cyan"/>
        </w:rPr>
        <w:t>fuel will be exhausted - and</w:t>
      </w:r>
      <w:r w:rsidRPr="002403EF">
        <w:rPr>
          <w:rStyle w:val="StyleUnderline"/>
        </w:rPr>
        <w:t xml:space="preserve"> </w:t>
      </w:r>
      <w:r w:rsidRPr="00BE66AC">
        <w:rPr>
          <w:rStyle w:val="StyleUnderline"/>
          <w:highlight w:val="cyan"/>
        </w:rPr>
        <w:t>carbon emitted — more intensively</w:t>
      </w:r>
      <w:r w:rsidRPr="002403EF">
        <w:rPr>
          <w:rStyle w:val="StyleUnderline"/>
        </w:rPr>
        <w:t xml:space="preserve"> and at an earlier date.</w:t>
      </w:r>
      <w:r w:rsidRPr="002403EF">
        <w:rPr>
          <w:sz w:val="12"/>
        </w:rPr>
        <w:t xml:space="preserve"> This paradox is that </w:t>
      </w:r>
      <w:r w:rsidRPr="00BE66AC">
        <w:rPr>
          <w:rStyle w:val="Emphasis"/>
          <w:highlight w:val="cyan"/>
        </w:rPr>
        <w:t>carbon emissions are initially higher as a result of clean energy innovation</w:t>
      </w:r>
      <w:r w:rsidRPr="002403EF">
        <w:rPr>
          <w:sz w:val="12"/>
        </w:rPr>
        <w:t xml:space="preserve">. 1 As set out in the literature, however, </w:t>
      </w:r>
      <w:r w:rsidRPr="002403EF">
        <w:rPr>
          <w:rStyle w:val="StyleUnderline"/>
        </w:rPr>
        <w:t>the theory predicts that in the long run clean energy innovation helps in the battle against global warming</w:t>
      </w:r>
      <w:r w:rsidRPr="002403EF">
        <w:rPr>
          <w:sz w:val="12"/>
        </w:rPr>
        <w:t xml:space="preserve">. Innovation in clean energy has two effects on carbon emissions. First, as in the example above, </w:t>
      </w:r>
      <w:r w:rsidRPr="002403EF">
        <w:rPr>
          <w:rStyle w:val="StyleUnderline"/>
        </w:rPr>
        <w:t>carbon is released earlier into the atmosphere as a result of innovation</w:t>
      </w:r>
      <w:r w:rsidRPr="002403EF">
        <w:rPr>
          <w:sz w:val="12"/>
        </w:rPr>
        <w:t xml:space="preserve">. In existing models, this early release of carbon into the atmosphere is neutral or beneficial in terms of the long run temperature trend as the atmospheric carbon is reabsorbed into the earth’s surface at a steady rate. The environment, represented by a single state variable, is able to improve over time. The second effect of innovation is that fossil fuel deposits with high extraction cost (above 60 dollars in our example) will be left in the ground rather </w:t>
      </w:r>
      <w:r w:rsidRPr="002403EF">
        <w:rPr>
          <w:sz w:val="12"/>
        </w:rPr>
        <w:lastRenderedPageBreak/>
        <w:t xml:space="preserve">than extracted. Less carbon is emitted into the atmosphere — a clear benefit of clean-energy innovation. </w:t>
      </w:r>
      <w:r w:rsidRPr="00BE66AC">
        <w:rPr>
          <w:rStyle w:val="StyleUnderline"/>
          <w:highlight w:val="cyan"/>
        </w:rPr>
        <w:t>The net effect is that the paradox disappears in the long run</w:t>
      </w:r>
      <w:r w:rsidRPr="002403EF">
        <w:rPr>
          <w:rStyle w:val="StyleUnderline"/>
        </w:rPr>
        <w:t>. The prediction is that innovation eventually works as intended.</w:t>
      </w:r>
      <w:r w:rsidRPr="002403EF">
        <w:rPr>
          <w:sz w:val="12"/>
        </w:rPr>
        <w:t xml:space="preserve"> 2 </w:t>
      </w:r>
      <w:r w:rsidRPr="002403EF">
        <w:rPr>
          <w:rStyle w:val="StyleUnderline"/>
        </w:rPr>
        <w:t xml:space="preserve">This prediction </w:t>
      </w:r>
      <w:r w:rsidRPr="00BE66AC">
        <w:rPr>
          <w:rStyle w:val="StyleUnderline"/>
          <w:highlight w:val="cyan"/>
        </w:rPr>
        <w:t xml:space="preserve">is </w:t>
      </w:r>
      <w:r w:rsidRPr="00BE66AC">
        <w:rPr>
          <w:rStyle w:val="Emphasis"/>
          <w:highlight w:val="cyan"/>
        </w:rPr>
        <w:t>too optimistic</w:t>
      </w:r>
      <w:r w:rsidRPr="00BE66AC">
        <w:rPr>
          <w:rStyle w:val="StyleUnderline"/>
          <w:highlight w:val="cyan"/>
        </w:rPr>
        <w:t>.</w:t>
      </w:r>
      <w:r w:rsidRPr="002403EF">
        <w:rPr>
          <w:sz w:val="12"/>
        </w:rPr>
        <w:t xml:space="preserve"> The theory offered here represents carbon in the biosphere via two state variables, carbon in the atmosphere and carbon on the earth’s surface. This allows us to include a fundamental feature of carbon cycle dynamics: positive feedback effects. As </w:t>
      </w:r>
      <w:r w:rsidRPr="002403EF">
        <w:rPr>
          <w:rStyle w:val="StyleUnderline"/>
        </w:rPr>
        <w:t>greater atmospheric carbon raises the global temperature, reactive ice-yields melt and methane gas is released from melting permafrost</w:t>
      </w:r>
      <w:r w:rsidRPr="002403EF">
        <w:rPr>
          <w:sz w:val="12"/>
        </w:rPr>
        <w:t xml:space="preserve"> (to take just two examples), </w:t>
      </w:r>
      <w:r w:rsidRPr="002403EF">
        <w:rPr>
          <w:rStyle w:val="StyleUnderline"/>
        </w:rPr>
        <w:t xml:space="preserve">resulting in a higher </w:t>
      </w:r>
      <w:r w:rsidRPr="002403EF">
        <w:rPr>
          <w:rStyle w:val="StyleUnderline"/>
          <w:i/>
        </w:rPr>
        <w:t>rate</w:t>
      </w:r>
      <w:r w:rsidRPr="002403EF">
        <w:rPr>
          <w:rStyle w:val="StyleUnderline"/>
        </w:rPr>
        <w:t xml:space="preserve"> of flow of carbon to the atmosphere</w:t>
      </w:r>
      <w:r w:rsidRPr="002403EF">
        <w:rPr>
          <w:sz w:val="12"/>
        </w:rPr>
        <w:t xml:space="preserve">. The effect is that </w:t>
      </w:r>
      <w:r w:rsidRPr="002403EF">
        <w:rPr>
          <w:rStyle w:val="StyleUnderline"/>
        </w:rPr>
        <w:t>an initial increase in carbon emissions that raises global temperature will increase the rate at which carbon escapes from the earth’s surface and accumulates in the atmosphere</w:t>
      </w:r>
      <w:r w:rsidRPr="002403EF">
        <w:rPr>
          <w:rStyle w:val="Emphasis"/>
        </w:rPr>
        <w:t xml:space="preserve">. </w:t>
      </w:r>
      <w:r w:rsidRPr="00BE66AC">
        <w:rPr>
          <w:rStyle w:val="Emphasis"/>
          <w:highlight w:val="cyan"/>
        </w:rPr>
        <w:t>Innovation combined with</w:t>
      </w:r>
      <w:r w:rsidRPr="002403EF">
        <w:rPr>
          <w:rStyle w:val="Emphasis"/>
        </w:rPr>
        <w:t xml:space="preserve"> the sufficiently strong </w:t>
      </w:r>
      <w:r w:rsidRPr="00BE66AC">
        <w:rPr>
          <w:rStyle w:val="Emphasis"/>
          <w:highlight w:val="cyan"/>
        </w:rPr>
        <w:t>feedback effects</w:t>
      </w:r>
      <w:r w:rsidRPr="002403EF">
        <w:rPr>
          <w:rStyle w:val="Emphasis"/>
        </w:rPr>
        <w:t xml:space="preserve"> then </w:t>
      </w:r>
      <w:r w:rsidRPr="00BE66AC">
        <w:rPr>
          <w:rStyle w:val="Emphasis"/>
          <w:highlight w:val="cyan"/>
        </w:rPr>
        <w:t>yields higher temperature paths</w:t>
      </w:r>
      <w:r w:rsidRPr="002403EF">
        <w:rPr>
          <w:rStyle w:val="Emphasis"/>
        </w:rPr>
        <w:t xml:space="preserve"> not just in the short run but </w:t>
      </w:r>
      <w:r w:rsidRPr="00BE66AC">
        <w:rPr>
          <w:rStyle w:val="Emphasis"/>
          <w:highlight w:val="cyan"/>
        </w:rPr>
        <w:t>permanently</w:t>
      </w:r>
      <w:r w:rsidRPr="002403EF">
        <w:rPr>
          <w:sz w:val="12"/>
        </w:rPr>
        <w:t xml:space="preserve">. </w:t>
      </w:r>
      <w:r w:rsidRPr="00BE66AC">
        <w:rPr>
          <w:rStyle w:val="StyleUnderline"/>
          <w:highlight w:val="cyan"/>
        </w:rPr>
        <w:t>The acceleration</w:t>
      </w:r>
      <w:r w:rsidRPr="002403EF">
        <w:rPr>
          <w:rStyle w:val="StyleUnderline"/>
        </w:rPr>
        <w:t xml:space="preserve"> of carbon emissions</w:t>
      </w:r>
      <w:r w:rsidRPr="002403EF">
        <w:rPr>
          <w:sz w:val="12"/>
        </w:rPr>
        <w:t xml:space="preserve"> (the first effect of innovation) </w:t>
      </w:r>
      <w:r w:rsidRPr="00BE66AC">
        <w:rPr>
          <w:rStyle w:val="StyleUnderline"/>
          <w:highlight w:val="cyan"/>
        </w:rPr>
        <w:t>may overwhelm</w:t>
      </w:r>
      <w:r w:rsidRPr="002403EF">
        <w:rPr>
          <w:rStyle w:val="StyleUnderline"/>
        </w:rPr>
        <w:t xml:space="preserve"> even in the long run </w:t>
      </w:r>
      <w:r w:rsidRPr="00BE66AC">
        <w:rPr>
          <w:rStyle w:val="StyleUnderline"/>
          <w:highlight w:val="cyan"/>
        </w:rPr>
        <w:t>the benefit of reduced total</w:t>
      </w:r>
      <w:r w:rsidRPr="002403EF">
        <w:rPr>
          <w:rStyle w:val="StyleUnderline"/>
        </w:rPr>
        <w:t xml:space="preserve"> carbon </w:t>
      </w:r>
      <w:r w:rsidRPr="00BE66AC">
        <w:rPr>
          <w:rStyle w:val="StyleUnderline"/>
          <w:highlight w:val="cyan"/>
        </w:rPr>
        <w:t>emissions</w:t>
      </w:r>
      <w:r w:rsidRPr="002403EF">
        <w:rPr>
          <w:sz w:val="12"/>
        </w:rPr>
        <w:t xml:space="preserve"> (the second effect). </w:t>
      </w:r>
      <w:r w:rsidRPr="002403EF">
        <w:rPr>
          <w:rStyle w:val="StyleUnderline"/>
        </w:rPr>
        <w:t>Because of positive feedbacks, even a small innovation may lead the temperature path to a discretely higher steady- state temperature</w:t>
      </w:r>
      <w:r w:rsidRPr="002403EF">
        <w:rPr>
          <w:sz w:val="12"/>
        </w:rPr>
        <w:t>. Global warming is a long run problem and it is the long run consequences of global warming policies that are critical for policy</w:t>
      </w:r>
      <w:r w:rsidRPr="002403EF">
        <w:rPr>
          <w:rStyle w:val="StyleUnderline"/>
        </w:rPr>
        <w:t xml:space="preserve">. The theory here argues against clean energy innovation subsidies as a naked policy instrument. </w:t>
      </w:r>
      <w:r w:rsidRPr="002403EF">
        <w:rPr>
          <w:sz w:val="12"/>
        </w:rPr>
        <w:t xml:space="preserve">As a component of a portfolio of policies, however, clean-energy innovation subsidies are of value because the other main policy instrument, carbon pricing, eliminates the “dark side” of innovation. To render innovation of value, carbon prices must be reactive to innovation successes — and reactive in a non-obvious way. When a new innovation gives clean energy producers an advantage over conventional energy, a reactive carbon price policy is often one that magnifies this advantage, by raising the tax on fossil fuel use. Fossil fuel producers are hit with a double whammy. Carbon pricing is thus an important complementary instrument to clean energy innovation, being necessary even to ensure that the net impact of innovation is positive. This complementarity is not well understood among policymakers. With carbon taxes seemingly impossible to implement given U.S. politics, clean-energy research and development is becoming the focus across a range of the political spectrum. 3 Support for the policy trend presupposes that carbon pricing and clean energy subsidies are substitutes in the battle against global warming. This is natural assumption, given that these are two instruments available to solve the same problem, but the assumption is misguided. Carbon pricing is even more essential when clean energy innovation is successful than when it is not. This paper contributes to a growing literature on global warming and an earlier literature on exhaustible resource economics. The clean energy paradox, or green paradox, in terms of the impact of innovation described is developed in Strand (2007) and very clearly in Hoel (2008) as discussed in footnote 1. Acemoglu et al (2011) develop a dynamic model integrating the economy with climate change in which the driver of policy design is endogenous technical change. These authors assume a constant rate of environmental regeneration. This assumption would allow the environment to recover completely from any past damages if the rate of emissions could be reduced sufficiently. It is never too late to recover. </w:t>
      </w:r>
      <w:r w:rsidRPr="00BE66AC">
        <w:rPr>
          <w:rStyle w:val="StyleUnderline"/>
          <w:highlight w:val="cyan"/>
        </w:rPr>
        <w:t>The built-in optimism about the long run</w:t>
      </w:r>
      <w:r w:rsidRPr="002403EF">
        <w:rPr>
          <w:rStyle w:val="StyleUnderline"/>
        </w:rPr>
        <w:t xml:space="preserve"> in Acemoglu et al (2011) and in Hoel (2008) </w:t>
      </w:r>
      <w:r w:rsidRPr="00BE66AC">
        <w:rPr>
          <w:rStyle w:val="StyleUnderline"/>
          <w:highlight w:val="cyan"/>
        </w:rPr>
        <w:t>disappears once the</w:t>
      </w:r>
      <w:r w:rsidRPr="002403EF">
        <w:rPr>
          <w:rStyle w:val="StyleUnderline"/>
        </w:rPr>
        <w:t xml:space="preserve"> positive-</w:t>
      </w:r>
      <w:r w:rsidRPr="00BE66AC">
        <w:rPr>
          <w:rStyle w:val="StyleUnderline"/>
          <w:highlight w:val="cyan"/>
        </w:rPr>
        <w:t>feedback mechanisms of the carbon cycle are recognized.</w:t>
      </w:r>
      <w:r w:rsidRPr="002403EF">
        <w:rPr>
          <w:sz w:val="12"/>
        </w:rPr>
        <w:t xml:space="preserve"> </w:t>
      </w:r>
      <w:r w:rsidRPr="002403EF">
        <w:rPr>
          <w:rStyle w:val="StyleUnderline"/>
        </w:rPr>
        <w:t>Positive feedback mechanisms require that the environment be represented by multiple state variables, as in the climate science literature, not a single state variable</w:t>
      </w:r>
      <w:r w:rsidRPr="002403EF">
        <w:rPr>
          <w:sz w:val="12"/>
        </w:rPr>
        <w:t xml:space="preserve"> as in Acemoglu et al and Hoel. 4 </w:t>
      </w:r>
      <w:r w:rsidRPr="002403EF">
        <w:rPr>
          <w:rStyle w:val="StyleUnderline"/>
        </w:rPr>
        <w:t>I allow uncertainty in the innovation process</w:t>
      </w:r>
      <w:r w:rsidRPr="002403EF">
        <w:rPr>
          <w:sz w:val="12"/>
        </w:rPr>
        <w:t xml:space="preserve"> in my model </w:t>
      </w:r>
      <w:r w:rsidRPr="002403EF">
        <w:rPr>
          <w:rStyle w:val="StyleUnderline"/>
        </w:rPr>
        <w:t>to capture an important distinction between the ex-ante effect on global warming of the threat of innovation and the ex post effect of successful innovation. I</w:t>
      </w:r>
      <w:r w:rsidRPr="002403EF">
        <w:rPr>
          <w:sz w:val="12"/>
        </w:rPr>
        <w:t xml:space="preserve">n doing so, I draw on the economic literature on the theory of pricing in an exhaustible resource market subject to innovation in a backstop technology (Heal 1976, Gallini, Lewis and Ware 1983, Dasgupta and Stiglitz 1981) as well as the literature on exhaustible resource pricing with heterogeneous extraction costs or reserve-dependent costs (see Devarajan and Fisher 1981). </w:t>
      </w:r>
      <w:r w:rsidRPr="002403EF">
        <w:rPr>
          <w:rStyle w:val="Emphasis"/>
        </w:rPr>
        <w:t>The possibility of perverse effects of clean-energy innovation and the complementarity of innovation and carbon pricing are not fully appreciated in the climate policy literature.</w:t>
      </w:r>
      <w:r w:rsidRPr="002403EF">
        <w:rPr>
          <w:sz w:val="12"/>
        </w:rPr>
        <w:t xml:space="preserve"> The most prominent model integrating economics and climate dynamics is the Dynamic Integrated Model of Climate and the Economy (the DICE model) (Nordhaus, 2008) and its extension to a regionally disaggregated model (Nordhaus 2010 and 2011). The latest version of the DICE model includes a backstop clean-energy technology, but assumes (1) a current Hotelling rent of $0.07 per ton of carbon for fossil fuels (Nordhaus, 2007, p.31), which implies a Hotelling rent of only $0.01 per barrel of crude oil; 5 and (2) an extraction cost of zero (Nordhaus 2008, p.43). The effects analyzed here, in contrast, rely entirely on a large Hotelling rent. The DICE assumptions (1) and (2) are at odds with the observed price of 80-100 dollars per barrel. 6 The interaction of innovation and carbon pricing policy is outside the focus of the DICE model. 7 The Stern review of global warming policy (Stern, 2006) notes that </w:t>
      </w:r>
      <w:r w:rsidRPr="002403EF">
        <w:rPr>
          <w:rStyle w:val="StyleUnderline"/>
        </w:rPr>
        <w:t>the price reaction of the fossil fuel market may dampen the effects of policy of clean energy subsidies, but does not recognize the possibility of a negative net impact of innovation.</w:t>
      </w:r>
      <w:r w:rsidRPr="002403EF">
        <w:rPr>
          <w:sz w:val="12"/>
        </w:rPr>
        <w:t xml:space="preserve"> Stern is solidly of the conventional view that the net effect of innovation in clean energy must be positive. Stern surveys the important positive feedback mechanisms in carbon models but does not connect feedback mechanisms to the reaction of fossil fuel prices to innovation, which is the analytical focus of this paper. Section 2 of this paper offers an economic model of innovation and the dynamics of global warming. Section 3 moves from positive economic theory to normative analysis, and from the consequences of existing global warming policy to optimal policy in a first-best world. I analyze an optimal carbon tax in the model with exogenous innovation. The first-best optimum can be implemented in a competitive market with a carbon tax, a tax that will increase in the event of early success in innovation. Optimal carbon pricing does allow clean-energy innovation to have an unambiguously positive impact on social welfare. </w:t>
      </w:r>
      <w:r w:rsidRPr="00BE66AC">
        <w:rPr>
          <w:rStyle w:val="StyleUnderline"/>
          <w:highlight w:val="cyan"/>
        </w:rPr>
        <w:t>Even in the</w:t>
      </w:r>
      <w:r w:rsidRPr="002403EF">
        <w:rPr>
          <w:rStyle w:val="StyleUnderline"/>
        </w:rPr>
        <w:t xml:space="preserve"> first-</w:t>
      </w:r>
      <w:r w:rsidRPr="00BE66AC">
        <w:rPr>
          <w:rStyle w:val="StyleUnderline"/>
          <w:highlight w:val="cyan"/>
        </w:rPr>
        <w:t>best optimum</w:t>
      </w:r>
      <w:r w:rsidRPr="002403EF">
        <w:rPr>
          <w:rStyle w:val="StyleUnderline"/>
        </w:rPr>
        <w:t xml:space="preserve">, however, </w:t>
      </w:r>
      <w:r w:rsidRPr="00BE66AC">
        <w:rPr>
          <w:rStyle w:val="Emphasis"/>
          <w:highlight w:val="cyan"/>
        </w:rPr>
        <w:t>successful innovation leads to a worsening of global warming</w:t>
      </w:r>
      <w:r w:rsidRPr="002403EF">
        <w:rPr>
          <w:rStyle w:val="StyleUnderline"/>
        </w:rPr>
        <w:t>.</w:t>
      </w:r>
      <w:r w:rsidRPr="002403EF">
        <w:rPr>
          <w:sz w:val="12"/>
        </w:rPr>
        <w:t xml:space="preserve"> The concluding section offers a critical discussion of the policy literature in light of the theory developed here.</w:t>
      </w:r>
    </w:p>
    <w:p w14:paraId="6813B250" w14:textId="77777777" w:rsidR="0074772D" w:rsidRDefault="0074772D" w:rsidP="0074772D">
      <w:pPr>
        <w:pStyle w:val="Heading2"/>
      </w:pPr>
      <w:r>
        <w:lastRenderedPageBreak/>
        <w:t>2NC---Cap---OV</w:t>
      </w:r>
    </w:p>
    <w:p w14:paraId="56ACA803" w14:textId="77777777" w:rsidR="0074772D" w:rsidRPr="00EA54FC" w:rsidRDefault="0074772D" w:rsidP="0074772D">
      <w:pPr>
        <w:pStyle w:val="Heading3"/>
      </w:pPr>
      <w:r>
        <w:lastRenderedPageBreak/>
        <w:t>2NC---Cap---OV</w:t>
      </w:r>
    </w:p>
    <w:p w14:paraId="38B66C15" w14:textId="77777777" w:rsidR="0074772D" w:rsidRDefault="0074772D" w:rsidP="0074772D">
      <w:pPr>
        <w:pStyle w:val="Analytic"/>
      </w:pPr>
      <w:r>
        <w:t>P</w:t>
      </w:r>
      <w:r w:rsidRPr="00184936">
        <w:t>olicy strengthen</w:t>
      </w:r>
      <w:r>
        <w:t>s</w:t>
      </w:r>
      <w:r w:rsidRPr="00184936">
        <w:t xml:space="preserve"> capitali</w:t>
      </w:r>
      <w:r>
        <w:t xml:space="preserve">st drive for </w:t>
      </w:r>
      <w:r w:rsidRPr="00184936">
        <w:t>economic growth or military expansion by framing the arctic as a place to be drained from which allows for capitalist extraction that’s Fenn 23</w:t>
      </w:r>
      <w:r>
        <w:t xml:space="preserve"> – Cap is linked to militarism and war along with environmental impacts from drive to extract that’s Derber 23 –  communist rev solves Tavan 21</w:t>
      </w:r>
    </w:p>
    <w:p w14:paraId="495D382C" w14:textId="77777777" w:rsidR="0074772D" w:rsidRDefault="0074772D" w:rsidP="0074772D">
      <w:pPr>
        <w:pStyle w:val="Analytic"/>
      </w:pPr>
      <w:r>
        <w:t>Solving harms like Environmental destruction and militarism is impossible in a world where the root cause of these issues is capitalism itself – cap causes extinction</w:t>
      </w:r>
    </w:p>
    <w:p w14:paraId="1840C1F5" w14:textId="77777777" w:rsidR="0074772D" w:rsidRDefault="0074772D" w:rsidP="0074772D"/>
    <w:p w14:paraId="075DA2E8" w14:textId="77777777" w:rsidR="0074772D" w:rsidRDefault="0074772D" w:rsidP="0074772D">
      <w:pPr>
        <w:pStyle w:val="Heading3"/>
      </w:pPr>
      <w:r>
        <w:lastRenderedPageBreak/>
        <w:t>2NC---Cap---TC---Env</w:t>
      </w:r>
    </w:p>
    <w:p w14:paraId="2E3F5C06" w14:textId="77777777" w:rsidR="0074772D" w:rsidRDefault="0074772D" w:rsidP="0074772D">
      <w:pPr>
        <w:pStyle w:val="Analytic"/>
        <w:numPr>
          <w:ilvl w:val="0"/>
          <w:numId w:val="45"/>
        </w:numPr>
        <w:ind w:left="360"/>
      </w:pPr>
      <w:r w:rsidRPr="002C4BAC">
        <w:rPr>
          <w:u w:val="single"/>
        </w:rPr>
        <w:t>Certainty</w:t>
      </w:r>
      <w:r>
        <w:t>: Climate change is increasing, vague military action are not measurable – prefer science. Capitalisms drive for resources causes ocean acidity, ice melts, and temperature increases - alt resolves</w:t>
      </w:r>
    </w:p>
    <w:p w14:paraId="4FBA1F6E" w14:textId="77777777" w:rsidR="0074772D" w:rsidRDefault="0074772D" w:rsidP="0074772D">
      <w:pPr>
        <w:pStyle w:val="Analytic"/>
        <w:numPr>
          <w:ilvl w:val="0"/>
          <w:numId w:val="45"/>
        </w:numPr>
        <w:ind w:left="360"/>
      </w:pPr>
      <w:r w:rsidRPr="002C4BAC">
        <w:rPr>
          <w:u w:val="single"/>
        </w:rPr>
        <w:t>Escalation</w:t>
      </w:r>
      <w:r>
        <w:t>: Climate change makes impacts worse humans become more conflict prone as resources decrease – can’t solve the root cause of conflict –vote negative resolves the most certain and largest impact</w:t>
      </w:r>
    </w:p>
    <w:p w14:paraId="3254A337" w14:textId="77777777" w:rsidR="0074772D" w:rsidRDefault="0074772D" w:rsidP="0074772D"/>
    <w:p w14:paraId="7406502A" w14:textId="77777777" w:rsidR="0074772D" w:rsidRDefault="0074772D" w:rsidP="0074772D">
      <w:pPr>
        <w:pStyle w:val="Heading2"/>
      </w:pPr>
      <w:r>
        <w:lastRenderedPageBreak/>
        <w:t>Perms</w:t>
      </w:r>
    </w:p>
    <w:p w14:paraId="313E5DA2" w14:textId="77777777" w:rsidR="0074772D" w:rsidRDefault="0074772D" w:rsidP="0074772D">
      <w:pPr>
        <w:pStyle w:val="Analytic"/>
      </w:pPr>
      <w:r>
        <w:t xml:space="preserve">Frame the perm through </w:t>
      </w:r>
      <w:r>
        <w:rPr>
          <w:u w:val="single"/>
        </w:rPr>
        <w:t>illogicality</w:t>
      </w:r>
      <w:r>
        <w:t xml:space="preserve">: the aff doesn’t get a permutation because the k is a turn on the assumptions of the project of the 1ac – they either </w:t>
      </w:r>
      <w:r w:rsidRPr="009E2B5D">
        <w:rPr>
          <w:u w:val="single"/>
        </w:rPr>
        <w:t>sever</w:t>
      </w:r>
      <w:r>
        <w:t xml:space="preserve"> their representations or the permutation </w:t>
      </w:r>
      <w:r w:rsidRPr="009E2B5D">
        <w:rPr>
          <w:u w:val="single"/>
        </w:rPr>
        <w:t>links</w:t>
      </w:r>
      <w:r>
        <w:t xml:space="preserve"> – that’s FW.</w:t>
      </w:r>
    </w:p>
    <w:p w14:paraId="409AEBCA" w14:textId="77777777" w:rsidR="0074772D" w:rsidRDefault="0074772D" w:rsidP="0074772D"/>
    <w:p w14:paraId="1254795B" w14:textId="77777777" w:rsidR="0074772D" w:rsidRDefault="0074772D" w:rsidP="0074772D">
      <w:pPr>
        <w:pStyle w:val="Heading3"/>
      </w:pPr>
      <w:r>
        <w:lastRenderedPageBreak/>
        <w:t>2NC---P---DB</w:t>
      </w:r>
    </w:p>
    <w:p w14:paraId="4DC04AC9" w14:textId="77777777" w:rsidR="0074772D" w:rsidRDefault="0074772D" w:rsidP="0074772D">
      <w:pPr>
        <w:pStyle w:val="Analytic"/>
      </w:pPr>
      <w:r>
        <w:t xml:space="preserve">1—c/a above—it’s severance. </w:t>
      </w:r>
    </w:p>
    <w:p w14:paraId="6501D9BC" w14:textId="77777777" w:rsidR="0074772D" w:rsidRDefault="0074772D" w:rsidP="0074772D">
      <w:pPr>
        <w:pStyle w:val="Analytic"/>
      </w:pPr>
      <w:r>
        <w:t>2—It’s impossible: you can’t --- while doing the plan which they are capitalist, they dropped the link debate</w:t>
      </w:r>
    </w:p>
    <w:p w14:paraId="130ADD89" w14:textId="77777777" w:rsidR="0074772D" w:rsidRDefault="0074772D" w:rsidP="0074772D">
      <w:pPr>
        <w:pStyle w:val="Analytic"/>
      </w:pPr>
      <w:r>
        <w:t>3—Smokescreen DA: The aff trades off with movement energy because the revolutionary proletariat is trapped under the guise of capital being necessary.</w:t>
      </w:r>
    </w:p>
    <w:p w14:paraId="22E19B40" w14:textId="77777777" w:rsidR="0074772D" w:rsidRPr="001A4012" w:rsidRDefault="0074772D" w:rsidP="0074772D"/>
    <w:p w14:paraId="440DAEDB" w14:textId="77777777" w:rsidR="0074772D" w:rsidRDefault="0074772D" w:rsidP="0074772D">
      <w:pPr>
        <w:pStyle w:val="Heading2"/>
      </w:pPr>
      <w:r>
        <w:lastRenderedPageBreak/>
        <w:t>L</w:t>
      </w:r>
    </w:p>
    <w:p w14:paraId="5BF9E1C5" w14:textId="77777777" w:rsidR="0074772D" w:rsidRDefault="0074772D" w:rsidP="0074772D">
      <w:pPr>
        <w:pStyle w:val="Heading3"/>
      </w:pPr>
      <w:r>
        <w:lastRenderedPageBreak/>
        <w:t>L---Mining</w:t>
      </w:r>
    </w:p>
    <w:p w14:paraId="1C573715" w14:textId="77777777" w:rsidR="0074772D" w:rsidRPr="00E63A02" w:rsidRDefault="0074772D" w:rsidP="0074772D">
      <w:pPr>
        <w:pStyle w:val="Heading4"/>
        <w:rPr>
          <w:rFonts w:cs="Calibri"/>
        </w:rPr>
      </w:pPr>
      <w:r w:rsidRPr="00E63A02">
        <w:rPr>
          <w:rFonts w:cs="Calibri"/>
        </w:rPr>
        <w:t xml:space="preserve">Arctic </w:t>
      </w:r>
      <w:r w:rsidRPr="00E63A02">
        <w:rPr>
          <w:rFonts w:cs="Calibri"/>
          <w:u w:val="single"/>
        </w:rPr>
        <w:t>mining</w:t>
      </w:r>
      <w:r w:rsidRPr="00E63A02">
        <w:rPr>
          <w:rFonts w:cs="Calibri"/>
        </w:rPr>
        <w:t xml:space="preserve"> and resource </w:t>
      </w:r>
      <w:r w:rsidRPr="00E63A02">
        <w:rPr>
          <w:rFonts w:cs="Calibri"/>
          <w:u w:val="single"/>
        </w:rPr>
        <w:t>extraction</w:t>
      </w:r>
      <w:r w:rsidRPr="00E63A02">
        <w:rPr>
          <w:rFonts w:cs="Calibri"/>
        </w:rPr>
        <w:t xml:space="preserve"> is a capitalist </w:t>
      </w:r>
      <w:r w:rsidRPr="00E63A02">
        <w:rPr>
          <w:rFonts w:cs="Calibri"/>
          <w:u w:val="single"/>
        </w:rPr>
        <w:t>gold rush</w:t>
      </w:r>
      <w:r w:rsidRPr="00E63A02">
        <w:rPr>
          <w:rFonts w:cs="Calibri"/>
        </w:rPr>
        <w:t xml:space="preserve">. </w:t>
      </w:r>
    </w:p>
    <w:p w14:paraId="58E8E569" w14:textId="77777777" w:rsidR="0074772D" w:rsidRPr="00E63A02" w:rsidRDefault="0074772D" w:rsidP="0074772D">
      <w:pPr>
        <w:rPr>
          <w:rFonts w:eastAsiaTheme="majorEastAsia"/>
          <w:b/>
          <w:iCs/>
          <w:sz w:val="26"/>
        </w:rPr>
      </w:pPr>
      <w:r w:rsidRPr="00E63A02">
        <w:rPr>
          <w:b/>
          <w:bCs/>
          <w:sz w:val="26"/>
          <w:szCs w:val="26"/>
        </w:rPr>
        <w:t>Edwards &amp; Cromwell ‘12</w:t>
      </w:r>
      <w:r w:rsidRPr="00E63A02">
        <w:t xml:space="preserve"> [David Edwards &amp; David Cromwell, co</w:t>
      </w:r>
      <w:r w:rsidRPr="00E63A02">
        <w:noBreakHyphen/>
        <w:t xml:space="preserve">directors at Z Communications and environmental writers; October 6 2012; </w:t>
      </w:r>
      <w:r w:rsidRPr="00E63A02">
        <w:rPr>
          <w:i/>
          <w:iCs/>
        </w:rPr>
        <w:t>Truthout</w:t>
      </w:r>
      <w:r w:rsidRPr="00E63A02">
        <w:t>, “Arctic Ice Melt, Psychopathic Capitalism and the Corporate Media,” https://truthout.org/articles/arctic-ice-melt-psychopathic-capitalism-and-the-corporate-media/; AA]</w:t>
      </w:r>
    </w:p>
    <w:p w14:paraId="79B5E39A" w14:textId="77777777" w:rsidR="0074772D" w:rsidRPr="00E63A02" w:rsidRDefault="0074772D" w:rsidP="0074772D">
      <w:pPr>
        <w:rPr>
          <w:bCs/>
        </w:rPr>
      </w:pPr>
      <w:r w:rsidRPr="00E63A02">
        <w:t xml:space="preserve">The </w:t>
      </w:r>
      <w:r w:rsidRPr="00E63A02">
        <w:rPr>
          <w:rStyle w:val="boxboxbox"/>
          <w:highlight w:val="cyan"/>
        </w:rPr>
        <w:t>corporations</w:t>
      </w:r>
      <w:r w:rsidRPr="00E63A02">
        <w:rPr>
          <w:bCs/>
          <w:u w:val="single"/>
        </w:rPr>
        <w:t xml:space="preserve"> most responsible for </w:t>
      </w:r>
      <w:r w:rsidRPr="00E63A02">
        <w:rPr>
          <w:bCs/>
          <w:highlight w:val="cyan"/>
          <w:u w:val="single"/>
        </w:rPr>
        <w:t>contributing to</w:t>
      </w:r>
      <w:r w:rsidRPr="00E63A02">
        <w:rPr>
          <w:bCs/>
          <w:u w:val="single"/>
        </w:rPr>
        <w:t xml:space="preserve"> climate change </w:t>
      </w:r>
      <w:r w:rsidRPr="00E63A02">
        <w:rPr>
          <w:bCs/>
          <w:highlight w:val="cyan"/>
          <w:u w:val="single"/>
        </w:rPr>
        <w:t>emissions</w:t>
      </w:r>
      <w:r w:rsidRPr="00E63A02">
        <w:rPr>
          <w:bCs/>
          <w:u w:val="single"/>
        </w:rPr>
        <w:t xml:space="preserve"> and </w:t>
      </w:r>
      <w:r w:rsidRPr="00E63A02">
        <w:rPr>
          <w:bCs/>
          <w:highlight w:val="cyan"/>
          <w:u w:val="single"/>
        </w:rPr>
        <w:t>profiting</w:t>
      </w:r>
      <w:r w:rsidRPr="00E63A02">
        <w:rPr>
          <w:bCs/>
          <w:u w:val="single"/>
        </w:rPr>
        <w:t xml:space="preserve"> from those activities are </w:t>
      </w:r>
      <w:r w:rsidRPr="00E63A02">
        <w:rPr>
          <w:bCs/>
          <w:highlight w:val="cyan"/>
          <w:u w:val="single"/>
        </w:rPr>
        <w:t>campaigning to increase</w:t>
      </w:r>
      <w:r w:rsidRPr="00E63A02">
        <w:rPr>
          <w:bCs/>
          <w:u w:val="single"/>
        </w:rPr>
        <w:t xml:space="preserve"> their </w:t>
      </w:r>
      <w:r w:rsidRPr="00E63A02">
        <w:rPr>
          <w:bCs/>
          <w:highlight w:val="cyan"/>
          <w:u w:val="single"/>
        </w:rPr>
        <w:t>access to</w:t>
      </w:r>
      <w:r w:rsidRPr="00E63A02">
        <w:rPr>
          <w:bCs/>
          <w:u w:val="single"/>
        </w:rPr>
        <w:t xml:space="preserve"> international negotiations and, at the same time, working to </w:t>
      </w:r>
      <w:r w:rsidRPr="00E63A02">
        <w:rPr>
          <w:bCs/>
          <w:highlight w:val="cyan"/>
          <w:u w:val="single"/>
        </w:rPr>
        <w:t>defeat</w:t>
      </w:r>
      <w:r w:rsidRPr="00E63A02">
        <w:rPr>
          <w:bCs/>
          <w:u w:val="single"/>
        </w:rPr>
        <w:t xml:space="preserve"> </w:t>
      </w:r>
      <w:r w:rsidRPr="00E63A02">
        <w:rPr>
          <w:bCs/>
          <w:highlight w:val="cyan"/>
          <w:u w:val="single"/>
        </w:rPr>
        <w:t>progressive legislation</w:t>
      </w:r>
      <w:r w:rsidRPr="00E63A02">
        <w:rPr>
          <w:bCs/>
          <w:u w:val="single"/>
        </w:rPr>
        <w:t xml:space="preserve"> on climate change and energy around the world</w:t>
      </w:r>
      <w:r w:rsidRPr="00E63A02">
        <w:rPr>
          <w:bCs/>
        </w:rPr>
        <w:t>.</w:t>
      </w:r>
    </w:p>
    <w:p w14:paraId="51E991D1" w14:textId="77777777" w:rsidR="0074772D" w:rsidRPr="00E63A02" w:rsidRDefault="0074772D" w:rsidP="0074772D">
      <w:pPr>
        <w:rPr>
          <w:bCs/>
        </w:rPr>
      </w:pPr>
      <w:r w:rsidRPr="00E63A02">
        <w:rPr>
          <w:bCs/>
        </w:rPr>
        <w:t>Greenpeace added:</w:t>
      </w:r>
    </w:p>
    <w:p w14:paraId="088BD6F8" w14:textId="77777777" w:rsidR="0074772D" w:rsidRPr="00E63A02" w:rsidRDefault="0074772D" w:rsidP="0074772D">
      <w:pPr>
        <w:rPr>
          <w:bCs/>
        </w:rPr>
      </w:pPr>
      <w:r w:rsidRPr="00E63A02">
        <w:rPr>
          <w:bCs/>
        </w:rPr>
        <w:t xml:space="preserve">These polluting corporations often </w:t>
      </w:r>
      <w:r w:rsidRPr="00E63A02">
        <w:rPr>
          <w:bCs/>
          <w:highlight w:val="cyan"/>
          <w:u w:val="single"/>
        </w:rPr>
        <w:t>exert</w:t>
      </w:r>
      <w:r w:rsidRPr="00E63A02">
        <w:rPr>
          <w:bCs/>
          <w:u w:val="single"/>
        </w:rPr>
        <w:t xml:space="preserve"> their </w:t>
      </w:r>
      <w:r w:rsidRPr="00E63A02">
        <w:rPr>
          <w:rStyle w:val="boxboxbox"/>
          <w:highlight w:val="cyan"/>
        </w:rPr>
        <w:t>influence</w:t>
      </w:r>
      <w:r w:rsidRPr="00E63A02">
        <w:rPr>
          <w:bCs/>
          <w:highlight w:val="cyan"/>
          <w:u w:val="single"/>
        </w:rPr>
        <w:t xml:space="preserve"> behind the scenes</w:t>
      </w:r>
      <w:r w:rsidRPr="00E63A02">
        <w:rPr>
          <w:bCs/>
          <w:u w:val="single"/>
        </w:rPr>
        <w:t xml:space="preserve">, employing a variety of techniques, including </w:t>
      </w:r>
      <w:r w:rsidRPr="00E63A02">
        <w:rPr>
          <w:bCs/>
          <w:highlight w:val="cyan"/>
          <w:u w:val="single"/>
        </w:rPr>
        <w:t>using trade associations</w:t>
      </w:r>
      <w:r w:rsidRPr="00E63A02">
        <w:rPr>
          <w:bCs/>
          <w:u w:val="single"/>
        </w:rPr>
        <w:t xml:space="preserve"> and think tanks as front groups; </w:t>
      </w:r>
      <w:r w:rsidRPr="00E63A02">
        <w:rPr>
          <w:bCs/>
          <w:highlight w:val="cyan"/>
          <w:u w:val="single"/>
        </w:rPr>
        <w:t>confusing</w:t>
      </w:r>
      <w:r w:rsidRPr="00E63A02">
        <w:rPr>
          <w:bCs/>
          <w:u w:val="single"/>
        </w:rPr>
        <w:t xml:space="preserve"> the </w:t>
      </w:r>
      <w:r w:rsidRPr="00E63A02">
        <w:rPr>
          <w:bCs/>
          <w:highlight w:val="cyan"/>
          <w:u w:val="single"/>
        </w:rPr>
        <w:t>public</w:t>
      </w:r>
      <w:r w:rsidRPr="00E63A02">
        <w:rPr>
          <w:bCs/>
          <w:u w:val="single"/>
        </w:rPr>
        <w:t xml:space="preserve"> through climate </w:t>
      </w:r>
      <w:r w:rsidRPr="00E63A02">
        <w:rPr>
          <w:bCs/>
          <w:highlight w:val="cyan"/>
          <w:u w:val="single"/>
        </w:rPr>
        <w:t>denial</w:t>
      </w:r>
      <w:r w:rsidRPr="00E63A02">
        <w:rPr>
          <w:bCs/>
          <w:u w:val="single"/>
        </w:rPr>
        <w:t xml:space="preserve"> or </w:t>
      </w:r>
      <w:r w:rsidRPr="00E63A02">
        <w:rPr>
          <w:bCs/>
          <w:highlight w:val="cyan"/>
          <w:u w:val="single"/>
        </w:rPr>
        <w:t>advertising</w:t>
      </w:r>
      <w:r w:rsidRPr="00E63A02">
        <w:rPr>
          <w:bCs/>
          <w:u w:val="single"/>
        </w:rPr>
        <w:t xml:space="preserve"> campaigns; making corporate political </w:t>
      </w:r>
      <w:r w:rsidRPr="00E63A02">
        <w:rPr>
          <w:bCs/>
          <w:highlight w:val="cyan"/>
          <w:u w:val="single"/>
        </w:rPr>
        <w:t>donations</w:t>
      </w:r>
      <w:r w:rsidRPr="00E63A02">
        <w:rPr>
          <w:bCs/>
          <w:u w:val="single"/>
        </w:rPr>
        <w:t>; as well as making use of the “</w:t>
      </w:r>
      <w:r w:rsidRPr="00E63A02">
        <w:rPr>
          <w:rStyle w:val="boxboxbox"/>
          <w:highlight w:val="cyan"/>
        </w:rPr>
        <w:t>revolving door</w:t>
      </w:r>
      <w:r w:rsidRPr="00E63A02">
        <w:rPr>
          <w:bCs/>
          <w:u w:val="single"/>
        </w:rPr>
        <w:t>” between public servants and carbon-intensive corporations.</w:t>
      </w:r>
    </w:p>
    <w:p w14:paraId="77C2ABFA" w14:textId="77777777" w:rsidR="0074772D" w:rsidRPr="00E63A02" w:rsidRDefault="0074772D" w:rsidP="0074772D">
      <w:pPr>
        <w:rPr>
          <w:bCs/>
        </w:rPr>
      </w:pPr>
      <w:r w:rsidRPr="00E63A02">
        <w:rPr>
          <w:bCs/>
        </w:rPr>
        <w:t>Unsurprisingly then, meaningful action on tackling climate change is nowhere on the political agenda.</w:t>
      </w:r>
    </w:p>
    <w:p w14:paraId="024C8565" w14:textId="77777777" w:rsidR="0074772D" w:rsidRPr="00E63A02" w:rsidRDefault="0074772D" w:rsidP="0074772D">
      <w:pPr>
        <w:rPr>
          <w:bCs/>
        </w:rPr>
      </w:pPr>
      <w:r w:rsidRPr="00E63A02">
        <w:rPr>
          <w:bCs/>
        </w:rPr>
        <w:t>Drilling to Oblivion</w:t>
      </w:r>
    </w:p>
    <w:p w14:paraId="4CA612A3" w14:textId="77777777" w:rsidR="0074772D" w:rsidRPr="00E63A02" w:rsidRDefault="0074772D" w:rsidP="0074772D">
      <w:pPr>
        <w:rPr>
          <w:bCs/>
        </w:rPr>
      </w:pPr>
      <w:r w:rsidRPr="00E63A02">
        <w:rPr>
          <w:bCs/>
        </w:rPr>
        <w:t>Around the same time that a record low in Arctic sea ice was being recorded, a new report from the UK’s House of Commons Environmental Audit Committee urged a halt to all oil and gas drilling in the Arctic, at least “until new safeguards are put in place.” Committee chair Joan Walley MP said:</w:t>
      </w:r>
    </w:p>
    <w:p w14:paraId="1A25D1BC" w14:textId="77777777" w:rsidR="0074772D" w:rsidRPr="00E63A02" w:rsidRDefault="0074772D" w:rsidP="0074772D">
      <w:pPr>
        <w:rPr>
          <w:bCs/>
          <w:u w:val="single"/>
        </w:rPr>
      </w:pPr>
      <w:r w:rsidRPr="00E63A02">
        <w:rPr>
          <w:bCs/>
          <w:u w:val="single"/>
        </w:rPr>
        <w:t xml:space="preserve">The </w:t>
      </w:r>
      <w:r w:rsidRPr="00E63A02">
        <w:rPr>
          <w:bCs/>
          <w:highlight w:val="cyan"/>
          <w:u w:val="single"/>
        </w:rPr>
        <w:t>shocking speed</w:t>
      </w:r>
      <w:r w:rsidRPr="00E63A02">
        <w:rPr>
          <w:bCs/>
          <w:u w:val="single"/>
        </w:rPr>
        <w:t xml:space="preserve"> at which the Arctic </w:t>
      </w:r>
      <w:r w:rsidRPr="00E63A02">
        <w:rPr>
          <w:bCs/>
          <w:highlight w:val="cyan"/>
          <w:u w:val="single"/>
        </w:rPr>
        <w:t>sea ice</w:t>
      </w:r>
      <w:r w:rsidRPr="00E63A02">
        <w:rPr>
          <w:bCs/>
          <w:u w:val="single"/>
        </w:rPr>
        <w:t xml:space="preserve"> is </w:t>
      </w:r>
      <w:r w:rsidRPr="00E63A02">
        <w:rPr>
          <w:bCs/>
          <w:highlight w:val="cyan"/>
          <w:u w:val="single"/>
        </w:rPr>
        <w:t>melting</w:t>
      </w:r>
      <w:r w:rsidRPr="00E63A02">
        <w:rPr>
          <w:bCs/>
          <w:u w:val="single"/>
        </w:rPr>
        <w:t xml:space="preserve"> should be a </w:t>
      </w:r>
      <w:r w:rsidRPr="00E63A02">
        <w:rPr>
          <w:bCs/>
          <w:highlight w:val="cyan"/>
          <w:u w:val="single"/>
        </w:rPr>
        <w:t>wake-up call</w:t>
      </w:r>
      <w:r w:rsidRPr="00E63A02">
        <w:rPr>
          <w:bCs/>
          <w:u w:val="single"/>
        </w:rPr>
        <w:t xml:space="preserve"> to the world that we need </w:t>
      </w:r>
      <w:r w:rsidRPr="00E63A02">
        <w:rPr>
          <w:bCs/>
          <w:highlight w:val="cyan"/>
          <w:u w:val="single"/>
        </w:rPr>
        <w:t>to phase out fossil fuels</w:t>
      </w:r>
      <w:r w:rsidRPr="00E63A02">
        <w:rPr>
          <w:bCs/>
          <w:u w:val="single"/>
        </w:rPr>
        <w:t xml:space="preserve"> fast. Instead we are witnessing a </w:t>
      </w:r>
      <w:r w:rsidRPr="00E63A02">
        <w:rPr>
          <w:bCs/>
          <w:highlight w:val="cyan"/>
          <w:u w:val="single"/>
        </w:rPr>
        <w:t xml:space="preserve">reckless </w:t>
      </w:r>
      <w:r w:rsidRPr="00E63A02">
        <w:rPr>
          <w:rStyle w:val="boxboxbox"/>
          <w:highlight w:val="cyan"/>
        </w:rPr>
        <w:t>gold rush</w:t>
      </w:r>
      <w:r w:rsidRPr="00E63A02">
        <w:rPr>
          <w:bCs/>
          <w:u w:val="single"/>
        </w:rPr>
        <w:t xml:space="preserve"> in this pristine wilderness as big companies and </w:t>
      </w:r>
      <w:r w:rsidRPr="00E63A02">
        <w:rPr>
          <w:bCs/>
          <w:highlight w:val="cyan"/>
          <w:u w:val="single"/>
        </w:rPr>
        <w:t>governments make</w:t>
      </w:r>
      <w:r w:rsidRPr="00E63A02">
        <w:rPr>
          <w:bCs/>
          <w:u w:val="single"/>
        </w:rPr>
        <w:t xml:space="preserve"> a </w:t>
      </w:r>
      <w:r w:rsidRPr="00E63A02">
        <w:rPr>
          <w:bCs/>
          <w:highlight w:val="cyan"/>
          <w:u w:val="single"/>
        </w:rPr>
        <w:t>grab for</w:t>
      </w:r>
      <w:r w:rsidRPr="00E63A02">
        <w:rPr>
          <w:bCs/>
          <w:u w:val="single"/>
        </w:rPr>
        <w:t xml:space="preserve"> the world’s last untapped oil and gas </w:t>
      </w:r>
      <w:r w:rsidRPr="00E63A02">
        <w:rPr>
          <w:bCs/>
          <w:highlight w:val="cyan"/>
          <w:u w:val="single"/>
        </w:rPr>
        <w:t>reserves</w:t>
      </w:r>
      <w:r w:rsidRPr="00E63A02">
        <w:rPr>
          <w:bCs/>
          <w:u w:val="single"/>
        </w:rPr>
        <w:t>.</w:t>
      </w:r>
    </w:p>
    <w:p w14:paraId="37EBCD99" w14:textId="77777777" w:rsidR="0074772D" w:rsidRPr="00E63A02" w:rsidRDefault="0074772D" w:rsidP="0074772D">
      <w:pPr>
        <w:rPr>
          <w:bCs/>
        </w:rPr>
      </w:pPr>
      <w:r w:rsidRPr="00E63A02">
        <w:rPr>
          <w:bCs/>
        </w:rPr>
        <w:t>Caroline Lewis, member of the committee, warned that “</w:t>
      </w:r>
      <w:r w:rsidRPr="00E63A02">
        <w:rPr>
          <w:bCs/>
          <w:highlight w:val="cyan"/>
          <w:u w:val="single"/>
        </w:rPr>
        <w:t>the race to carve up</w:t>
      </w:r>
      <w:r w:rsidRPr="00E63A02">
        <w:rPr>
          <w:bCs/>
          <w:u w:val="single"/>
        </w:rPr>
        <w:t xml:space="preserve"> the </w:t>
      </w:r>
      <w:r w:rsidRPr="00E63A02">
        <w:rPr>
          <w:bCs/>
          <w:highlight w:val="cyan"/>
          <w:u w:val="single"/>
        </w:rPr>
        <w:t>Arctic</w:t>
      </w:r>
      <w:r w:rsidRPr="00E63A02">
        <w:rPr>
          <w:bCs/>
          <w:u w:val="single"/>
        </w:rPr>
        <w:t xml:space="preserve"> is accelerating </w:t>
      </w:r>
      <w:r w:rsidRPr="00E63A02">
        <w:rPr>
          <w:bCs/>
          <w:highlight w:val="cyan"/>
          <w:u w:val="single"/>
        </w:rPr>
        <w:t>faster than</w:t>
      </w:r>
      <w:r w:rsidRPr="00E63A02">
        <w:rPr>
          <w:bCs/>
          <w:u w:val="single"/>
        </w:rPr>
        <w:t xml:space="preserve"> our regulatory or technical </w:t>
      </w:r>
      <w:r w:rsidRPr="00E63A02">
        <w:rPr>
          <w:rStyle w:val="boxboxbox"/>
          <w:highlight w:val="cyan"/>
        </w:rPr>
        <w:t>capacity</w:t>
      </w:r>
      <w:r w:rsidRPr="00E63A02">
        <w:rPr>
          <w:bCs/>
          <w:u w:val="single"/>
        </w:rPr>
        <w:t xml:space="preserve"> to manage it.”</w:t>
      </w:r>
    </w:p>
    <w:p w14:paraId="6C3B382D" w14:textId="77777777" w:rsidR="0074772D" w:rsidRPr="00E63A02" w:rsidRDefault="0074772D" w:rsidP="0074772D">
      <w:pPr>
        <w:rPr>
          <w:u w:val="single"/>
        </w:rPr>
      </w:pPr>
      <w:r w:rsidRPr="00E63A02">
        <w:rPr>
          <w:bCs/>
        </w:rPr>
        <w:t>B</w:t>
      </w:r>
      <w:r w:rsidRPr="00E63A02">
        <w:rPr>
          <w:bCs/>
          <w:u w:val="single"/>
        </w:rPr>
        <w:t>ut the record of </w:t>
      </w:r>
      <w:r w:rsidRPr="00E63A02">
        <w:rPr>
          <w:rStyle w:val="boxboxbox"/>
          <w:highlight w:val="cyan"/>
        </w:rPr>
        <w:t>corporate capitalism</w:t>
      </w:r>
      <w:r w:rsidRPr="00E63A02">
        <w:rPr>
          <w:bCs/>
          <w:u w:val="single"/>
        </w:rPr>
        <w:t xml:space="preserve"> shows that powerful industrial </w:t>
      </w:r>
      <w:r w:rsidRPr="00E63A02">
        <w:rPr>
          <w:bCs/>
          <w:highlight w:val="cyan"/>
          <w:u w:val="single"/>
        </w:rPr>
        <w:t>forces</w:t>
      </w:r>
      <w:r w:rsidRPr="00E63A02">
        <w:rPr>
          <w:bCs/>
          <w:u w:val="single"/>
        </w:rPr>
        <w:t xml:space="preserve"> will do all they can to </w:t>
      </w:r>
      <w:r w:rsidRPr="00E63A02">
        <w:rPr>
          <w:bCs/>
          <w:highlight w:val="cyan"/>
          <w:u w:val="single"/>
        </w:rPr>
        <w:t>lobby</w:t>
      </w:r>
      <w:r w:rsidRPr="00E63A02">
        <w:rPr>
          <w:bCs/>
          <w:u w:val="single"/>
        </w:rPr>
        <w:t xml:space="preserve"> governments </w:t>
      </w:r>
      <w:r w:rsidRPr="00E63A02">
        <w:rPr>
          <w:bCs/>
          <w:highlight w:val="cyan"/>
          <w:u w:val="single"/>
        </w:rPr>
        <w:t>to allo</w:t>
      </w:r>
      <w:r w:rsidRPr="00E63A02">
        <w:rPr>
          <w:bCs/>
          <w:u w:val="single"/>
        </w:rPr>
        <w:t xml:space="preserve">w for continued economic </w:t>
      </w:r>
      <w:r w:rsidRPr="00E63A02">
        <w:rPr>
          <w:bCs/>
          <w:highlight w:val="cyan"/>
          <w:u w:val="single"/>
        </w:rPr>
        <w:t>exploitation</w:t>
      </w:r>
      <w:r w:rsidRPr="00E63A02">
        <w:rPr>
          <w:bCs/>
          <w:u w:val="single"/>
        </w:rPr>
        <w:t xml:space="preserve"> of the planet’s resources</w:t>
      </w:r>
      <w:r w:rsidRPr="00E63A02">
        <w:rPr>
          <w:bCs/>
        </w:rPr>
        <w:t>. According to the US Geological Survey, within the Arctic Circle there are some 90 billion barrels of oil – 13 per cent of the planet’s</w:t>
      </w:r>
      <w:r w:rsidRPr="00E63A02">
        <w:t xml:space="preserve"> undiscovered oil reserves – and 30 per cent of its undiscovered natural gas</w:t>
      </w:r>
      <w:r w:rsidRPr="00E63A02">
        <w:rPr>
          <w:u w:val="single"/>
        </w:rPr>
        <w:t xml:space="preserve">. The </w:t>
      </w:r>
      <w:r w:rsidRPr="00E63A02">
        <w:rPr>
          <w:highlight w:val="cyan"/>
          <w:u w:val="single"/>
        </w:rPr>
        <w:t>race</w:t>
      </w:r>
      <w:r w:rsidRPr="00E63A02">
        <w:rPr>
          <w:u w:val="single"/>
        </w:rPr>
        <w:t xml:space="preserve"> for corporate profits </w:t>
      </w:r>
      <w:r w:rsidRPr="00E63A02">
        <w:rPr>
          <w:highlight w:val="cyan"/>
          <w:u w:val="single"/>
        </w:rPr>
        <w:t>is</w:t>
      </w:r>
      <w:r w:rsidRPr="00E63A02">
        <w:rPr>
          <w:u w:val="single"/>
        </w:rPr>
        <w:t xml:space="preserve"> now </w:t>
      </w:r>
      <w:r w:rsidRPr="00E63A02">
        <w:rPr>
          <w:highlight w:val="cyan"/>
          <w:u w:val="single"/>
        </w:rPr>
        <w:t>on</w:t>
      </w:r>
      <w:r w:rsidRPr="00E63A02">
        <w:rPr>
          <w:u w:val="single"/>
        </w:rPr>
        <w:t xml:space="preserve">, with </w:t>
      </w:r>
      <w:r w:rsidRPr="00E63A02">
        <w:rPr>
          <w:highlight w:val="cyan"/>
          <w:u w:val="single"/>
        </w:rPr>
        <w:t>Shell</w:t>
      </w:r>
      <w:r w:rsidRPr="00E63A02">
        <w:rPr>
          <w:u w:val="single"/>
        </w:rPr>
        <w:t xml:space="preserve"> already </w:t>
      </w:r>
      <w:r w:rsidRPr="00E63A02">
        <w:rPr>
          <w:highlight w:val="cyan"/>
          <w:u w:val="single"/>
        </w:rPr>
        <w:t>committed</w:t>
      </w:r>
      <w:r w:rsidRPr="00E63A02">
        <w:rPr>
          <w:u w:val="single"/>
        </w:rPr>
        <w:t xml:space="preserve"> to a “multi-year exploration program” in the Arctic.</w:t>
      </w:r>
    </w:p>
    <w:p w14:paraId="36E70F22" w14:textId="77777777" w:rsidR="0074772D" w:rsidRPr="00E63A02" w:rsidRDefault="0074772D" w:rsidP="0074772D">
      <w:r w:rsidRPr="00E63A02">
        <w:t xml:space="preserve">The </w:t>
      </w:r>
      <w:r w:rsidRPr="00E63A02">
        <w:rPr>
          <w:highlight w:val="cyan"/>
          <w:u w:val="single"/>
        </w:rPr>
        <w:t>receding</w:t>
      </w:r>
      <w:r w:rsidRPr="00E63A02">
        <w:rPr>
          <w:u w:val="single"/>
        </w:rPr>
        <w:t xml:space="preserve"> Arctic </w:t>
      </w:r>
      <w:r w:rsidRPr="00E63A02">
        <w:rPr>
          <w:highlight w:val="cyan"/>
          <w:u w:val="single"/>
        </w:rPr>
        <w:t>ice</w:t>
      </w:r>
      <w:r w:rsidRPr="00E63A02">
        <w:rPr>
          <w:u w:val="single"/>
        </w:rPr>
        <w:t xml:space="preserve"> is a “</w:t>
      </w:r>
      <w:r w:rsidRPr="00E63A02">
        <w:rPr>
          <w:highlight w:val="cyan"/>
          <w:u w:val="single"/>
        </w:rPr>
        <w:t>business opportunity</w:t>
      </w:r>
      <w:r w:rsidRPr="00E63A02">
        <w:rPr>
          <w:u w:val="single"/>
        </w:rPr>
        <w:t>” for those wishing to exploit newly available shipping routes</w:t>
      </w:r>
      <w:r w:rsidRPr="00E63A02">
        <w:t>. Cargo that now goes via the Panama Canal or the Suez Canal will, in many cases, have a shorter Arctic route, ensuring “efficiency savings” for big business.</w:t>
      </w:r>
    </w:p>
    <w:p w14:paraId="593C5DB2" w14:textId="77777777" w:rsidR="0074772D" w:rsidRPr="00E63A02" w:rsidRDefault="0074772D" w:rsidP="0074772D">
      <w:r w:rsidRPr="00E63A02">
        <w:t>Companies are also licking their lips at the prospect at getting their hands on </w:t>
      </w:r>
      <w:r w:rsidRPr="00E63A02">
        <w:rPr>
          <w:highlight w:val="cyan"/>
        </w:rPr>
        <w:t>vast deposits</w:t>
      </w:r>
      <w:r w:rsidRPr="00E63A02">
        <w:t xml:space="preserve"> of minerals as Greenland’s ice cap recedes.</w:t>
      </w:r>
    </w:p>
    <w:p w14:paraId="7BE36767" w14:textId="77777777" w:rsidR="0074772D" w:rsidRDefault="0074772D" w:rsidP="0074772D">
      <w:pPr>
        <w:rPr>
          <w:u w:val="single"/>
        </w:rPr>
      </w:pPr>
      <w:r w:rsidRPr="00E63A02">
        <w:rPr>
          <w:u w:val="single"/>
        </w:rPr>
        <w:lastRenderedPageBreak/>
        <w:t xml:space="preserve">“For me, I </w:t>
      </w:r>
      <w:r w:rsidRPr="00E63A02">
        <w:rPr>
          <w:highlight w:val="cyan"/>
          <w:u w:val="single"/>
        </w:rPr>
        <w:t>wouldn’t mind if</w:t>
      </w:r>
      <w:r w:rsidRPr="00E63A02">
        <w:rPr>
          <w:u w:val="single"/>
        </w:rPr>
        <w:t xml:space="preserve"> the </w:t>
      </w:r>
      <w:r w:rsidRPr="00E63A02">
        <w:rPr>
          <w:highlight w:val="cyan"/>
          <w:u w:val="single"/>
        </w:rPr>
        <w:t>whole ice cap disappears</w:t>
      </w:r>
      <w:r w:rsidRPr="00E63A02">
        <w:rPr>
          <w:u w:val="single"/>
        </w:rPr>
        <w:t>,” said Ole Christiansen, the chief executive of NunamMinerals, Greenland’s largest homegrown mining company, with his eyes on a proposed gold mining site up the fjord from Nuuk, Greenland’s capital. “As it melts, we’re seeing new places with very attractive geology.”</w:t>
      </w:r>
    </w:p>
    <w:p w14:paraId="5E02D047" w14:textId="77777777" w:rsidR="0074772D" w:rsidRDefault="0074772D" w:rsidP="0074772D"/>
    <w:p w14:paraId="2CFD295B" w14:textId="77777777" w:rsidR="0074772D" w:rsidRDefault="0074772D" w:rsidP="0074772D">
      <w:pPr>
        <w:pStyle w:val="Heading4"/>
      </w:pPr>
      <w:r>
        <w:t>Dropped the link debate</w:t>
      </w:r>
    </w:p>
    <w:p w14:paraId="072861AD" w14:textId="77777777" w:rsidR="0074772D" w:rsidRDefault="0074772D" w:rsidP="0074772D">
      <w:pPr>
        <w:pStyle w:val="Heading3"/>
      </w:pPr>
      <w:r>
        <w:lastRenderedPageBreak/>
        <w:t>2NC---Sus---Framing Issues</w:t>
      </w:r>
    </w:p>
    <w:p w14:paraId="3337E69E" w14:textId="77777777" w:rsidR="0074772D" w:rsidRDefault="0074772D" w:rsidP="0074772D">
      <w:pPr>
        <w:pStyle w:val="Analytic"/>
      </w:pPr>
      <w:r>
        <w:t>1—capitalism is terminally unsustainable due to climate change and causing war that’s derber 23</w:t>
      </w:r>
    </w:p>
    <w:p w14:paraId="0296FACB" w14:textId="77777777" w:rsidR="0074772D" w:rsidRDefault="0074772D" w:rsidP="0074772D">
      <w:pPr>
        <w:pStyle w:val="Analytic"/>
      </w:pPr>
      <w:r>
        <w:t>2—</w:t>
      </w:r>
      <w:r w:rsidRPr="002D410F">
        <w:rPr>
          <w:u w:val="single"/>
        </w:rPr>
        <w:t>bias</w:t>
      </w:r>
      <w:r>
        <w:t>: their authors are motivated by profit incentives to deploy fake science towards the elites – that’s the smokescreen work we did above – which frames how you trust their authors and evidence</w:t>
      </w:r>
    </w:p>
    <w:p w14:paraId="751FE47B" w14:textId="77777777" w:rsidR="0074772D" w:rsidRDefault="0074772D" w:rsidP="0074772D">
      <w:pPr>
        <w:pStyle w:val="Analytic"/>
      </w:pPr>
      <w:r>
        <w:t>3—</w:t>
      </w:r>
      <w:r w:rsidRPr="006A6458">
        <w:rPr>
          <w:u w:val="single"/>
        </w:rPr>
        <w:t>the alt solves</w:t>
      </w:r>
      <w:r>
        <w:t xml:space="preserve">: </w:t>
      </w:r>
    </w:p>
    <w:p w14:paraId="638D3F5D" w14:textId="77777777" w:rsidR="0074772D" w:rsidRDefault="0074772D" w:rsidP="0074772D">
      <w:pPr>
        <w:pStyle w:val="Analytic"/>
      </w:pPr>
      <w:r>
        <w:t>a—</w:t>
      </w:r>
      <w:r w:rsidRPr="00F96325">
        <w:rPr>
          <w:u w:val="single"/>
        </w:rPr>
        <w:t>humanitarian incentives and prestige</w:t>
      </w:r>
      <w:r w:rsidRPr="005C5019">
        <w:t xml:space="preserve"> urge innovation for societal necessities — Jonas Salk invented the polio vaccine but didn’t patent it; grant-based R&amp;D is financed by anonymous donors;</w:t>
      </w:r>
      <w:r>
        <w:t xml:space="preserve"> and Wikipedia utilizes volunteer time and effort to create a website of free information.</w:t>
      </w:r>
    </w:p>
    <w:p w14:paraId="3CC4CD25" w14:textId="77777777" w:rsidR="0074772D" w:rsidRDefault="0074772D" w:rsidP="0074772D">
      <w:pPr>
        <w:pStyle w:val="Analytic"/>
      </w:pPr>
      <w:r>
        <w:t xml:space="preserve">b—capitalist </w:t>
      </w:r>
      <w:r w:rsidRPr="00F96325">
        <w:rPr>
          <w:u w:val="single"/>
        </w:rPr>
        <w:t>priorities divert resources</w:t>
      </w:r>
      <w:r>
        <w:t xml:space="preserve"> from existential risk—male baldness and erectile disfunction receive more attention and focus than malaria and HIV research because it’s </w:t>
      </w:r>
      <w:r w:rsidRPr="00F96325">
        <w:rPr>
          <w:u w:val="single"/>
        </w:rPr>
        <w:t>profitable</w:t>
      </w:r>
    </w:p>
    <w:p w14:paraId="64FECFAB" w14:textId="77777777" w:rsidR="0074772D" w:rsidRDefault="0074772D" w:rsidP="0074772D">
      <w:pPr>
        <w:pStyle w:val="Analytic"/>
      </w:pPr>
      <w:r>
        <w:t>Will do more work on the alt</w:t>
      </w:r>
    </w:p>
    <w:p w14:paraId="1E71BB0D" w14:textId="77777777" w:rsidR="0074772D" w:rsidRDefault="0074772D" w:rsidP="0074772D"/>
    <w:p w14:paraId="0C2192BB" w14:textId="77777777" w:rsidR="0074772D" w:rsidRDefault="0074772D" w:rsidP="0074772D"/>
    <w:p w14:paraId="7F06BB77" w14:textId="77777777" w:rsidR="0074772D" w:rsidRPr="00AD4859" w:rsidRDefault="0074772D" w:rsidP="0074772D">
      <w:pPr>
        <w:rPr>
          <w:rFonts w:asciiTheme="minorHAnsi" w:hAnsiTheme="minorHAnsi" w:cstheme="minorHAnsi"/>
          <w:sz w:val="14"/>
        </w:rPr>
      </w:pPr>
    </w:p>
    <w:p w14:paraId="4052B286" w14:textId="77777777" w:rsidR="0074772D" w:rsidRPr="001844DA" w:rsidRDefault="0074772D" w:rsidP="0074772D">
      <w:pPr>
        <w:pStyle w:val="Heading3"/>
        <w:rPr>
          <w:color w:val="000000" w:themeColor="text1"/>
        </w:rPr>
      </w:pPr>
      <w:r>
        <w:rPr>
          <w:color w:val="000000" w:themeColor="text1"/>
        </w:rPr>
        <w:lastRenderedPageBreak/>
        <w:t>!/</w:t>
      </w:r>
      <w:r w:rsidRPr="001844DA">
        <w:rPr>
          <w:color w:val="000000" w:themeColor="text1"/>
        </w:rPr>
        <w:t>RC</w:t>
      </w:r>
      <w:r>
        <w:rPr>
          <w:color w:val="000000" w:themeColor="text1"/>
        </w:rPr>
        <w:t>---Conflict</w:t>
      </w:r>
    </w:p>
    <w:p w14:paraId="3F97A6E8" w14:textId="77777777" w:rsidR="0074772D" w:rsidRPr="001844DA" w:rsidRDefault="0074772D" w:rsidP="0074772D">
      <w:pPr>
        <w:pStyle w:val="Heading4"/>
        <w:rPr>
          <w:color w:val="000000" w:themeColor="text1"/>
        </w:rPr>
      </w:pPr>
      <w:r w:rsidRPr="001844DA">
        <w:rPr>
          <w:color w:val="000000" w:themeColor="text1"/>
        </w:rPr>
        <w:t>Capitalism is the root cause of wa</w:t>
      </w:r>
      <w:r>
        <w:rPr>
          <w:color w:val="000000" w:themeColor="text1"/>
        </w:rPr>
        <w:t>r, militarization, and authoritarianism</w:t>
      </w:r>
    </w:p>
    <w:p w14:paraId="37EADF29" w14:textId="77777777" w:rsidR="0074772D" w:rsidRPr="001844DA" w:rsidRDefault="0074772D" w:rsidP="0074772D">
      <w:pPr>
        <w:rPr>
          <w:color w:val="000000" w:themeColor="text1"/>
        </w:rPr>
      </w:pPr>
      <w:r w:rsidRPr="001844DA">
        <w:rPr>
          <w:color w:val="000000" w:themeColor="text1"/>
        </w:rPr>
        <w:t xml:space="preserve">William </w:t>
      </w:r>
      <w:r w:rsidRPr="001844DA">
        <w:rPr>
          <w:rStyle w:val="Style13ptBold"/>
          <w:color w:val="000000" w:themeColor="text1"/>
        </w:rPr>
        <w:t>Robinson 22</w:t>
      </w:r>
      <w:r w:rsidRPr="001844DA">
        <w:rPr>
          <w:color w:val="000000" w:themeColor="text1"/>
        </w:rPr>
        <w:t>, professor of sociology, global studies and Latin American studies at UC Santa Barbara, 4-24-22, "Global Capitalism Has Become Dependent on War-Making to Sustain Itself," https://truthout.org/articles/global-capitalism-has-become-dependent-on-war-making-to-sustain-itself/, jy</w:t>
      </w:r>
    </w:p>
    <w:p w14:paraId="487FE94F" w14:textId="77777777" w:rsidR="0074772D" w:rsidRPr="001844DA" w:rsidRDefault="0074772D" w:rsidP="0074772D">
      <w:pPr>
        <w:rPr>
          <w:color w:val="000000" w:themeColor="text1"/>
          <w:sz w:val="14"/>
        </w:rPr>
      </w:pPr>
      <w:r w:rsidRPr="001844DA">
        <w:rPr>
          <w:color w:val="000000" w:themeColor="text1"/>
          <w:sz w:val="14"/>
        </w:rPr>
        <w:t>Militarized Accumulation</w:t>
      </w:r>
    </w:p>
    <w:p w14:paraId="6E264520" w14:textId="77777777" w:rsidR="0074772D" w:rsidRPr="001844DA" w:rsidRDefault="0074772D" w:rsidP="0074772D">
      <w:pPr>
        <w:rPr>
          <w:color w:val="000000" w:themeColor="text1"/>
          <w:sz w:val="14"/>
        </w:rPr>
      </w:pPr>
      <w:r w:rsidRPr="001844DA">
        <w:rPr>
          <w:color w:val="000000" w:themeColor="text1"/>
          <w:sz w:val="14"/>
        </w:rPr>
        <w:t xml:space="preserve">The Russian invasion — brutal, reckless and condemnable by any standard — has sparked debate on NATO’s proposed expansion into Ukraine and the role that it played in motivating the Kremlin. U.S. officials were keenly aware, in fact, that </w:t>
      </w:r>
      <w:r w:rsidRPr="001844DA">
        <w:rPr>
          <w:rStyle w:val="StyleUnderline"/>
          <w:color w:val="000000" w:themeColor="text1"/>
        </w:rPr>
        <w:t xml:space="preserve">the drive to </w:t>
      </w:r>
      <w:r w:rsidRPr="00E972DA">
        <w:rPr>
          <w:rStyle w:val="Emphasis"/>
          <w:color w:val="000000" w:themeColor="text1"/>
          <w:highlight w:val="cyan"/>
        </w:rPr>
        <w:t>expand NATO</w:t>
      </w:r>
      <w:r w:rsidRPr="001844DA">
        <w:rPr>
          <w:rStyle w:val="StyleUnderline"/>
          <w:color w:val="000000" w:themeColor="text1"/>
        </w:rPr>
        <w:t xml:space="preserve"> to Russian borders would eventually </w:t>
      </w:r>
      <w:r w:rsidRPr="00E972DA">
        <w:rPr>
          <w:rStyle w:val="StyleUnderline"/>
          <w:color w:val="000000" w:themeColor="text1"/>
          <w:highlight w:val="cyan"/>
        </w:rPr>
        <w:t xml:space="preserve">push Moscow into a </w:t>
      </w:r>
      <w:r w:rsidRPr="00E972DA">
        <w:rPr>
          <w:rStyle w:val="Emphasis"/>
          <w:color w:val="000000" w:themeColor="text1"/>
          <w:highlight w:val="cyan"/>
        </w:rPr>
        <w:t>military conflict</w:t>
      </w:r>
      <w:r w:rsidRPr="00E972DA">
        <w:rPr>
          <w:color w:val="000000" w:themeColor="text1"/>
          <w:sz w:val="14"/>
          <w:highlight w:val="cyan"/>
        </w:rPr>
        <w:t>.</w:t>
      </w:r>
      <w:r w:rsidRPr="001844DA">
        <w:rPr>
          <w:color w:val="000000" w:themeColor="text1"/>
          <w:sz w:val="14"/>
        </w:rPr>
        <w:t xml:space="preserve"> “We examine a wide range of nonviolent measures that could exploit Russia’s actual vulnerabilities and anxieties as a way of stressing Russia’s military and economy and the regime’s political standing at home and abroad,” notes a 2019 study by the RAND Corporation, a Pentagon-affiliated think tank. “The steps we examine would not have either defense or deterrence as their prime purpose,” it states, but rather, “these steps are conceived of as elements in a campaign designed to unbalance the adversary, leading Russia to compete in domains or regions where the United States has a competitive advantage, and causing Russia to overextend itself militarily or economically.”</w:t>
      </w:r>
    </w:p>
    <w:p w14:paraId="4D36DD20" w14:textId="77777777" w:rsidR="0074772D" w:rsidRPr="001844DA" w:rsidRDefault="0074772D" w:rsidP="0074772D">
      <w:pPr>
        <w:rPr>
          <w:color w:val="000000" w:themeColor="text1"/>
          <w:sz w:val="14"/>
        </w:rPr>
      </w:pPr>
      <w:r w:rsidRPr="001844DA">
        <w:rPr>
          <w:color w:val="000000" w:themeColor="text1"/>
          <w:sz w:val="14"/>
        </w:rPr>
        <w:t xml:space="preserve">But the provocation could not be reduced to geopolitical competition, however important, as most observers were keen to do. </w:t>
      </w:r>
      <w:r w:rsidRPr="001844DA">
        <w:rPr>
          <w:rStyle w:val="StyleUnderline"/>
          <w:color w:val="000000" w:themeColor="text1"/>
        </w:rPr>
        <w:t>Missing</w:t>
      </w:r>
      <w:r w:rsidRPr="001844DA">
        <w:rPr>
          <w:color w:val="000000" w:themeColor="text1"/>
          <w:sz w:val="14"/>
        </w:rPr>
        <w:t xml:space="preserve"> from the larger picture </w:t>
      </w:r>
      <w:r w:rsidRPr="001844DA">
        <w:rPr>
          <w:rStyle w:val="StyleUnderline"/>
          <w:color w:val="000000" w:themeColor="text1"/>
        </w:rPr>
        <w:t xml:space="preserve">was the centrality of </w:t>
      </w:r>
      <w:r w:rsidRPr="00E972DA">
        <w:rPr>
          <w:rStyle w:val="Emphasis"/>
          <w:color w:val="000000" w:themeColor="text1"/>
          <w:highlight w:val="cyan"/>
        </w:rPr>
        <w:t>militarized accumulation</w:t>
      </w:r>
      <w:r w:rsidRPr="001844DA">
        <w:rPr>
          <w:color w:val="000000" w:themeColor="text1"/>
          <w:sz w:val="14"/>
        </w:rPr>
        <w:t xml:space="preserve"> </w:t>
      </w:r>
      <w:r w:rsidRPr="001844DA">
        <w:rPr>
          <w:rStyle w:val="StyleUnderline"/>
          <w:color w:val="000000" w:themeColor="text1"/>
        </w:rPr>
        <w:t xml:space="preserve">— of endless low- and high-intensity warfare, simmering conflicts, civil strife and policing — </w:t>
      </w:r>
      <w:r w:rsidRPr="00E972DA">
        <w:rPr>
          <w:rStyle w:val="StyleUnderline"/>
          <w:color w:val="000000" w:themeColor="text1"/>
          <w:highlight w:val="cyan"/>
        </w:rPr>
        <w:t xml:space="preserve">to the </w:t>
      </w:r>
      <w:r w:rsidRPr="00E972DA">
        <w:rPr>
          <w:rStyle w:val="Emphasis"/>
          <w:color w:val="000000" w:themeColor="text1"/>
          <w:highlight w:val="cyan"/>
        </w:rPr>
        <w:t>global political economy</w:t>
      </w:r>
      <w:r w:rsidRPr="001844DA">
        <w:rPr>
          <w:color w:val="000000" w:themeColor="text1"/>
          <w:sz w:val="14"/>
        </w:rPr>
        <w:t xml:space="preserve">. Militarized accumulation refers to a situation in which </w:t>
      </w:r>
      <w:r w:rsidRPr="001844DA">
        <w:rPr>
          <w:rStyle w:val="StyleUnderline"/>
          <w:color w:val="000000" w:themeColor="text1"/>
        </w:rPr>
        <w:t xml:space="preserve">a global war economy relies on the state to </w:t>
      </w:r>
      <w:r w:rsidRPr="001844DA">
        <w:rPr>
          <w:rStyle w:val="Emphasis"/>
          <w:color w:val="000000" w:themeColor="text1"/>
        </w:rPr>
        <w:t>organize war-making</w:t>
      </w:r>
      <w:r w:rsidRPr="001844DA">
        <w:rPr>
          <w:rStyle w:val="StyleUnderline"/>
          <w:color w:val="000000" w:themeColor="text1"/>
        </w:rPr>
        <w:t xml:space="preserve">, </w:t>
      </w:r>
      <w:r w:rsidRPr="001844DA">
        <w:rPr>
          <w:rStyle w:val="Emphasis"/>
          <w:color w:val="000000" w:themeColor="text1"/>
        </w:rPr>
        <w:t>social control and repression</w:t>
      </w:r>
      <w:r w:rsidRPr="001844DA">
        <w:rPr>
          <w:rStyle w:val="StyleUnderline"/>
          <w:color w:val="000000" w:themeColor="text1"/>
        </w:rPr>
        <w:t xml:space="preserve"> </w:t>
      </w:r>
      <w:r w:rsidRPr="00E972DA">
        <w:rPr>
          <w:rStyle w:val="StyleUnderline"/>
          <w:color w:val="000000" w:themeColor="text1"/>
          <w:highlight w:val="cyan"/>
        </w:rPr>
        <w:t xml:space="preserve">to </w:t>
      </w:r>
      <w:r w:rsidRPr="00E972DA">
        <w:rPr>
          <w:rStyle w:val="Emphasis"/>
          <w:color w:val="000000" w:themeColor="text1"/>
          <w:highlight w:val="cyan"/>
        </w:rPr>
        <w:t>sustain capital accumulation</w:t>
      </w:r>
      <w:r w:rsidRPr="001844DA">
        <w:rPr>
          <w:color w:val="000000" w:themeColor="text1"/>
          <w:sz w:val="14"/>
        </w:rPr>
        <w:t xml:space="preserve"> </w:t>
      </w:r>
      <w:r w:rsidRPr="001844DA">
        <w:rPr>
          <w:rStyle w:val="StyleUnderline"/>
          <w:color w:val="000000" w:themeColor="text1"/>
        </w:rPr>
        <w:t xml:space="preserve">in the face of </w:t>
      </w:r>
      <w:r w:rsidRPr="001844DA">
        <w:rPr>
          <w:rStyle w:val="Emphasis"/>
          <w:color w:val="000000" w:themeColor="text1"/>
        </w:rPr>
        <w:t>chronic stagnation</w:t>
      </w:r>
      <w:r w:rsidRPr="001844DA">
        <w:rPr>
          <w:color w:val="000000" w:themeColor="text1"/>
          <w:sz w:val="14"/>
        </w:rPr>
        <w:t xml:space="preserve"> </w:t>
      </w:r>
      <w:r w:rsidRPr="00E972DA">
        <w:rPr>
          <w:rStyle w:val="StyleUnderline"/>
          <w:color w:val="000000" w:themeColor="text1"/>
          <w:highlight w:val="cyan"/>
        </w:rPr>
        <w:t xml:space="preserve">and </w:t>
      </w:r>
      <w:r w:rsidRPr="00E972DA">
        <w:rPr>
          <w:rStyle w:val="Emphasis"/>
          <w:color w:val="000000" w:themeColor="text1"/>
          <w:highlight w:val="cyan"/>
        </w:rPr>
        <w:t>saturation of global markets</w:t>
      </w:r>
      <w:r w:rsidRPr="001844DA">
        <w:rPr>
          <w:color w:val="000000" w:themeColor="text1"/>
          <w:sz w:val="14"/>
        </w:rPr>
        <w:t xml:space="preserve">. </w:t>
      </w:r>
      <w:r w:rsidRPr="001844DA">
        <w:rPr>
          <w:rStyle w:val="StyleUnderline"/>
          <w:color w:val="000000" w:themeColor="text1"/>
        </w:rPr>
        <w:t>These</w:t>
      </w:r>
      <w:r w:rsidRPr="001844DA">
        <w:rPr>
          <w:color w:val="000000" w:themeColor="text1"/>
          <w:sz w:val="14"/>
        </w:rPr>
        <w:t xml:space="preserve"> state-organized </w:t>
      </w:r>
      <w:r w:rsidRPr="001844DA">
        <w:rPr>
          <w:rStyle w:val="StyleUnderline"/>
          <w:color w:val="000000" w:themeColor="text1"/>
        </w:rPr>
        <w:t>practices are outsourced</w:t>
      </w:r>
      <w:r w:rsidRPr="001844DA">
        <w:rPr>
          <w:color w:val="000000" w:themeColor="text1"/>
          <w:sz w:val="14"/>
        </w:rPr>
        <w:t xml:space="preserve"> to transnational corporate capital, </w:t>
      </w:r>
      <w:r w:rsidRPr="001844DA">
        <w:rPr>
          <w:rStyle w:val="StyleUnderline"/>
          <w:color w:val="000000" w:themeColor="text1"/>
        </w:rPr>
        <w:t xml:space="preserve">involving the fusion of private accumulation with state </w:t>
      </w:r>
      <w:r w:rsidRPr="00E972DA">
        <w:rPr>
          <w:rStyle w:val="StyleUnderline"/>
          <w:color w:val="000000" w:themeColor="text1"/>
          <w:highlight w:val="cyan"/>
        </w:rPr>
        <w:t>militarization</w:t>
      </w:r>
      <w:r w:rsidRPr="001844DA">
        <w:rPr>
          <w:rStyle w:val="StyleUnderline"/>
          <w:color w:val="000000" w:themeColor="text1"/>
        </w:rPr>
        <w:t xml:space="preserve"> in order </w:t>
      </w:r>
      <w:r w:rsidRPr="00E972DA">
        <w:rPr>
          <w:rStyle w:val="StyleUnderline"/>
          <w:color w:val="000000" w:themeColor="text1"/>
          <w:highlight w:val="cyan"/>
        </w:rPr>
        <w:t>to sustain the process of capital accumulation</w:t>
      </w:r>
      <w:r w:rsidRPr="001844DA">
        <w:rPr>
          <w:rStyle w:val="StyleUnderline"/>
          <w:color w:val="000000" w:themeColor="text1"/>
        </w:rPr>
        <w:t xml:space="preserve">. Cycles of destruction and reconstruction provide </w:t>
      </w:r>
      <w:r w:rsidRPr="001844DA">
        <w:rPr>
          <w:rStyle w:val="Emphasis"/>
          <w:color w:val="000000" w:themeColor="text1"/>
        </w:rPr>
        <w:t>ongoing outlets for over-accumulated capital</w:t>
      </w:r>
      <w:r w:rsidRPr="001844DA">
        <w:rPr>
          <w:color w:val="000000" w:themeColor="text1"/>
          <w:sz w:val="14"/>
        </w:rPr>
        <w:t xml:space="preserve">; that is, </w:t>
      </w:r>
      <w:r w:rsidRPr="001844DA">
        <w:rPr>
          <w:rStyle w:val="StyleUnderline"/>
          <w:color w:val="000000" w:themeColor="text1"/>
        </w:rPr>
        <w:t xml:space="preserve">these cycles </w:t>
      </w:r>
      <w:r w:rsidRPr="00E972DA">
        <w:rPr>
          <w:rStyle w:val="StyleUnderline"/>
          <w:color w:val="000000" w:themeColor="text1"/>
          <w:highlight w:val="cyan"/>
        </w:rPr>
        <w:t xml:space="preserve">open up </w:t>
      </w:r>
      <w:r w:rsidRPr="00E972DA">
        <w:rPr>
          <w:rStyle w:val="Emphasis"/>
          <w:color w:val="000000" w:themeColor="text1"/>
          <w:highlight w:val="cyan"/>
        </w:rPr>
        <w:t>new profit-making opportunities</w:t>
      </w:r>
      <w:r w:rsidRPr="001844DA">
        <w:rPr>
          <w:color w:val="000000" w:themeColor="text1"/>
          <w:sz w:val="14"/>
        </w:rPr>
        <w:t xml:space="preserve"> for transnational capitalists seeking ongoing opportunities to profitably reinvest the enormous amounts of cash they have accumulated. </w:t>
      </w:r>
      <w:r w:rsidRPr="001844DA">
        <w:rPr>
          <w:rStyle w:val="StyleUnderline"/>
          <w:color w:val="000000" w:themeColor="text1"/>
        </w:rPr>
        <w:t xml:space="preserve">There is a convergence in this process of global capitalism’s political </w:t>
      </w:r>
      <w:r w:rsidRPr="001844DA">
        <w:rPr>
          <w:rStyle w:val="Emphasis"/>
          <w:color w:val="000000" w:themeColor="text1"/>
        </w:rPr>
        <w:t>need for social control</w:t>
      </w:r>
      <w:r w:rsidRPr="001844DA">
        <w:rPr>
          <w:rStyle w:val="StyleUnderline"/>
          <w:color w:val="000000" w:themeColor="text1"/>
        </w:rPr>
        <w:t xml:space="preserve"> and </w:t>
      </w:r>
      <w:r w:rsidRPr="001844DA">
        <w:rPr>
          <w:rStyle w:val="Emphasis"/>
          <w:color w:val="000000" w:themeColor="text1"/>
        </w:rPr>
        <w:t>repression</w:t>
      </w:r>
      <w:r w:rsidRPr="001844DA">
        <w:rPr>
          <w:color w:val="000000" w:themeColor="text1"/>
          <w:sz w:val="14"/>
        </w:rPr>
        <w:t xml:space="preserve"> </w:t>
      </w:r>
      <w:r w:rsidRPr="001844DA">
        <w:rPr>
          <w:rStyle w:val="StyleUnderline"/>
          <w:color w:val="000000" w:themeColor="text1"/>
        </w:rPr>
        <w:t xml:space="preserve">in the face of </w:t>
      </w:r>
      <w:r w:rsidRPr="00E972DA">
        <w:rPr>
          <w:rStyle w:val="Emphasis"/>
          <w:color w:val="000000" w:themeColor="text1"/>
          <w:highlight w:val="cyan"/>
        </w:rPr>
        <w:t>mounting popular discontent worldwide</w:t>
      </w:r>
      <w:r w:rsidRPr="001844DA">
        <w:rPr>
          <w:color w:val="000000" w:themeColor="text1"/>
          <w:sz w:val="14"/>
        </w:rPr>
        <w:t xml:space="preserve"> </w:t>
      </w:r>
      <w:r w:rsidRPr="001844DA">
        <w:rPr>
          <w:rStyle w:val="StyleUnderline"/>
          <w:color w:val="000000" w:themeColor="text1"/>
        </w:rPr>
        <w:t>and its economic need to perpetuate accumulation in the face of stagnation</w:t>
      </w:r>
      <w:r w:rsidRPr="001844DA">
        <w:rPr>
          <w:color w:val="000000" w:themeColor="text1"/>
          <w:sz w:val="14"/>
        </w:rPr>
        <w:t>.</w:t>
      </w:r>
    </w:p>
    <w:p w14:paraId="4CCE023F" w14:textId="77777777" w:rsidR="0074772D" w:rsidRPr="001844DA" w:rsidRDefault="0074772D" w:rsidP="0074772D">
      <w:pPr>
        <w:rPr>
          <w:color w:val="000000" w:themeColor="text1"/>
          <w:sz w:val="14"/>
        </w:rPr>
      </w:pPr>
      <w:r w:rsidRPr="001844DA">
        <w:rPr>
          <w:rStyle w:val="StyleUnderline"/>
          <w:color w:val="000000" w:themeColor="text1"/>
        </w:rPr>
        <w:t xml:space="preserve">Wars provide </w:t>
      </w:r>
      <w:r w:rsidRPr="001844DA">
        <w:rPr>
          <w:rStyle w:val="Emphasis"/>
          <w:color w:val="000000" w:themeColor="text1"/>
        </w:rPr>
        <w:t>critical economic stimulus</w:t>
      </w:r>
      <w:r w:rsidRPr="001844DA">
        <w:rPr>
          <w:color w:val="000000" w:themeColor="text1"/>
          <w:sz w:val="14"/>
        </w:rPr>
        <w:t xml:space="preserve">. </w:t>
      </w:r>
      <w:r w:rsidRPr="001844DA">
        <w:rPr>
          <w:rStyle w:val="StyleUnderline"/>
          <w:color w:val="000000" w:themeColor="text1"/>
        </w:rPr>
        <w:t>They have</w:t>
      </w:r>
      <w:r w:rsidRPr="001844DA">
        <w:rPr>
          <w:color w:val="000000" w:themeColor="text1"/>
          <w:sz w:val="14"/>
        </w:rPr>
        <w:t xml:space="preserve"> historically </w:t>
      </w:r>
      <w:r w:rsidRPr="001844DA">
        <w:rPr>
          <w:rStyle w:val="StyleUnderline"/>
          <w:color w:val="000000" w:themeColor="text1"/>
        </w:rPr>
        <w:t xml:space="preserve">pulled the capitalist system </w:t>
      </w:r>
      <w:r w:rsidRPr="001844DA">
        <w:rPr>
          <w:rStyle w:val="Emphasis"/>
          <w:color w:val="000000" w:themeColor="text1"/>
        </w:rPr>
        <w:t>out of accumulation crises</w:t>
      </w:r>
      <w:r w:rsidRPr="001844DA">
        <w:rPr>
          <w:rStyle w:val="StyleUnderline"/>
          <w:color w:val="000000" w:themeColor="text1"/>
        </w:rPr>
        <w:t xml:space="preserve"> while they serve to deflect attention from political tensions and problems of legitimacy</w:t>
      </w:r>
      <w:r w:rsidRPr="001844DA">
        <w:rPr>
          <w:color w:val="000000" w:themeColor="text1"/>
          <w:sz w:val="14"/>
        </w:rPr>
        <w:t xml:space="preserve">. It took </w:t>
      </w:r>
      <w:r w:rsidRPr="001844DA">
        <w:rPr>
          <w:rStyle w:val="Emphasis"/>
          <w:color w:val="000000" w:themeColor="text1"/>
        </w:rPr>
        <w:t>World War II</w:t>
      </w:r>
      <w:r w:rsidRPr="001844DA">
        <w:rPr>
          <w:color w:val="000000" w:themeColor="text1"/>
          <w:sz w:val="14"/>
        </w:rPr>
        <w:t xml:space="preserve"> </w:t>
      </w:r>
      <w:r w:rsidRPr="001844DA">
        <w:rPr>
          <w:rStyle w:val="StyleUnderline"/>
          <w:color w:val="000000" w:themeColor="text1"/>
        </w:rPr>
        <w:t xml:space="preserve">to finally lift world capitalism out of the </w:t>
      </w:r>
      <w:r w:rsidRPr="001844DA">
        <w:rPr>
          <w:color w:val="000000" w:themeColor="text1"/>
          <w:sz w:val="14"/>
        </w:rPr>
        <w:t xml:space="preserve">Great </w:t>
      </w:r>
      <w:r w:rsidRPr="001844DA">
        <w:rPr>
          <w:rStyle w:val="StyleUnderline"/>
          <w:color w:val="000000" w:themeColor="text1"/>
        </w:rPr>
        <w:t xml:space="preserve">Depression. </w:t>
      </w:r>
      <w:r w:rsidRPr="001844DA">
        <w:rPr>
          <w:rStyle w:val="Emphasis"/>
          <w:color w:val="000000" w:themeColor="text1"/>
        </w:rPr>
        <w:t>The Cold War</w:t>
      </w:r>
      <w:r w:rsidRPr="001844DA">
        <w:rPr>
          <w:color w:val="000000" w:themeColor="text1"/>
          <w:sz w:val="14"/>
        </w:rPr>
        <w:t xml:space="preserve"> </w:t>
      </w:r>
      <w:r w:rsidRPr="001844DA">
        <w:rPr>
          <w:rStyle w:val="StyleUnderline"/>
          <w:color w:val="000000" w:themeColor="text1"/>
        </w:rPr>
        <w:t>legitimated a half century of expanding military budgets</w:t>
      </w:r>
      <w:r w:rsidRPr="001844DA">
        <w:rPr>
          <w:color w:val="000000" w:themeColor="text1"/>
          <w:sz w:val="14"/>
        </w:rPr>
        <w:t xml:space="preserve"> and the Iraq/Afghanistan wars, the longest in history, helped keep the economy sputtering along in the face of chronic stagnation in the first two decades of the century. </w:t>
      </w:r>
      <w:r w:rsidRPr="001844DA">
        <w:rPr>
          <w:rStyle w:val="StyleUnderline"/>
          <w:color w:val="000000" w:themeColor="text1"/>
        </w:rPr>
        <w:t>From the</w:t>
      </w:r>
      <w:r w:rsidRPr="001844DA">
        <w:rPr>
          <w:color w:val="000000" w:themeColor="text1"/>
          <w:sz w:val="14"/>
        </w:rPr>
        <w:t xml:space="preserve"> anti-Communist fervor of the </w:t>
      </w:r>
      <w:r w:rsidRPr="001844DA">
        <w:rPr>
          <w:rStyle w:val="StyleUnderline"/>
          <w:color w:val="000000" w:themeColor="text1"/>
        </w:rPr>
        <w:t>Cold War, to the “war on terror,” then the</w:t>
      </w:r>
      <w:r w:rsidRPr="001844DA">
        <w:rPr>
          <w:color w:val="000000" w:themeColor="text1"/>
          <w:sz w:val="14"/>
        </w:rPr>
        <w:t xml:space="preserve"> so-called </w:t>
      </w:r>
      <w:r w:rsidRPr="001844DA">
        <w:rPr>
          <w:rStyle w:val="StyleUnderline"/>
          <w:color w:val="000000" w:themeColor="text1"/>
        </w:rPr>
        <w:t>New Cold War, and now</w:t>
      </w:r>
      <w:r w:rsidRPr="001844DA">
        <w:rPr>
          <w:color w:val="000000" w:themeColor="text1"/>
          <w:sz w:val="14"/>
        </w:rPr>
        <w:t xml:space="preserve"> the Russian invasion of </w:t>
      </w:r>
      <w:r w:rsidRPr="001844DA">
        <w:rPr>
          <w:rStyle w:val="StyleUnderline"/>
          <w:color w:val="000000" w:themeColor="text1"/>
        </w:rPr>
        <w:t>Ukraine, the transnational elite</w:t>
      </w:r>
      <w:r w:rsidRPr="001844DA">
        <w:rPr>
          <w:color w:val="000000" w:themeColor="text1"/>
          <w:sz w:val="14"/>
        </w:rPr>
        <w:t xml:space="preserve">, led by Washington, </w:t>
      </w:r>
      <w:r w:rsidRPr="001844DA">
        <w:rPr>
          <w:rStyle w:val="StyleUnderline"/>
          <w:color w:val="000000" w:themeColor="text1"/>
        </w:rPr>
        <w:t xml:space="preserve">have had to conjure </w:t>
      </w:r>
      <w:r w:rsidRPr="00E972DA">
        <w:rPr>
          <w:rStyle w:val="Emphasis"/>
          <w:color w:val="000000" w:themeColor="text1"/>
          <w:highlight w:val="cyan"/>
        </w:rPr>
        <w:t>up one enemy after another</w:t>
      </w:r>
      <w:r w:rsidRPr="00E972DA">
        <w:rPr>
          <w:color w:val="000000" w:themeColor="text1"/>
          <w:sz w:val="14"/>
          <w:highlight w:val="cyan"/>
        </w:rPr>
        <w:t xml:space="preserve"> </w:t>
      </w:r>
      <w:r w:rsidRPr="00E972DA">
        <w:rPr>
          <w:rStyle w:val="StyleUnderline"/>
          <w:color w:val="000000" w:themeColor="text1"/>
          <w:highlight w:val="cyan"/>
        </w:rPr>
        <w:t xml:space="preserve">to </w:t>
      </w:r>
      <w:r w:rsidRPr="00E972DA">
        <w:rPr>
          <w:rStyle w:val="Emphasis"/>
          <w:color w:val="000000" w:themeColor="text1"/>
          <w:highlight w:val="cyan"/>
        </w:rPr>
        <w:t>legitimate militarized accumulation</w:t>
      </w:r>
      <w:r w:rsidRPr="001844DA">
        <w:rPr>
          <w:color w:val="000000" w:themeColor="text1"/>
          <w:sz w:val="14"/>
        </w:rPr>
        <w:t xml:space="preserve"> </w:t>
      </w:r>
      <w:r w:rsidRPr="001844DA">
        <w:rPr>
          <w:rStyle w:val="StyleUnderline"/>
          <w:color w:val="000000" w:themeColor="text1"/>
        </w:rPr>
        <w:t xml:space="preserve">and </w:t>
      </w:r>
      <w:r w:rsidRPr="00E972DA">
        <w:rPr>
          <w:rStyle w:val="Emphasis"/>
          <w:color w:val="000000" w:themeColor="text1"/>
          <w:highlight w:val="cyan"/>
        </w:rPr>
        <w:t>deflect crises of state legitimacy and capitalist hegemony</w:t>
      </w:r>
      <w:r w:rsidRPr="001844DA">
        <w:rPr>
          <w:color w:val="000000" w:themeColor="text1"/>
          <w:sz w:val="14"/>
        </w:rPr>
        <w:t xml:space="preserve"> </w:t>
      </w:r>
      <w:r w:rsidRPr="001844DA">
        <w:rPr>
          <w:rStyle w:val="StyleUnderline"/>
          <w:color w:val="000000" w:themeColor="text1"/>
        </w:rPr>
        <w:t xml:space="preserve">onto </w:t>
      </w:r>
      <w:r w:rsidRPr="001844DA">
        <w:rPr>
          <w:rStyle w:val="Emphasis"/>
          <w:color w:val="000000" w:themeColor="text1"/>
        </w:rPr>
        <w:t>external enemies</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contrived threats</w:t>
      </w:r>
      <w:r w:rsidRPr="001844DA">
        <w:rPr>
          <w:color w:val="000000" w:themeColor="text1"/>
          <w:sz w:val="14"/>
        </w:rPr>
        <w:t>.</w:t>
      </w:r>
    </w:p>
    <w:p w14:paraId="1638FAC3" w14:textId="77777777" w:rsidR="0074772D" w:rsidRPr="001844DA" w:rsidRDefault="0074772D" w:rsidP="0074772D">
      <w:pPr>
        <w:rPr>
          <w:color w:val="000000" w:themeColor="text1"/>
          <w:sz w:val="14"/>
        </w:rPr>
      </w:pPr>
      <w:r w:rsidRPr="001844DA">
        <w:rPr>
          <w:color w:val="000000" w:themeColor="text1"/>
          <w:sz w:val="14"/>
        </w:rPr>
        <w:t xml:space="preserve">The events of </w:t>
      </w:r>
      <w:r w:rsidRPr="001844DA">
        <w:rPr>
          <w:rStyle w:val="StyleUnderline"/>
          <w:color w:val="000000" w:themeColor="text1"/>
        </w:rPr>
        <w:t>September 11</w:t>
      </w:r>
      <w:r w:rsidRPr="001844DA">
        <w:rPr>
          <w:color w:val="000000" w:themeColor="text1"/>
          <w:sz w:val="14"/>
        </w:rPr>
        <w:t xml:space="preserve">, 2001, marked the </w:t>
      </w:r>
      <w:r w:rsidRPr="001844DA">
        <w:rPr>
          <w:rStyle w:val="StyleUnderline"/>
          <w:color w:val="000000" w:themeColor="text1"/>
        </w:rPr>
        <w:t>start</w:t>
      </w:r>
      <w:r w:rsidRPr="001844DA">
        <w:rPr>
          <w:color w:val="000000" w:themeColor="text1"/>
          <w:sz w:val="14"/>
        </w:rPr>
        <w:t xml:space="preserve"> of an era of a </w:t>
      </w:r>
      <w:r w:rsidRPr="001844DA">
        <w:rPr>
          <w:rStyle w:val="Emphasis"/>
          <w:color w:val="000000" w:themeColor="text1"/>
        </w:rPr>
        <w:t>permanent global war</w:t>
      </w:r>
      <w:r w:rsidRPr="001844DA">
        <w:rPr>
          <w:color w:val="000000" w:themeColor="text1"/>
          <w:sz w:val="14"/>
        </w:rPr>
        <w:t xml:space="preserve"> </w:t>
      </w:r>
      <w:r w:rsidRPr="001844DA">
        <w:rPr>
          <w:rStyle w:val="StyleUnderline"/>
          <w:color w:val="000000" w:themeColor="text1"/>
        </w:rPr>
        <w:t xml:space="preserve">in which logistics, warfare, intelligence, repression, surveillance and even military personnel are more and more the </w:t>
      </w:r>
      <w:r w:rsidRPr="00E972DA">
        <w:rPr>
          <w:rStyle w:val="Emphasis"/>
          <w:color w:val="000000" w:themeColor="text1"/>
          <w:highlight w:val="cyan"/>
        </w:rPr>
        <w:t>privatized domain of transnational capita</w:t>
      </w:r>
      <w:r w:rsidRPr="001844DA">
        <w:rPr>
          <w:color w:val="000000" w:themeColor="text1"/>
          <w:sz w:val="14"/>
        </w:rPr>
        <w:t xml:space="preserve">l. The Pentagon budget increased 91 percent in real terms between 1998 and 2011, while worldwide, </w:t>
      </w:r>
      <w:r w:rsidRPr="001844DA">
        <w:rPr>
          <w:rStyle w:val="StyleUnderline"/>
          <w:color w:val="000000" w:themeColor="text1"/>
        </w:rPr>
        <w:t>total state military budget outlays grew by 50 percent</w:t>
      </w:r>
      <w:r w:rsidRPr="001844DA">
        <w:rPr>
          <w:color w:val="000000" w:themeColor="text1"/>
          <w:sz w:val="14"/>
        </w:rPr>
        <w:t xml:space="preserve"> from 2006 to 2015, from $1.4 trillion to more than $2 trillion. (This figure does not take into account the hundreds of billions of dollars spent on intelligence; contingency operations; policing; bogus wars against immigrants, terrorism and drugs; and “homeland security.”) During this time, </w:t>
      </w:r>
      <w:r w:rsidRPr="001844DA">
        <w:rPr>
          <w:rStyle w:val="StyleUnderline"/>
          <w:color w:val="000000" w:themeColor="text1"/>
        </w:rPr>
        <w:t xml:space="preserve">military-industrial complex profits </w:t>
      </w:r>
      <w:r w:rsidRPr="001844DA">
        <w:rPr>
          <w:rStyle w:val="Emphasis"/>
          <w:color w:val="000000" w:themeColor="text1"/>
        </w:rPr>
        <w:t>quadrupled</w:t>
      </w:r>
      <w:r w:rsidRPr="001844DA">
        <w:rPr>
          <w:color w:val="000000" w:themeColor="text1"/>
          <w:sz w:val="14"/>
        </w:rPr>
        <w:t>.</w:t>
      </w:r>
    </w:p>
    <w:p w14:paraId="22F8D672" w14:textId="77777777" w:rsidR="0074772D" w:rsidRPr="001844DA" w:rsidRDefault="0074772D" w:rsidP="0074772D">
      <w:pPr>
        <w:rPr>
          <w:color w:val="000000" w:themeColor="text1"/>
          <w:sz w:val="14"/>
        </w:rPr>
      </w:pPr>
      <w:r w:rsidRPr="001844DA">
        <w:rPr>
          <w:color w:val="000000" w:themeColor="text1"/>
          <w:sz w:val="14"/>
        </w:rPr>
        <w:t xml:space="preserve">However, focusing just on state military budgets only gives us a part of the picture of the global war economy. As I showed in my 2020 book, The Global Police State, </w:t>
      </w:r>
      <w:r w:rsidRPr="001844DA">
        <w:rPr>
          <w:rStyle w:val="StyleUnderline"/>
          <w:color w:val="000000" w:themeColor="text1"/>
        </w:rPr>
        <w:t xml:space="preserve">the various wars, conflicts and campaigns of social control and repression around the world involve the </w:t>
      </w:r>
      <w:r w:rsidRPr="00E972DA">
        <w:rPr>
          <w:rStyle w:val="Emphasis"/>
          <w:color w:val="000000" w:themeColor="text1"/>
          <w:sz w:val="24"/>
          <w:szCs w:val="24"/>
          <w:highlight w:val="cyan"/>
        </w:rPr>
        <w:lastRenderedPageBreak/>
        <w:t>fusion of private accumulation with state militarization</w:t>
      </w:r>
      <w:r w:rsidRPr="001844DA">
        <w:rPr>
          <w:color w:val="000000" w:themeColor="text1"/>
          <w:sz w:val="14"/>
        </w:rPr>
        <w:t xml:space="preserve">. In this relationship, the </w:t>
      </w:r>
      <w:r w:rsidRPr="001844DA">
        <w:rPr>
          <w:rStyle w:val="StyleUnderline"/>
          <w:color w:val="000000" w:themeColor="text1"/>
        </w:rPr>
        <w:t xml:space="preserve">state facilitates the expansion of opportunities for private capital to </w:t>
      </w:r>
      <w:r w:rsidRPr="001844DA">
        <w:rPr>
          <w:rStyle w:val="Emphasis"/>
          <w:color w:val="000000" w:themeColor="text1"/>
        </w:rPr>
        <w:t>accumulate through militarization</w:t>
      </w:r>
      <w:r w:rsidRPr="001844DA">
        <w:rPr>
          <w:color w:val="000000" w:themeColor="text1"/>
          <w:sz w:val="14"/>
        </w:rPr>
        <w:t xml:space="preserve">, such as by </w:t>
      </w:r>
      <w:r w:rsidRPr="001844DA">
        <w:rPr>
          <w:rStyle w:val="StyleUnderline"/>
          <w:color w:val="000000" w:themeColor="text1"/>
        </w:rPr>
        <w:t>facilitating global weapons sales by military-industrial-security firms, the amounts of which have reached unprecedented leve</w:t>
      </w:r>
      <w:r w:rsidRPr="001844DA">
        <w:rPr>
          <w:color w:val="000000" w:themeColor="text1"/>
          <w:sz w:val="14"/>
        </w:rPr>
        <w:t>ls. Global weapons sales by the top 100 weapons manufacturers and military service companies increased by 38 percent between 2002 and 2016 and can be expected to escalate further in the face of a prolonged war in Ukraine.</w:t>
      </w:r>
    </w:p>
    <w:p w14:paraId="3F479174" w14:textId="77777777" w:rsidR="0074772D" w:rsidRPr="001844DA" w:rsidRDefault="0074772D" w:rsidP="0074772D">
      <w:pPr>
        <w:rPr>
          <w:color w:val="000000" w:themeColor="text1"/>
          <w:sz w:val="14"/>
        </w:rPr>
      </w:pPr>
      <w:r w:rsidRPr="001844DA">
        <w:rPr>
          <w:color w:val="000000" w:themeColor="text1"/>
          <w:sz w:val="14"/>
        </w:rPr>
        <w:t xml:space="preserve">Said one consultant to Boeing, General Dynamics, Lockheed Martin and Raytheon Technologies: “For the defense industry, </w:t>
      </w:r>
      <w:r w:rsidRPr="001844DA">
        <w:rPr>
          <w:rStyle w:val="Emphasis"/>
          <w:color w:val="000000" w:themeColor="text1"/>
        </w:rPr>
        <w:t>happy days are here again</w:t>
      </w:r>
      <w:r w:rsidRPr="001844DA">
        <w:rPr>
          <w:color w:val="000000" w:themeColor="text1"/>
          <w:sz w:val="14"/>
        </w:rPr>
        <w:t>.</w:t>
      </w:r>
    </w:p>
    <w:p w14:paraId="37A3F844" w14:textId="77777777" w:rsidR="0074772D" w:rsidRPr="001844DA" w:rsidRDefault="0074772D" w:rsidP="0074772D">
      <w:pPr>
        <w:rPr>
          <w:color w:val="000000" w:themeColor="text1"/>
          <w:sz w:val="14"/>
        </w:rPr>
      </w:pPr>
      <w:r w:rsidRPr="001844DA">
        <w:rPr>
          <w:color w:val="000000" w:themeColor="text1"/>
          <w:sz w:val="14"/>
        </w:rPr>
        <w:t>By 2018, private for-profit military companies employed some 15 million people around the world, while another 20 million people worked in private security worldwide. The private security (policing) business is one of the fastest-growing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28781C7A" w14:textId="77777777" w:rsidR="0074772D" w:rsidRPr="001844DA" w:rsidRDefault="0074772D" w:rsidP="0074772D">
      <w:pPr>
        <w:rPr>
          <w:color w:val="000000" w:themeColor="text1"/>
          <w:sz w:val="14"/>
        </w:rPr>
      </w:pPr>
      <w:r w:rsidRPr="001844DA">
        <w:rPr>
          <w:color w:val="000000" w:themeColor="text1"/>
          <w:sz w:val="14"/>
        </w:rPr>
        <w:t>These corporate soldiers and police were deployed to guard corporate property, provide personal security for executives and their families; collect data; conduct police, paramilitary, counterinsurgency and surveillance operations; carry out mass crowd control and repression of protesters; run private detention and interrogation facilities; manage prisons and participate in outright warfare. Now, these same private military and security firms are pouring into Ukraine, with some mercenary companies offering between $1,000 and $2,000 a day for those with combat experience.</w:t>
      </w:r>
    </w:p>
    <w:p w14:paraId="22E92AA5" w14:textId="77777777" w:rsidR="0074772D" w:rsidRPr="001844DA" w:rsidRDefault="0074772D" w:rsidP="0074772D">
      <w:pPr>
        <w:rPr>
          <w:color w:val="000000" w:themeColor="text1"/>
          <w:sz w:val="14"/>
        </w:rPr>
      </w:pPr>
      <w:r w:rsidRPr="001844DA">
        <w:rPr>
          <w:color w:val="000000" w:themeColor="text1"/>
          <w:sz w:val="14"/>
        </w:rPr>
        <w:t>The Russian invasion has accelerated but did not originate the ongoing surge in military spending around the world. It is notable that state military spending worldwide skyrocketed in the wake of the 2008 global financial collapse even beyond the post-9/11 spending hike, rising from about $1.5 billion in 2008 to over $2 trillion in 2022. The fact that this explosion in spending coincides perfectly with continued worldwide stagnation following the Great Recession suggests that the heightened militarization of the global economy is as much or more a response to this chronic stagnation than to perceived security threats. If bursts of militarized accumulation (such as that unleashed by 9/11, then by the 2008 financial collapse, and now by the Russian invasion) help offset the overaccumulation crisis further into the future, they are also high-risk bets that heighten worldwide tensions and push the world dangerously towards all-out international conflagration.</w:t>
      </w:r>
    </w:p>
    <w:p w14:paraId="6615C9DD" w14:textId="77777777" w:rsidR="0074772D" w:rsidRPr="001844DA" w:rsidRDefault="0074772D" w:rsidP="0074772D">
      <w:pPr>
        <w:rPr>
          <w:color w:val="000000" w:themeColor="text1"/>
          <w:sz w:val="14"/>
        </w:rPr>
      </w:pPr>
      <w:r w:rsidRPr="001844DA">
        <w:rPr>
          <w:color w:val="000000" w:themeColor="text1"/>
          <w:sz w:val="14"/>
        </w:rPr>
        <w:t>The Crisis of Global Capitalism</w:t>
      </w:r>
    </w:p>
    <w:p w14:paraId="6CEE1FE3" w14:textId="77777777" w:rsidR="0074772D" w:rsidRPr="001844DA" w:rsidRDefault="0074772D" w:rsidP="0074772D">
      <w:pPr>
        <w:rPr>
          <w:color w:val="000000" w:themeColor="text1"/>
          <w:sz w:val="14"/>
        </w:rPr>
      </w:pPr>
      <w:r w:rsidRPr="001844DA">
        <w:rPr>
          <w:rStyle w:val="StyleUnderline"/>
          <w:color w:val="000000" w:themeColor="text1"/>
        </w:rPr>
        <w:t xml:space="preserve">This crisis of global capitalism is </w:t>
      </w:r>
      <w:r w:rsidRPr="001844DA">
        <w:rPr>
          <w:rStyle w:val="Emphasis"/>
          <w:color w:val="000000" w:themeColor="text1"/>
        </w:rPr>
        <w:t>economic</w:t>
      </w:r>
      <w:r w:rsidRPr="001844DA">
        <w:rPr>
          <w:color w:val="000000" w:themeColor="text1"/>
          <w:sz w:val="14"/>
        </w:rPr>
        <w:t xml:space="preserve">, or structural, </w:t>
      </w:r>
      <w:r w:rsidRPr="001844DA">
        <w:rPr>
          <w:rStyle w:val="StyleUnderline"/>
          <w:color w:val="000000" w:themeColor="text1"/>
        </w:rPr>
        <w:t xml:space="preserve">one of </w:t>
      </w:r>
      <w:r w:rsidRPr="001844DA">
        <w:rPr>
          <w:rStyle w:val="Emphasis"/>
          <w:color w:val="000000" w:themeColor="text1"/>
        </w:rPr>
        <w:t>chronic stagnation in the global economy</w:t>
      </w:r>
      <w:r w:rsidRPr="001844DA">
        <w:rPr>
          <w:color w:val="000000" w:themeColor="text1"/>
          <w:sz w:val="14"/>
        </w:rPr>
        <w:t xml:space="preserve">. But </w:t>
      </w:r>
      <w:r w:rsidRPr="001844DA">
        <w:rPr>
          <w:rStyle w:val="StyleUnderline"/>
          <w:color w:val="000000" w:themeColor="text1"/>
        </w:rPr>
        <w:t xml:space="preserve">it is also </w:t>
      </w:r>
      <w:r w:rsidRPr="001844DA">
        <w:rPr>
          <w:rStyle w:val="Emphasis"/>
          <w:color w:val="000000" w:themeColor="text1"/>
        </w:rPr>
        <w:t>political</w:t>
      </w:r>
      <w:r w:rsidRPr="001844DA">
        <w:rPr>
          <w:rStyle w:val="StyleUnderline"/>
          <w:color w:val="000000" w:themeColor="text1"/>
        </w:rPr>
        <w:t xml:space="preserve">: a crisis of </w:t>
      </w:r>
      <w:r w:rsidRPr="001844DA">
        <w:rPr>
          <w:rStyle w:val="Emphasis"/>
          <w:color w:val="000000" w:themeColor="text1"/>
        </w:rPr>
        <w:t>state legitimacy</w:t>
      </w:r>
      <w:r w:rsidRPr="001844DA">
        <w:rPr>
          <w:color w:val="000000" w:themeColor="text1"/>
          <w:sz w:val="14"/>
        </w:rPr>
        <w:t xml:space="preserve"> </w:t>
      </w:r>
      <w:r w:rsidRPr="001844DA">
        <w:rPr>
          <w:rStyle w:val="StyleUnderline"/>
          <w:color w:val="000000" w:themeColor="text1"/>
        </w:rPr>
        <w:t xml:space="preserve">and </w:t>
      </w:r>
      <w:r w:rsidRPr="00AD4859">
        <w:rPr>
          <w:rStyle w:val="Emphasis"/>
          <w:color w:val="000000" w:themeColor="text1"/>
          <w:highlight w:val="cyan"/>
        </w:rPr>
        <w:t>capitalist hegemony</w:t>
      </w:r>
      <w:r w:rsidRPr="001844DA">
        <w:rPr>
          <w:rStyle w:val="StyleUnderline"/>
          <w:color w:val="000000" w:themeColor="text1"/>
        </w:rPr>
        <w:t xml:space="preserve">. The system is </w:t>
      </w:r>
      <w:r w:rsidRPr="00AD4859">
        <w:rPr>
          <w:rStyle w:val="StyleUnderline"/>
          <w:color w:val="000000" w:themeColor="text1"/>
          <w:highlight w:val="cyan"/>
        </w:rPr>
        <w:t xml:space="preserve">moving towards “a </w:t>
      </w:r>
      <w:r w:rsidRPr="00AD4859">
        <w:rPr>
          <w:rStyle w:val="Emphasis"/>
          <w:color w:val="000000" w:themeColor="text1"/>
          <w:highlight w:val="cyan"/>
        </w:rPr>
        <w:t>general crisis</w:t>
      </w:r>
      <w:r w:rsidRPr="001844DA">
        <w:rPr>
          <w:color w:val="000000" w:themeColor="text1"/>
          <w:sz w:val="14"/>
        </w:rPr>
        <w:t xml:space="preserve"> of capitalist rule” </w:t>
      </w:r>
      <w:r w:rsidRPr="001844DA">
        <w:rPr>
          <w:rStyle w:val="StyleUnderline"/>
          <w:color w:val="000000" w:themeColor="text1"/>
        </w:rPr>
        <w:t xml:space="preserve">as billions of people around the world face </w:t>
      </w:r>
      <w:r w:rsidRPr="001844DA">
        <w:rPr>
          <w:rStyle w:val="Emphasis"/>
          <w:color w:val="000000" w:themeColor="text1"/>
        </w:rPr>
        <w:t>uncertain struggles for survival</w:t>
      </w:r>
      <w:r w:rsidRPr="001844DA">
        <w:rPr>
          <w:color w:val="000000" w:themeColor="text1"/>
          <w:sz w:val="14"/>
        </w:rPr>
        <w:t xml:space="preserve"> </w:t>
      </w:r>
      <w:r w:rsidRPr="001844DA">
        <w:rPr>
          <w:rStyle w:val="StyleUnderline"/>
          <w:color w:val="000000" w:themeColor="text1"/>
        </w:rPr>
        <w:t xml:space="preserve">and question a system they no </w:t>
      </w:r>
      <w:r w:rsidRPr="001844DA">
        <w:rPr>
          <w:rStyle w:val="Emphasis"/>
          <w:color w:val="000000" w:themeColor="text1"/>
        </w:rPr>
        <w:t>longer see as legitimate</w:t>
      </w:r>
      <w:r w:rsidRPr="001844DA">
        <w:rPr>
          <w:rStyle w:val="StyleUnderline"/>
          <w:color w:val="000000" w:themeColor="text1"/>
        </w:rPr>
        <w:t>. Historically,</w:t>
      </w:r>
      <w:r w:rsidRPr="001844DA">
        <w:rPr>
          <w:color w:val="000000" w:themeColor="text1"/>
          <w:sz w:val="14"/>
        </w:rPr>
        <w:t xml:space="preserve"> </w:t>
      </w:r>
      <w:r w:rsidRPr="00AD4859">
        <w:rPr>
          <w:rStyle w:val="StyleUnderline"/>
          <w:color w:val="000000" w:themeColor="text1"/>
          <w:highlight w:val="cyan"/>
        </w:rPr>
        <w:t>wars</w:t>
      </w:r>
      <w:r w:rsidRPr="001844DA">
        <w:rPr>
          <w:rStyle w:val="StyleUnderline"/>
          <w:color w:val="000000" w:themeColor="text1"/>
        </w:rPr>
        <w:t xml:space="preserve"> have </w:t>
      </w:r>
      <w:r w:rsidRPr="00AD4859">
        <w:rPr>
          <w:rStyle w:val="StyleUnderline"/>
          <w:color w:val="000000" w:themeColor="text1"/>
          <w:highlight w:val="cyan"/>
        </w:rPr>
        <w:t xml:space="preserve">pulled the capitalist system </w:t>
      </w:r>
      <w:r w:rsidRPr="00AD4859">
        <w:rPr>
          <w:rStyle w:val="Emphasis"/>
          <w:color w:val="000000" w:themeColor="text1"/>
          <w:highlight w:val="cyan"/>
        </w:rPr>
        <w:t>out of crisi</w:t>
      </w:r>
      <w:r w:rsidRPr="001844DA">
        <w:rPr>
          <w:rStyle w:val="Emphasis"/>
          <w:color w:val="000000" w:themeColor="text1"/>
        </w:rPr>
        <w:t>s</w:t>
      </w:r>
      <w:r w:rsidRPr="001844DA">
        <w:rPr>
          <w:color w:val="000000" w:themeColor="text1"/>
          <w:sz w:val="14"/>
        </w:rPr>
        <w:t xml:space="preserve"> while they serve to deflect attention from political tensions and problems of legitimacy.</w:t>
      </w:r>
    </w:p>
    <w:p w14:paraId="064A4A4B" w14:textId="77777777" w:rsidR="0074772D" w:rsidRPr="001844DA" w:rsidRDefault="0074772D" w:rsidP="0074772D">
      <w:pPr>
        <w:rPr>
          <w:color w:val="000000" w:themeColor="text1"/>
          <w:sz w:val="14"/>
        </w:rPr>
      </w:pPr>
      <w:r w:rsidRPr="001844DA">
        <w:rPr>
          <w:color w:val="000000" w:themeColor="text1"/>
          <w:sz w:val="14"/>
        </w:rPr>
        <w:t xml:space="preserve">Economically, </w:t>
      </w:r>
      <w:r w:rsidRPr="001844DA">
        <w:rPr>
          <w:rStyle w:val="StyleUnderline"/>
          <w:color w:val="000000" w:themeColor="text1"/>
        </w:rPr>
        <w:t>global capitalism faces</w:t>
      </w:r>
      <w:r w:rsidRPr="001844DA">
        <w:rPr>
          <w:color w:val="000000" w:themeColor="text1"/>
          <w:sz w:val="14"/>
        </w:rPr>
        <w:t xml:space="preserve"> what is known in technical language as “</w:t>
      </w:r>
      <w:r w:rsidRPr="001844DA">
        <w:rPr>
          <w:rStyle w:val="Emphasis"/>
          <w:color w:val="000000" w:themeColor="text1"/>
        </w:rPr>
        <w:t>overaccumulation</w:t>
      </w:r>
      <w:r w:rsidRPr="001844DA">
        <w:rPr>
          <w:color w:val="000000" w:themeColor="text1"/>
          <w:sz w:val="14"/>
        </w:rPr>
        <w:t xml:space="preserve">”: a situation in which </w:t>
      </w:r>
      <w:r w:rsidRPr="001844DA">
        <w:rPr>
          <w:rStyle w:val="StyleUnderline"/>
          <w:color w:val="000000" w:themeColor="text1"/>
        </w:rPr>
        <w:t>the economy has produced</w:t>
      </w:r>
      <w:r w:rsidRPr="001844DA">
        <w:rPr>
          <w:color w:val="000000" w:themeColor="text1"/>
          <w:sz w:val="14"/>
        </w:rPr>
        <w:t xml:space="preserve"> — or has the capacity to produce — </w:t>
      </w:r>
      <w:r w:rsidRPr="001844DA">
        <w:rPr>
          <w:rStyle w:val="StyleUnderline"/>
          <w:color w:val="000000" w:themeColor="text1"/>
        </w:rPr>
        <w:t xml:space="preserve">great quantities of wealth but the market </w:t>
      </w:r>
      <w:r w:rsidRPr="001844DA">
        <w:rPr>
          <w:rStyle w:val="Emphasis"/>
          <w:color w:val="000000" w:themeColor="text1"/>
        </w:rPr>
        <w:t>cannot absorb this</w:t>
      </w:r>
      <w:r w:rsidRPr="001844DA">
        <w:rPr>
          <w:color w:val="000000" w:themeColor="text1"/>
          <w:sz w:val="14"/>
        </w:rPr>
        <w:t xml:space="preserve"> wealth because of escalating inequality. </w:t>
      </w:r>
      <w:r w:rsidRPr="00E972DA">
        <w:rPr>
          <w:rStyle w:val="StyleUnderline"/>
          <w:color w:val="000000" w:themeColor="text1"/>
          <w:highlight w:val="cyan"/>
        </w:rPr>
        <w:t>Capitalism</w:t>
      </w:r>
      <w:r w:rsidRPr="001844DA">
        <w:rPr>
          <w:rStyle w:val="StyleUnderline"/>
          <w:color w:val="000000" w:themeColor="text1"/>
        </w:rPr>
        <w:t xml:space="preserve"> by its very nature will produce abundant wealth yet </w:t>
      </w:r>
      <w:r w:rsidRPr="00E972DA">
        <w:rPr>
          <w:rStyle w:val="StyleUnderline"/>
          <w:color w:val="000000" w:themeColor="text1"/>
          <w:highlight w:val="cyan"/>
        </w:rPr>
        <w:t xml:space="preserve">polarize that wealth and generate ever </w:t>
      </w:r>
      <w:r w:rsidRPr="00E972DA">
        <w:rPr>
          <w:rStyle w:val="Emphasis"/>
          <w:color w:val="000000" w:themeColor="text1"/>
          <w:highlight w:val="cyan"/>
        </w:rPr>
        <w:t>greater levels of social inequality</w:t>
      </w:r>
      <w:r w:rsidRPr="001844DA">
        <w:rPr>
          <w:color w:val="000000" w:themeColor="text1"/>
          <w:sz w:val="14"/>
        </w:rPr>
        <w:t xml:space="preserve"> unless offset by redistributive policies. </w:t>
      </w:r>
      <w:r w:rsidRPr="001844DA">
        <w:rPr>
          <w:rStyle w:val="StyleUnderline"/>
          <w:color w:val="000000" w:themeColor="text1"/>
        </w:rPr>
        <w:t>The level of global social polarization and inequality</w:t>
      </w:r>
      <w:r w:rsidRPr="001844DA">
        <w:rPr>
          <w:color w:val="000000" w:themeColor="text1"/>
          <w:sz w:val="14"/>
        </w:rPr>
        <w:t xml:space="preserve"> now experienced </w:t>
      </w:r>
      <w:r w:rsidRPr="001844DA">
        <w:rPr>
          <w:rStyle w:val="StyleUnderline"/>
          <w:color w:val="000000" w:themeColor="text1"/>
        </w:rPr>
        <w:t xml:space="preserve">is </w:t>
      </w:r>
      <w:r w:rsidRPr="001844DA">
        <w:rPr>
          <w:rStyle w:val="Emphasis"/>
          <w:color w:val="000000" w:themeColor="text1"/>
        </w:rPr>
        <w:t>without precedent</w:t>
      </w:r>
      <w:r w:rsidRPr="001844DA">
        <w:rPr>
          <w:color w:val="000000" w:themeColor="text1"/>
          <w:sz w:val="14"/>
        </w:rPr>
        <w:t>. In 2018, the richest 1 percent of humanity controlled more than half of the world’s wealth while the bottom 80 percent had to make do with just 5 percent. The international development agency Oxfam reported in January that during the first two years of the coronavirus pandemic, the 10 richest men in the world more than doubled their fortunes, from $700 billion to $1.5 trillion, while 99 percent of humanity saw a fall in their income and 160 million more people fell into poverty.</w:t>
      </w:r>
    </w:p>
    <w:p w14:paraId="6B10D844" w14:textId="77777777" w:rsidR="0074772D" w:rsidRPr="001844DA" w:rsidRDefault="0074772D" w:rsidP="0074772D">
      <w:pPr>
        <w:rPr>
          <w:color w:val="000000" w:themeColor="text1"/>
          <w:sz w:val="14"/>
        </w:rPr>
      </w:pPr>
      <w:r w:rsidRPr="001844DA">
        <w:rPr>
          <w:color w:val="000000" w:themeColor="text1"/>
          <w:sz w:val="14"/>
        </w:rPr>
        <w:t xml:space="preserve">Such </w:t>
      </w:r>
      <w:r w:rsidRPr="001844DA">
        <w:rPr>
          <w:rStyle w:val="StyleUnderline"/>
          <w:color w:val="000000" w:themeColor="text1"/>
        </w:rPr>
        <w:t xml:space="preserve">inequalities end up </w:t>
      </w:r>
      <w:r w:rsidRPr="00E972DA">
        <w:rPr>
          <w:rStyle w:val="Emphasis"/>
          <w:color w:val="000000" w:themeColor="text1"/>
          <w:highlight w:val="cyan"/>
        </w:rPr>
        <w:t>undermining the stability of the system</w:t>
      </w:r>
      <w:r w:rsidRPr="001844DA">
        <w:rPr>
          <w:color w:val="000000" w:themeColor="text1"/>
          <w:sz w:val="14"/>
        </w:rPr>
        <w:t xml:space="preserve"> as the gap grows between what is — or could be — produced and what the market can absorb. </w:t>
      </w:r>
      <w:r w:rsidRPr="001844DA">
        <w:rPr>
          <w:rStyle w:val="StyleUnderline"/>
          <w:color w:val="000000" w:themeColor="text1"/>
        </w:rPr>
        <w:t>The</w:t>
      </w:r>
      <w:r w:rsidRPr="001844DA">
        <w:rPr>
          <w:color w:val="000000" w:themeColor="text1"/>
          <w:sz w:val="14"/>
        </w:rPr>
        <w:t xml:space="preserve"> extreme </w:t>
      </w:r>
      <w:r w:rsidRPr="001844DA">
        <w:rPr>
          <w:rStyle w:val="StyleUnderline"/>
          <w:color w:val="000000" w:themeColor="text1"/>
        </w:rPr>
        <w:t>concentration</w:t>
      </w:r>
      <w:r w:rsidRPr="001844DA">
        <w:rPr>
          <w:color w:val="000000" w:themeColor="text1"/>
          <w:sz w:val="14"/>
        </w:rPr>
        <w:t xml:space="preserve"> of the planet’s wealth in the hands of the few and the accelerated impoverishment and dispossession of the majority means that </w:t>
      </w:r>
      <w:r w:rsidRPr="001844DA">
        <w:rPr>
          <w:rStyle w:val="StyleUnderline"/>
          <w:color w:val="000000" w:themeColor="text1"/>
        </w:rPr>
        <w:t>the transnational capitalist class</w:t>
      </w:r>
      <w:r w:rsidRPr="001844DA">
        <w:rPr>
          <w:color w:val="000000" w:themeColor="text1"/>
          <w:sz w:val="14"/>
        </w:rPr>
        <w:t xml:space="preserve">, or TCC, </w:t>
      </w:r>
      <w:r w:rsidRPr="001844DA">
        <w:rPr>
          <w:rStyle w:val="StyleUnderline"/>
          <w:color w:val="000000" w:themeColor="text1"/>
        </w:rPr>
        <w:t>has increasing difficulty in finding productive outlets to unload enormous amounts of surplus it accumulated.</w:t>
      </w:r>
      <w:r w:rsidRPr="001844DA">
        <w:rPr>
          <w:color w:val="000000" w:themeColor="text1"/>
          <w:sz w:val="14"/>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at the same time that corporate investment declined. Along with militarized accumulation, </w:t>
      </w:r>
      <w:r w:rsidRPr="001844DA">
        <w:rPr>
          <w:rStyle w:val="StyleUnderline"/>
          <w:color w:val="000000" w:themeColor="text1"/>
        </w:rPr>
        <w:t xml:space="preserve">the TCC has turned to unprecedented levels of </w:t>
      </w:r>
      <w:r w:rsidRPr="001844DA">
        <w:rPr>
          <w:rStyle w:val="Emphasis"/>
          <w:color w:val="000000" w:themeColor="text1"/>
        </w:rPr>
        <w:t>financial speculation</w:t>
      </w:r>
      <w:r w:rsidRPr="001844DA">
        <w:rPr>
          <w:color w:val="000000" w:themeColor="text1"/>
          <w:sz w:val="14"/>
        </w:rPr>
        <w:t xml:space="preserve"> and to debt-driven growth to sustain profit-making in the face of the crisis. If left unchecked, </w:t>
      </w:r>
      <w:r w:rsidRPr="00E972DA">
        <w:rPr>
          <w:rStyle w:val="StyleUnderline"/>
          <w:color w:val="000000" w:themeColor="text1"/>
          <w:highlight w:val="cyan"/>
        </w:rPr>
        <w:t xml:space="preserve">overaccumulation results in </w:t>
      </w:r>
      <w:r w:rsidRPr="00E972DA">
        <w:rPr>
          <w:rStyle w:val="Emphasis"/>
          <w:color w:val="000000" w:themeColor="text1"/>
          <w:highlight w:val="cyan"/>
        </w:rPr>
        <w:t>crisis</w:t>
      </w:r>
      <w:r w:rsidRPr="001844DA">
        <w:rPr>
          <w:color w:val="000000" w:themeColor="text1"/>
          <w:sz w:val="14"/>
        </w:rPr>
        <w:t xml:space="preserve"> — in stagnation, recessions, </w:t>
      </w:r>
      <w:r w:rsidRPr="00E972DA">
        <w:rPr>
          <w:rStyle w:val="Emphasis"/>
          <w:color w:val="000000" w:themeColor="text1"/>
          <w:highlight w:val="cyan"/>
        </w:rPr>
        <w:t>depressions</w:t>
      </w:r>
      <w:r w:rsidRPr="00E972DA">
        <w:rPr>
          <w:rStyle w:val="StyleUnderline"/>
          <w:color w:val="000000" w:themeColor="text1"/>
          <w:highlight w:val="cyan"/>
        </w:rPr>
        <w:t xml:space="preserve">, </w:t>
      </w:r>
      <w:r w:rsidRPr="00E972DA">
        <w:rPr>
          <w:rStyle w:val="Emphasis"/>
          <w:color w:val="000000" w:themeColor="text1"/>
          <w:highlight w:val="cyan"/>
        </w:rPr>
        <w:t>social upheavals</w:t>
      </w:r>
      <w:r w:rsidRPr="00E972DA">
        <w:rPr>
          <w:color w:val="000000" w:themeColor="text1"/>
          <w:sz w:val="14"/>
          <w:highlight w:val="cyan"/>
        </w:rPr>
        <w:t xml:space="preserve"> </w:t>
      </w:r>
      <w:r w:rsidRPr="00E972DA">
        <w:rPr>
          <w:rStyle w:val="StyleUnderline"/>
          <w:color w:val="000000" w:themeColor="text1"/>
          <w:highlight w:val="cyan"/>
        </w:rPr>
        <w:t xml:space="preserve">and </w:t>
      </w:r>
      <w:r w:rsidRPr="00E972DA">
        <w:rPr>
          <w:rStyle w:val="Emphasis"/>
          <w:color w:val="000000" w:themeColor="text1"/>
          <w:highlight w:val="cyan"/>
        </w:rPr>
        <w:t>war</w:t>
      </w:r>
      <w:r w:rsidRPr="001844DA">
        <w:rPr>
          <w:color w:val="000000" w:themeColor="text1"/>
          <w:sz w:val="14"/>
        </w:rPr>
        <w:t xml:space="preserve"> — </w:t>
      </w:r>
      <w:r w:rsidRPr="001844DA">
        <w:rPr>
          <w:rStyle w:val="StyleUnderline"/>
          <w:color w:val="000000" w:themeColor="text1"/>
        </w:rPr>
        <w:t xml:space="preserve">just what </w:t>
      </w:r>
      <w:r w:rsidRPr="001844DA">
        <w:rPr>
          <w:rStyle w:val="Emphasis"/>
          <w:color w:val="000000" w:themeColor="text1"/>
        </w:rPr>
        <w:t>we are experiencing</w:t>
      </w:r>
      <w:r w:rsidRPr="001844DA">
        <w:rPr>
          <w:color w:val="000000" w:themeColor="text1"/>
          <w:sz w:val="14"/>
        </w:rPr>
        <w:t xml:space="preserve"> right now.</w:t>
      </w:r>
    </w:p>
    <w:p w14:paraId="00458B50" w14:textId="77777777" w:rsidR="0074772D" w:rsidRPr="001844DA" w:rsidRDefault="0074772D" w:rsidP="0074772D">
      <w:pPr>
        <w:rPr>
          <w:color w:val="000000" w:themeColor="text1"/>
          <w:sz w:val="14"/>
        </w:rPr>
      </w:pPr>
      <w:r w:rsidRPr="001844DA">
        <w:rPr>
          <w:color w:val="000000" w:themeColor="text1"/>
          <w:sz w:val="14"/>
        </w:rPr>
        <w:t xml:space="preserve">But </w:t>
      </w:r>
      <w:r w:rsidRPr="001844DA">
        <w:rPr>
          <w:rStyle w:val="StyleUnderline"/>
          <w:color w:val="000000" w:themeColor="text1"/>
        </w:rPr>
        <w:t>there is a related dynamic at work</w:t>
      </w:r>
      <w:r w:rsidRPr="001844DA">
        <w:rPr>
          <w:color w:val="000000" w:themeColor="text1"/>
          <w:sz w:val="14"/>
        </w:rPr>
        <w:t xml:space="preserve"> in the global war economy: </w:t>
      </w:r>
      <w:r w:rsidRPr="001844DA">
        <w:rPr>
          <w:rStyle w:val="StyleUnderline"/>
          <w:color w:val="000000" w:themeColor="text1"/>
        </w:rPr>
        <w:t xml:space="preserve">the need for dominant groups to </w:t>
      </w:r>
      <w:r w:rsidRPr="001844DA">
        <w:rPr>
          <w:rStyle w:val="Emphasis"/>
          <w:color w:val="000000" w:themeColor="text1"/>
        </w:rPr>
        <w:t>suppress mass discontent</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deflect the crisis of state legitimacy</w:t>
      </w:r>
      <w:r w:rsidRPr="001844DA">
        <w:rPr>
          <w:rStyle w:val="StyleUnderline"/>
          <w:color w:val="000000" w:themeColor="text1"/>
        </w:rPr>
        <w:t xml:space="preserve">. International frictions </w:t>
      </w:r>
      <w:r w:rsidRPr="001844DA">
        <w:rPr>
          <w:rStyle w:val="Emphasis"/>
          <w:color w:val="000000" w:themeColor="text1"/>
        </w:rPr>
        <w:t>escalate</w:t>
      </w:r>
      <w:r w:rsidRPr="001844DA">
        <w:rPr>
          <w:rStyle w:val="StyleUnderline"/>
          <w:color w:val="000000" w:themeColor="text1"/>
        </w:rPr>
        <w:t xml:space="preserve"> as states</w:t>
      </w:r>
      <w:r w:rsidRPr="001844DA">
        <w:rPr>
          <w:color w:val="000000" w:themeColor="text1"/>
          <w:sz w:val="14"/>
        </w:rPr>
        <w:t xml:space="preserve">, in their efforts to </w:t>
      </w:r>
      <w:r w:rsidRPr="001844DA">
        <w:rPr>
          <w:color w:val="000000" w:themeColor="text1"/>
          <w:sz w:val="14"/>
        </w:rPr>
        <w:lastRenderedPageBreak/>
        <w:t xml:space="preserve">retain legitimacy, </w:t>
      </w:r>
      <w:r w:rsidRPr="001844DA">
        <w:rPr>
          <w:rStyle w:val="StyleUnderline"/>
          <w:color w:val="000000" w:themeColor="text1"/>
        </w:rPr>
        <w:t xml:space="preserve">seek to </w:t>
      </w:r>
      <w:r w:rsidRPr="001844DA">
        <w:rPr>
          <w:rStyle w:val="Emphasis"/>
          <w:color w:val="000000" w:themeColor="text1"/>
        </w:rPr>
        <w:t>sublimate social and political tensions</w:t>
      </w:r>
      <w:r w:rsidRPr="001844DA">
        <w:rPr>
          <w:color w:val="000000" w:themeColor="text1"/>
          <w:sz w:val="14"/>
        </w:rPr>
        <w:t xml:space="preserve"> </w:t>
      </w:r>
      <w:r w:rsidRPr="001844DA">
        <w:rPr>
          <w:rStyle w:val="StyleUnderline"/>
          <w:color w:val="000000" w:themeColor="text1"/>
        </w:rPr>
        <w:t xml:space="preserve">and to </w:t>
      </w:r>
      <w:r w:rsidRPr="001844DA">
        <w:rPr>
          <w:rStyle w:val="Emphasis"/>
          <w:color w:val="000000" w:themeColor="text1"/>
        </w:rPr>
        <w:t>keep the social order from fracturing</w:t>
      </w:r>
      <w:r w:rsidRPr="001844DA">
        <w:rPr>
          <w:color w:val="000000" w:themeColor="text1"/>
          <w:sz w:val="14"/>
        </w:rPr>
        <w:t>. All around the world, a “</w:t>
      </w:r>
      <w:r w:rsidRPr="001844DA">
        <w:rPr>
          <w:rStyle w:val="StyleUnderline"/>
          <w:color w:val="000000" w:themeColor="text1"/>
        </w:rPr>
        <w:t>people’s Spring</w:t>
      </w:r>
      <w:r w:rsidRPr="001844DA">
        <w:rPr>
          <w:color w:val="000000" w:themeColor="text1"/>
          <w:sz w:val="14"/>
        </w:rPr>
        <w:t xml:space="preserve">” has taken off. </w:t>
      </w:r>
      <w:r w:rsidRPr="001844DA">
        <w:rPr>
          <w:rStyle w:val="StyleUnderline"/>
          <w:color w:val="000000" w:themeColor="text1"/>
        </w:rPr>
        <w:t xml:space="preserve">From Chile to Lebanon, Iraq to India, France to the United States, Haiti to Nigeria, South Africa to Colombia, Jordan to Sri Lanka, waves of strikes and mass protests have </w:t>
      </w:r>
      <w:r w:rsidRPr="001844DA">
        <w:rPr>
          <w:rStyle w:val="Emphasis"/>
          <w:color w:val="000000" w:themeColor="text1"/>
        </w:rPr>
        <w:t>proliferated</w:t>
      </w:r>
      <w:r w:rsidRPr="001844DA">
        <w:rPr>
          <w:color w:val="000000" w:themeColor="text1"/>
          <w:sz w:val="14"/>
        </w:rPr>
        <w:t xml:space="preserve"> and, in some instances, </w:t>
      </w:r>
      <w:r w:rsidRPr="001844DA">
        <w:rPr>
          <w:rStyle w:val="StyleUnderline"/>
          <w:color w:val="000000" w:themeColor="text1"/>
        </w:rPr>
        <w:t xml:space="preserve">appear to be acquiring </w:t>
      </w:r>
      <w:r w:rsidRPr="001844DA">
        <w:rPr>
          <w:rStyle w:val="Emphasis"/>
          <w:color w:val="000000" w:themeColor="text1"/>
        </w:rPr>
        <w:t>an anti-capitalist character</w:t>
      </w:r>
      <w:r w:rsidRPr="001844DA">
        <w:rPr>
          <w:rStyle w:val="StyleUnderline"/>
          <w:color w:val="000000" w:themeColor="text1"/>
        </w:rPr>
        <w:t xml:space="preserve">. Wars and external enemies allow the ruling groups to </w:t>
      </w:r>
      <w:r w:rsidRPr="001844DA">
        <w:rPr>
          <w:rStyle w:val="Emphasis"/>
          <w:color w:val="000000" w:themeColor="text1"/>
        </w:rPr>
        <w:t>deflect attention away</w:t>
      </w:r>
      <w:r w:rsidRPr="001844DA">
        <w:rPr>
          <w:color w:val="000000" w:themeColor="text1"/>
          <w:sz w:val="14"/>
        </w:rPr>
        <w:t xml:space="preserve"> from domestic malaise in their effort to maintain a grip on power as the crisis deepens.</w:t>
      </w:r>
    </w:p>
    <w:p w14:paraId="06FE310A" w14:textId="77777777" w:rsidR="0074772D" w:rsidRPr="001844DA" w:rsidRDefault="0074772D" w:rsidP="0074772D">
      <w:pPr>
        <w:rPr>
          <w:color w:val="000000" w:themeColor="text1"/>
          <w:sz w:val="14"/>
        </w:rPr>
      </w:pPr>
      <w:r w:rsidRPr="001844DA">
        <w:rPr>
          <w:color w:val="000000" w:themeColor="text1"/>
          <w:sz w:val="14"/>
        </w:rPr>
        <w:t xml:space="preserve">In the U.S., this </w:t>
      </w:r>
      <w:r w:rsidRPr="001844DA">
        <w:rPr>
          <w:rStyle w:val="StyleUnderline"/>
          <w:color w:val="000000" w:themeColor="text1"/>
        </w:rPr>
        <w:t>sublimation</w:t>
      </w:r>
      <w:r w:rsidRPr="001844DA">
        <w:rPr>
          <w:color w:val="000000" w:themeColor="text1"/>
          <w:sz w:val="14"/>
        </w:rPr>
        <w:t xml:space="preserve"> has </w:t>
      </w:r>
      <w:r w:rsidRPr="001844DA">
        <w:rPr>
          <w:rStyle w:val="StyleUnderline"/>
          <w:color w:val="000000" w:themeColor="text1"/>
        </w:rPr>
        <w:t xml:space="preserve">involved efforts to channel social unrest towards </w:t>
      </w:r>
      <w:r w:rsidRPr="001844DA">
        <w:rPr>
          <w:rStyle w:val="Emphasis"/>
          <w:color w:val="000000" w:themeColor="text1"/>
        </w:rPr>
        <w:t>scapegoated communities</w:t>
      </w:r>
      <w:r w:rsidRPr="001844DA">
        <w:rPr>
          <w:color w:val="000000" w:themeColor="text1"/>
          <w:sz w:val="14"/>
        </w:rPr>
        <w:t xml:space="preserve"> such as immigrants or other marginalized groups — this is </w:t>
      </w:r>
      <w:r w:rsidRPr="001844DA">
        <w:rPr>
          <w:rStyle w:val="StyleUnderline"/>
          <w:color w:val="000000" w:themeColor="text1"/>
        </w:rPr>
        <w:t xml:space="preserve">one </w:t>
      </w:r>
      <w:r w:rsidRPr="001844DA">
        <w:rPr>
          <w:rStyle w:val="Emphasis"/>
          <w:color w:val="000000" w:themeColor="text1"/>
        </w:rPr>
        <w:t>key function of racism</w:t>
      </w:r>
      <w:r w:rsidRPr="001844DA">
        <w:rPr>
          <w:color w:val="000000" w:themeColor="text1"/>
          <w:sz w:val="14"/>
        </w:rPr>
        <w:t xml:space="preserve"> </w:t>
      </w:r>
      <w:r w:rsidRPr="001844DA">
        <w:rPr>
          <w:rStyle w:val="StyleUnderline"/>
          <w:color w:val="000000" w:themeColor="text1"/>
        </w:rPr>
        <w:t xml:space="preserve">and was a </w:t>
      </w:r>
      <w:r w:rsidRPr="00AD4859">
        <w:rPr>
          <w:rStyle w:val="StyleUnderline"/>
          <w:color w:val="000000" w:themeColor="text1"/>
        </w:rPr>
        <w:t>core component</w:t>
      </w:r>
      <w:r w:rsidRPr="001844DA">
        <w:rPr>
          <w:rStyle w:val="StyleUnderline"/>
          <w:color w:val="000000" w:themeColor="text1"/>
        </w:rPr>
        <w:t xml:space="preserve"> of the Trump</w:t>
      </w:r>
      <w:r w:rsidRPr="001844DA">
        <w:rPr>
          <w:color w:val="000000" w:themeColor="text1"/>
          <w:sz w:val="14"/>
        </w:rPr>
        <w:t xml:space="preserve"> government’s political strategy — </w:t>
      </w:r>
      <w:r w:rsidRPr="001844DA">
        <w:rPr>
          <w:rStyle w:val="StyleUnderline"/>
          <w:color w:val="000000" w:themeColor="text1"/>
        </w:rPr>
        <w:t>or</w:t>
      </w:r>
      <w:r w:rsidRPr="001844DA">
        <w:rPr>
          <w:color w:val="000000" w:themeColor="text1"/>
          <w:sz w:val="14"/>
        </w:rPr>
        <w:t xml:space="preserve"> towards an external enemy such as </w:t>
      </w:r>
      <w:r w:rsidRPr="001844DA">
        <w:rPr>
          <w:rStyle w:val="Emphasis"/>
          <w:color w:val="000000" w:themeColor="text1"/>
        </w:rPr>
        <w:t>China</w:t>
      </w:r>
      <w:r w:rsidRPr="001844DA">
        <w:rPr>
          <w:rStyle w:val="StyleUnderline"/>
          <w:color w:val="000000" w:themeColor="text1"/>
        </w:rPr>
        <w:t xml:space="preserve"> or </w:t>
      </w:r>
      <w:r w:rsidRPr="001844DA">
        <w:rPr>
          <w:rStyle w:val="Emphasis"/>
          <w:color w:val="000000" w:themeColor="text1"/>
        </w:rPr>
        <w:t>Russia</w:t>
      </w:r>
      <w:r w:rsidRPr="001844DA">
        <w:rPr>
          <w:color w:val="000000" w:themeColor="text1"/>
          <w:sz w:val="14"/>
        </w:rPr>
        <w:t xml:space="preserve">, which had clearly become </w:t>
      </w:r>
      <w:r w:rsidRPr="001844DA">
        <w:rPr>
          <w:rStyle w:val="StyleUnderline"/>
          <w:color w:val="000000" w:themeColor="text1"/>
        </w:rPr>
        <w:t>a cornerstone of the Biden</w:t>
      </w:r>
      <w:r w:rsidRPr="001844DA">
        <w:rPr>
          <w:color w:val="000000" w:themeColor="text1"/>
          <w:sz w:val="14"/>
        </w:rPr>
        <w:t xml:space="preserve"> government</w:t>
      </w:r>
      <w:r w:rsidRPr="001844DA">
        <w:rPr>
          <w:rStyle w:val="StyleUnderline"/>
          <w:color w:val="000000" w:themeColor="text1"/>
        </w:rPr>
        <w:t>’s strategy well before</w:t>
      </w:r>
      <w:r w:rsidRPr="001844DA">
        <w:rPr>
          <w:color w:val="000000" w:themeColor="text1"/>
          <w:sz w:val="14"/>
        </w:rPr>
        <w:t xml:space="preserve"> the Russian invasion of </w:t>
      </w:r>
      <w:r w:rsidRPr="001844DA">
        <w:rPr>
          <w:rStyle w:val="StyleUnderline"/>
          <w:color w:val="000000" w:themeColor="text1"/>
        </w:rPr>
        <w:t>Ukraine</w:t>
      </w:r>
      <w:r w:rsidRPr="001844DA">
        <w:rPr>
          <w:color w:val="000000" w:themeColor="text1"/>
          <w:sz w:val="14"/>
        </w:rPr>
        <w:t xml:space="preserve">. U.S. presidents historically reach their highest approval ratings when they launch wars. George W. </w:t>
      </w:r>
      <w:r w:rsidRPr="001844DA">
        <w:rPr>
          <w:rStyle w:val="StyleUnderline"/>
          <w:color w:val="000000" w:themeColor="text1"/>
        </w:rPr>
        <w:t>Bush reached an all-time-high of 90 percent in 2001 as his administration geared up to invade Afghanistan</w:t>
      </w:r>
      <w:r w:rsidRPr="001844DA">
        <w:rPr>
          <w:color w:val="000000" w:themeColor="text1"/>
          <w:sz w:val="14"/>
        </w:rPr>
        <w:t>, and his father George H.W. Bush achieved an 89 percent approval rating in 1991, right as the U.S. declared the end of its (first) invasion of Iraq and the “liberation of Kuwait.”</w:t>
      </w:r>
    </w:p>
    <w:p w14:paraId="60AC1038" w14:textId="77777777" w:rsidR="0074772D" w:rsidRPr="001844DA" w:rsidRDefault="0074772D" w:rsidP="0074772D">
      <w:pPr>
        <w:rPr>
          <w:color w:val="000000" w:themeColor="text1"/>
          <w:sz w:val="14"/>
        </w:rPr>
      </w:pPr>
      <w:r w:rsidRPr="001844DA">
        <w:rPr>
          <w:rStyle w:val="StyleUnderline"/>
          <w:color w:val="000000" w:themeColor="text1"/>
        </w:rPr>
        <w:t xml:space="preserve">It is </w:t>
      </w:r>
      <w:r w:rsidRPr="001844DA">
        <w:rPr>
          <w:rStyle w:val="Emphasis"/>
          <w:color w:val="000000" w:themeColor="text1"/>
        </w:rPr>
        <w:t>unlikely</w:t>
      </w:r>
      <w:r w:rsidRPr="001844DA">
        <w:rPr>
          <w:color w:val="000000" w:themeColor="text1"/>
          <w:sz w:val="14"/>
        </w:rPr>
        <w:t xml:space="preserve"> that </w:t>
      </w:r>
      <w:r w:rsidRPr="001844DA">
        <w:rPr>
          <w:rStyle w:val="StyleUnderline"/>
          <w:color w:val="000000" w:themeColor="text1"/>
        </w:rPr>
        <w:t>an increasing militarization</w:t>
      </w:r>
      <w:r w:rsidRPr="001844DA">
        <w:rPr>
          <w:color w:val="000000" w:themeColor="text1"/>
          <w:sz w:val="14"/>
        </w:rPr>
        <w:t xml:space="preserve"> of the world economy </w:t>
      </w:r>
      <w:r w:rsidRPr="001844DA">
        <w:rPr>
          <w:rStyle w:val="StyleUnderline"/>
          <w:color w:val="000000" w:themeColor="text1"/>
        </w:rPr>
        <w:t>can</w:t>
      </w:r>
      <w:r w:rsidRPr="001844DA">
        <w:rPr>
          <w:color w:val="000000" w:themeColor="text1"/>
          <w:sz w:val="14"/>
        </w:rPr>
        <w:t xml:space="preserve"> in the long run </w:t>
      </w:r>
      <w:r w:rsidRPr="001844DA">
        <w:rPr>
          <w:rStyle w:val="StyleUnderline"/>
          <w:color w:val="000000" w:themeColor="text1"/>
        </w:rPr>
        <w:t>offset either the economic or the political dimensions of the crisis</w:t>
      </w:r>
      <w:r w:rsidRPr="001844DA">
        <w:rPr>
          <w:color w:val="000000" w:themeColor="text1"/>
          <w:sz w:val="14"/>
        </w:rPr>
        <w:t xml:space="preserve"> of global capitalism. </w:t>
      </w:r>
      <w:r w:rsidRPr="001844DA">
        <w:rPr>
          <w:rStyle w:val="StyleUnderline"/>
          <w:color w:val="000000" w:themeColor="text1"/>
        </w:rPr>
        <w:t>Global capitalism is emerging from</w:t>
      </w:r>
      <w:r w:rsidRPr="001844DA">
        <w:rPr>
          <w:color w:val="000000" w:themeColor="text1"/>
          <w:sz w:val="14"/>
        </w:rPr>
        <w:t xml:space="preserve"> the </w:t>
      </w:r>
      <w:r w:rsidRPr="001844DA">
        <w:rPr>
          <w:rStyle w:val="StyleUnderline"/>
          <w:color w:val="000000" w:themeColor="text1"/>
        </w:rPr>
        <w:t>coronavirus</w:t>
      </w:r>
      <w:r w:rsidRPr="001844DA">
        <w:rPr>
          <w:color w:val="000000" w:themeColor="text1"/>
          <w:sz w:val="14"/>
        </w:rPr>
        <w:t xml:space="preserve"> pandemic </w:t>
      </w:r>
      <w:r w:rsidRPr="001844DA">
        <w:rPr>
          <w:rStyle w:val="StyleUnderline"/>
          <w:color w:val="000000" w:themeColor="text1"/>
        </w:rPr>
        <w:t xml:space="preserve">with </w:t>
      </w:r>
      <w:r w:rsidRPr="00E972DA">
        <w:rPr>
          <w:rStyle w:val="Emphasis"/>
          <w:color w:val="000000" w:themeColor="text1"/>
          <w:highlight w:val="cyan"/>
        </w:rPr>
        <w:t>more inequality</w:t>
      </w:r>
      <w:r w:rsidRPr="00E972DA">
        <w:rPr>
          <w:rStyle w:val="StyleUnderline"/>
          <w:color w:val="000000" w:themeColor="text1"/>
          <w:highlight w:val="cyan"/>
        </w:rPr>
        <w:t xml:space="preserve">, </w:t>
      </w:r>
      <w:r w:rsidRPr="00E972DA">
        <w:rPr>
          <w:rStyle w:val="Emphasis"/>
          <w:color w:val="000000" w:themeColor="text1"/>
          <w:highlight w:val="cyan"/>
        </w:rPr>
        <w:t>more authoritarianism</w:t>
      </w:r>
      <w:r w:rsidRPr="00E972DA">
        <w:rPr>
          <w:rStyle w:val="StyleUnderline"/>
          <w:color w:val="000000" w:themeColor="text1"/>
          <w:highlight w:val="cyan"/>
        </w:rPr>
        <w:t xml:space="preserve">, more </w:t>
      </w:r>
      <w:r w:rsidRPr="00E972DA">
        <w:rPr>
          <w:rStyle w:val="Emphasis"/>
          <w:color w:val="000000" w:themeColor="text1"/>
          <w:highlight w:val="cyan"/>
        </w:rPr>
        <w:t>militarization</w:t>
      </w:r>
      <w:r w:rsidRPr="001844DA">
        <w:rPr>
          <w:rStyle w:val="StyleUnderline"/>
          <w:color w:val="000000" w:themeColor="text1"/>
        </w:rPr>
        <w:t xml:space="preserve">, and more </w:t>
      </w:r>
      <w:r w:rsidRPr="001844DA">
        <w:rPr>
          <w:rStyle w:val="Emphasis"/>
          <w:color w:val="000000" w:themeColor="text1"/>
        </w:rPr>
        <w:t>civic and political strife</w:t>
      </w:r>
      <w:r w:rsidRPr="001844DA">
        <w:rPr>
          <w:color w:val="000000" w:themeColor="text1"/>
          <w:sz w:val="14"/>
        </w:rPr>
        <w:t xml:space="preserve">. In the U.S., </w:t>
      </w:r>
      <w:r w:rsidRPr="00AD4859">
        <w:rPr>
          <w:rStyle w:val="StyleUnderline"/>
          <w:color w:val="000000" w:themeColor="text1"/>
          <w:highlight w:val="cyan"/>
        </w:rPr>
        <w:t xml:space="preserve">class struggle is </w:t>
      </w:r>
      <w:r w:rsidRPr="00AD4859">
        <w:rPr>
          <w:rStyle w:val="Emphasis"/>
          <w:color w:val="000000" w:themeColor="text1"/>
          <w:highlight w:val="cyan"/>
        </w:rPr>
        <w:t>heating up</w:t>
      </w:r>
      <w:r w:rsidRPr="001844DA">
        <w:rPr>
          <w:rStyle w:val="StyleUnderline"/>
          <w:color w:val="000000" w:themeColor="text1"/>
        </w:rPr>
        <w:t>, with a wave of strikes and of unionization drives</w:t>
      </w:r>
      <w:r w:rsidRPr="001844DA">
        <w:rPr>
          <w:color w:val="000000" w:themeColor="text1"/>
          <w:sz w:val="14"/>
        </w:rPr>
        <w:t xml:space="preserve"> in Amazon, Starbucks, and elsewhere in the gig economy. </w:t>
      </w:r>
      <w:r w:rsidRPr="001844DA">
        <w:rPr>
          <w:rStyle w:val="StyleUnderline"/>
          <w:color w:val="000000" w:themeColor="text1"/>
        </w:rPr>
        <w:t xml:space="preserve">The current </w:t>
      </w:r>
      <w:r w:rsidRPr="001844DA">
        <w:rPr>
          <w:rStyle w:val="Emphasis"/>
          <w:color w:val="000000" w:themeColor="text1"/>
        </w:rPr>
        <w:t>inflationary spiral</w:t>
      </w:r>
      <w:r w:rsidRPr="001844DA">
        <w:rPr>
          <w:rStyle w:val="StyleUnderline"/>
          <w:color w:val="000000" w:themeColor="text1"/>
        </w:rPr>
        <w:t xml:space="preserve"> and the </w:t>
      </w:r>
      <w:r w:rsidRPr="001844DA">
        <w:rPr>
          <w:rStyle w:val="Emphasis"/>
          <w:color w:val="000000" w:themeColor="text1"/>
        </w:rPr>
        <w:t>escalation of class struggle</w:t>
      </w:r>
      <w:r w:rsidRPr="001844DA">
        <w:rPr>
          <w:color w:val="000000" w:themeColor="text1"/>
          <w:sz w:val="14"/>
        </w:rPr>
        <w:t xml:space="preserve"> in the United States </w:t>
      </w:r>
      <w:r w:rsidRPr="001844DA">
        <w:rPr>
          <w:rStyle w:val="StyleUnderline"/>
          <w:color w:val="000000" w:themeColor="text1"/>
        </w:rPr>
        <w:t xml:space="preserve">and around the world point to the </w:t>
      </w:r>
      <w:r w:rsidRPr="001844DA">
        <w:rPr>
          <w:rStyle w:val="Emphasis"/>
          <w:color w:val="000000" w:themeColor="text1"/>
        </w:rPr>
        <w:t>inability of the ruling groups to contain the expanding crisis</w:t>
      </w:r>
      <w:r w:rsidRPr="001844DA">
        <w:rPr>
          <w:rStyle w:val="StyleUnderline"/>
          <w:color w:val="000000" w:themeColor="text1"/>
        </w:rPr>
        <w:t>. The drive</w:t>
      </w:r>
      <w:r w:rsidRPr="001844DA">
        <w:rPr>
          <w:color w:val="000000" w:themeColor="text1"/>
          <w:sz w:val="14"/>
        </w:rPr>
        <w:t xml:space="preserve"> by the capitalist state </w:t>
      </w:r>
      <w:r w:rsidRPr="001844DA">
        <w:rPr>
          <w:rStyle w:val="StyleUnderline"/>
          <w:color w:val="000000" w:themeColor="text1"/>
        </w:rPr>
        <w:t>to externalize the political fallout</w:t>
      </w:r>
      <w:r w:rsidRPr="001844DA">
        <w:rPr>
          <w:color w:val="000000" w:themeColor="text1"/>
          <w:sz w:val="14"/>
        </w:rPr>
        <w:t xml:space="preserve"> of the crisis </w:t>
      </w:r>
      <w:r w:rsidRPr="001844DA">
        <w:rPr>
          <w:rStyle w:val="StyleUnderline"/>
          <w:color w:val="000000" w:themeColor="text1"/>
        </w:rPr>
        <w:t xml:space="preserve">increases the danger that </w:t>
      </w:r>
      <w:r w:rsidRPr="001844DA">
        <w:rPr>
          <w:rStyle w:val="Emphasis"/>
          <w:color w:val="000000" w:themeColor="text1"/>
        </w:rPr>
        <w:t>international tensions</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localized conflicts</w:t>
      </w:r>
      <w:r w:rsidRPr="001844DA">
        <w:rPr>
          <w:color w:val="000000" w:themeColor="text1"/>
          <w:sz w:val="14"/>
        </w:rPr>
        <w:t xml:space="preserve"> such as in Ukraine </w:t>
      </w:r>
      <w:r w:rsidRPr="001844DA">
        <w:rPr>
          <w:rStyle w:val="StyleUnderline"/>
          <w:color w:val="000000" w:themeColor="text1"/>
        </w:rPr>
        <w:t xml:space="preserve">will </w:t>
      </w:r>
      <w:r w:rsidRPr="001844DA">
        <w:rPr>
          <w:rStyle w:val="Emphasis"/>
          <w:color w:val="000000" w:themeColor="text1"/>
        </w:rPr>
        <w:t>snowball</w:t>
      </w:r>
      <w:r w:rsidRPr="001844DA">
        <w:rPr>
          <w:color w:val="000000" w:themeColor="text1"/>
          <w:sz w:val="14"/>
        </w:rPr>
        <w:t xml:space="preserve"> </w:t>
      </w:r>
      <w:r w:rsidRPr="001844DA">
        <w:rPr>
          <w:rStyle w:val="StyleUnderline"/>
          <w:color w:val="000000" w:themeColor="text1"/>
        </w:rPr>
        <w:t xml:space="preserve">into broader </w:t>
      </w:r>
      <w:r w:rsidRPr="001844DA">
        <w:rPr>
          <w:rStyle w:val="Emphasis"/>
          <w:color w:val="000000" w:themeColor="text1"/>
        </w:rPr>
        <w:t>international conflagrations of unforeseen consequences</w:t>
      </w:r>
      <w:r w:rsidRPr="001844DA">
        <w:rPr>
          <w:color w:val="000000" w:themeColor="text1"/>
          <w:sz w:val="14"/>
        </w:rPr>
        <w:t>.</w:t>
      </w:r>
    </w:p>
    <w:p w14:paraId="43F7166A" w14:textId="77777777" w:rsidR="0074772D" w:rsidRPr="001844DA" w:rsidRDefault="0074772D" w:rsidP="0074772D">
      <w:pPr>
        <w:rPr>
          <w:color w:val="000000" w:themeColor="text1"/>
        </w:rPr>
      </w:pPr>
      <w:r w:rsidRPr="001844DA">
        <w:rPr>
          <w:color w:val="000000" w:themeColor="text1"/>
          <w:sz w:val="14"/>
        </w:rPr>
        <w:t xml:space="preserve">As the Ukraine crisis continues to drag on and the global revolt escalates, </w:t>
      </w:r>
      <w:r w:rsidRPr="001844DA">
        <w:rPr>
          <w:rStyle w:val="StyleUnderline"/>
          <w:color w:val="000000" w:themeColor="text1"/>
        </w:rPr>
        <w:t xml:space="preserve">there will be a </w:t>
      </w:r>
      <w:r w:rsidRPr="00E972DA">
        <w:rPr>
          <w:rStyle w:val="Emphasis"/>
          <w:color w:val="000000" w:themeColor="text1"/>
          <w:highlight w:val="cyan"/>
        </w:rPr>
        <w:t>radical reconfiguration of global geopolitical alignm</w:t>
      </w:r>
      <w:r w:rsidRPr="00AD4859">
        <w:rPr>
          <w:rStyle w:val="Emphasis"/>
          <w:color w:val="000000" w:themeColor="text1"/>
          <w:highlight w:val="cyan"/>
        </w:rPr>
        <w:t>ents</w:t>
      </w:r>
      <w:r w:rsidRPr="001844DA">
        <w:rPr>
          <w:color w:val="000000" w:themeColor="text1"/>
          <w:sz w:val="14"/>
        </w:rPr>
        <w:t xml:space="preserve"> </w:t>
      </w:r>
      <w:r w:rsidRPr="001844DA">
        <w:rPr>
          <w:rStyle w:val="StyleUnderline"/>
          <w:color w:val="000000" w:themeColor="text1"/>
        </w:rPr>
        <w:t xml:space="preserve">to the drumbeat of </w:t>
      </w:r>
      <w:r w:rsidRPr="001844DA">
        <w:rPr>
          <w:rStyle w:val="Emphasis"/>
          <w:color w:val="000000" w:themeColor="text1"/>
        </w:rPr>
        <w:t>escalating turbulence</w:t>
      </w:r>
      <w:r w:rsidRPr="001844DA">
        <w:rPr>
          <w:color w:val="000000" w:themeColor="text1"/>
          <w:sz w:val="14"/>
        </w:rPr>
        <w:t xml:space="preserve"> in the world economy </w:t>
      </w:r>
      <w:r w:rsidRPr="001844DA">
        <w:rPr>
          <w:rStyle w:val="StyleUnderline"/>
          <w:color w:val="000000" w:themeColor="text1"/>
        </w:rPr>
        <w:t xml:space="preserve">that will feed new </w:t>
      </w:r>
      <w:r w:rsidRPr="00E972DA">
        <w:rPr>
          <w:rStyle w:val="Emphasis"/>
          <w:color w:val="000000" w:themeColor="text1"/>
          <w:highlight w:val="cyan"/>
        </w:rPr>
        <w:t>political upheavals</w:t>
      </w:r>
      <w:r w:rsidRPr="00E972DA">
        <w:rPr>
          <w:rStyle w:val="StyleUnderline"/>
          <w:color w:val="000000" w:themeColor="text1"/>
          <w:highlight w:val="cyan"/>
        </w:rPr>
        <w:t xml:space="preserve"> and </w:t>
      </w:r>
      <w:r w:rsidRPr="00E972DA">
        <w:rPr>
          <w:rStyle w:val="Emphasis"/>
          <w:color w:val="000000" w:themeColor="text1"/>
          <w:highlight w:val="cyan"/>
        </w:rPr>
        <w:t>violent conflicts</w:t>
      </w:r>
      <w:r w:rsidRPr="00E972DA">
        <w:rPr>
          <w:rStyle w:val="StyleUnderline"/>
          <w:color w:val="000000" w:themeColor="text1"/>
          <w:highlight w:val="cyan"/>
        </w:rPr>
        <w:t xml:space="preserve">, making global capitalism </w:t>
      </w:r>
      <w:r w:rsidRPr="00E972DA">
        <w:rPr>
          <w:rStyle w:val="Emphasis"/>
          <w:color w:val="000000" w:themeColor="text1"/>
          <w:highlight w:val="cyan"/>
        </w:rPr>
        <w:t>all the more volatile</w:t>
      </w:r>
      <w:r w:rsidRPr="001844DA">
        <w:rPr>
          <w:color w:val="000000" w:themeColor="text1"/>
          <w:sz w:val="14"/>
        </w:rPr>
        <w:t xml:space="preserve">. While it is hard to imagine a return to the status quo antebellum in Eastern Europe, in the larger picture, the </w:t>
      </w:r>
      <w:r w:rsidRPr="001844DA">
        <w:rPr>
          <w:rStyle w:val="StyleUnderline"/>
          <w:color w:val="000000" w:themeColor="text1"/>
        </w:rPr>
        <w:t>Ukraine</w:t>
      </w:r>
      <w:r w:rsidRPr="001844DA">
        <w:rPr>
          <w:color w:val="000000" w:themeColor="text1"/>
          <w:sz w:val="14"/>
        </w:rPr>
        <w:t xml:space="preserve"> crisis </w:t>
      </w:r>
      <w:r w:rsidRPr="001844DA">
        <w:rPr>
          <w:rStyle w:val="StyleUnderline"/>
          <w:color w:val="000000" w:themeColor="text1"/>
        </w:rPr>
        <w:t xml:space="preserve">is not the cause but a consequence of the </w:t>
      </w:r>
      <w:r w:rsidRPr="00E972DA">
        <w:rPr>
          <w:rStyle w:val="Emphasis"/>
          <w:color w:val="000000" w:themeColor="text1"/>
          <w:highlight w:val="cyan"/>
        </w:rPr>
        <w:t>general crisis of global capitalism</w:t>
      </w:r>
      <w:r w:rsidRPr="001844DA">
        <w:rPr>
          <w:rStyle w:val="StyleUnderline"/>
          <w:color w:val="000000" w:themeColor="text1"/>
        </w:rPr>
        <w:t>. That</w:t>
      </w:r>
      <w:r w:rsidRPr="001844DA">
        <w:rPr>
          <w:color w:val="000000" w:themeColor="text1"/>
          <w:sz w:val="14"/>
        </w:rPr>
        <w:t xml:space="preserve"> crisis </w:t>
      </w:r>
      <w:r w:rsidRPr="001844DA">
        <w:rPr>
          <w:rStyle w:val="StyleUnderline"/>
          <w:color w:val="000000" w:themeColor="text1"/>
        </w:rPr>
        <w:t xml:space="preserve">will </w:t>
      </w:r>
      <w:r w:rsidRPr="00E972DA">
        <w:rPr>
          <w:rStyle w:val="Emphasis"/>
          <w:color w:val="000000" w:themeColor="text1"/>
          <w:highlight w:val="cyan"/>
        </w:rPr>
        <w:t>only get wor</w:t>
      </w:r>
      <w:r w:rsidRPr="00AD4859">
        <w:rPr>
          <w:rStyle w:val="Emphasis"/>
          <w:color w:val="000000" w:themeColor="text1"/>
          <w:highlight w:val="cyan"/>
        </w:rPr>
        <w:t>se</w:t>
      </w:r>
      <w:r w:rsidRPr="001844DA">
        <w:rPr>
          <w:rStyle w:val="StyleUnderline"/>
          <w:color w:val="000000" w:themeColor="text1"/>
        </w:rPr>
        <w:t xml:space="preserve">. </w:t>
      </w:r>
      <w:r w:rsidRPr="001844DA">
        <w:rPr>
          <w:rStyle w:val="Emphasis"/>
          <w:color w:val="000000" w:themeColor="text1"/>
          <w:sz w:val="24"/>
          <w:szCs w:val="24"/>
        </w:rPr>
        <w:t>Fasten your seat belts</w:t>
      </w:r>
      <w:r w:rsidRPr="001844DA">
        <w:rPr>
          <w:color w:val="000000" w:themeColor="text1"/>
          <w:sz w:val="14"/>
        </w:rPr>
        <w:t>; it will get much worse.</w:t>
      </w:r>
    </w:p>
    <w:p w14:paraId="7923C881" w14:textId="77777777" w:rsidR="0074772D" w:rsidRDefault="0074772D" w:rsidP="0074772D"/>
    <w:p w14:paraId="6CD0018F" w14:textId="77777777" w:rsidR="0074772D" w:rsidRDefault="0074772D" w:rsidP="0074772D"/>
    <w:p w14:paraId="02D8BF2B" w14:textId="77777777" w:rsidR="0074772D" w:rsidRDefault="0074772D" w:rsidP="0074772D">
      <w:pPr>
        <w:pStyle w:val="Heading3"/>
      </w:pPr>
      <w:r>
        <w:lastRenderedPageBreak/>
        <w:t>2NC---Sus---Boom-and-Bust</w:t>
      </w:r>
    </w:p>
    <w:p w14:paraId="502A7D9B" w14:textId="77777777" w:rsidR="0074772D" w:rsidRPr="009E3BDF" w:rsidRDefault="0074772D" w:rsidP="0074772D">
      <w:pPr>
        <w:keepNext/>
        <w:keepLines/>
        <w:spacing w:before="40"/>
        <w:outlineLvl w:val="3"/>
        <w:rPr>
          <w:rFonts w:eastAsia="DengXian Light" w:cs="Times New Roman"/>
          <w:b/>
          <w:iCs/>
          <w:sz w:val="26"/>
        </w:rPr>
      </w:pPr>
      <w:r w:rsidRPr="009E3BDF">
        <w:rPr>
          <w:rFonts w:eastAsia="DengXian Light" w:cs="Times New Roman"/>
          <w:b/>
          <w:iCs/>
          <w:sz w:val="26"/>
        </w:rPr>
        <w:t xml:space="preserve">Extractive economic development </w:t>
      </w:r>
      <w:r w:rsidRPr="009E3BDF">
        <w:rPr>
          <w:rFonts w:eastAsia="DengXian Light" w:cs="Times New Roman"/>
          <w:b/>
          <w:iCs/>
          <w:sz w:val="26"/>
          <w:u w:val="single"/>
        </w:rPr>
        <w:t>locks</w:t>
      </w:r>
      <w:r w:rsidRPr="009E3BDF">
        <w:rPr>
          <w:rFonts w:eastAsia="DengXian Light" w:cs="Times New Roman"/>
          <w:b/>
          <w:iCs/>
          <w:sz w:val="26"/>
        </w:rPr>
        <w:t xml:space="preserve"> in a cycle of </w:t>
      </w:r>
      <w:r w:rsidRPr="009E3BDF">
        <w:rPr>
          <w:rFonts w:eastAsia="DengXian Light" w:cs="Times New Roman"/>
          <w:b/>
          <w:iCs/>
          <w:sz w:val="26"/>
          <w:u w:val="single"/>
        </w:rPr>
        <w:t>boom-and-bust</w:t>
      </w:r>
      <w:r w:rsidRPr="009E3BDF">
        <w:rPr>
          <w:rFonts w:eastAsia="DengXian Light" w:cs="Times New Roman"/>
          <w:b/>
          <w:iCs/>
          <w:sz w:val="26"/>
        </w:rPr>
        <w:t xml:space="preserve">, driven by </w:t>
      </w:r>
      <w:r w:rsidRPr="009E3BDF">
        <w:rPr>
          <w:rFonts w:eastAsia="DengXian Light" w:cs="Times New Roman"/>
          <w:b/>
          <w:iCs/>
          <w:sz w:val="26"/>
          <w:u w:val="single"/>
        </w:rPr>
        <w:t>warming-induced</w:t>
      </w:r>
      <w:r w:rsidRPr="009E3BDF">
        <w:rPr>
          <w:rFonts w:eastAsia="DengXian Light" w:cs="Times New Roman"/>
          <w:b/>
          <w:iCs/>
          <w:sz w:val="26"/>
        </w:rPr>
        <w:t xml:space="preserve"> accessibility. </w:t>
      </w:r>
    </w:p>
    <w:p w14:paraId="09218ADE" w14:textId="77777777" w:rsidR="0074772D" w:rsidRPr="009E3BDF" w:rsidRDefault="0074772D" w:rsidP="0074772D">
      <w:pPr>
        <w:rPr>
          <w:rFonts w:eastAsia="Aptos"/>
        </w:rPr>
      </w:pPr>
      <w:r w:rsidRPr="009E3BDF">
        <w:rPr>
          <w:rFonts w:eastAsia="Aptos"/>
        </w:rPr>
        <w:t xml:space="preserve">Elizabeth </w:t>
      </w:r>
      <w:r w:rsidRPr="009E3BDF">
        <w:rPr>
          <w:rFonts w:eastAsia="Aptos"/>
          <w:b/>
          <w:bCs/>
          <w:sz w:val="26"/>
        </w:rPr>
        <w:t>Moeser</w:t>
      </w:r>
      <w:r w:rsidRPr="009E3BDF">
        <w:rPr>
          <w:rFonts w:eastAsia="Aptos"/>
        </w:rPr>
        <w:t xml:space="preserve">, </w:t>
      </w:r>
      <w:r w:rsidRPr="009E3BDF">
        <w:rPr>
          <w:rFonts w:eastAsia="Aptos"/>
          <w:b/>
          <w:bCs/>
          <w:sz w:val="26"/>
        </w:rPr>
        <w:t>23</w:t>
      </w:r>
      <w:r w:rsidRPr="009E3BDF">
        <w:rPr>
          <w:rFonts w:eastAsia="Aptos"/>
        </w:rPr>
        <w:t xml:space="preserve"> – (Elizabeth Moeser, “Decolonization and Arctic Engagement: A Critical Analysis of Resource Development in the US Arctic,” Arctic Institute - Center for Circumpolar Security Studies, 2-21-2023, Available Online: https://www.thearcticinstitute.org/decolonization-arctic-engagement-critical-analysis-resource-development-us-arctic/, Accessed: 6-28-2025)//ilake-mc</w:t>
      </w:r>
    </w:p>
    <w:p w14:paraId="66D90BD0" w14:textId="77777777" w:rsidR="0074772D" w:rsidRPr="009E3BDF" w:rsidRDefault="0074772D" w:rsidP="0074772D">
      <w:pPr>
        <w:rPr>
          <w:rFonts w:eastAsia="Aptos"/>
          <w:sz w:val="16"/>
        </w:rPr>
      </w:pPr>
      <w:r w:rsidRPr="009E3BDF">
        <w:rPr>
          <w:rFonts w:eastAsia="Aptos"/>
          <w:sz w:val="16"/>
        </w:rPr>
        <w:t xml:space="preserve">An estimated </w:t>
      </w:r>
      <w:r w:rsidRPr="009E3BDF">
        <w:rPr>
          <w:rFonts w:eastAsia="Aptos"/>
          <w:u w:val="single"/>
        </w:rPr>
        <w:t>10 percent of</w:t>
      </w:r>
      <w:r w:rsidRPr="009E3BDF">
        <w:rPr>
          <w:rFonts w:eastAsia="Aptos"/>
          <w:sz w:val="16"/>
        </w:rPr>
        <w:t xml:space="preserve"> the nearly </w:t>
      </w:r>
      <w:r w:rsidRPr="009E3BDF">
        <w:rPr>
          <w:rFonts w:eastAsia="Aptos"/>
          <w:u w:val="single"/>
        </w:rPr>
        <w:t>four million residents throughout the entire Arctic region are Indigenous.1)</w:t>
      </w:r>
      <w:r w:rsidRPr="009E3BDF">
        <w:rPr>
          <w:rFonts w:eastAsia="Aptos"/>
          <w:sz w:val="16"/>
        </w:rPr>
        <w:t xml:space="preserve"> </w:t>
      </w:r>
      <w:r w:rsidRPr="009E3BDF">
        <w:rPr>
          <w:rFonts w:eastAsia="Aptos"/>
          <w:u w:val="single"/>
        </w:rPr>
        <w:t>Indigenous populations have inhabited much of the Arctic for thousands of years, long before the land was claimed and divided into nation-states</w:t>
      </w:r>
      <w:r w:rsidRPr="009E3BDF">
        <w:rPr>
          <w:rFonts w:eastAsia="Aptos"/>
          <w:sz w:val="16"/>
        </w:rPr>
        <w:t xml:space="preserve">. </w:t>
      </w:r>
      <w:r w:rsidRPr="009E3BDF">
        <w:rPr>
          <w:rFonts w:eastAsia="Aptos"/>
          <w:u w:val="single"/>
        </w:rPr>
        <w:t>Interest in opportunities for natural resource extraction drove the historic colonization in the Arctic2)</w:t>
      </w:r>
      <w:r w:rsidRPr="009E3BDF">
        <w:rPr>
          <w:rFonts w:eastAsia="Aptos"/>
          <w:sz w:val="16"/>
        </w:rPr>
        <w:t xml:space="preserve"> and, </w:t>
      </w:r>
      <w:r w:rsidRPr="009E3BDF">
        <w:rPr>
          <w:rFonts w:eastAsia="Aptos"/>
          <w:u w:val="single"/>
        </w:rPr>
        <w:t>today, the increasing accessibility of minerals and oil due to climate change is fuelling the so-called “Arctic resource boom”3)—a quest to find and exploit the region’s remaining resources.</w:t>
      </w:r>
      <w:r w:rsidRPr="009E3BDF">
        <w:rPr>
          <w:rFonts w:eastAsia="Aptos"/>
          <w:sz w:val="16"/>
        </w:rPr>
        <w:t xml:space="preserve"> As more international players hope to participate in Arctic affairs, it is critical to not only consider how these ventures impact Indigenous populations but to prioritize decolonization in these spaces.</w:t>
      </w:r>
    </w:p>
    <w:p w14:paraId="2FA70800" w14:textId="77777777" w:rsidR="0074772D" w:rsidRPr="009E3BDF" w:rsidRDefault="0074772D" w:rsidP="0074772D">
      <w:pPr>
        <w:rPr>
          <w:rFonts w:eastAsia="Aptos"/>
          <w:sz w:val="16"/>
        </w:rPr>
      </w:pPr>
      <w:r w:rsidRPr="009E3BDF">
        <w:rPr>
          <w:rFonts w:eastAsia="Aptos"/>
          <w:u w:val="single"/>
        </w:rPr>
        <w:t>Climate change is occurring more rapidly in the Arctic than in any other part of the world</w:t>
      </w:r>
      <w:r w:rsidRPr="009E3BDF">
        <w:rPr>
          <w:rFonts w:eastAsia="Aptos"/>
          <w:sz w:val="16"/>
        </w:rPr>
        <w:t xml:space="preserve">, with </w:t>
      </w:r>
      <w:r w:rsidRPr="009E3BDF">
        <w:rPr>
          <w:rFonts w:eastAsia="Aptos"/>
          <w:u w:val="single"/>
        </w:rPr>
        <w:t xml:space="preserve">the most recent evidence pointing to a rate of </w:t>
      </w:r>
      <w:r w:rsidRPr="00E972DA">
        <w:rPr>
          <w:rFonts w:eastAsia="Aptos"/>
          <w:highlight w:val="cyan"/>
          <w:u w:val="single"/>
        </w:rPr>
        <w:t>warming</w:t>
      </w:r>
      <w:r w:rsidRPr="009E3BDF">
        <w:rPr>
          <w:rFonts w:eastAsia="Aptos"/>
          <w:u w:val="single"/>
        </w:rPr>
        <w:t xml:space="preserve"> nearly </w:t>
      </w:r>
      <w:r w:rsidRPr="00E972DA">
        <w:rPr>
          <w:rFonts w:eastAsia="Aptos"/>
          <w:highlight w:val="cyan"/>
          <w:u w:val="single"/>
        </w:rPr>
        <w:t>four times greater</w:t>
      </w:r>
      <w:r w:rsidRPr="009E3BDF">
        <w:rPr>
          <w:rFonts w:eastAsia="Aptos"/>
          <w:u w:val="single"/>
        </w:rPr>
        <w:t xml:space="preserve"> than the global average</w:t>
      </w:r>
      <w:r w:rsidRPr="009E3BDF">
        <w:rPr>
          <w:rFonts w:eastAsia="Aptos"/>
          <w:sz w:val="16"/>
        </w:rPr>
        <w:t xml:space="preserve">.4) </w:t>
      </w:r>
      <w:r w:rsidRPr="009E3BDF">
        <w:rPr>
          <w:rFonts w:eastAsia="Aptos"/>
          <w:u w:val="single"/>
        </w:rPr>
        <w:t xml:space="preserve">This </w:t>
      </w:r>
      <w:r w:rsidRPr="00E972DA">
        <w:rPr>
          <w:rFonts w:eastAsia="Aptos"/>
          <w:highlight w:val="cyan"/>
          <w:u w:val="single"/>
        </w:rPr>
        <w:t>warming</w:t>
      </w:r>
      <w:r w:rsidRPr="009E3BDF">
        <w:rPr>
          <w:rFonts w:eastAsia="Aptos"/>
          <w:u w:val="single"/>
        </w:rPr>
        <w:t xml:space="preserve"> is </w:t>
      </w:r>
      <w:r w:rsidRPr="00E972DA">
        <w:rPr>
          <w:rFonts w:eastAsia="Aptos"/>
          <w:highlight w:val="cyan"/>
          <w:u w:val="single"/>
        </w:rPr>
        <w:t>driving</w:t>
      </w:r>
      <w:r w:rsidRPr="009E3BDF">
        <w:rPr>
          <w:rFonts w:eastAsia="Aptos"/>
          <w:u w:val="single"/>
        </w:rPr>
        <w:t xml:space="preserve"> the thawing of permafrost, </w:t>
      </w:r>
      <w:r w:rsidRPr="00E972DA">
        <w:rPr>
          <w:rFonts w:eastAsia="Aptos"/>
          <w:highlight w:val="cyan"/>
          <w:u w:val="single"/>
        </w:rPr>
        <w:t xml:space="preserve">loss of </w:t>
      </w:r>
      <w:r w:rsidRPr="009E3BDF">
        <w:rPr>
          <w:rFonts w:eastAsia="Aptos"/>
          <w:u w:val="single"/>
        </w:rPr>
        <w:t xml:space="preserve">seasonal </w:t>
      </w:r>
      <w:r w:rsidRPr="00E972DA">
        <w:rPr>
          <w:rFonts w:eastAsia="Aptos"/>
          <w:highlight w:val="cyan"/>
          <w:u w:val="single"/>
        </w:rPr>
        <w:t xml:space="preserve">snow </w:t>
      </w:r>
      <w:r w:rsidRPr="006779D3">
        <w:rPr>
          <w:rFonts w:eastAsia="Aptos"/>
          <w:u w:val="single"/>
        </w:rPr>
        <w:t>cover</w:t>
      </w:r>
      <w:r w:rsidRPr="009E3BDF">
        <w:rPr>
          <w:rFonts w:eastAsia="Aptos"/>
          <w:u w:val="single"/>
        </w:rPr>
        <w:t xml:space="preserve">, and </w:t>
      </w:r>
      <w:r w:rsidRPr="00E972DA">
        <w:rPr>
          <w:rFonts w:eastAsia="Aptos"/>
          <w:highlight w:val="cyan"/>
          <w:u w:val="single"/>
        </w:rPr>
        <w:t>melting</w:t>
      </w:r>
      <w:r w:rsidRPr="009E3BDF">
        <w:rPr>
          <w:rFonts w:eastAsia="Aptos"/>
          <w:u w:val="single"/>
        </w:rPr>
        <w:t xml:space="preserve"> of sea </w:t>
      </w:r>
      <w:r w:rsidRPr="00E972DA">
        <w:rPr>
          <w:rFonts w:eastAsia="Aptos"/>
          <w:highlight w:val="cyan"/>
          <w:u w:val="single"/>
        </w:rPr>
        <w:t>ice</w:t>
      </w:r>
      <w:r w:rsidRPr="009E3BDF">
        <w:rPr>
          <w:rFonts w:eastAsia="Aptos"/>
          <w:u w:val="single"/>
        </w:rPr>
        <w:t xml:space="preserve">, ice caps and glaciers; each, </w:t>
      </w:r>
      <w:r w:rsidRPr="00E972DA">
        <w:rPr>
          <w:rFonts w:eastAsia="Aptos"/>
          <w:highlight w:val="cyan"/>
          <w:u w:val="single"/>
        </w:rPr>
        <w:t>in turn</w:t>
      </w:r>
      <w:r w:rsidRPr="009E3BDF">
        <w:rPr>
          <w:rFonts w:eastAsia="Aptos"/>
          <w:u w:val="single"/>
        </w:rPr>
        <w:t xml:space="preserve">, </w:t>
      </w:r>
      <w:r w:rsidRPr="00E972DA">
        <w:rPr>
          <w:rFonts w:eastAsia="Aptos"/>
          <w:highlight w:val="cyan"/>
          <w:u w:val="single"/>
        </w:rPr>
        <w:t>increasing</w:t>
      </w:r>
      <w:r w:rsidRPr="009E3BDF">
        <w:rPr>
          <w:rFonts w:eastAsia="Aptos"/>
          <w:u w:val="single"/>
        </w:rPr>
        <w:t xml:space="preserve"> the </w:t>
      </w:r>
      <w:r w:rsidRPr="00E972DA">
        <w:rPr>
          <w:rFonts w:eastAsia="Aptos"/>
          <w:highlight w:val="cyan"/>
          <w:u w:val="single"/>
        </w:rPr>
        <w:t xml:space="preserve">accessibility of </w:t>
      </w:r>
      <w:r w:rsidRPr="006779D3">
        <w:rPr>
          <w:rFonts w:eastAsia="Aptos"/>
          <w:u w:val="single"/>
        </w:rPr>
        <w:t xml:space="preserve">natural </w:t>
      </w:r>
      <w:r w:rsidRPr="00E972DA">
        <w:rPr>
          <w:rFonts w:eastAsia="Aptos"/>
          <w:highlight w:val="cyan"/>
          <w:u w:val="single"/>
        </w:rPr>
        <w:t>resources</w:t>
      </w:r>
      <w:r w:rsidRPr="009E3BDF">
        <w:rPr>
          <w:rFonts w:eastAsia="Aptos"/>
          <w:u w:val="single"/>
        </w:rPr>
        <w:t xml:space="preserve"> </w:t>
      </w:r>
      <w:r w:rsidRPr="00E972DA">
        <w:rPr>
          <w:rFonts w:eastAsia="Aptos"/>
          <w:highlight w:val="cyan"/>
          <w:u w:val="single"/>
        </w:rPr>
        <w:t>and</w:t>
      </w:r>
      <w:r w:rsidRPr="009E3BDF">
        <w:rPr>
          <w:rFonts w:eastAsia="Aptos"/>
          <w:u w:val="single"/>
        </w:rPr>
        <w:t xml:space="preserve"> </w:t>
      </w:r>
      <w:r w:rsidRPr="00E972DA">
        <w:rPr>
          <w:rFonts w:eastAsia="Aptos"/>
          <w:highlight w:val="cyan"/>
          <w:u w:val="single"/>
        </w:rPr>
        <w:t xml:space="preserve">growing </w:t>
      </w:r>
      <w:r w:rsidRPr="006779D3">
        <w:rPr>
          <w:rFonts w:eastAsia="Aptos"/>
          <w:u w:val="single"/>
        </w:rPr>
        <w:t xml:space="preserve">global </w:t>
      </w:r>
      <w:r w:rsidRPr="00E972DA">
        <w:rPr>
          <w:rFonts w:eastAsia="Aptos"/>
          <w:highlight w:val="cyan"/>
          <w:u w:val="single"/>
        </w:rPr>
        <w:t>interest in the</w:t>
      </w:r>
      <w:r w:rsidRPr="009E3BDF">
        <w:rPr>
          <w:rFonts w:eastAsia="Aptos"/>
          <w:u w:val="single"/>
        </w:rPr>
        <w:t xml:space="preserve"> </w:t>
      </w:r>
      <w:r w:rsidRPr="00E972DA">
        <w:rPr>
          <w:rFonts w:eastAsia="Aptos"/>
          <w:highlight w:val="cyan"/>
          <w:u w:val="single"/>
        </w:rPr>
        <w:t>Arctic</w:t>
      </w:r>
      <w:r w:rsidRPr="009E3BDF">
        <w:rPr>
          <w:rFonts w:eastAsia="Aptos"/>
          <w:u w:val="single"/>
        </w:rPr>
        <w:t>.</w:t>
      </w:r>
      <w:r w:rsidRPr="009E3BDF">
        <w:rPr>
          <w:rFonts w:eastAsia="Aptos"/>
          <w:sz w:val="16"/>
        </w:rPr>
        <w:t xml:space="preserve">5) This article uses a decolonization framework to analyze resource development with a focus on the </w:t>
      </w:r>
      <w:r w:rsidRPr="006779D3">
        <w:rPr>
          <w:rFonts w:eastAsia="Aptos"/>
          <w:sz w:val="16"/>
        </w:rPr>
        <w:t>United</w:t>
      </w:r>
      <w:r w:rsidRPr="009E3BDF">
        <w:rPr>
          <w:rFonts w:eastAsia="Aptos"/>
          <w:sz w:val="16"/>
        </w:rPr>
        <w:t xml:space="preserve"> States (US), which is considered an Arctic state by way of Alaska. Decolonization will be defined as a concept and practice of confronting and reversing the historic and ongoing legacies of colonialism,6) including the structures of power that uphold inequalities.</w:t>
      </w:r>
    </w:p>
    <w:p w14:paraId="35EAAEE2" w14:textId="77777777" w:rsidR="0074772D" w:rsidRPr="009E3BDF" w:rsidRDefault="0074772D" w:rsidP="0074772D">
      <w:pPr>
        <w:rPr>
          <w:rFonts w:eastAsia="Aptos"/>
          <w:sz w:val="14"/>
          <w:szCs w:val="20"/>
        </w:rPr>
      </w:pPr>
      <w:r w:rsidRPr="009E3BDF">
        <w:rPr>
          <w:rFonts w:eastAsia="Aptos"/>
          <w:sz w:val="14"/>
          <w:szCs w:val="20"/>
        </w:rPr>
        <w:t>After a brief background covering land ownership and some of the outcomes of resource development in Alaska, this article will delve into dynamics that reproduce and perpetuate colonial structures of power. This analysis will feature (i) the prioritization of state and federal interests through the idea of sovereignty and (ii) the primacy and assumed superiority of Western knowledge and conventions and, conversely, the disregard for Indigenous knowledge systems and worldviews. To bridge the gap between theory and action, the article will continually ask what it would mean to decolonize resource development in the US Arctic. Confronting the ongoing systems and dynamics of colonialism must be placed at the forefront of present-day and future Arctic engagement and collaboration—not only in the US, but throughout the region.</w:t>
      </w:r>
    </w:p>
    <w:p w14:paraId="0743E780" w14:textId="77777777" w:rsidR="0074772D" w:rsidRPr="009E3BDF" w:rsidRDefault="0074772D" w:rsidP="0074772D">
      <w:pPr>
        <w:rPr>
          <w:rFonts w:eastAsia="Aptos"/>
          <w:sz w:val="14"/>
          <w:szCs w:val="20"/>
        </w:rPr>
      </w:pPr>
      <w:r w:rsidRPr="009E3BDF">
        <w:rPr>
          <w:rFonts w:eastAsia="Aptos"/>
          <w:sz w:val="14"/>
          <w:szCs w:val="20"/>
        </w:rPr>
        <w:t>Background</w:t>
      </w:r>
    </w:p>
    <w:p w14:paraId="5314D358" w14:textId="77777777" w:rsidR="0074772D" w:rsidRPr="009E3BDF" w:rsidRDefault="0074772D" w:rsidP="0074772D">
      <w:pPr>
        <w:rPr>
          <w:rFonts w:eastAsia="Aptos"/>
          <w:sz w:val="14"/>
          <w:szCs w:val="20"/>
        </w:rPr>
      </w:pPr>
      <w:r w:rsidRPr="009E3BDF">
        <w:rPr>
          <w:rFonts w:eastAsia="Aptos"/>
          <w:sz w:val="20"/>
          <w:szCs w:val="20"/>
          <w:u w:val="single"/>
        </w:rPr>
        <w:t>The United States purchased the land that is present-day Alaska from Russia in 1867</w:t>
      </w:r>
      <w:r w:rsidRPr="009E3BDF">
        <w:rPr>
          <w:rFonts w:eastAsia="Aptos"/>
          <w:sz w:val="14"/>
          <w:szCs w:val="20"/>
        </w:rPr>
        <w:t xml:space="preserve">. </w:t>
      </w:r>
      <w:r w:rsidRPr="009E3BDF">
        <w:rPr>
          <w:rFonts w:eastAsia="Aptos"/>
          <w:sz w:val="20"/>
          <w:szCs w:val="20"/>
          <w:u w:val="single"/>
        </w:rPr>
        <w:t>Just over a century later, in 1968, the discovery of oil in Prudhoe Bay made the Arctic relevant at a national scale</w:t>
      </w:r>
      <w:r w:rsidRPr="009E3BDF">
        <w:rPr>
          <w:rFonts w:eastAsia="Aptos"/>
          <w:sz w:val="14"/>
          <w:szCs w:val="20"/>
        </w:rPr>
        <w:t xml:space="preserve">.7) The commercial export of oil to the lower 48 states was now possible for the first time. </w:t>
      </w:r>
      <w:r w:rsidRPr="009E3BDF">
        <w:rPr>
          <w:rFonts w:eastAsia="Aptos"/>
          <w:sz w:val="20"/>
          <w:szCs w:val="20"/>
          <w:u w:val="single"/>
        </w:rPr>
        <w:t>Hindering this ambition, however, was the fact that the planned pipeline to carry the oil south traversed lands claimed by Alaska Native populations. ‘Alaska Native’ refers collectively to the Indigenous populations who have lived in present-day Alaska for thousands of years before the arrival of Europeans in the 1700s</w:t>
      </w:r>
      <w:r w:rsidRPr="009E3BDF">
        <w:rPr>
          <w:rFonts w:eastAsia="Aptos"/>
          <w:sz w:val="14"/>
          <w:szCs w:val="20"/>
        </w:rPr>
        <w:t xml:space="preserve">.8) This term encompasses “many nations and tribes” and “widely diverse cultures, languages, lifeways, art forms and histories”.9) </w:t>
      </w:r>
      <w:r w:rsidRPr="009E3BDF">
        <w:rPr>
          <w:rFonts w:eastAsia="Aptos"/>
          <w:sz w:val="20"/>
          <w:szCs w:val="20"/>
          <w:u w:val="single"/>
        </w:rPr>
        <w:t>To enable the construction of the pipeline to the contiguous United States, land claims issues around Prudhoe Bay were settled with the Alaska Native Claims Settlement Act (ANCSA) in 1971</w:t>
      </w:r>
      <w:r w:rsidRPr="009E3BDF">
        <w:rPr>
          <w:rFonts w:eastAsia="Aptos"/>
          <w:sz w:val="14"/>
          <w:szCs w:val="20"/>
        </w:rPr>
        <w:t xml:space="preserve">. </w:t>
      </w:r>
      <w:r w:rsidRPr="009E3BDF">
        <w:rPr>
          <w:rFonts w:eastAsia="Aptos"/>
          <w:sz w:val="20"/>
          <w:szCs w:val="20"/>
          <w:u w:val="single"/>
        </w:rPr>
        <w:t>ANCSA extinguished Indigenous claims to nearly 400 million acres of land throughout the state in exchange for $962.5 million and ownership of 43.7 million acres</w:t>
      </w:r>
      <w:r w:rsidRPr="009E3BDF">
        <w:rPr>
          <w:rFonts w:eastAsia="Aptos"/>
          <w:sz w:val="14"/>
          <w:szCs w:val="20"/>
        </w:rPr>
        <w:t xml:space="preserve">. </w:t>
      </w:r>
    </w:p>
    <w:p w14:paraId="60FCB97F" w14:textId="77777777" w:rsidR="0074772D" w:rsidRPr="009E3BDF" w:rsidRDefault="0074772D" w:rsidP="0074772D">
      <w:pPr>
        <w:rPr>
          <w:rFonts w:eastAsia="Aptos"/>
          <w:u w:val="single"/>
        </w:rPr>
      </w:pPr>
      <w:r w:rsidRPr="009E3BDF">
        <w:rPr>
          <w:rFonts w:eastAsia="Aptos"/>
          <w:sz w:val="16"/>
        </w:rPr>
        <w:t xml:space="preserve">ANCSA also divided the state into twelve regions, each with an Alaska Native Regional Corporation. The regional boundaries of the corporations do not, however, equate to land ownership; </w:t>
      </w:r>
      <w:r w:rsidRPr="009E3BDF">
        <w:rPr>
          <w:rFonts w:eastAsia="Aptos"/>
          <w:u w:val="single"/>
        </w:rPr>
        <w:t>land in Alaska is predominantly owned by the state and federal governments</w:t>
      </w:r>
      <w:r w:rsidRPr="009E3BDF">
        <w:rPr>
          <w:rFonts w:eastAsia="Aptos"/>
          <w:sz w:val="16"/>
        </w:rPr>
        <w:t xml:space="preserve">. Just 10 percent of Alaska’s 663,000 square miles are owned by Alaska Native populations.10) </w:t>
      </w:r>
      <w:r w:rsidRPr="009E3BDF">
        <w:rPr>
          <w:rFonts w:eastAsia="Aptos"/>
          <w:u w:val="single"/>
        </w:rPr>
        <w:t xml:space="preserve">The Regional Corporations operate under US corporate law to administer resources and serve the local communities. These for-profit corporations participate in the Alaskan natural resource industry, both directly and indirectly. </w:t>
      </w:r>
    </w:p>
    <w:p w14:paraId="5A6537DE" w14:textId="77777777" w:rsidR="0074772D" w:rsidRPr="009E3BDF" w:rsidRDefault="0074772D" w:rsidP="0074772D">
      <w:pPr>
        <w:rPr>
          <w:rFonts w:eastAsia="Aptos"/>
          <w:sz w:val="16"/>
        </w:rPr>
      </w:pPr>
      <w:r w:rsidRPr="00E972DA">
        <w:rPr>
          <w:rFonts w:eastAsia="Aptos"/>
          <w:highlight w:val="cyan"/>
          <w:u w:val="single"/>
        </w:rPr>
        <w:lastRenderedPageBreak/>
        <w:t xml:space="preserve">Federal </w:t>
      </w:r>
      <w:r w:rsidRPr="006779D3">
        <w:rPr>
          <w:rFonts w:eastAsia="Aptos"/>
          <w:u w:val="single"/>
        </w:rPr>
        <w:t xml:space="preserve">Arctic </w:t>
      </w:r>
      <w:r w:rsidRPr="00E972DA">
        <w:rPr>
          <w:rFonts w:eastAsia="Aptos"/>
          <w:highlight w:val="cyan"/>
          <w:u w:val="single"/>
        </w:rPr>
        <w:t>policy in the US</w:t>
      </w:r>
      <w:r w:rsidRPr="009E3BDF">
        <w:rPr>
          <w:rFonts w:eastAsia="Aptos"/>
          <w:u w:val="single"/>
        </w:rPr>
        <w:t xml:space="preserve"> has tended to </w:t>
      </w:r>
      <w:r w:rsidRPr="00E972DA">
        <w:rPr>
          <w:rFonts w:eastAsia="Aptos"/>
          <w:highlight w:val="cyan"/>
          <w:u w:val="single"/>
        </w:rPr>
        <w:t xml:space="preserve">emphasize </w:t>
      </w:r>
      <w:r w:rsidRPr="006779D3">
        <w:rPr>
          <w:rFonts w:eastAsia="Aptos"/>
          <w:u w:val="single"/>
        </w:rPr>
        <w:t xml:space="preserve">the </w:t>
      </w:r>
      <w:r w:rsidRPr="00E972DA">
        <w:rPr>
          <w:rFonts w:eastAsia="Aptos"/>
          <w:highlight w:val="cyan"/>
          <w:u w:val="single"/>
        </w:rPr>
        <w:t xml:space="preserve">exploitation of Arctic </w:t>
      </w:r>
      <w:r w:rsidRPr="006779D3">
        <w:rPr>
          <w:rFonts w:eastAsia="Aptos"/>
          <w:u w:val="single"/>
        </w:rPr>
        <w:t xml:space="preserve">resources </w:t>
      </w:r>
      <w:r w:rsidRPr="00E972DA">
        <w:rPr>
          <w:rFonts w:eastAsia="Aptos"/>
          <w:highlight w:val="cyan"/>
          <w:u w:val="single"/>
        </w:rPr>
        <w:t>for</w:t>
      </w:r>
      <w:r w:rsidRPr="009E3BDF">
        <w:rPr>
          <w:rFonts w:eastAsia="Aptos"/>
          <w:u w:val="single"/>
        </w:rPr>
        <w:t xml:space="preserve"> US </w:t>
      </w:r>
      <w:r w:rsidRPr="00E972DA">
        <w:rPr>
          <w:rFonts w:eastAsia="Aptos"/>
          <w:highlight w:val="cyan"/>
          <w:u w:val="single"/>
        </w:rPr>
        <w:t>econ</w:t>
      </w:r>
      <w:r w:rsidRPr="009E3BDF">
        <w:rPr>
          <w:rFonts w:eastAsia="Aptos"/>
          <w:u w:val="single"/>
        </w:rPr>
        <w:t xml:space="preserve">omic </w:t>
      </w:r>
      <w:r w:rsidRPr="006779D3">
        <w:rPr>
          <w:rFonts w:eastAsia="Aptos"/>
          <w:u w:val="single"/>
        </w:rPr>
        <w:t>development</w:t>
      </w:r>
      <w:r w:rsidRPr="009E3BDF">
        <w:rPr>
          <w:rFonts w:eastAsia="Aptos"/>
          <w:sz w:val="16"/>
        </w:rPr>
        <w:t xml:space="preserve">.11) </w:t>
      </w:r>
      <w:r w:rsidRPr="00E972DA">
        <w:rPr>
          <w:rFonts w:eastAsia="Aptos"/>
          <w:highlight w:val="cyan"/>
          <w:u w:val="single"/>
        </w:rPr>
        <w:t>Within</w:t>
      </w:r>
      <w:r w:rsidRPr="009E3BDF">
        <w:rPr>
          <w:rFonts w:eastAsia="Aptos"/>
          <w:u w:val="single"/>
        </w:rPr>
        <w:t xml:space="preserve"> </w:t>
      </w:r>
      <w:r w:rsidRPr="00E972DA">
        <w:rPr>
          <w:rFonts w:eastAsia="Aptos"/>
          <w:highlight w:val="cyan"/>
          <w:u w:val="single"/>
        </w:rPr>
        <w:t xml:space="preserve">the </w:t>
      </w:r>
      <w:r w:rsidRPr="006779D3">
        <w:rPr>
          <w:rFonts w:eastAsia="Aptos"/>
          <w:u w:val="single"/>
        </w:rPr>
        <w:t>new</w:t>
      </w:r>
      <w:r w:rsidRPr="009E3BDF">
        <w:rPr>
          <w:rFonts w:eastAsia="Aptos"/>
          <w:u w:val="single"/>
        </w:rPr>
        <w:t xml:space="preserve"> </w:t>
      </w:r>
      <w:r w:rsidRPr="00E972DA">
        <w:rPr>
          <w:rFonts w:eastAsia="Aptos"/>
          <w:highlight w:val="cyan"/>
          <w:u w:val="single"/>
        </w:rPr>
        <w:t xml:space="preserve">National Strategy </w:t>
      </w:r>
      <w:r w:rsidRPr="006779D3">
        <w:rPr>
          <w:rFonts w:eastAsia="Aptos"/>
          <w:u w:val="single"/>
        </w:rPr>
        <w:t>for the Arctic Region</w:t>
      </w:r>
      <w:r w:rsidRPr="006779D3">
        <w:rPr>
          <w:rFonts w:eastAsia="Aptos"/>
          <w:sz w:val="16"/>
        </w:rPr>
        <w:t xml:space="preserve"> (</w:t>
      </w:r>
      <w:r w:rsidRPr="009E3BDF">
        <w:rPr>
          <w:rFonts w:eastAsia="Aptos"/>
          <w:sz w:val="16"/>
        </w:rPr>
        <w:t xml:space="preserve">released October 2022), </w:t>
      </w:r>
      <w:r w:rsidRPr="00E972DA">
        <w:rPr>
          <w:rFonts w:eastAsia="Aptos"/>
          <w:highlight w:val="cyan"/>
          <w:u w:val="single"/>
        </w:rPr>
        <w:t>economic development continues to receive</w:t>
      </w:r>
      <w:r w:rsidRPr="009E3BDF">
        <w:rPr>
          <w:rFonts w:eastAsia="Aptos"/>
          <w:u w:val="single"/>
        </w:rPr>
        <w:t xml:space="preserve"> a </w:t>
      </w:r>
      <w:r w:rsidRPr="00E972DA">
        <w:rPr>
          <w:rFonts w:eastAsia="Aptos"/>
          <w:b/>
          <w:iCs/>
          <w:highlight w:val="cyan"/>
          <w:u w:val="single"/>
          <w:bdr w:val="single" w:sz="8" w:space="0" w:color="auto"/>
        </w:rPr>
        <w:t>strong emphasis</w:t>
      </w:r>
      <w:r w:rsidRPr="009E3BDF">
        <w:rPr>
          <w:rFonts w:eastAsia="Aptos"/>
          <w:sz w:val="16"/>
        </w:rPr>
        <w:t xml:space="preserve">—alongside security—and Arctic investments are expected to increase over the following decade.12) In the face of this ever-growing interest in Arctic engagement, Alaska Native communities may face new and renewed colonial intrusion in the form of large-scale resource development.13) </w:t>
      </w:r>
    </w:p>
    <w:p w14:paraId="781D2DB7" w14:textId="77777777" w:rsidR="0074772D" w:rsidRPr="009E3BDF" w:rsidRDefault="0074772D" w:rsidP="0074772D">
      <w:pPr>
        <w:rPr>
          <w:rFonts w:eastAsia="Aptos"/>
          <w:sz w:val="16"/>
        </w:rPr>
      </w:pPr>
      <w:r w:rsidRPr="009E3BDF">
        <w:rPr>
          <w:rFonts w:eastAsia="Aptos"/>
          <w:sz w:val="16"/>
        </w:rPr>
        <w:t xml:space="preserve">Effects of resource development </w:t>
      </w:r>
    </w:p>
    <w:p w14:paraId="126FBF2B" w14:textId="77777777" w:rsidR="0074772D" w:rsidRPr="009E3BDF" w:rsidRDefault="0074772D" w:rsidP="0074772D">
      <w:pPr>
        <w:rPr>
          <w:rFonts w:eastAsia="Aptos"/>
          <w:u w:val="single"/>
        </w:rPr>
      </w:pPr>
      <w:r w:rsidRPr="006779D3">
        <w:rPr>
          <w:rFonts w:eastAsia="Aptos"/>
          <w:u w:val="single"/>
        </w:rPr>
        <w:t xml:space="preserve">Continual </w:t>
      </w:r>
      <w:r w:rsidRPr="00E972DA">
        <w:rPr>
          <w:rFonts w:eastAsia="Aptos"/>
          <w:highlight w:val="cyan"/>
          <w:u w:val="single"/>
        </w:rPr>
        <w:t>‘</w:t>
      </w:r>
      <w:r w:rsidRPr="00E972DA">
        <w:rPr>
          <w:rFonts w:eastAsia="Aptos"/>
          <w:b/>
          <w:iCs/>
          <w:highlight w:val="cyan"/>
          <w:u w:val="single"/>
          <w:bdr w:val="single" w:sz="8" w:space="0" w:color="auto"/>
        </w:rPr>
        <w:t>boom and bust’</w:t>
      </w:r>
      <w:r w:rsidRPr="009E3BDF">
        <w:rPr>
          <w:rFonts w:eastAsia="Aptos"/>
          <w:u w:val="single"/>
        </w:rPr>
        <w:t xml:space="preserve"> </w:t>
      </w:r>
      <w:r w:rsidRPr="00E972DA">
        <w:rPr>
          <w:rFonts w:eastAsia="Aptos"/>
          <w:highlight w:val="cyan"/>
          <w:u w:val="single"/>
        </w:rPr>
        <w:t xml:space="preserve">with periods of </w:t>
      </w:r>
      <w:r w:rsidRPr="006779D3">
        <w:rPr>
          <w:rFonts w:eastAsia="Aptos"/>
          <w:u w:val="single"/>
        </w:rPr>
        <w:t xml:space="preserve">financial </w:t>
      </w:r>
      <w:r w:rsidRPr="00E972DA">
        <w:rPr>
          <w:rFonts w:eastAsia="Aptos"/>
          <w:highlight w:val="cyan"/>
          <w:u w:val="single"/>
        </w:rPr>
        <w:t>growth and decline characterizes</w:t>
      </w:r>
      <w:r w:rsidRPr="009E3BDF">
        <w:rPr>
          <w:rFonts w:eastAsia="Aptos"/>
          <w:u w:val="single"/>
        </w:rPr>
        <w:t xml:space="preserve"> </w:t>
      </w:r>
      <w:r w:rsidRPr="006779D3">
        <w:rPr>
          <w:rFonts w:eastAsia="Aptos"/>
          <w:u w:val="single"/>
        </w:rPr>
        <w:t xml:space="preserve">resource </w:t>
      </w:r>
      <w:r w:rsidRPr="00E972DA">
        <w:rPr>
          <w:rFonts w:eastAsia="Aptos"/>
          <w:highlight w:val="cyan"/>
          <w:u w:val="single"/>
        </w:rPr>
        <w:t>development</w:t>
      </w:r>
      <w:r w:rsidRPr="009E3BDF">
        <w:rPr>
          <w:rFonts w:eastAsia="Aptos"/>
          <w:u w:val="single"/>
        </w:rPr>
        <w:t xml:space="preserve"> in the capitalist system</w:t>
      </w:r>
      <w:r w:rsidRPr="009E3BDF">
        <w:rPr>
          <w:rFonts w:eastAsia="Aptos"/>
          <w:sz w:val="16"/>
        </w:rPr>
        <w:t xml:space="preserve">.14) </w:t>
      </w:r>
      <w:r w:rsidRPr="009E3BDF">
        <w:rPr>
          <w:rFonts w:eastAsia="Aptos"/>
          <w:u w:val="single"/>
        </w:rPr>
        <w:t xml:space="preserve">This </w:t>
      </w:r>
      <w:r w:rsidRPr="00E972DA">
        <w:rPr>
          <w:rFonts w:eastAsia="Aptos"/>
          <w:highlight w:val="cyan"/>
          <w:u w:val="single"/>
        </w:rPr>
        <w:t>instability prohibits</w:t>
      </w:r>
      <w:r w:rsidRPr="009E3BDF">
        <w:rPr>
          <w:rFonts w:eastAsia="Aptos"/>
          <w:u w:val="single"/>
        </w:rPr>
        <w:t xml:space="preserve"> </w:t>
      </w:r>
      <w:r w:rsidRPr="006779D3">
        <w:rPr>
          <w:rFonts w:eastAsia="Aptos"/>
          <w:u w:val="single"/>
        </w:rPr>
        <w:t xml:space="preserve">many communities from </w:t>
      </w:r>
      <w:r w:rsidRPr="00E972DA">
        <w:rPr>
          <w:rFonts w:eastAsia="Aptos"/>
          <w:highlight w:val="cyan"/>
          <w:u w:val="single"/>
        </w:rPr>
        <w:t xml:space="preserve">relying solely on economies centered on </w:t>
      </w:r>
      <w:r w:rsidRPr="006779D3">
        <w:rPr>
          <w:rFonts w:eastAsia="Aptos"/>
          <w:u w:val="single"/>
        </w:rPr>
        <w:t>resource</w:t>
      </w:r>
      <w:r w:rsidRPr="00E972DA">
        <w:rPr>
          <w:rFonts w:eastAsia="Aptos"/>
          <w:highlight w:val="cyan"/>
          <w:u w:val="single"/>
        </w:rPr>
        <w:t xml:space="preserve"> extraction</w:t>
      </w:r>
      <w:r w:rsidRPr="009E3BDF">
        <w:rPr>
          <w:rFonts w:eastAsia="Aptos"/>
          <w:u w:val="single"/>
        </w:rPr>
        <w:t>. Subsistence practices provide a source of greater stability within what would otherwise be an unstable extractive economy.15)</w:t>
      </w:r>
      <w:r w:rsidRPr="009E3BDF">
        <w:rPr>
          <w:rFonts w:eastAsia="Aptos"/>
          <w:sz w:val="16"/>
        </w:rPr>
        <w:t xml:space="preserve"> </w:t>
      </w:r>
      <w:r w:rsidRPr="006779D3">
        <w:rPr>
          <w:rFonts w:eastAsia="Aptos"/>
          <w:u w:val="single"/>
        </w:rPr>
        <w:t xml:space="preserve">Resource </w:t>
      </w:r>
      <w:r w:rsidRPr="00E972DA">
        <w:rPr>
          <w:rFonts w:eastAsia="Aptos"/>
          <w:highlight w:val="cyan"/>
          <w:u w:val="single"/>
        </w:rPr>
        <w:t>extraction</w:t>
      </w:r>
      <w:r w:rsidRPr="009E3BDF">
        <w:rPr>
          <w:rFonts w:eastAsia="Aptos"/>
          <w:u w:val="single"/>
        </w:rPr>
        <w:t xml:space="preserve"> </w:t>
      </w:r>
      <w:r w:rsidRPr="00E972DA">
        <w:rPr>
          <w:rFonts w:eastAsia="Aptos"/>
          <w:highlight w:val="cyan"/>
          <w:u w:val="single"/>
        </w:rPr>
        <w:t>has</w:t>
      </w:r>
      <w:r w:rsidRPr="009E3BDF">
        <w:rPr>
          <w:rFonts w:eastAsia="Aptos"/>
          <w:u w:val="single"/>
        </w:rPr>
        <w:t xml:space="preserve">, however, had </w:t>
      </w:r>
      <w:r w:rsidRPr="00E972DA">
        <w:rPr>
          <w:rFonts w:eastAsia="Aptos"/>
          <w:highlight w:val="cyan"/>
          <w:u w:val="single"/>
        </w:rPr>
        <w:t xml:space="preserve">detrimental impacts </w:t>
      </w:r>
      <w:r w:rsidRPr="009E3BDF">
        <w:rPr>
          <w:rFonts w:eastAsia="Aptos"/>
          <w:u w:val="single"/>
        </w:rPr>
        <w:t xml:space="preserve">on the land, water, and wildlife </w:t>
      </w:r>
      <w:r w:rsidRPr="00E972DA">
        <w:rPr>
          <w:rFonts w:eastAsia="Aptos"/>
          <w:highlight w:val="cyan"/>
          <w:u w:val="single"/>
        </w:rPr>
        <w:t xml:space="preserve">that </w:t>
      </w:r>
      <w:r w:rsidRPr="00E972DA">
        <w:rPr>
          <w:rFonts w:eastAsia="Aptos"/>
          <w:b/>
          <w:iCs/>
          <w:highlight w:val="cyan"/>
          <w:u w:val="single"/>
          <w:bdr w:val="single" w:sz="8" w:space="0" w:color="auto"/>
        </w:rPr>
        <w:t xml:space="preserve">reduce the viability of </w:t>
      </w:r>
      <w:r w:rsidRPr="006779D3">
        <w:rPr>
          <w:rFonts w:eastAsia="Aptos"/>
          <w:b/>
          <w:iCs/>
          <w:u w:val="single"/>
          <w:bdr w:val="single" w:sz="8" w:space="0" w:color="auto"/>
        </w:rPr>
        <w:t xml:space="preserve">subsistence </w:t>
      </w:r>
      <w:r w:rsidRPr="00E972DA">
        <w:rPr>
          <w:rFonts w:eastAsia="Aptos"/>
          <w:b/>
          <w:iCs/>
          <w:highlight w:val="cyan"/>
          <w:u w:val="single"/>
          <w:bdr w:val="single" w:sz="8" w:space="0" w:color="auto"/>
        </w:rPr>
        <w:t>lifeways</w:t>
      </w:r>
      <w:r w:rsidRPr="009E3BDF">
        <w:rPr>
          <w:rFonts w:eastAsia="Aptos"/>
          <w:u w:val="single"/>
        </w:rPr>
        <w:t>.</w:t>
      </w:r>
      <w:r w:rsidRPr="009E3BDF">
        <w:rPr>
          <w:rFonts w:eastAsia="Aptos"/>
          <w:sz w:val="16"/>
        </w:rPr>
        <w:t xml:space="preserve"> </w:t>
      </w:r>
      <w:r w:rsidRPr="009E3BDF">
        <w:rPr>
          <w:rFonts w:eastAsia="Aptos"/>
          <w:u w:val="single"/>
        </w:rPr>
        <w:t xml:space="preserve">Specifically, extractive activities have been found to </w:t>
      </w:r>
      <w:r w:rsidRPr="009E3BDF">
        <w:rPr>
          <w:rFonts w:eastAsia="Aptos"/>
          <w:b/>
          <w:iCs/>
          <w:u w:val="single"/>
          <w:bdr w:val="single" w:sz="8" w:space="0" w:color="auto"/>
        </w:rPr>
        <w:t>increase vulnerability to biological invasion</w:t>
      </w:r>
      <w:r w:rsidRPr="009E3BDF">
        <w:rPr>
          <w:rFonts w:eastAsia="Aptos"/>
          <w:sz w:val="16"/>
        </w:rPr>
        <w:t xml:space="preserve">,16) </w:t>
      </w:r>
      <w:r w:rsidRPr="009E3BDF">
        <w:rPr>
          <w:rFonts w:eastAsia="Aptos"/>
          <w:u w:val="single"/>
        </w:rPr>
        <w:t>bring changes to the land with built infrastructure</w:t>
      </w:r>
      <w:r w:rsidRPr="009E3BDF">
        <w:rPr>
          <w:rFonts w:eastAsia="Aptos"/>
          <w:sz w:val="16"/>
        </w:rPr>
        <w:t xml:space="preserve">,17) </w:t>
      </w:r>
      <w:r w:rsidRPr="009E3BDF">
        <w:rPr>
          <w:rFonts w:eastAsia="Aptos"/>
          <w:u w:val="single"/>
        </w:rPr>
        <w:t>and introduce the risk of contamination, such as oil spills</w:t>
      </w:r>
      <w:r w:rsidRPr="009E3BDF">
        <w:rPr>
          <w:rFonts w:eastAsia="Aptos"/>
          <w:sz w:val="16"/>
        </w:rPr>
        <w:t xml:space="preserve">.18) </w:t>
      </w:r>
      <w:r w:rsidRPr="009E3BDF">
        <w:rPr>
          <w:rFonts w:eastAsia="Aptos"/>
          <w:u w:val="single"/>
        </w:rPr>
        <w:t>The resulting decreased viability of subsistence practices is worsened by the threat climate change poses to hunting and gathering activities.19)</w:t>
      </w:r>
    </w:p>
    <w:p w14:paraId="6405877F" w14:textId="77777777" w:rsidR="0074772D" w:rsidRDefault="0074772D" w:rsidP="0074772D"/>
    <w:p w14:paraId="432BF9CA" w14:textId="77777777" w:rsidR="0074772D" w:rsidRDefault="0074772D" w:rsidP="0074772D">
      <w:pPr>
        <w:pStyle w:val="Heading3"/>
      </w:pPr>
      <w:r>
        <w:lastRenderedPageBreak/>
        <w:t>AT: Inequality</w:t>
      </w:r>
    </w:p>
    <w:p w14:paraId="091A8E62" w14:textId="77777777" w:rsidR="0074772D" w:rsidRDefault="0074772D" w:rsidP="0074772D">
      <w:pPr>
        <w:pStyle w:val="Heading4"/>
      </w:pPr>
      <w:r>
        <w:t xml:space="preserve">Global inequality is </w:t>
      </w:r>
      <w:r w:rsidRPr="00CA1BD6">
        <w:rPr>
          <w:u w:val="single"/>
        </w:rPr>
        <w:t>increasing</w:t>
      </w:r>
      <w:r>
        <w:t xml:space="preserve">---their theory lacks </w:t>
      </w:r>
      <w:r w:rsidRPr="00CA1BD6">
        <w:rPr>
          <w:u w:val="single"/>
        </w:rPr>
        <w:t>statistical proof</w:t>
      </w:r>
      <w:r>
        <w:t>.</w:t>
      </w:r>
    </w:p>
    <w:p w14:paraId="5AD4EA77" w14:textId="77777777" w:rsidR="0074772D" w:rsidRPr="00CA1BD6" w:rsidRDefault="0074772D" w:rsidP="0074772D">
      <w:r>
        <w:rPr>
          <w:rStyle w:val="Style13ptBold"/>
        </w:rPr>
        <w:t xml:space="preserve">Ravallion </w:t>
      </w:r>
      <w:r w:rsidRPr="00CA1BD6">
        <w:rPr>
          <w:rStyle w:val="Style13ptBold"/>
        </w:rPr>
        <w:t>'</w:t>
      </w:r>
      <w:r>
        <w:rPr>
          <w:rStyle w:val="Style13ptBold"/>
        </w:rPr>
        <w:t>17</w:t>
      </w:r>
      <w:r w:rsidRPr="00CA1BD6">
        <w:rPr>
          <w:rStyle w:val="Style13ptBold"/>
        </w:rPr>
        <w:t xml:space="preserve"> </w:t>
      </w:r>
      <w:r>
        <w:t>[Martin; 2017; PhD in economics from the London School of Economics, Professor of Economics at Georgetown; "Inequality and globalization: A review essay Martin Ravallion," www.ecineq.org/milano/WP/ECINEQ2017-435.pdf/]</w:t>
      </w:r>
    </w:p>
    <w:p w14:paraId="3533BF28" w14:textId="77777777" w:rsidR="0074772D" w:rsidRPr="00CA1BD6" w:rsidRDefault="0074772D" w:rsidP="0074772D">
      <w:pPr>
        <w:rPr>
          <w:rStyle w:val="StyleUnderline"/>
        </w:rPr>
      </w:pPr>
      <w:r w:rsidRPr="00E4140A">
        <w:rPr>
          <w:sz w:val="16"/>
        </w:rPr>
        <w:t xml:space="preserve">As normally measured, “global inequality” is the relative inequality of incomes found among all people in the world no matter where they live. Francois Bourguignon and Branko Milanovic have written insightful and timely </w:t>
      </w:r>
      <w:r w:rsidRPr="00CA1BD6">
        <w:rPr>
          <w:sz w:val="16"/>
        </w:rPr>
        <w:t xml:space="preserve">books on global inequality, emphasizing the role of globalization. The books are complementary; Milanovic provides an ambitious broad-brush picture, with some intriguing hypotheses on the processes at work; Bourguignon provides a deep and suitably qualified, economic analysis. The paper questions the thesis of both books that globalization has been a major driving force of inequality between or within countries. </w:t>
      </w:r>
      <w:r w:rsidRPr="00CA1BD6">
        <w:rPr>
          <w:rStyle w:val="StyleUnderline"/>
        </w:rPr>
        <w:t xml:space="preserve">The paper also questions the robustness of the evidence for declining global inequality, and notes </w:t>
      </w:r>
      <w:r w:rsidRPr="00CA1BD6">
        <w:rPr>
          <w:sz w:val="16"/>
        </w:rPr>
        <w:t xml:space="preserve">some </w:t>
      </w:r>
      <w:r w:rsidRPr="00CA1BD6">
        <w:rPr>
          <w:rStyle w:val="StyleUnderline"/>
        </w:rPr>
        <w:t>conceptual limitations of standard measures in capturing the concerns of many observers in the ongoing debates about globalization and the policy responses.</w:t>
      </w:r>
    </w:p>
    <w:p w14:paraId="1D3938E6" w14:textId="77777777" w:rsidR="0074772D" w:rsidRPr="00CA1BD6" w:rsidRDefault="0074772D" w:rsidP="0074772D">
      <w:pPr>
        <w:rPr>
          <w:sz w:val="16"/>
        </w:rPr>
      </w:pPr>
      <w:r w:rsidRPr="00CA1BD6">
        <w:rPr>
          <w:sz w:val="16"/>
        </w:rPr>
        <w:t>1. Introduction</w:t>
      </w:r>
    </w:p>
    <w:p w14:paraId="3748A174" w14:textId="77777777" w:rsidR="0074772D" w:rsidRPr="00CA1BD6" w:rsidRDefault="0074772D" w:rsidP="0074772D">
      <w:pPr>
        <w:rPr>
          <w:sz w:val="16"/>
        </w:rPr>
      </w:pPr>
      <w:r w:rsidRPr="00CA1BD6">
        <w:rPr>
          <w:sz w:val="16"/>
        </w:rPr>
        <w:t>Income inequality is in the news, and a policy concern in many countries. Two new volumes by two leading scholars on inequality, Francois Bourguignon (2016) and Branko Milanovic (2016), are thus welcome. While both authors are economists who have contributed at the frontiers of knowledge, each has written for a broad audience. Non-economists will have little trouble following the arguments. Economists will also appreciate the many subtleties of the subject that the authors manage to convey in accessible terms. The books are timely—even more so now than when they were written.</w:t>
      </w:r>
    </w:p>
    <w:p w14:paraId="7866A712" w14:textId="77777777" w:rsidR="0074772D" w:rsidRPr="00CA1BD6" w:rsidRDefault="0074772D" w:rsidP="0074772D">
      <w:pPr>
        <w:rPr>
          <w:sz w:val="16"/>
        </w:rPr>
      </w:pPr>
      <w:r w:rsidRPr="00CA1BD6">
        <w:rPr>
          <w:sz w:val="16"/>
        </w:rPr>
        <w:t>The Bourguignon volume provides a concise introduction to the economics of inequality. The book’s strengths are its clear exposition of the economic forces impacting the global distribution of income and its policy analysis. The strengths of the Milanovic volume are its descriptions of how distribution has changed and its thought-provoking interpretations of the political and economic forces at work.</w:t>
      </w:r>
    </w:p>
    <w:p w14:paraId="152445C4" w14:textId="77777777" w:rsidR="0074772D" w:rsidRPr="00CA1BD6" w:rsidRDefault="0074772D" w:rsidP="0074772D">
      <w:pPr>
        <w:rPr>
          <w:sz w:val="16"/>
        </w:rPr>
      </w:pPr>
      <w:r w:rsidRPr="00CA1BD6">
        <w:rPr>
          <w:sz w:val="16"/>
        </w:rPr>
        <w:t>The books provide measures of global income inequality (hereafter “global inequality”), often drawing on the authors’ own data work. But the bulk of their effort is in trying to explain what they see in the data. They bring perspectives from both macroeconomics (notably on sources of growth within countries) and microeconomics (why some households are better able to participate in that growth), as well as from history and the history of thought. Both knowledgably span the world, from poor to rich countries—as is appropriate for books on global inequality. Bourguignon draws more completely on the theories and evidence found in modern economic writings on the subject. Milanovic takes a somewhat more idiosyncratic approach, grounded in his own interpretations of the evidence he assembles. (I expect that Milanovic’s style sells more copies.) They broadly agree on the evidence. Bourguignon probes more deeply in trying to understand that evidence as an economist. Both authors sprinkle their text with their own opinions, though Bourguignon provides a clearer idea of what they are based on. The essay begins with an overview of what these books tell us about the trends in global inequality. It then critically examines what they say about the causative factors and policy responses. Finally, comments are offered on some broader concerns, applicable to much of the literature on global inequality.</w:t>
      </w:r>
    </w:p>
    <w:p w14:paraId="2B953D28" w14:textId="77777777" w:rsidR="0074772D" w:rsidRPr="00CA1BD6" w:rsidRDefault="0074772D" w:rsidP="0074772D">
      <w:pPr>
        <w:rPr>
          <w:sz w:val="16"/>
        </w:rPr>
      </w:pPr>
      <w:r w:rsidRPr="00CA1BD6">
        <w:rPr>
          <w:sz w:val="16"/>
        </w:rPr>
        <w:t>The evidence on global inequality</w:t>
      </w:r>
    </w:p>
    <w:p w14:paraId="1757EFEA" w14:textId="77777777" w:rsidR="0074772D" w:rsidRPr="00CA1BD6" w:rsidRDefault="0074772D" w:rsidP="0074772D">
      <w:pPr>
        <w:rPr>
          <w:sz w:val="16"/>
        </w:rPr>
      </w:pPr>
      <w:r w:rsidRPr="00CA1BD6">
        <w:rPr>
          <w:sz w:val="16"/>
        </w:rPr>
        <w:t xml:space="preserve">The historical patterns identified in both books can be summarized as follows. </w:t>
      </w:r>
      <w:r w:rsidRPr="00CA1BD6">
        <w:rPr>
          <w:rStyle w:val="StyleUnderline"/>
        </w:rPr>
        <w:t>Looking back over 200 years, one finds that global inequality</w:t>
      </w:r>
      <w:r w:rsidRPr="00CA1BD6">
        <w:rPr>
          <w:sz w:val="16"/>
        </w:rPr>
        <w:t>—defined as the relative inequality of incomes among all peoples of the world ignoring where they live—</w:t>
      </w:r>
      <w:r w:rsidRPr="00CA1BD6">
        <w:rPr>
          <w:rStyle w:val="StyleUnderline"/>
        </w:rPr>
        <w:t>was on a rising trend from 1820 to about 1990</w:t>
      </w:r>
      <w:r w:rsidRPr="00CA1BD6">
        <w:rPr>
          <w:sz w:val="16"/>
        </w:rPr>
        <w:t>.2 This long period of rising inequality was driven in the main by the divergent growth processes, with today’s rich world taking off economically from the early C 19th (though with some late starters such as Japan). Average inequality within countries was stagnant or even falling over much of this period, most notably over the middle half century of the C20th—known as the Great Levelling in the rich world.</w:t>
      </w:r>
    </w:p>
    <w:p w14:paraId="239BA952" w14:textId="77777777" w:rsidR="0074772D" w:rsidRPr="00CA1BD6" w:rsidRDefault="0074772D" w:rsidP="0074772D">
      <w:pPr>
        <w:rPr>
          <w:sz w:val="16"/>
        </w:rPr>
      </w:pPr>
      <w:r w:rsidRPr="00CA1BD6">
        <w:rPr>
          <w:sz w:val="16"/>
        </w:rPr>
        <w:t>This pattern changed dramatically toward the end of the C 20th with an overall pattern of falling inequality between countries alongside rising average inequality within countries. This new pattern in the evolution of global inequality is the main focus of both books. Figure 1 shows the series of global inequality measures provided by Bourguignon, using a Theil index. 3 We see the fall in global inequality, markedly so in the new Millennium. This has been driven by a decline in inequality between countries, which accounts for the bulk of total inequality.</w:t>
      </w:r>
      <w:r w:rsidRPr="00CA1BD6">
        <w:rPr>
          <w:rStyle w:val="StyleUnderline"/>
        </w:rPr>
        <w:t xml:space="preserve"> </w:t>
      </w:r>
      <w:r w:rsidRPr="007A66DC">
        <w:rPr>
          <w:rStyle w:val="Emphasis"/>
          <w:highlight w:val="cyan"/>
        </w:rPr>
        <w:t>Average inequality within countries</w:t>
      </w:r>
      <w:r w:rsidRPr="00CA1BD6">
        <w:rPr>
          <w:rStyle w:val="StyleUnderline"/>
        </w:rPr>
        <w:t xml:space="preserve"> </w:t>
      </w:r>
      <w:r w:rsidRPr="00CA1BD6">
        <w:rPr>
          <w:sz w:val="16"/>
        </w:rPr>
        <w:t>(population-weighted)</w:t>
      </w:r>
      <w:r w:rsidRPr="00CA1BD6">
        <w:rPr>
          <w:rStyle w:val="StyleUnderline"/>
        </w:rPr>
        <w:t xml:space="preserve"> </w:t>
      </w:r>
      <w:r w:rsidRPr="007A66DC">
        <w:rPr>
          <w:rStyle w:val="Emphasis"/>
          <w:highlight w:val="cyan"/>
        </w:rPr>
        <w:t>has edged upwards since 2000</w:t>
      </w:r>
      <w:r w:rsidRPr="00CA1BD6">
        <w:rPr>
          <w:sz w:val="16"/>
        </w:rPr>
        <w:t>. 4</w:t>
      </w:r>
    </w:p>
    <w:p w14:paraId="25BB62F1" w14:textId="77777777" w:rsidR="0074772D" w:rsidRPr="00CA1BD6" w:rsidRDefault="0074772D" w:rsidP="0074772D">
      <w:pPr>
        <w:rPr>
          <w:rStyle w:val="StyleUnderline"/>
        </w:rPr>
      </w:pPr>
      <w:r w:rsidRPr="00CA1BD6">
        <w:rPr>
          <w:rStyle w:val="StyleUnderline"/>
        </w:rPr>
        <w:t>There are numerous data issues underlying Figure 1, related to household surveys, price indices, census data and the role played by national accounts</w:t>
      </w:r>
      <w:r w:rsidRPr="00CA1BD6">
        <w:rPr>
          <w:sz w:val="14"/>
        </w:rPr>
        <w:t xml:space="preserve">. Neither book goes into much detail on these issues, though Chapter 1 of each book </w:t>
      </w:r>
      <w:r w:rsidRPr="00CA1BD6">
        <w:rPr>
          <w:sz w:val="14"/>
        </w:rPr>
        <w:lastRenderedPageBreak/>
        <w:t xml:space="preserve">provides a brief summary of how their estimates for global inequality were derived.5 Nor will this essay focus on data issues. But I flag only one issue that should be kept in mind. Along with both authors, I suspect that </w:t>
      </w:r>
      <w:r w:rsidRPr="00CA1BD6">
        <w:rPr>
          <w:rStyle w:val="Emphasis"/>
        </w:rPr>
        <w:t xml:space="preserve">the </w:t>
      </w:r>
      <w:r w:rsidRPr="007A66DC">
        <w:rPr>
          <w:rStyle w:val="Emphasis"/>
          <w:highlight w:val="cyan"/>
        </w:rPr>
        <w:t>within-country component</w:t>
      </w:r>
      <w:r w:rsidRPr="00CA1BD6">
        <w:rPr>
          <w:sz w:val="14"/>
        </w:rPr>
        <w:t xml:space="preserve"> in Figure 1 </w:t>
      </w:r>
      <w:r w:rsidRPr="007A66DC">
        <w:rPr>
          <w:rStyle w:val="Emphasis"/>
          <w:highlight w:val="cyan"/>
        </w:rPr>
        <w:t>is</w:t>
      </w:r>
      <w:r w:rsidRPr="00CA1BD6">
        <w:rPr>
          <w:rStyle w:val="Emphasis"/>
        </w:rPr>
        <w:t xml:space="preserve"> being </w:t>
      </w:r>
      <w:r w:rsidRPr="007A66DC">
        <w:rPr>
          <w:rStyle w:val="Emphasis"/>
          <w:highlight w:val="cyan"/>
        </w:rPr>
        <w:t>underestimated</w:t>
      </w:r>
      <w:r w:rsidRPr="007A66DC">
        <w:rPr>
          <w:sz w:val="14"/>
          <w:highlight w:val="cyan"/>
        </w:rPr>
        <w:t>.</w:t>
      </w:r>
      <w:r w:rsidRPr="00CA1BD6">
        <w:rPr>
          <w:sz w:val="14"/>
        </w:rPr>
        <w:t xml:space="preserve"> There are a number of reasons. Selective compliance in surveys is a concern almost everywhere; in particular, it is plausible that the rich are less likely to participate in household surveys. </w:t>
      </w:r>
      <w:r w:rsidRPr="00CA1BD6">
        <w:rPr>
          <w:rStyle w:val="StyleUnderline"/>
        </w:rPr>
        <w:t>The bias could well be large: Korinek</w:t>
      </w:r>
      <w:r w:rsidRPr="00CA1BD6">
        <w:rPr>
          <w:sz w:val="14"/>
        </w:rPr>
        <w:t xml:space="preserve"> et al. (2006) </w:t>
      </w:r>
      <w:r w:rsidRPr="00CA1BD6">
        <w:rPr>
          <w:rStyle w:val="StyleUnderline"/>
        </w:rPr>
        <w:t xml:space="preserve">estimate that </w:t>
      </w:r>
      <w:r w:rsidRPr="007A66DC">
        <w:rPr>
          <w:rStyle w:val="Emphasis"/>
          <w:highlight w:val="cyan"/>
        </w:rPr>
        <w:t>correcting</w:t>
      </w:r>
      <w:r w:rsidRPr="00CA1BD6">
        <w:rPr>
          <w:rStyle w:val="Emphasis"/>
        </w:rPr>
        <w:t xml:space="preserve"> for such selective compliance </w:t>
      </w:r>
      <w:r w:rsidRPr="007A66DC">
        <w:rPr>
          <w:rStyle w:val="Emphasis"/>
          <w:highlight w:val="cyan"/>
        </w:rPr>
        <w:t>adds</w:t>
      </w:r>
      <w:r w:rsidRPr="00CA1BD6">
        <w:rPr>
          <w:rStyle w:val="StyleUnderline"/>
        </w:rPr>
        <w:t xml:space="preserve"> about </w:t>
      </w:r>
      <w:r w:rsidRPr="007A66DC">
        <w:rPr>
          <w:rStyle w:val="Emphasis"/>
          <w:highlight w:val="cyan"/>
        </w:rPr>
        <w:t>five percentage points to the Gini index</w:t>
      </w:r>
      <w:r w:rsidRPr="00CA1BD6">
        <w:rPr>
          <w:rStyle w:val="Emphasis"/>
        </w:rPr>
        <w:t xml:space="preserve"> for the U.S.</w:t>
      </w:r>
      <w:r w:rsidRPr="00CA1BD6">
        <w:rPr>
          <w:rStyle w:val="StyleUnderline"/>
        </w:rPr>
        <w:t xml:space="preserve"> There are also concerns about under-reporting of incomes, especially income from capital</w:t>
      </w:r>
      <w:r w:rsidRPr="00CA1BD6">
        <w:rPr>
          <w:sz w:val="14"/>
        </w:rPr>
        <w:t xml:space="preserve">. </w:t>
      </w:r>
      <w:r w:rsidRPr="00CA1BD6">
        <w:rPr>
          <w:rStyle w:val="StyleUnderline"/>
        </w:rPr>
        <w:t>Estimates using income tax records have indicated larger “highend” incomes than found in surveys</w:t>
      </w:r>
      <w:r w:rsidRPr="00CA1BD6">
        <w:rPr>
          <w:sz w:val="14"/>
        </w:rPr>
        <w:t xml:space="preserve"> (Atkinson et al., 2011). </w:t>
      </w:r>
      <w:r w:rsidRPr="00CA1BD6">
        <w:rPr>
          <w:rStyle w:val="Emphasis"/>
        </w:rPr>
        <w:t xml:space="preserve">It is likely that </w:t>
      </w:r>
      <w:r w:rsidRPr="007A66DC">
        <w:rPr>
          <w:rStyle w:val="Emphasis"/>
          <w:highlight w:val="cyan"/>
        </w:rPr>
        <w:t>the true level of</w:t>
      </w:r>
      <w:r w:rsidRPr="007A66DC">
        <w:rPr>
          <w:sz w:val="16"/>
          <w:szCs w:val="16"/>
        </w:rPr>
        <w:t xml:space="preserve"> </w:t>
      </w:r>
      <w:r w:rsidRPr="00CA1BD6">
        <w:rPr>
          <w:sz w:val="14"/>
        </w:rPr>
        <w:t>within-country</w:t>
      </w:r>
      <w:r w:rsidRPr="007A66DC">
        <w:rPr>
          <w:sz w:val="16"/>
          <w:szCs w:val="16"/>
        </w:rPr>
        <w:t xml:space="preserve"> </w:t>
      </w:r>
      <w:r w:rsidRPr="007A66DC">
        <w:rPr>
          <w:rStyle w:val="Emphasis"/>
          <w:highlight w:val="cyan"/>
        </w:rPr>
        <w:t>inequality is higher than currently measured</w:t>
      </w:r>
      <w:r w:rsidRPr="00CA1BD6">
        <w:rPr>
          <w:sz w:val="14"/>
        </w:rPr>
        <w:t xml:space="preserve">. It is less clear how much these measurement errors matter to the trend, but my own expectation is that </w:t>
      </w:r>
      <w:r w:rsidRPr="00CA1BD6">
        <w:rPr>
          <w:rStyle w:val="StyleUnderline"/>
        </w:rPr>
        <w:t>inequality within countries is rising</w:t>
      </w:r>
      <w:r w:rsidRPr="00CA1BD6">
        <w:rPr>
          <w:sz w:val="14"/>
        </w:rPr>
        <w:t xml:space="preserve"> more than the data in Figure 1 </w:t>
      </w:r>
      <w:r w:rsidRPr="00CA1BD6">
        <w:rPr>
          <w:rStyle w:val="StyleUnderline"/>
        </w:rPr>
        <w:t>suggest,</w:t>
      </w:r>
      <w:r w:rsidRPr="00CA1BD6">
        <w:rPr>
          <w:sz w:val="14"/>
        </w:rPr>
        <w:t xml:space="preserve"> on the presumption</w:t>
      </w:r>
      <w:r w:rsidRPr="00CA1BD6">
        <w:rPr>
          <w:rStyle w:val="StyleUnderline"/>
        </w:rPr>
        <w:t xml:space="preserve"> that many newly affluent respondents are reticent to fully reveal their gains or even to participate in surveys.</w:t>
      </w:r>
    </w:p>
    <w:p w14:paraId="20CF7B37" w14:textId="77777777" w:rsidR="0074772D" w:rsidRPr="00CA1BD6" w:rsidRDefault="0074772D" w:rsidP="0074772D">
      <w:pPr>
        <w:rPr>
          <w:sz w:val="16"/>
        </w:rPr>
      </w:pPr>
      <w:r w:rsidRPr="00CA1BD6">
        <w:rPr>
          <w:rStyle w:val="StyleUnderline"/>
        </w:rPr>
        <w:t>The aggregate summary statistics</w:t>
      </w:r>
      <w:r w:rsidRPr="00CA1BD6">
        <w:rPr>
          <w:sz w:val="16"/>
        </w:rPr>
        <w:t xml:space="preserve"> in Figure 1 </w:t>
      </w:r>
      <w:r w:rsidRPr="00CA1BD6">
        <w:rPr>
          <w:rStyle w:val="StyleUnderline"/>
        </w:rPr>
        <w:t>do not reveal much about how income changes were distributed across the population</w:t>
      </w:r>
      <w:r w:rsidRPr="00CA1BD6">
        <w:rPr>
          <w:sz w:val="16"/>
        </w:rPr>
        <w:t>. Milanovic starts out with a more informative tool for describing the evolution of income distribution in the world, using a graph from Lakner and Milanovic (2016a) which plots the proportionate gain in income over 1988-2008 against fractiles of the income distribution, as reproduced in Figure 2. This is a version of a “growth incidence curve” (GIC), as defined in formal terms for continuous distributions by Ravallion and Chen (2003) who discuss the curve’s properties. 6 The methodology used to construct the GIC in Figure 2 is explained in Lakner and Milanovic (2016a).</w:t>
      </w:r>
    </w:p>
    <w:p w14:paraId="52B6A148" w14:textId="77777777" w:rsidR="0074772D" w:rsidRPr="00CA1BD6" w:rsidRDefault="0074772D" w:rsidP="0074772D">
      <w:pPr>
        <w:rPr>
          <w:sz w:val="16"/>
        </w:rPr>
      </w:pPr>
      <w:r w:rsidRPr="00CA1BD6">
        <w:rPr>
          <w:sz w:val="16"/>
        </w:rPr>
        <w:t xml:space="preserve">The Lakner-Milanovic graph has been dubbed </w:t>
      </w:r>
      <w:r w:rsidRPr="00CA1BD6">
        <w:rPr>
          <w:rStyle w:val="StyleUnderline"/>
        </w:rPr>
        <w:t>the “elephant chart</w:t>
      </w:r>
      <w:r w:rsidRPr="00CA1BD6">
        <w:rPr>
          <w:sz w:val="16"/>
        </w:rPr>
        <w:t xml:space="preserve">” since it traces the shape of an elephant’s head with its trunk held high. </w:t>
      </w:r>
      <w:r w:rsidRPr="00CA1BD6">
        <w:rPr>
          <w:rStyle w:val="StyleUnderline"/>
        </w:rPr>
        <w:t>Readers who are used to hearing about rising inequality in the rich world will see that feature in the graph; strikingly, between the 80th percentile</w:t>
      </w:r>
      <w:r w:rsidRPr="00CA1BD6">
        <w:rPr>
          <w:sz w:val="16"/>
        </w:rPr>
        <w:t xml:space="preserve"> (from the bottom) </w:t>
      </w:r>
      <w:r w:rsidRPr="00CA1BD6">
        <w:rPr>
          <w:rStyle w:val="StyleUnderline"/>
        </w:rPr>
        <w:t>and the top 1% globally we see a steeply positive curve</w:t>
      </w:r>
      <w:r w:rsidRPr="00CA1BD6">
        <w:rPr>
          <w:sz w:val="16"/>
        </w:rPr>
        <w:t xml:space="preserve"> (the elephant’s raised trunk), </w:t>
      </w:r>
      <w:r w:rsidRPr="00CA1BD6">
        <w:rPr>
          <w:rStyle w:val="StyleUnderline"/>
        </w:rPr>
        <w:t>rising from near zero growth to over a 60% gain for the top percentile</w:t>
      </w:r>
      <w:r w:rsidRPr="00CA1BD6">
        <w:rPr>
          <w:sz w:val="16"/>
        </w:rPr>
        <w:t>. But readers also see something as striking—</w:t>
      </w:r>
      <w:r w:rsidRPr="00CA1BD6">
        <w:rPr>
          <w:rStyle w:val="Emphasis"/>
        </w:rPr>
        <w:t xml:space="preserve">the marked proportionate </w:t>
      </w:r>
      <w:r w:rsidRPr="007A66DC">
        <w:rPr>
          <w:rStyle w:val="Emphasis"/>
          <w:highlight w:val="cyan"/>
        </w:rPr>
        <w:t>rise in incomes for those near the middle</w:t>
      </w:r>
      <w:r w:rsidRPr="00CA1BD6">
        <w:rPr>
          <w:rStyle w:val="Emphasis"/>
        </w:rPr>
        <w:t xml:space="preserve"> of the global distribution</w:t>
      </w:r>
      <w:r w:rsidRPr="00CA1BD6">
        <w:rPr>
          <w:sz w:val="16"/>
        </w:rPr>
        <w:t xml:space="preserve"> (the elephant’s massive and expanding head). </w:t>
      </w:r>
      <w:r w:rsidRPr="00CA1BD6">
        <w:rPr>
          <w:rStyle w:val="Emphasis"/>
        </w:rPr>
        <w:t xml:space="preserve">This </w:t>
      </w:r>
      <w:r w:rsidRPr="007A66DC">
        <w:rPr>
          <w:rStyle w:val="Emphasis"/>
          <w:highlight w:val="cyan"/>
        </w:rPr>
        <w:t>came with</w:t>
      </w:r>
      <w:r w:rsidRPr="00CA1BD6">
        <w:rPr>
          <w:rStyle w:val="Emphasis"/>
        </w:rPr>
        <w:t xml:space="preserve"> considerably </w:t>
      </w:r>
      <w:r w:rsidRPr="007A66DC">
        <w:rPr>
          <w:rStyle w:val="Emphasis"/>
          <w:highlight w:val="cyan"/>
        </w:rPr>
        <w:t>slower growth for the poorest.</w:t>
      </w:r>
    </w:p>
    <w:p w14:paraId="435618C1" w14:textId="77777777" w:rsidR="0074772D" w:rsidRPr="00CA1BD6" w:rsidRDefault="0074772D" w:rsidP="0074772D">
      <w:pPr>
        <w:rPr>
          <w:sz w:val="16"/>
        </w:rPr>
      </w:pPr>
      <w:r w:rsidRPr="00CA1BD6">
        <w:rPr>
          <w:sz w:val="16"/>
        </w:rPr>
        <w:t>As Lakner and Milanovic note, the Lorenz curves intersect internally, as can be seen in Figure 3.While the overall Gini index fell (from 72% to 71%) this came with a marked inward shift of the Lorenz curve between the 30th and 80th percentiles but an outward shift among the top decile and a declining share for the poorest 5%. The Lakner-Milanovic estimates imply that the share of the world’s top 1% rose from 12% to 15% between 1988 and 2008.</w:t>
      </w:r>
    </w:p>
    <w:p w14:paraId="59007688" w14:textId="77777777" w:rsidR="0074772D" w:rsidRDefault="0074772D" w:rsidP="0074772D">
      <w:pPr>
        <w:rPr>
          <w:sz w:val="16"/>
        </w:rPr>
      </w:pPr>
      <w:r w:rsidRPr="00CA1BD6">
        <w:rPr>
          <w:sz w:val="16"/>
        </w:rPr>
        <w:t xml:space="preserve">So rather than suggesting a decline in global inequality, this is actually quite an ambiguous picture of distributional change. Given that there is not Lorenz dominance, </w:t>
      </w:r>
      <w:r w:rsidRPr="007A66DC">
        <w:rPr>
          <w:rStyle w:val="Emphasis"/>
          <w:highlight w:val="cyan"/>
        </w:rPr>
        <w:t>the claim that global inequality is falling is not robust</w:t>
      </w:r>
      <w:r w:rsidRPr="00CA1BD6">
        <w:rPr>
          <w:sz w:val="16"/>
        </w:rPr>
        <w:t xml:space="preserve"> to the choice of index; </w:t>
      </w:r>
      <w:r w:rsidRPr="007A66DC">
        <w:rPr>
          <w:rStyle w:val="StyleUnderline"/>
          <w:highlight w:val="cyan"/>
        </w:rPr>
        <w:t>some</w:t>
      </w:r>
      <w:r w:rsidRPr="00CA1BD6">
        <w:rPr>
          <w:rStyle w:val="StyleUnderline"/>
        </w:rPr>
        <w:t xml:space="preserve"> valid inequality </w:t>
      </w:r>
      <w:r w:rsidRPr="007A66DC">
        <w:rPr>
          <w:rStyle w:val="StyleUnderline"/>
          <w:highlight w:val="cyan"/>
        </w:rPr>
        <w:t>measures</w:t>
      </w:r>
      <w:r w:rsidRPr="00CA1BD6">
        <w:rPr>
          <w:sz w:val="16"/>
        </w:rPr>
        <w:t xml:space="preserve"> (such as the Gini index and the Theil index, as in Figure 1) </w:t>
      </w:r>
      <w:r w:rsidRPr="00CA1BD6">
        <w:rPr>
          <w:rStyle w:val="StyleUnderline"/>
        </w:rPr>
        <w:t xml:space="preserve">can </w:t>
      </w:r>
      <w:r w:rsidRPr="007A66DC">
        <w:rPr>
          <w:rStyle w:val="StyleUnderline"/>
          <w:highlight w:val="cyan"/>
        </w:rPr>
        <w:t>show a decrease while</w:t>
      </w:r>
      <w:r w:rsidRPr="00CA1BD6">
        <w:rPr>
          <w:rStyle w:val="StyleUnderline"/>
        </w:rPr>
        <w:t xml:space="preserve"> other equally </w:t>
      </w:r>
      <w:r w:rsidRPr="007A66DC">
        <w:rPr>
          <w:rStyle w:val="StyleUnderline"/>
          <w:highlight w:val="cyan"/>
        </w:rPr>
        <w:t>valid measures do not</w:t>
      </w:r>
      <w:r w:rsidRPr="00CA1BD6">
        <w:rPr>
          <w:sz w:val="16"/>
        </w:rPr>
        <w:t xml:space="preserve">. 7 </w:t>
      </w:r>
      <w:r w:rsidRPr="00CA1BD6">
        <w:rPr>
          <w:rStyle w:val="StyleUnderline"/>
        </w:rPr>
        <w:t>With sufficiently strong aversion to inequality one would declare that global inequality has in fact risen</w:t>
      </w:r>
      <w:r w:rsidRPr="00CA1BD6">
        <w:rPr>
          <w:sz w:val="16"/>
        </w:rPr>
        <w:t xml:space="preserve">. Consider for example the Atkinson (1970) index, which has a parameter </w:t>
      </w:r>
      <w:r w:rsidRPr="00CA1BD6">
        <w:rPr>
          <w:sz w:val="16"/>
        </w:rPr>
        <w:t xml:space="preserve"> reflecting the aversion to inequality; a higher value of </w:t>
      </w:r>
      <w:r w:rsidRPr="00CA1BD6">
        <w:rPr>
          <w:sz w:val="16"/>
        </w:rPr>
        <w:t xml:space="preserve"> implies that one is willing to incur a greater loss when transferring money from the rich to the poor (i.e., a lower share actually reaching the poor) and yet still judge that social welfare has increased.8 I calculate that the Atkinson index of global inequality has fallen over 1988-2008 for </w:t>
      </w:r>
      <w:r w:rsidRPr="00CA1BD6">
        <w:rPr>
          <w:sz w:val="16"/>
        </w:rPr>
        <w:t xml:space="preserve"> </w:t>
      </w:r>
      <w:r w:rsidRPr="00CA1BD6">
        <w:rPr>
          <w:sz w:val="16"/>
        </w:rPr>
        <w:t xml:space="preserve"> 4 but that inequality has risen for </w:t>
      </w:r>
      <w:r w:rsidRPr="00CA1BD6">
        <w:rPr>
          <w:sz w:val="16"/>
        </w:rPr>
        <w:t xml:space="preserve"> </w:t>
      </w:r>
      <w:r w:rsidRPr="00CA1BD6">
        <w:rPr>
          <w:sz w:val="16"/>
        </w:rPr>
        <w:t> 5 or 6. 9 The upshot of these observations is that with sufficiently strong aversion to inequality, one will judge t</w:t>
      </w:r>
      <w:r w:rsidRPr="007A66DC">
        <w:rPr>
          <w:sz w:val="16"/>
          <w:szCs w:val="16"/>
        </w:rPr>
        <w:t xml:space="preserve">hat </w:t>
      </w:r>
      <w:r w:rsidRPr="007A66DC">
        <w:rPr>
          <w:rStyle w:val="Emphasis"/>
          <w:highlight w:val="cyan"/>
        </w:rPr>
        <w:t>global inequality has risen</w:t>
      </w:r>
      <w:r w:rsidRPr="00862A66">
        <w:t xml:space="preserve"> </w:t>
      </w:r>
      <w:r w:rsidRPr="00CA1BD6">
        <w:rPr>
          <w:sz w:val="16"/>
        </w:rPr>
        <w:t>over this period.</w:t>
      </w:r>
    </w:p>
    <w:p w14:paraId="01D0381F" w14:textId="77777777" w:rsidR="0074772D" w:rsidRDefault="0074772D" w:rsidP="0074772D"/>
    <w:p w14:paraId="2C05A247" w14:textId="77777777" w:rsidR="0074772D" w:rsidRDefault="0074772D" w:rsidP="0074772D">
      <w:pPr>
        <w:pStyle w:val="Heading2"/>
      </w:pPr>
      <w:r>
        <w:lastRenderedPageBreak/>
        <w:t>2NC---Alt</w:t>
      </w:r>
    </w:p>
    <w:p w14:paraId="6F2F4D4B" w14:textId="77777777" w:rsidR="0074772D" w:rsidRDefault="0074772D" w:rsidP="0074772D"/>
    <w:p w14:paraId="04B51C61" w14:textId="77777777" w:rsidR="0074772D" w:rsidRDefault="0074772D" w:rsidP="0074772D">
      <w:pPr>
        <w:pStyle w:val="Heading3"/>
      </w:pPr>
      <w:r>
        <w:lastRenderedPageBreak/>
        <w:t>2NC---A---Solves [x]</w:t>
      </w:r>
    </w:p>
    <w:p w14:paraId="330E5888" w14:textId="77777777" w:rsidR="0074772D" w:rsidRPr="00F61B0C" w:rsidRDefault="0074772D" w:rsidP="0074772D">
      <w:pPr>
        <w:pStyle w:val="Heading4"/>
        <w:rPr>
          <w:color w:val="0070C0"/>
          <w:sz w:val="16"/>
        </w:rPr>
      </w:pPr>
      <w:r w:rsidRPr="00F61B0C">
        <w:rPr>
          <w:color w:val="0070C0"/>
        </w:rPr>
        <w:t xml:space="preserve">The alternative is a transnational </w:t>
      </w:r>
      <w:r w:rsidRPr="00F61B0C">
        <w:rPr>
          <w:color w:val="0070C0"/>
          <w:u w:val="single"/>
        </w:rPr>
        <w:t>anti-capitalist revolution</w:t>
      </w:r>
      <w:r w:rsidRPr="00F61B0C">
        <w:rPr>
          <w:color w:val="0070C0"/>
        </w:rPr>
        <w:t xml:space="preserve"> — it fiats a general increase in the scope and intensity of movements. Acting now is key because of </w:t>
      </w:r>
      <w:r w:rsidRPr="00F61B0C">
        <w:rPr>
          <w:color w:val="0070C0"/>
          <w:u w:val="single"/>
        </w:rPr>
        <w:t>unrevealed cracks</w:t>
      </w:r>
      <w:r w:rsidRPr="00F61B0C">
        <w:rPr>
          <w:color w:val="0070C0"/>
        </w:rPr>
        <w:t xml:space="preserve"> in the old order — that’s Tavan. </w:t>
      </w:r>
    </w:p>
    <w:p w14:paraId="48672216" w14:textId="77777777" w:rsidR="0074772D" w:rsidRPr="00F61B0C" w:rsidRDefault="0074772D" w:rsidP="0074772D">
      <w:pPr>
        <w:pStyle w:val="Heading4"/>
        <w:rPr>
          <w:color w:val="0070C0"/>
        </w:rPr>
      </w:pPr>
      <w:r w:rsidRPr="00F61B0C">
        <w:rPr>
          <w:color w:val="0070C0"/>
        </w:rPr>
        <w:t>Solves case</w:t>
      </w:r>
    </w:p>
    <w:p w14:paraId="3793872D" w14:textId="77777777" w:rsidR="0074772D" w:rsidRPr="00F61B0C" w:rsidRDefault="0074772D" w:rsidP="0074772D">
      <w:pPr>
        <w:pStyle w:val="Heading4"/>
        <w:rPr>
          <w:color w:val="0070C0"/>
        </w:rPr>
      </w:pPr>
      <w:r w:rsidRPr="00F61B0C">
        <w:rPr>
          <w:color w:val="0070C0"/>
        </w:rPr>
        <w:t>Solves link</w:t>
      </w:r>
    </w:p>
    <w:p w14:paraId="31B59361" w14:textId="77777777" w:rsidR="0074772D" w:rsidRDefault="0074772D" w:rsidP="0074772D"/>
    <w:p w14:paraId="1DE3B566" w14:textId="77777777" w:rsidR="0074772D" w:rsidRDefault="0074772D" w:rsidP="0074772D">
      <w:pPr>
        <w:pStyle w:val="Heading3"/>
      </w:pPr>
      <w:r>
        <w:lastRenderedPageBreak/>
        <w:t>AT: Cap Inevitable/Resilient</w:t>
      </w:r>
    </w:p>
    <w:p w14:paraId="43B2D6A2" w14:textId="77777777" w:rsidR="0074772D" w:rsidRPr="00AE0294" w:rsidRDefault="0074772D" w:rsidP="0074772D">
      <w:pPr>
        <w:pStyle w:val="Heading4"/>
      </w:pPr>
      <w:r>
        <w:t>1 — c</w:t>
      </w:r>
      <w:r w:rsidRPr="005B1ED9">
        <w:t>ap inevitable is a new link</w:t>
      </w:r>
      <w:r>
        <w:t xml:space="preserve"> — </w:t>
      </w:r>
      <w:r w:rsidRPr="005B1ED9">
        <w:t>it buys into elite narratives crafted to uphold oppressive structures and deny agency to marginalized groups fighting against capitalism.</w:t>
      </w:r>
    </w:p>
    <w:p w14:paraId="3EE0D0C1" w14:textId="77777777" w:rsidR="0074772D" w:rsidRPr="005B1ED9" w:rsidRDefault="0074772D" w:rsidP="0074772D">
      <w:pPr>
        <w:pStyle w:val="Heading4"/>
        <w:rPr>
          <w:rFonts w:cs="Times New Roman"/>
        </w:rPr>
      </w:pPr>
      <w:r>
        <w:rPr>
          <w:rFonts w:cs="Times New Roman"/>
        </w:rPr>
        <w:t xml:space="preserve">2 — </w:t>
      </w:r>
      <w:r>
        <w:rPr>
          <w:rFonts w:cs="Times New Roman"/>
          <w:u w:val="single"/>
        </w:rPr>
        <w:t>C</w:t>
      </w:r>
      <w:r w:rsidRPr="005B1ED9">
        <w:rPr>
          <w:rFonts w:cs="Times New Roman"/>
          <w:u w:val="single"/>
        </w:rPr>
        <w:t>oordinated strikes</w:t>
      </w:r>
      <w:r w:rsidRPr="005B1ED9">
        <w:rPr>
          <w:rFonts w:cs="Times New Roman"/>
        </w:rPr>
        <w:t xml:space="preserve"> solve</w:t>
      </w:r>
      <w:r>
        <w:rPr>
          <w:rFonts w:cs="Times New Roman"/>
        </w:rPr>
        <w:t xml:space="preserve"> — t</w:t>
      </w:r>
      <w:r w:rsidRPr="005B1ED9">
        <w:rPr>
          <w:rFonts w:cs="Times New Roman"/>
        </w:rPr>
        <w:t xml:space="preserve">hey </w:t>
      </w:r>
      <w:r w:rsidRPr="005B1ED9">
        <w:rPr>
          <w:rFonts w:cs="Times New Roman"/>
          <w:u w:val="single"/>
        </w:rPr>
        <w:t>disrupt global supply chains</w:t>
      </w:r>
      <w:r w:rsidRPr="005B1ED9">
        <w:rPr>
          <w:rFonts w:cs="Times New Roman"/>
        </w:rPr>
        <w:t xml:space="preserve"> that are </w:t>
      </w:r>
      <w:r w:rsidRPr="005B1ED9">
        <w:rPr>
          <w:rFonts w:cs="Times New Roman"/>
          <w:u w:val="single"/>
        </w:rPr>
        <w:t>key to capitalism</w:t>
      </w:r>
      <w:r w:rsidRPr="005B1ED9">
        <w:rPr>
          <w:rFonts w:cs="Times New Roman"/>
        </w:rPr>
        <w:t>.</w:t>
      </w:r>
    </w:p>
    <w:p w14:paraId="51B55607" w14:textId="77777777" w:rsidR="0074772D" w:rsidRPr="005B1ED9" w:rsidRDefault="0074772D" w:rsidP="0074772D">
      <w:r w:rsidRPr="005B1ED9">
        <w:rPr>
          <w:rStyle w:val="Style13ptBold"/>
        </w:rPr>
        <w:t>Fox</w:t>
      </w:r>
      <w:r w:rsidRPr="005B1ED9">
        <w:t xml:space="preserve">-Hodess </w:t>
      </w:r>
      <w:r w:rsidRPr="005B1ED9">
        <w:rPr>
          <w:rStyle w:val="Style13ptBold"/>
        </w:rPr>
        <w:t>21</w:t>
      </w:r>
      <w:r w:rsidRPr="005B1ED9">
        <w:t>, Sociologist and cofounder of the International Labour and Logistics Research Network (Katy, June 16</w:t>
      </w:r>
      <w:r w:rsidRPr="005B1ED9">
        <w:rPr>
          <w:vertAlign w:val="superscript"/>
        </w:rPr>
        <w:t>th</w:t>
      </w:r>
      <w:r w:rsidRPr="005B1ED9">
        <w:t>, “</w:t>
      </w:r>
      <w:r w:rsidRPr="003B11BB">
        <w:rPr>
          <w:rStyle w:val="Emphasis"/>
          <w:highlight w:val="cyan"/>
        </w:rPr>
        <w:t>Logistics Workers Make Global Capitalism — and They Can Break It, Too</w:t>
      </w:r>
      <w:r w:rsidRPr="003B11BB">
        <w:t>,</w:t>
      </w:r>
      <w:r w:rsidRPr="005B1ED9">
        <w:t xml:space="preserve">” </w:t>
      </w:r>
      <w:r w:rsidRPr="005B1ED9">
        <w:rPr>
          <w:i/>
          <w:iCs/>
        </w:rPr>
        <w:t>Jacobin Magazine</w:t>
      </w:r>
      <w:r w:rsidRPr="005B1ED9">
        <w:t xml:space="preserve">, </w:t>
      </w:r>
      <w:hyperlink r:id="rId12" w:history="1">
        <w:r w:rsidRPr="005B1ED9">
          <w:rPr>
            <w:rStyle w:val="Hyperlink"/>
          </w:rPr>
          <w:t>https://www.jacobinmag.com/2021/06/logistics-industry-capitalism-unions</w:t>
        </w:r>
      </w:hyperlink>
      <w:r w:rsidRPr="005B1ED9">
        <w:t>, Accessed 11-08-2021)</w:t>
      </w:r>
    </w:p>
    <w:p w14:paraId="34B2232F" w14:textId="77777777" w:rsidR="0074772D" w:rsidRPr="005B1ED9" w:rsidRDefault="0074772D" w:rsidP="0074772D">
      <w:r w:rsidRPr="003B11BB">
        <w:rPr>
          <w:rStyle w:val="StyleUnderline"/>
          <w:highlight w:val="cyan"/>
        </w:rPr>
        <w:t xml:space="preserve">The logistics industry is </w:t>
      </w:r>
      <w:r w:rsidRPr="003B11BB">
        <w:rPr>
          <w:rStyle w:val="Emphasis"/>
          <w:highlight w:val="cyan"/>
        </w:rPr>
        <w:t>key to the global circulation of goods under capitalism</w:t>
      </w:r>
      <w:r w:rsidRPr="003B11BB">
        <w:rPr>
          <w:highlight w:val="cyan"/>
        </w:rPr>
        <w:t xml:space="preserve">. </w:t>
      </w:r>
      <w:r w:rsidRPr="003B11BB">
        <w:rPr>
          <w:rStyle w:val="StyleUnderline"/>
          <w:highlight w:val="cyan"/>
        </w:rPr>
        <w:t xml:space="preserve">Workers have </w:t>
      </w:r>
      <w:r w:rsidRPr="003B11BB">
        <w:rPr>
          <w:rStyle w:val="Emphasis"/>
          <w:highlight w:val="cyan"/>
        </w:rPr>
        <w:t>immense power</w:t>
      </w:r>
      <w:r w:rsidRPr="003B11BB">
        <w:rPr>
          <w:highlight w:val="cyan"/>
        </w:rPr>
        <w:t xml:space="preserve"> </w:t>
      </w:r>
      <w:r w:rsidRPr="003B11BB">
        <w:rPr>
          <w:rStyle w:val="StyleUnderline"/>
          <w:highlight w:val="cyan"/>
        </w:rPr>
        <w:t xml:space="preserve">within it to grind that circulation to a halt — if they can get </w:t>
      </w:r>
      <w:r w:rsidRPr="003B11BB">
        <w:rPr>
          <w:rStyle w:val="Emphasis"/>
          <w:highlight w:val="cyan"/>
        </w:rPr>
        <w:t>organized</w:t>
      </w:r>
      <w:r w:rsidRPr="003B11BB">
        <w:rPr>
          <w:highlight w:val="cyan"/>
        </w:rPr>
        <w:t>.</w:t>
      </w:r>
    </w:p>
    <w:p w14:paraId="30FC9758" w14:textId="77777777" w:rsidR="0074772D" w:rsidRDefault="0074772D" w:rsidP="0074772D">
      <w:r w:rsidRPr="005B1ED9">
        <w:t xml:space="preserve">Over the past several decades, </w:t>
      </w:r>
      <w:r w:rsidRPr="005B1ED9">
        <w:rPr>
          <w:rStyle w:val="StyleUnderline"/>
        </w:rPr>
        <w:t xml:space="preserve">capitalism has broken up the production process into individual steps carried out in separate work sites scattered across the globe. As a result, </w:t>
      </w:r>
      <w:r w:rsidRPr="003B11BB">
        <w:rPr>
          <w:rStyle w:val="StyleUnderline"/>
          <w:highlight w:val="cyan"/>
        </w:rPr>
        <w:t>logistics</w:t>
      </w:r>
      <w:r w:rsidRPr="005B1ED9">
        <w:t xml:space="preserve">, the systems that organize the physical movement of goods through space and time, </w:t>
      </w:r>
      <w:r w:rsidRPr="003B11BB">
        <w:rPr>
          <w:rStyle w:val="StyleUnderline"/>
          <w:highlight w:val="cyan"/>
        </w:rPr>
        <w:t>has become</w:t>
      </w:r>
      <w:r w:rsidRPr="005B1ED9">
        <w:rPr>
          <w:rStyle w:val="StyleUnderline"/>
        </w:rPr>
        <w:t xml:space="preserve"> more </w:t>
      </w:r>
      <w:r w:rsidRPr="003B11BB">
        <w:rPr>
          <w:rStyle w:val="StyleUnderline"/>
          <w:highlight w:val="cyan"/>
        </w:rPr>
        <w:t>central to global capitalism</w:t>
      </w:r>
      <w:r w:rsidRPr="005B1ED9">
        <w:rPr>
          <w:rStyle w:val="StyleUnderline"/>
        </w:rPr>
        <w:t xml:space="preserve"> than ever, </w:t>
      </w:r>
      <w:r w:rsidRPr="003B11BB">
        <w:rPr>
          <w:rStyle w:val="StyleUnderline"/>
          <w:highlight w:val="cyan"/>
        </w:rPr>
        <w:t xml:space="preserve">and that </w:t>
      </w:r>
      <w:r w:rsidRPr="003B11BB">
        <w:rPr>
          <w:rStyle w:val="Emphasis"/>
          <w:highlight w:val="cyan"/>
        </w:rPr>
        <w:t>gives workers in the logistics sector</w:t>
      </w:r>
      <w:r w:rsidRPr="005B1ED9">
        <w:t xml:space="preserve"> — including ports, rail, trucking, and other industries — </w:t>
      </w:r>
      <w:r w:rsidRPr="003B11BB">
        <w:rPr>
          <w:rStyle w:val="Emphasis"/>
          <w:highlight w:val="cyan"/>
        </w:rPr>
        <w:t>tremendous potential leverage over the capitalist class</w:t>
      </w:r>
      <w:r w:rsidRPr="005B1ED9">
        <w:t xml:space="preserve">. </w:t>
      </w:r>
      <w:r w:rsidRPr="005B1ED9">
        <w:rPr>
          <w:rStyle w:val="StyleUnderline"/>
        </w:rPr>
        <w:t>Any attempt to think strategically about strengthening working-class power must therefore grapple with the sector and how it works</w:t>
      </w:r>
      <w:r w:rsidRPr="005B1ED9">
        <w:t>.</w:t>
      </w:r>
    </w:p>
    <w:p w14:paraId="6546D991" w14:textId="77777777" w:rsidR="0074772D" w:rsidRPr="001A4012" w:rsidRDefault="0074772D" w:rsidP="0074772D"/>
    <w:p w14:paraId="62CF8A45" w14:textId="77777777" w:rsidR="009216BE" w:rsidRPr="00C80D26" w:rsidRDefault="009216BE" w:rsidP="009216BE"/>
    <w:p w14:paraId="4EF8772C" w14:textId="77777777" w:rsidR="00596DA4" w:rsidRPr="005D388F" w:rsidRDefault="00596DA4" w:rsidP="00596DA4"/>
    <w:p w14:paraId="2D00A15C" w14:textId="77777777" w:rsidR="00596DA4" w:rsidRPr="004A4C38" w:rsidRDefault="00596DA4" w:rsidP="004A4C38">
      <w:pPr>
        <w:rPr>
          <w:rStyle w:val="StyleUnderline"/>
        </w:rPr>
      </w:pPr>
    </w:p>
    <w:p w14:paraId="0C3B201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4E09F" w14:textId="77777777" w:rsidR="00EF69D8" w:rsidRDefault="00EF69D8" w:rsidP="00066D2C">
      <w:pPr>
        <w:spacing w:after="0" w:line="240" w:lineRule="auto"/>
      </w:pPr>
      <w:r>
        <w:separator/>
      </w:r>
    </w:p>
  </w:endnote>
  <w:endnote w:type="continuationSeparator" w:id="0">
    <w:p w14:paraId="3DD9FCBE" w14:textId="77777777" w:rsidR="00EF69D8" w:rsidRDefault="00EF69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T Serif">
    <w:panose1 w:val="020A0603040505020204"/>
    <w:charset w:val="4D"/>
    <w:family w:val="roman"/>
    <w:pitch w:val="variable"/>
    <w:sig w:usb0="A00002EF" w:usb1="5000204B" w:usb2="00000000" w:usb3="00000000" w:csb0="00000097"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F0A03" w14:textId="77777777" w:rsidR="00EF69D8" w:rsidRDefault="00EF69D8" w:rsidP="00066D2C">
      <w:pPr>
        <w:spacing w:after="0" w:line="240" w:lineRule="auto"/>
      </w:pPr>
      <w:r>
        <w:separator/>
      </w:r>
    </w:p>
  </w:footnote>
  <w:footnote w:type="continuationSeparator" w:id="0">
    <w:p w14:paraId="602FF91E" w14:textId="77777777" w:rsidR="00EF69D8" w:rsidRDefault="00EF69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6523B"/>
    <w:multiLevelType w:val="hybridMultilevel"/>
    <w:tmpl w:val="214CE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1207108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497355328"/>
    <w:docVar w:name="VerbatimVersion" w:val="6.0.0"/>
    <w:docVar w:name="WordVersion" w:val="16.0"/>
  </w:docVars>
  <w:rsids>
    <w:rsidRoot w:val="004A4C3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4DBA"/>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A0"/>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C38"/>
    <w:rsid w:val="004A539A"/>
    <w:rsid w:val="004A74B8"/>
    <w:rsid w:val="004B3C97"/>
    <w:rsid w:val="004B4D3B"/>
    <w:rsid w:val="004B5436"/>
    <w:rsid w:val="004C2990"/>
    <w:rsid w:val="004C3E35"/>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DA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72D"/>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6BE"/>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6C66"/>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AB5"/>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9D8"/>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F22"/>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5984E"/>
  <w15:chartTrackingRefBased/>
  <w15:docId w15:val="{B3EF1DBD-75F6-4F46-A294-4CFB64B12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772D"/>
    <w:rPr>
      <w:rFonts w:ascii="Calibri" w:hAnsi="Calibri" w:cs="Calibri"/>
    </w:rPr>
  </w:style>
  <w:style w:type="paragraph" w:styleId="Heading1">
    <w:name w:val="heading 1"/>
    <w:aliases w:val="Pocket"/>
    <w:basedOn w:val="Normal"/>
    <w:next w:val="Normal"/>
    <w:link w:val="Heading1Char"/>
    <w:qFormat/>
    <w:rsid w:val="007477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7477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7477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Ta"/>
    <w:basedOn w:val="Normal"/>
    <w:next w:val="Normal"/>
    <w:link w:val="Heading4Char"/>
    <w:uiPriority w:val="3"/>
    <w:qFormat/>
    <w:rsid w:val="007477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772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477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772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74772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4772D"/>
    <w:rPr>
      <w:color w:val="auto"/>
      <w:u w:val="none"/>
    </w:rPr>
  </w:style>
  <w:style w:type="character" w:customStyle="1" w:styleId="Heading1Char">
    <w:name w:val="Heading 1 Char"/>
    <w:aliases w:val="Pocket Char"/>
    <w:basedOn w:val="DefaultParagraphFont"/>
    <w:link w:val="Heading1"/>
    <w:rsid w:val="0074772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74772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1,Citation Char Char Char Char Char,Citation Char1 Char Char Char,Text 7 Char,Block Writing Char"/>
    <w:basedOn w:val="DefaultParagraphFont"/>
    <w:link w:val="Heading3"/>
    <w:uiPriority w:val="2"/>
    <w:rsid w:val="0074772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74772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772D"/>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S"/>
    <w:basedOn w:val="DefaultParagraphFont"/>
    <w:uiPriority w:val="7"/>
    <w:qFormat/>
    <w:rsid w:val="0074772D"/>
    <w:rPr>
      <w:b w:val="0"/>
      <w:sz w:val="22"/>
      <w:u w:val="single"/>
    </w:rPr>
  </w:style>
  <w:style w:type="character" w:styleId="Strong">
    <w:name w:val="Strong"/>
    <w:basedOn w:val="DefaultParagraphFont"/>
    <w:uiPriority w:val="22"/>
    <w:qFormat/>
    <w:rsid w:val="0074772D"/>
    <w:rPr>
      <w:b/>
      <w:bCs/>
    </w:rPr>
  </w:style>
  <w:style w:type="character" w:styleId="BookTitle">
    <w:name w:val="Book Title"/>
    <w:basedOn w:val="DefaultParagraphFont"/>
    <w:uiPriority w:val="33"/>
    <w:semiHidden/>
    <w:qFormat/>
    <w:rsid w:val="0074772D"/>
    <w:rPr>
      <w:b/>
      <w:bCs/>
      <w:i/>
      <w:iCs/>
      <w:spacing w:val="5"/>
    </w:rPr>
  </w:style>
  <w:style w:type="character" w:customStyle="1" w:styleId="Heading5Char">
    <w:name w:val="Heading 5 Char"/>
    <w:basedOn w:val="DefaultParagraphFont"/>
    <w:link w:val="Heading5"/>
    <w:uiPriority w:val="9"/>
    <w:semiHidden/>
    <w:rsid w:val="007477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772D"/>
  </w:style>
  <w:style w:type="paragraph" w:styleId="Header">
    <w:name w:val="header"/>
    <w:basedOn w:val="Normal"/>
    <w:link w:val="HeaderChar"/>
    <w:uiPriority w:val="99"/>
    <w:semiHidden/>
    <w:rsid w:val="007477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772D"/>
    <w:rPr>
      <w:rFonts w:ascii="Calibri" w:hAnsi="Calibri" w:cs="Calibri"/>
    </w:rPr>
  </w:style>
  <w:style w:type="paragraph" w:styleId="Footer">
    <w:name w:val="footer"/>
    <w:basedOn w:val="Normal"/>
    <w:link w:val="FooterChar"/>
    <w:uiPriority w:val="99"/>
    <w:semiHidden/>
    <w:rsid w:val="007477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772D"/>
    <w:rPr>
      <w:rFonts w:ascii="Calibri" w:hAnsi="Calibri" w:cs="Calibri"/>
    </w:rPr>
  </w:style>
  <w:style w:type="paragraph" w:styleId="BodyText">
    <w:name w:val="Body Text"/>
    <w:basedOn w:val="Normal"/>
    <w:link w:val="BodyTextChar"/>
    <w:uiPriority w:val="99"/>
    <w:semiHidden/>
    <w:unhideWhenUsed/>
    <w:rsid w:val="0074772D"/>
    <w:pPr>
      <w:spacing w:after="120"/>
    </w:pPr>
  </w:style>
  <w:style w:type="character" w:customStyle="1" w:styleId="BodyTextChar">
    <w:name w:val="Body Text Char"/>
    <w:basedOn w:val="DefaultParagraphFont"/>
    <w:link w:val="BodyText"/>
    <w:uiPriority w:val="99"/>
    <w:semiHidden/>
    <w:rsid w:val="0074772D"/>
    <w:rPr>
      <w:rFonts w:ascii="Calibri" w:hAnsi="Calibri" w:cs="Calibri"/>
    </w:rPr>
  </w:style>
  <w:style w:type="paragraph" w:styleId="NoSpacing">
    <w:name w:val="No Spacing"/>
    <w:link w:val="NoSpacingChar"/>
    <w:uiPriority w:val="99"/>
    <w:semiHidden/>
    <w:unhideWhenUsed/>
    <w:qFormat/>
    <w:rsid w:val="0074772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4772D"/>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74772D"/>
    <w:rPr>
      <w:color w:val="0563C1" w:themeColor="hyperlink"/>
      <w:u w:val="single"/>
    </w:rPr>
  </w:style>
  <w:style w:type="character" w:styleId="UnresolvedMention">
    <w:name w:val="Unresolved Mention"/>
    <w:basedOn w:val="DefaultParagraphFont"/>
    <w:uiPriority w:val="99"/>
    <w:semiHidden/>
    <w:unhideWhenUsed/>
    <w:rsid w:val="0074772D"/>
    <w:rPr>
      <w:color w:val="605E5C"/>
      <w:shd w:val="clear" w:color="auto" w:fill="E1DFDD"/>
    </w:rPr>
  </w:style>
  <w:style w:type="paragraph" w:styleId="NormalWeb">
    <w:name w:val="Normal (Web)"/>
    <w:basedOn w:val="Normal"/>
    <w:uiPriority w:val="99"/>
    <w:semiHidden/>
    <w:unhideWhenUsed/>
    <w:rsid w:val="004A4C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4A4C38"/>
  </w:style>
  <w:style w:type="paragraph" w:customStyle="1" w:styleId="textbold">
    <w:name w:val="text bold"/>
    <w:basedOn w:val="Normal"/>
    <w:link w:val="Emphasis"/>
    <w:uiPriority w:val="8"/>
    <w:qFormat/>
    <w:rsid w:val="00596DA4"/>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596DA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uiPriority w:val="8"/>
    <w:qFormat/>
    <w:rsid w:val="009216BE"/>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UnderlinePara">
    <w:name w:val="Underline Para"/>
    <w:basedOn w:val="Normal"/>
    <w:uiPriority w:val="7"/>
    <w:qFormat/>
    <w:rsid w:val="009216BE"/>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uiPriority w:val="5"/>
    <w:qFormat/>
    <w:rsid w:val="0074772D"/>
    <w:rPr>
      <w:color w:val="0070C0"/>
    </w:rPr>
  </w:style>
  <w:style w:type="character" w:customStyle="1" w:styleId="AnalyticChar">
    <w:name w:val="Analytic Char"/>
    <w:basedOn w:val="DefaultParagraphFont"/>
    <w:link w:val="Analytic"/>
    <w:uiPriority w:val="5"/>
    <w:rsid w:val="0074772D"/>
    <w:rPr>
      <w:rFonts w:ascii="Calibri" w:eastAsiaTheme="majorEastAsia" w:hAnsi="Calibri" w:cstheme="majorBidi"/>
      <w:b/>
      <w:iCs/>
      <w:color w:val="0070C0"/>
      <w:sz w:val="26"/>
    </w:rPr>
  </w:style>
  <w:style w:type="character" w:customStyle="1" w:styleId="boxboxbox">
    <w:name w:val="boxboxbox"/>
    <w:basedOn w:val="DefaultParagraphFont"/>
    <w:uiPriority w:val="1"/>
    <w:qFormat/>
    <w:rsid w:val="0074772D"/>
    <w:rPr>
      <w:rFonts w:ascii="Calibri" w:hAnsi="Calibri"/>
      <w:b/>
      <w:i w:val="0"/>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715276321">
      <w:bodyDiv w:val="1"/>
      <w:marLeft w:val="0"/>
      <w:marRight w:val="0"/>
      <w:marTop w:val="0"/>
      <w:marBottom w:val="0"/>
      <w:divBdr>
        <w:top w:val="none" w:sz="0" w:space="0" w:color="auto"/>
        <w:left w:val="none" w:sz="0" w:space="0" w:color="auto"/>
        <w:bottom w:val="none" w:sz="0" w:space="0" w:color="auto"/>
        <w:right w:val="none" w:sz="0" w:space="0" w:color="auto"/>
      </w:divBdr>
    </w:div>
    <w:div w:id="1832142039">
      <w:bodyDiv w:val="1"/>
      <w:marLeft w:val="0"/>
      <w:marRight w:val="0"/>
      <w:marTop w:val="0"/>
      <w:marBottom w:val="0"/>
      <w:divBdr>
        <w:top w:val="none" w:sz="0" w:space="0" w:color="auto"/>
        <w:left w:val="none" w:sz="0" w:space="0" w:color="auto"/>
        <w:bottom w:val="none" w:sz="0" w:space="0" w:color="auto"/>
        <w:right w:val="none" w:sz="0" w:space="0" w:color="auto"/>
      </w:divBdr>
      <w:divsChild>
        <w:div w:id="208609763">
          <w:marLeft w:val="0"/>
          <w:marRight w:val="0"/>
          <w:marTop w:val="0"/>
          <w:marBottom w:val="0"/>
          <w:divBdr>
            <w:top w:val="none" w:sz="0" w:space="0" w:color="auto"/>
            <w:left w:val="none" w:sz="0" w:space="0" w:color="auto"/>
            <w:bottom w:val="none" w:sz="0" w:space="0" w:color="auto"/>
            <w:right w:val="none" w:sz="0" w:space="0" w:color="auto"/>
          </w:divBdr>
          <w:divsChild>
            <w:div w:id="1241602318">
              <w:marLeft w:val="0"/>
              <w:marRight w:val="0"/>
              <w:marTop w:val="0"/>
              <w:marBottom w:val="0"/>
              <w:divBdr>
                <w:top w:val="none" w:sz="0" w:space="0" w:color="auto"/>
                <w:left w:val="none" w:sz="0" w:space="0" w:color="auto"/>
                <w:bottom w:val="none" w:sz="0" w:space="0" w:color="auto"/>
                <w:right w:val="none" w:sz="0" w:space="0" w:color="auto"/>
              </w:divBdr>
              <w:divsChild>
                <w:div w:id="1921673559">
                  <w:marLeft w:val="0"/>
                  <w:marRight w:val="0"/>
                  <w:marTop w:val="0"/>
                  <w:marBottom w:val="450"/>
                  <w:divBdr>
                    <w:top w:val="none" w:sz="0" w:space="0" w:color="auto"/>
                    <w:left w:val="none" w:sz="0" w:space="0" w:color="auto"/>
                    <w:bottom w:val="none" w:sz="0" w:space="0" w:color="auto"/>
                    <w:right w:val="none" w:sz="0" w:space="0" w:color="auto"/>
                  </w:divBdr>
                  <w:divsChild>
                    <w:div w:id="280692879">
                      <w:marLeft w:val="0"/>
                      <w:marRight w:val="0"/>
                      <w:marTop w:val="0"/>
                      <w:marBottom w:val="0"/>
                      <w:divBdr>
                        <w:top w:val="none" w:sz="0" w:space="0" w:color="auto"/>
                        <w:left w:val="none" w:sz="0" w:space="0" w:color="auto"/>
                        <w:bottom w:val="none" w:sz="0" w:space="0" w:color="auto"/>
                        <w:right w:val="none" w:sz="0" w:space="0" w:color="auto"/>
                      </w:divBdr>
                      <w:divsChild>
                        <w:div w:id="1176387312">
                          <w:marLeft w:val="0"/>
                          <w:marRight w:val="0"/>
                          <w:marTop w:val="0"/>
                          <w:marBottom w:val="0"/>
                          <w:divBdr>
                            <w:top w:val="none" w:sz="0" w:space="0" w:color="auto"/>
                            <w:left w:val="none" w:sz="0" w:space="0" w:color="auto"/>
                            <w:bottom w:val="none" w:sz="0" w:space="0" w:color="auto"/>
                            <w:right w:val="none" w:sz="0" w:space="0" w:color="auto"/>
                          </w:divBdr>
                          <w:divsChild>
                            <w:div w:id="1589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898832">
          <w:marLeft w:val="0"/>
          <w:marRight w:val="0"/>
          <w:marTop w:val="0"/>
          <w:marBottom w:val="0"/>
          <w:divBdr>
            <w:top w:val="none" w:sz="0" w:space="0" w:color="auto"/>
            <w:left w:val="none" w:sz="0" w:space="0" w:color="auto"/>
            <w:bottom w:val="none" w:sz="0" w:space="0" w:color="auto"/>
            <w:right w:val="none" w:sz="0" w:space="0" w:color="auto"/>
          </w:divBdr>
          <w:divsChild>
            <w:div w:id="255212807">
              <w:marLeft w:val="0"/>
              <w:marRight w:val="0"/>
              <w:marTop w:val="0"/>
              <w:marBottom w:val="0"/>
              <w:divBdr>
                <w:top w:val="none" w:sz="0" w:space="0" w:color="auto"/>
                <w:left w:val="none" w:sz="0" w:space="0" w:color="auto"/>
                <w:bottom w:val="none" w:sz="0" w:space="0" w:color="auto"/>
                <w:right w:val="none" w:sz="0" w:space="0" w:color="auto"/>
              </w:divBdr>
              <w:divsChild>
                <w:div w:id="724450682">
                  <w:marLeft w:val="0"/>
                  <w:marRight w:val="0"/>
                  <w:marTop w:val="0"/>
                  <w:marBottom w:val="450"/>
                  <w:divBdr>
                    <w:top w:val="none" w:sz="0" w:space="0" w:color="auto"/>
                    <w:left w:val="none" w:sz="0" w:space="0" w:color="auto"/>
                    <w:bottom w:val="none" w:sz="0" w:space="0" w:color="auto"/>
                    <w:right w:val="none" w:sz="0" w:space="0" w:color="auto"/>
                  </w:divBdr>
                  <w:divsChild>
                    <w:div w:id="2116900838">
                      <w:marLeft w:val="0"/>
                      <w:marRight w:val="0"/>
                      <w:marTop w:val="0"/>
                      <w:marBottom w:val="0"/>
                      <w:divBdr>
                        <w:top w:val="none" w:sz="0" w:space="0" w:color="auto"/>
                        <w:left w:val="none" w:sz="0" w:space="0" w:color="auto"/>
                        <w:bottom w:val="none" w:sz="0" w:space="0" w:color="auto"/>
                        <w:right w:val="none" w:sz="0" w:space="0" w:color="auto"/>
                      </w:divBdr>
                      <w:divsChild>
                        <w:div w:id="194664287">
                          <w:marLeft w:val="0"/>
                          <w:marRight w:val="0"/>
                          <w:marTop w:val="0"/>
                          <w:marBottom w:val="0"/>
                          <w:divBdr>
                            <w:top w:val="none" w:sz="0" w:space="0" w:color="auto"/>
                            <w:left w:val="none" w:sz="0" w:space="0" w:color="auto"/>
                            <w:bottom w:val="none" w:sz="0" w:space="0" w:color="auto"/>
                            <w:right w:val="none" w:sz="0" w:space="0" w:color="auto"/>
                          </w:divBdr>
                          <w:divsChild>
                            <w:div w:id="1862862468">
                              <w:marLeft w:val="0"/>
                              <w:marRight w:val="0"/>
                              <w:marTop w:val="0"/>
                              <w:marBottom w:val="0"/>
                              <w:divBdr>
                                <w:top w:val="none" w:sz="0" w:space="0" w:color="auto"/>
                                <w:left w:val="none" w:sz="0" w:space="0" w:color="auto"/>
                                <w:bottom w:val="none" w:sz="0" w:space="0" w:color="auto"/>
                                <w:right w:val="none" w:sz="0" w:space="0" w:color="auto"/>
                              </w:divBdr>
                              <w:divsChild>
                                <w:div w:id="31098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ps.gmu.edu/2024/05/20/cold-realities-russias-arctic-security-actions-and-implication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acobinmag.com/2021/06/logistics-industry-capitalism-un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1450981" TargetMode="External"/><Relationship Id="rId5" Type="http://schemas.openxmlformats.org/officeDocument/2006/relationships/webSettings" Target="webSettings.xml"/><Relationship Id="rId10" Type="http://schemas.openxmlformats.org/officeDocument/2006/relationships/hyperlink" Target="https://redflag.org.au/article/worldwide-revolution-possible-and-necessary" TargetMode="External"/><Relationship Id="rId4" Type="http://schemas.openxmlformats.org/officeDocument/2006/relationships/settings" Target="settings.xml"/><Relationship Id="rId9" Type="http://schemas.openxmlformats.org/officeDocument/2006/relationships/hyperlink" Target="https://skemman.is/bitstream/1946/43509/3/The%20Tip%20of%20the%20Iceberg-%20Situating%20the%20U.S.%20Arctic%20Discourse%20as%20an%20Arctic%20Ally%20or%20Adversary.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021035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46</Pages>
  <Words>24057</Words>
  <Characters>137131</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Arbor Cox</cp:lastModifiedBy>
  <cp:revision>2</cp:revision>
  <dcterms:created xsi:type="dcterms:W3CDTF">2025-11-17T20:04:00Z</dcterms:created>
  <dcterms:modified xsi:type="dcterms:W3CDTF">2025-11-17T20:04:00Z</dcterms:modified>
</cp:coreProperties>
</file>