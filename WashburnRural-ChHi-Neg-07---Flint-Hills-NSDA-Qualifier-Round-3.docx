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FD4B3" w14:textId="3DA07930" w:rsidR="005D388F" w:rsidRDefault="00543E6A" w:rsidP="00543E6A">
      <w:pPr>
        <w:pStyle w:val="Heading1"/>
      </w:pPr>
      <w:r>
        <w:t>Disclosure</w:t>
      </w:r>
    </w:p>
    <w:p w14:paraId="0EA311FA" w14:textId="57FDD0A0" w:rsidR="00543E6A" w:rsidRDefault="00543E6A" w:rsidP="00543E6A">
      <w:pPr>
        <w:pStyle w:val="Heading2"/>
      </w:pPr>
      <w:r>
        <w:t>1NC</w:t>
      </w:r>
    </w:p>
    <w:p w14:paraId="7B6E4755" w14:textId="77777777" w:rsidR="00543E6A" w:rsidRDefault="00543E6A" w:rsidP="00543E6A">
      <w:pPr>
        <w:pStyle w:val="Heading3"/>
      </w:pPr>
      <w:r>
        <w:t>1NC---OFF</w:t>
      </w:r>
    </w:p>
    <w:p w14:paraId="0F11667D" w14:textId="77777777" w:rsidR="00543E6A" w:rsidRPr="00D57A9B" w:rsidRDefault="00543E6A" w:rsidP="00543E6A">
      <w:pPr>
        <w:pStyle w:val="Heading4"/>
      </w:pPr>
      <w:r>
        <w:t>Subpoint A---</w:t>
      </w:r>
      <w:r w:rsidRPr="00D57A9B">
        <w:t xml:space="preserve">Ukraine is on the brink of a peace deal – Shifting the bargaining power results in a Russian victory </w:t>
      </w:r>
    </w:p>
    <w:p w14:paraId="2995917E" w14:textId="77777777" w:rsidR="00543E6A" w:rsidRDefault="00543E6A" w:rsidP="00543E6A">
      <w:r w:rsidRPr="00B37CD3">
        <w:rPr>
          <w:rStyle w:val="Style13ptBold"/>
        </w:rPr>
        <w:t>Bennetts 12/10</w:t>
      </w:r>
      <w:r>
        <w:t xml:space="preserve"> (Marc Bennetts has been covering Russia and the former Soviet Union for The Times and The Sunday Times since 2015. He reported from </w:t>
      </w:r>
      <w:proofErr w:type="gramStart"/>
      <w:r>
        <w:t>all across</w:t>
      </w:r>
      <w:proofErr w:type="gramEnd"/>
      <w:r>
        <w:t xml:space="preserve"> Russia, from Chechnya to deepest Siberia and lived in the country for 25 years. He left Russia in 2022 after the start of its full-scale invasion of Ukraine. He has since made more than a dozen trips to wartime Ukraine. “Zelensky floats referendum on conceding territory as peace plan returned to US” 12/10/2025. </w:t>
      </w:r>
      <w:hyperlink r:id="rId8" w:history="1">
        <w:r w:rsidRPr="00151B93">
          <w:rPr>
            <w:rStyle w:val="Hyperlink"/>
          </w:rPr>
          <w:t>https://www.thetimes.com/world/russia-ukraine-war/article/ukraine-elections-zelensky-trump-g00lpmjj2?gaa_at=eafs&amp;gaa_n=AWEtsqdRcf8nyz6EybgvWTNfq1uu1sRVBsRENGgeadlV0rR27p6FoUje9i_i&amp;gaa_ts=693b1f38&amp;gaa_sig=HdJnsprTPfk1jc2AL6u2jpz5UtoqOqF9G0MRuesCw_GQ8wLzw5CANpymLBewQPeeGPCzTk-KKaeejDTCCjw4Qw%3D%3D</w:t>
        </w:r>
      </w:hyperlink>
      <w:r>
        <w:t xml:space="preserve">) TCB </w:t>
      </w:r>
    </w:p>
    <w:p w14:paraId="69FB5E92" w14:textId="77777777" w:rsidR="00543E6A" w:rsidRPr="00D9723A" w:rsidRDefault="00543E6A" w:rsidP="00543E6A">
      <w:pPr>
        <w:rPr>
          <w:sz w:val="16"/>
        </w:rPr>
      </w:pPr>
      <w:r w:rsidRPr="00D9723A">
        <w:rPr>
          <w:sz w:val="16"/>
        </w:rPr>
        <w:t xml:space="preserve">President Zelensky has said that any territorial concessions in </w:t>
      </w:r>
      <w:r w:rsidRPr="00B37CD3">
        <w:rPr>
          <w:highlight w:val="cyan"/>
          <w:u w:val="single"/>
        </w:rPr>
        <w:t>Ukraine will have to be put to a referendum</w:t>
      </w:r>
      <w:r w:rsidRPr="00D9723A">
        <w:rPr>
          <w:sz w:val="16"/>
        </w:rPr>
        <w:t xml:space="preserve"> as he confirmed that an updated peace proposal had been returned to the US.</w:t>
      </w:r>
    </w:p>
    <w:p w14:paraId="6B67F209" w14:textId="77777777" w:rsidR="00543E6A" w:rsidRPr="00D9723A" w:rsidRDefault="00543E6A" w:rsidP="00543E6A">
      <w:pPr>
        <w:rPr>
          <w:sz w:val="16"/>
        </w:rPr>
      </w:pPr>
      <w:r w:rsidRPr="00D9723A">
        <w:rPr>
          <w:sz w:val="16"/>
        </w:rPr>
        <w:t>In addition to the 20-point plan, the peace framework would include security guarantees and an agreement on rebuilding the country, he said.</w:t>
      </w:r>
    </w:p>
    <w:p w14:paraId="0DBD2BCC" w14:textId="77777777" w:rsidR="00543E6A" w:rsidRPr="00D9723A" w:rsidRDefault="00543E6A" w:rsidP="00543E6A">
      <w:pPr>
        <w:rPr>
          <w:sz w:val="16"/>
        </w:rPr>
      </w:pPr>
      <w:r w:rsidRPr="00D9723A">
        <w:rPr>
          <w:sz w:val="16"/>
        </w:rPr>
        <w:t xml:space="preserve">He said the US had discussed the idea of a “free economic zone” in parts of eastern Ukraine from which Kyiv’s troops would withdraw. </w:t>
      </w:r>
      <w:r w:rsidRPr="00F375CE">
        <w:rPr>
          <w:u w:val="single"/>
        </w:rPr>
        <w:t>Any territorial concessions would need to be put to a referendum</w:t>
      </w:r>
      <w:r w:rsidRPr="00F375CE">
        <w:rPr>
          <w:sz w:val="16"/>
        </w:rPr>
        <w:t>, he added.</w:t>
      </w:r>
    </w:p>
    <w:p w14:paraId="2D45F392" w14:textId="77777777" w:rsidR="00543E6A" w:rsidRPr="00D9723A" w:rsidRDefault="00543E6A" w:rsidP="00543E6A">
      <w:pPr>
        <w:rPr>
          <w:sz w:val="16"/>
        </w:rPr>
      </w:pPr>
      <w:r w:rsidRPr="00D9723A">
        <w:rPr>
          <w:sz w:val="16"/>
        </w:rPr>
        <w:t xml:space="preserve">“I believe that </w:t>
      </w:r>
      <w:r w:rsidRPr="00B37CD3">
        <w:rPr>
          <w:highlight w:val="cyan"/>
          <w:u w:val="single"/>
        </w:rPr>
        <w:t>the people of Ukraine will answer this question</w:t>
      </w:r>
      <w:r w:rsidRPr="00D9723A">
        <w:rPr>
          <w:sz w:val="16"/>
        </w:rPr>
        <w:t>,” Zelensky said. “Whether through elections or a referendum, there must be a position from the people of Ukraine.”</w:t>
      </w:r>
    </w:p>
    <w:p w14:paraId="6F9E064C" w14:textId="77777777" w:rsidR="00543E6A" w:rsidRPr="00D9723A" w:rsidRDefault="00543E6A" w:rsidP="00543E6A">
      <w:pPr>
        <w:rPr>
          <w:sz w:val="16"/>
        </w:rPr>
      </w:pPr>
      <w:r w:rsidRPr="00D9723A">
        <w:rPr>
          <w:sz w:val="16"/>
        </w:rPr>
        <w:t xml:space="preserve">Damaged apartment buildings and debris in </w:t>
      </w:r>
      <w:proofErr w:type="spellStart"/>
      <w:r w:rsidRPr="00D9723A">
        <w:rPr>
          <w:sz w:val="16"/>
        </w:rPr>
        <w:t>Dobropillia</w:t>
      </w:r>
      <w:proofErr w:type="spellEnd"/>
      <w:r w:rsidRPr="00D9723A">
        <w:rPr>
          <w:sz w:val="16"/>
        </w:rPr>
        <w:t>, Ukraine.</w:t>
      </w:r>
    </w:p>
    <w:p w14:paraId="1C647EC8" w14:textId="77777777" w:rsidR="00543E6A" w:rsidRPr="00D9723A" w:rsidRDefault="00543E6A" w:rsidP="00543E6A">
      <w:pPr>
        <w:rPr>
          <w:sz w:val="16"/>
        </w:rPr>
      </w:pPr>
      <w:r w:rsidRPr="00D9723A">
        <w:rPr>
          <w:sz w:val="16"/>
        </w:rPr>
        <w:t>Apartment buildings were wrecked in a Russian attack in the Donetsk region on Tuesday</w:t>
      </w:r>
    </w:p>
    <w:p w14:paraId="56608B28" w14:textId="77777777" w:rsidR="00543E6A" w:rsidRPr="00D9723A" w:rsidRDefault="00543E6A" w:rsidP="00543E6A">
      <w:pPr>
        <w:rPr>
          <w:sz w:val="16"/>
        </w:rPr>
      </w:pPr>
      <w:r w:rsidRPr="00D9723A">
        <w:rPr>
          <w:sz w:val="16"/>
        </w:rPr>
        <w:t>ANATOLII STEPANOV/REUTERS</w:t>
      </w:r>
    </w:p>
    <w:p w14:paraId="50C768D4" w14:textId="77777777" w:rsidR="00543E6A" w:rsidRPr="00D9723A" w:rsidRDefault="00543E6A" w:rsidP="00543E6A">
      <w:pPr>
        <w:rPr>
          <w:sz w:val="16"/>
        </w:rPr>
      </w:pPr>
      <w:r w:rsidRPr="00D9723A">
        <w:rPr>
          <w:sz w:val="16"/>
        </w:rPr>
        <w:t xml:space="preserve">He said there had been </w:t>
      </w:r>
      <w:r w:rsidRPr="00B37CD3">
        <w:rPr>
          <w:u w:val="single"/>
        </w:rPr>
        <w:t xml:space="preserve">no “ultimatum” </w:t>
      </w:r>
      <w:r w:rsidRPr="00F375CE">
        <w:rPr>
          <w:u w:val="single"/>
        </w:rPr>
        <w:t>from the US to agre</w:t>
      </w:r>
      <w:r w:rsidRPr="00B37CD3">
        <w:rPr>
          <w:u w:val="single"/>
        </w:rPr>
        <w:t>e to a deal</w:t>
      </w:r>
      <w:r w:rsidRPr="00D9723A">
        <w:rPr>
          <w:sz w:val="16"/>
        </w:rPr>
        <w:t xml:space="preserve">. “The US wants to finish with this quickly. I think they genuinely wanted, or perhaps still want, to have a full understanding of where we stand with this agreement by </w:t>
      </w:r>
      <w:proofErr w:type="gramStart"/>
      <w:r w:rsidRPr="00D9723A">
        <w:rPr>
          <w:sz w:val="16"/>
        </w:rPr>
        <w:t>Christmas.”</w:t>
      </w:r>
      <w:proofErr w:type="gramEnd"/>
    </w:p>
    <w:p w14:paraId="0D0D6B0E" w14:textId="77777777" w:rsidR="00543E6A" w:rsidRPr="00D9723A" w:rsidRDefault="00543E6A" w:rsidP="00543E6A">
      <w:pPr>
        <w:rPr>
          <w:sz w:val="16"/>
        </w:rPr>
      </w:pPr>
      <w:r w:rsidRPr="00D9723A">
        <w:rPr>
          <w:sz w:val="16"/>
        </w:rPr>
        <w:t>Advertisement</w:t>
      </w:r>
    </w:p>
    <w:p w14:paraId="56D0A9FD" w14:textId="77777777" w:rsidR="00543E6A" w:rsidRPr="00D9723A" w:rsidRDefault="00543E6A" w:rsidP="00543E6A">
      <w:pPr>
        <w:rPr>
          <w:sz w:val="16"/>
        </w:rPr>
      </w:pPr>
      <w:r w:rsidRPr="00D9723A">
        <w:rPr>
          <w:sz w:val="16"/>
        </w:rPr>
        <w:t xml:space="preserve">Zelensky gave </w:t>
      </w:r>
      <w:r w:rsidRPr="00B37CD3">
        <w:rPr>
          <w:rStyle w:val="Emphasis"/>
          <w:highlight w:val="cyan"/>
        </w:rPr>
        <w:t>no indication that Ukraine was preparing to surrender</w:t>
      </w:r>
      <w:r w:rsidRPr="00D9723A">
        <w:rPr>
          <w:sz w:val="16"/>
        </w:rPr>
        <w:t xml:space="preserve">, however. “We’ll see how this all plays out. Right now, I </w:t>
      </w:r>
      <w:proofErr w:type="gramStart"/>
      <w:r w:rsidRPr="00D9723A">
        <w:rPr>
          <w:sz w:val="16"/>
        </w:rPr>
        <w:t>believe,</w:t>
      </w:r>
      <w:proofErr w:type="gramEnd"/>
      <w:r w:rsidRPr="00D9723A">
        <w:rPr>
          <w:sz w:val="16"/>
        </w:rPr>
        <w:t xml:space="preserve"> a lot really depends on our army. What [land] the Ukrainian military can keep under control, how </w:t>
      </w:r>
      <w:r w:rsidRPr="00B37CD3">
        <w:rPr>
          <w:rStyle w:val="Emphasis"/>
          <w:highlight w:val="cyan"/>
        </w:rPr>
        <w:t>they can stand firm</w:t>
      </w:r>
      <w:r w:rsidRPr="00D9723A">
        <w:rPr>
          <w:sz w:val="16"/>
        </w:rPr>
        <w:t xml:space="preserve"> and where they can destroy the occupier. This affects the entire diplomatic framework.”</w:t>
      </w:r>
    </w:p>
    <w:p w14:paraId="1E1627B4" w14:textId="77777777" w:rsidR="00543E6A" w:rsidRPr="00D9723A" w:rsidRDefault="00543E6A" w:rsidP="00543E6A">
      <w:pPr>
        <w:rPr>
          <w:sz w:val="16"/>
        </w:rPr>
      </w:pPr>
      <w:r w:rsidRPr="00D9723A">
        <w:rPr>
          <w:sz w:val="16"/>
        </w:rPr>
        <w:t xml:space="preserve">Friedrich Merz, the German chancellor, said earlier that the proposal had been sent after he and other European leaders had spoken by phone with President Trump on Wednesday. </w:t>
      </w:r>
      <w:r w:rsidRPr="00F375CE">
        <w:rPr>
          <w:u w:val="single"/>
        </w:rPr>
        <w:t>They would “</w:t>
      </w:r>
      <w:proofErr w:type="spellStart"/>
      <w:r w:rsidRPr="00F375CE">
        <w:rPr>
          <w:u w:val="single"/>
        </w:rPr>
        <w:t>finalise</w:t>
      </w:r>
      <w:proofErr w:type="spellEnd"/>
      <w:r w:rsidRPr="00F375CE">
        <w:rPr>
          <w:u w:val="single"/>
        </w:rPr>
        <w:t xml:space="preserve"> the documents together with</w:t>
      </w:r>
      <w:r w:rsidRPr="00B37CD3">
        <w:rPr>
          <w:u w:val="single"/>
        </w:rPr>
        <w:t xml:space="preserve"> the American government</w:t>
      </w:r>
      <w:r w:rsidRPr="00D9723A">
        <w:rPr>
          <w:sz w:val="16"/>
        </w:rPr>
        <w:t xml:space="preserve"> over the weekend”, he added.</w:t>
      </w:r>
    </w:p>
    <w:p w14:paraId="52FDE13B" w14:textId="77777777" w:rsidR="00543E6A" w:rsidRPr="00D9723A" w:rsidRDefault="00543E6A" w:rsidP="00543E6A">
      <w:pPr>
        <w:rPr>
          <w:sz w:val="16"/>
        </w:rPr>
      </w:pPr>
      <w:r w:rsidRPr="00D9723A">
        <w:rPr>
          <w:sz w:val="16"/>
        </w:rPr>
        <w:t>“It mainly concerns the question of what territorial concessions Ukraine is prepared to make,” Merz said. However, he said, ultimately “the Ukrainian president and the Ukrainian people have to answer the question”.</w:t>
      </w:r>
    </w:p>
    <w:p w14:paraId="70B68127" w14:textId="77777777" w:rsidR="00543E6A" w:rsidRPr="00D9723A" w:rsidRDefault="00543E6A" w:rsidP="00543E6A">
      <w:pPr>
        <w:rPr>
          <w:sz w:val="16"/>
        </w:rPr>
      </w:pPr>
      <w:r w:rsidRPr="00D9723A">
        <w:rPr>
          <w:sz w:val="16"/>
        </w:rPr>
        <w:t>In a joint press conference with Mark Rutte, secretary-</w:t>
      </w:r>
      <w:r w:rsidRPr="00B37CD3">
        <w:rPr>
          <w:highlight w:val="cyan"/>
          <w:u w:val="single"/>
        </w:rPr>
        <w:t>general of Nato</w:t>
      </w:r>
      <w:r w:rsidRPr="00B37CD3">
        <w:rPr>
          <w:u w:val="single"/>
        </w:rPr>
        <w:t xml:space="preserve">, Merz </w:t>
      </w:r>
      <w:r w:rsidRPr="00B37CD3">
        <w:rPr>
          <w:highlight w:val="cyan"/>
          <w:u w:val="single"/>
        </w:rPr>
        <w:t>said</w:t>
      </w:r>
      <w:r w:rsidRPr="00B37CD3">
        <w:rPr>
          <w:u w:val="single"/>
        </w:rPr>
        <w:t xml:space="preserve">: “It </w:t>
      </w:r>
      <w:r w:rsidRPr="00B37CD3">
        <w:rPr>
          <w:highlight w:val="cyan"/>
          <w:u w:val="single"/>
        </w:rPr>
        <w:t xml:space="preserve">would be a mistake to force the Ukrainian president into </w:t>
      </w:r>
      <w:r w:rsidRPr="00F375CE">
        <w:rPr>
          <w:u w:val="single"/>
        </w:rPr>
        <w:t xml:space="preserve">a </w:t>
      </w:r>
      <w:r w:rsidRPr="00B37CD3">
        <w:rPr>
          <w:highlight w:val="cyan"/>
          <w:u w:val="single"/>
        </w:rPr>
        <w:t xml:space="preserve">peace </w:t>
      </w:r>
      <w:r w:rsidRPr="00F375CE">
        <w:rPr>
          <w:u w:val="single"/>
        </w:rPr>
        <w:t xml:space="preserve">that his people will not accept </w:t>
      </w:r>
      <w:r w:rsidRPr="00B37CD3">
        <w:rPr>
          <w:highlight w:val="cyan"/>
          <w:u w:val="single"/>
        </w:rPr>
        <w:t>after four years of suffering and death</w:t>
      </w:r>
      <w:r w:rsidRPr="00D9723A">
        <w:rPr>
          <w:sz w:val="16"/>
        </w:rPr>
        <w:t>.”</w:t>
      </w:r>
    </w:p>
    <w:p w14:paraId="2485A483" w14:textId="77777777" w:rsidR="00543E6A" w:rsidRPr="00D9723A" w:rsidRDefault="00543E6A" w:rsidP="00543E6A">
      <w:pPr>
        <w:rPr>
          <w:sz w:val="16"/>
        </w:rPr>
      </w:pPr>
      <w:r w:rsidRPr="00D9723A">
        <w:rPr>
          <w:sz w:val="16"/>
        </w:rPr>
        <w:t xml:space="preserve">Rutte warned that </w:t>
      </w:r>
      <w:r w:rsidRPr="00B37CD3">
        <w:rPr>
          <w:u w:val="single"/>
        </w:rPr>
        <w:t>Europe was Russia’s next target and should prepare for conflict</w:t>
      </w:r>
      <w:r w:rsidRPr="00D9723A">
        <w:rPr>
          <w:sz w:val="16"/>
        </w:rPr>
        <w:t xml:space="preserve"> on the scale of the Second World War. “Conflict is at our door. Russia has brought war back to Europe. And we must be prepared,” he said, adding that Russia could be ready to use military force against the alliance within five years.</w:t>
      </w:r>
    </w:p>
    <w:p w14:paraId="36050C6F" w14:textId="77777777" w:rsidR="00543E6A" w:rsidRPr="00D9723A" w:rsidRDefault="00543E6A" w:rsidP="00543E6A">
      <w:pPr>
        <w:rPr>
          <w:sz w:val="16"/>
        </w:rPr>
      </w:pPr>
      <w:r w:rsidRPr="00D9723A">
        <w:rPr>
          <w:sz w:val="16"/>
        </w:rPr>
        <w:t>Advertisement</w:t>
      </w:r>
    </w:p>
    <w:p w14:paraId="7ABAC5CD" w14:textId="77777777" w:rsidR="00543E6A" w:rsidRPr="00D9723A" w:rsidRDefault="00543E6A" w:rsidP="00543E6A">
      <w:pPr>
        <w:rPr>
          <w:sz w:val="16"/>
        </w:rPr>
      </w:pPr>
      <w:r w:rsidRPr="00D9723A">
        <w:rPr>
          <w:sz w:val="16"/>
        </w:rPr>
        <w:t>Play Video</w:t>
      </w:r>
    </w:p>
    <w:p w14:paraId="6A43549D" w14:textId="77777777" w:rsidR="00543E6A" w:rsidRPr="00D9723A" w:rsidRDefault="00543E6A" w:rsidP="00543E6A">
      <w:pPr>
        <w:rPr>
          <w:sz w:val="16"/>
        </w:rPr>
      </w:pPr>
      <w:r w:rsidRPr="00D9723A">
        <w:rPr>
          <w:sz w:val="16"/>
        </w:rPr>
        <w:t>Mark Rutte</w:t>
      </w:r>
    </w:p>
    <w:p w14:paraId="3411F0B7" w14:textId="77777777" w:rsidR="00543E6A" w:rsidRPr="00B37CD3" w:rsidRDefault="00543E6A" w:rsidP="00543E6A">
      <w:pPr>
        <w:rPr>
          <w:u w:val="single"/>
        </w:rPr>
      </w:pPr>
      <w:r w:rsidRPr="00D9723A">
        <w:rPr>
          <w:sz w:val="16"/>
        </w:rPr>
        <w:t xml:space="preserve">In Moscow, at a meeting with foreign diplomats, Sergey Lavrov, the Russian foreign minister, </w:t>
      </w:r>
      <w:r w:rsidRPr="00B37CD3">
        <w:rPr>
          <w:u w:val="single"/>
        </w:rPr>
        <w:t>accused European states of focusing on a ceasefire in Ukraine rather than on a long-term peace deal.</w:t>
      </w:r>
    </w:p>
    <w:p w14:paraId="2F4C629D" w14:textId="77777777" w:rsidR="00543E6A" w:rsidRPr="00D9723A" w:rsidRDefault="00543E6A" w:rsidP="00543E6A">
      <w:pPr>
        <w:rPr>
          <w:sz w:val="16"/>
        </w:rPr>
      </w:pPr>
      <w:r w:rsidRPr="00D9723A">
        <w:rPr>
          <w:sz w:val="16"/>
        </w:rPr>
        <w:t>“Our talks with the president of the United States are dedicated to just that — the search for a long-lasting resolution to eliminate the root causes of this conflict,” Lavrov said. By contrast, he said, western Europe thought “</w:t>
      </w:r>
      <w:r w:rsidRPr="00B37CD3">
        <w:rPr>
          <w:u w:val="single"/>
        </w:rPr>
        <w:t>only about a ceasefire so that it can take a breather and once more prepare Zelensky and his regime for war”.</w:t>
      </w:r>
    </w:p>
    <w:p w14:paraId="206FFB7A" w14:textId="77777777" w:rsidR="00543E6A" w:rsidRPr="00D9723A" w:rsidRDefault="00543E6A" w:rsidP="00543E6A">
      <w:pPr>
        <w:rPr>
          <w:sz w:val="16"/>
        </w:rPr>
      </w:pPr>
      <w:r w:rsidRPr="00D9723A">
        <w:rPr>
          <w:sz w:val="16"/>
        </w:rPr>
        <w:t>Lavrov claimed that guarantees for minorities in the United States’ initial 28-point peace plan and a clause banning “Nazi ideology and activity” had disappeared from the text in a new version drafted in co-operation with European powers.</w:t>
      </w:r>
    </w:p>
    <w:p w14:paraId="030F3404" w14:textId="77777777" w:rsidR="00543E6A" w:rsidRPr="00D9723A" w:rsidRDefault="00543E6A" w:rsidP="00543E6A">
      <w:pPr>
        <w:rPr>
          <w:sz w:val="16"/>
        </w:rPr>
      </w:pPr>
      <w:r w:rsidRPr="00D9723A">
        <w:rPr>
          <w:sz w:val="16"/>
        </w:rPr>
        <w:t>Such clauses did exist in copies of the 28-point plan that was published, but the 20-point plan succeeding it has yet to be released.</w:t>
      </w:r>
    </w:p>
    <w:p w14:paraId="794B35DF" w14:textId="77777777" w:rsidR="00543E6A" w:rsidRPr="00D9723A" w:rsidRDefault="00543E6A" w:rsidP="00543E6A">
      <w:pPr>
        <w:rPr>
          <w:sz w:val="16"/>
        </w:rPr>
      </w:pPr>
      <w:r w:rsidRPr="00D9723A">
        <w:rPr>
          <w:sz w:val="16"/>
        </w:rPr>
        <w:t xml:space="preserve">The latest US-drafted peace proposal includes the creation of a </w:t>
      </w:r>
      <w:proofErr w:type="spellStart"/>
      <w:r w:rsidRPr="00D9723A">
        <w:rPr>
          <w:sz w:val="16"/>
        </w:rPr>
        <w:t>demilitarised</w:t>
      </w:r>
      <w:proofErr w:type="spellEnd"/>
      <w:r w:rsidRPr="00D9723A">
        <w:rPr>
          <w:sz w:val="16"/>
        </w:rPr>
        <w:t xml:space="preserve"> zone and security guarantees for Ukraine in line with Nato’s Article 5, the alliance’s clause of mutual </w:t>
      </w:r>
      <w:proofErr w:type="spellStart"/>
      <w:r w:rsidRPr="00D9723A">
        <w:rPr>
          <w:sz w:val="16"/>
        </w:rPr>
        <w:t>defence</w:t>
      </w:r>
      <w:proofErr w:type="spellEnd"/>
      <w:r w:rsidRPr="00D9723A">
        <w:rPr>
          <w:sz w:val="16"/>
        </w:rPr>
        <w:t>, CNN reported.</w:t>
      </w:r>
    </w:p>
    <w:p w14:paraId="555EA399" w14:textId="77777777" w:rsidR="00543E6A" w:rsidRPr="00D9723A" w:rsidRDefault="00543E6A" w:rsidP="00543E6A">
      <w:pPr>
        <w:rPr>
          <w:sz w:val="16"/>
        </w:rPr>
      </w:pPr>
      <w:r w:rsidRPr="00D9723A">
        <w:rPr>
          <w:sz w:val="16"/>
        </w:rPr>
        <w:t>Advertisement</w:t>
      </w:r>
    </w:p>
    <w:p w14:paraId="2AB7119B" w14:textId="77777777" w:rsidR="00543E6A" w:rsidRPr="00D9723A" w:rsidRDefault="00543E6A" w:rsidP="00543E6A">
      <w:pPr>
        <w:rPr>
          <w:sz w:val="16"/>
        </w:rPr>
      </w:pPr>
      <w:r w:rsidRPr="00D9723A">
        <w:rPr>
          <w:sz w:val="16"/>
        </w:rPr>
        <w:t xml:space="preserve">A Ukrainian police officer from the White Angel unit stands amidst rubble from destroyed buildings in </w:t>
      </w:r>
      <w:proofErr w:type="spellStart"/>
      <w:r w:rsidRPr="00D9723A">
        <w:rPr>
          <w:sz w:val="16"/>
        </w:rPr>
        <w:t>Dobropillia</w:t>
      </w:r>
      <w:proofErr w:type="spellEnd"/>
      <w:r w:rsidRPr="00D9723A">
        <w:rPr>
          <w:sz w:val="16"/>
        </w:rPr>
        <w:t>.</w:t>
      </w:r>
    </w:p>
    <w:p w14:paraId="4C2B25CC" w14:textId="77777777" w:rsidR="00543E6A" w:rsidRPr="00D9723A" w:rsidRDefault="00543E6A" w:rsidP="00543E6A">
      <w:pPr>
        <w:rPr>
          <w:sz w:val="16"/>
        </w:rPr>
      </w:pPr>
      <w:r w:rsidRPr="00D9723A">
        <w:rPr>
          <w:sz w:val="16"/>
        </w:rPr>
        <w:t xml:space="preserve">Destruction in </w:t>
      </w:r>
      <w:proofErr w:type="spellStart"/>
      <w:r w:rsidRPr="00D9723A">
        <w:rPr>
          <w:sz w:val="16"/>
        </w:rPr>
        <w:t>Dobropillia</w:t>
      </w:r>
      <w:proofErr w:type="spellEnd"/>
      <w:r w:rsidRPr="00D9723A">
        <w:rPr>
          <w:sz w:val="16"/>
        </w:rPr>
        <w:t>, in the Donetsk region, this week</w:t>
      </w:r>
    </w:p>
    <w:p w14:paraId="2E55EFAF" w14:textId="77777777" w:rsidR="00543E6A" w:rsidRPr="00D9723A" w:rsidRDefault="00543E6A" w:rsidP="00543E6A">
      <w:pPr>
        <w:rPr>
          <w:sz w:val="16"/>
        </w:rPr>
      </w:pPr>
      <w:r w:rsidRPr="00D9723A">
        <w:rPr>
          <w:sz w:val="16"/>
        </w:rPr>
        <w:t>ANATOLII STEPANOV/REUTERS</w:t>
      </w:r>
    </w:p>
    <w:p w14:paraId="31D8C79E" w14:textId="77777777" w:rsidR="00543E6A" w:rsidRPr="00B37CD3" w:rsidRDefault="00543E6A" w:rsidP="00543E6A">
      <w:pPr>
        <w:rPr>
          <w:rStyle w:val="Emphasis"/>
        </w:rPr>
      </w:pPr>
      <w:r w:rsidRPr="00D9723A">
        <w:rPr>
          <w:sz w:val="16"/>
        </w:rPr>
        <w:t xml:space="preserve">Language that barred Ukraine from Nato membership is believed to have been removed from the draft, </w:t>
      </w:r>
      <w:r w:rsidRPr="00B37CD3">
        <w:rPr>
          <w:rStyle w:val="Emphasis"/>
        </w:rPr>
        <w:t xml:space="preserve">which proposes a </w:t>
      </w:r>
      <w:r w:rsidRPr="00B37CD3">
        <w:rPr>
          <w:rStyle w:val="Emphasis"/>
          <w:highlight w:val="cyan"/>
        </w:rPr>
        <w:t>path to E</w:t>
      </w:r>
      <w:r w:rsidRPr="00F375CE">
        <w:rPr>
          <w:rStyle w:val="Emphasis"/>
        </w:rPr>
        <w:t xml:space="preserve">uropean </w:t>
      </w:r>
      <w:r w:rsidRPr="00B37CD3">
        <w:rPr>
          <w:rStyle w:val="Emphasis"/>
          <w:highlight w:val="cyan"/>
        </w:rPr>
        <w:t>U</w:t>
      </w:r>
      <w:r w:rsidRPr="00F375CE">
        <w:rPr>
          <w:rStyle w:val="Emphasis"/>
        </w:rPr>
        <w:t>nion</w:t>
      </w:r>
      <w:r w:rsidRPr="00B37CD3">
        <w:rPr>
          <w:rStyle w:val="Emphasis"/>
          <w:highlight w:val="cyan"/>
        </w:rPr>
        <w:t xml:space="preserve"> membership by 2027</w:t>
      </w:r>
      <w:r w:rsidRPr="00D9723A">
        <w:rPr>
          <w:sz w:val="16"/>
        </w:rPr>
        <w:t xml:space="preserve">. It calls for </w:t>
      </w:r>
      <w:r w:rsidRPr="00F375CE">
        <w:rPr>
          <w:rStyle w:val="Emphasis"/>
        </w:rPr>
        <w:t>elections in Ukraine</w:t>
      </w:r>
      <w:r w:rsidRPr="00B37CD3">
        <w:rPr>
          <w:rStyle w:val="Emphasis"/>
        </w:rPr>
        <w:t xml:space="preserve">, which </w:t>
      </w:r>
      <w:r w:rsidRPr="00F375CE">
        <w:rPr>
          <w:rStyle w:val="Emphasis"/>
        </w:rPr>
        <w:t>Trump and Russia have suggested should happen.</w:t>
      </w:r>
    </w:p>
    <w:p w14:paraId="646ED755" w14:textId="77777777" w:rsidR="00543E6A" w:rsidRPr="00D9723A" w:rsidRDefault="00543E6A" w:rsidP="00543E6A">
      <w:pPr>
        <w:rPr>
          <w:sz w:val="16"/>
        </w:rPr>
      </w:pPr>
      <w:r w:rsidRPr="00D9723A">
        <w:rPr>
          <w:sz w:val="16"/>
        </w:rPr>
        <w:t>A Ukrainian official had said Kyiv’s response to the plan included comments and proposed amendments “to make the whole thing doable”, according to Axios, a news website. The official said Kyiv’s response included new ideas for resolving sticking points in relation to territory and the Zaporizhzhia nuclear power plant.</w:t>
      </w:r>
    </w:p>
    <w:p w14:paraId="0B47B70B" w14:textId="77777777" w:rsidR="00543E6A" w:rsidRPr="00D9723A" w:rsidRDefault="00543E6A" w:rsidP="00543E6A">
      <w:pPr>
        <w:rPr>
          <w:sz w:val="16"/>
        </w:rPr>
      </w:pPr>
      <w:r w:rsidRPr="00D9723A">
        <w:rPr>
          <w:sz w:val="16"/>
        </w:rPr>
        <w:t>A Ukrainian official also told Axios that senior military officials from the US and Ukraine were expected to hold a virtual meeting on Thursday to continue discussing specific parts of the peace plan.</w:t>
      </w:r>
    </w:p>
    <w:p w14:paraId="5945C855" w14:textId="77777777" w:rsidR="00543E6A" w:rsidRPr="00BA4C57" w:rsidRDefault="00543E6A" w:rsidP="00543E6A">
      <w:pPr>
        <w:pStyle w:val="Heading4"/>
      </w:pPr>
      <w:r>
        <w:t xml:space="preserve">Subpoint B---The plan </w:t>
      </w:r>
      <w:r>
        <w:rPr>
          <w:u w:val="single"/>
        </w:rPr>
        <w:t>signals to Russia</w:t>
      </w:r>
      <w:r>
        <w:t xml:space="preserve"> that cooperation in the Arctic is </w:t>
      </w:r>
      <w:r>
        <w:rPr>
          <w:u w:val="single"/>
        </w:rPr>
        <w:t>more important</w:t>
      </w:r>
      <w:r>
        <w:t xml:space="preserve"> than supporting Ukraine</w:t>
      </w:r>
    </w:p>
    <w:p w14:paraId="65234C94" w14:textId="77777777" w:rsidR="00543E6A" w:rsidRPr="009E2585" w:rsidRDefault="00543E6A" w:rsidP="00543E6A">
      <w:r>
        <w:t xml:space="preserve">Samu </w:t>
      </w:r>
      <w:r w:rsidRPr="00EE6505">
        <w:rPr>
          <w:rStyle w:val="Style13ptBold"/>
        </w:rPr>
        <w:t>Paukkunen and</w:t>
      </w:r>
      <w:r>
        <w:t xml:space="preserve"> James </w:t>
      </w:r>
      <w:r w:rsidRPr="00EE6505">
        <w:rPr>
          <w:rStyle w:val="Style13ptBold"/>
        </w:rPr>
        <w:t>Black</w:t>
      </w:r>
      <w:r>
        <w:t>, 20</w:t>
      </w:r>
      <w:r w:rsidRPr="00EE6505">
        <w:rPr>
          <w:rStyle w:val="Style13ptBold"/>
        </w:rPr>
        <w:t xml:space="preserve">24 </w:t>
      </w:r>
      <w:r>
        <w:t xml:space="preserve">- Samu </w:t>
      </w:r>
      <w:proofErr w:type="spellStart"/>
      <w:r>
        <w:t>Paukkunen</w:t>
      </w:r>
      <w:proofErr w:type="spellEnd"/>
      <w:r>
        <w:t xml:space="preserve"> is the deputy director of the Finnish Institute of International Affairs. James Black is assistant director of the </w:t>
      </w:r>
      <w:proofErr w:type="spellStart"/>
      <w:r>
        <w:t>Defence</w:t>
      </w:r>
      <w:proofErr w:type="spellEnd"/>
      <w:r>
        <w:t xml:space="preserve"> and Security research group at RAND Europe. “Arctic cooperation with Russia: at what price?” International Affairs, Volume 100, Issue 6, November 2024, Pages 2637–2648, </w:t>
      </w:r>
      <w:hyperlink r:id="rId9" w:history="1">
        <w:r w:rsidRPr="002D2A0E">
          <w:rPr>
            <w:rStyle w:val="Hyperlink"/>
          </w:rPr>
          <w:t>https://doi.org/10.1093/ia/iiae226</w:t>
        </w:r>
      </w:hyperlink>
      <w:r>
        <w:t>. Oxford Academic Database, accessed via University of Michigan //DH</w:t>
      </w:r>
    </w:p>
    <w:p w14:paraId="163DB298" w14:textId="77777777" w:rsidR="00543E6A" w:rsidRPr="00D9723A" w:rsidRDefault="00543E6A" w:rsidP="00543E6A">
      <w:pPr>
        <w:rPr>
          <w:sz w:val="16"/>
        </w:rPr>
      </w:pPr>
      <w:r w:rsidRPr="00D9723A">
        <w:rPr>
          <w:sz w:val="16"/>
        </w:rPr>
        <w:t>Conclusion</w:t>
      </w:r>
    </w:p>
    <w:p w14:paraId="57F9291D" w14:textId="77777777" w:rsidR="00543E6A" w:rsidRPr="00D9723A" w:rsidRDefault="00543E6A" w:rsidP="00543E6A">
      <w:pPr>
        <w:rPr>
          <w:sz w:val="16"/>
        </w:rPr>
      </w:pPr>
      <w:r w:rsidRPr="000B508A">
        <w:rPr>
          <w:rStyle w:val="StyleUnderline"/>
          <w:highlight w:val="cyan"/>
        </w:rPr>
        <w:t xml:space="preserve">Resuming cooperation in the Arctic Council, </w:t>
      </w:r>
      <w:r w:rsidRPr="00F375CE">
        <w:rPr>
          <w:rStyle w:val="StyleUnderline"/>
        </w:rPr>
        <w:t>even at the working group level,</w:t>
      </w:r>
      <w:r w:rsidRPr="00D9723A">
        <w:rPr>
          <w:sz w:val="16"/>
          <w:highlight w:val="cyan"/>
        </w:rPr>
        <w:t xml:space="preserve"> </w:t>
      </w:r>
      <w:r w:rsidRPr="000B508A">
        <w:rPr>
          <w:rStyle w:val="Emphasis"/>
          <w:highlight w:val="cyan"/>
        </w:rPr>
        <w:t xml:space="preserve">risks sending an unintended signal to </w:t>
      </w:r>
      <w:r w:rsidRPr="00F375CE">
        <w:rPr>
          <w:rStyle w:val="Emphasis"/>
        </w:rPr>
        <w:t xml:space="preserve">the </w:t>
      </w:r>
      <w:r w:rsidRPr="000B508A">
        <w:rPr>
          <w:rStyle w:val="Emphasis"/>
          <w:highlight w:val="cyan"/>
        </w:rPr>
        <w:t>Russia</w:t>
      </w:r>
      <w:r w:rsidRPr="00F375CE">
        <w:rPr>
          <w:rStyle w:val="Emphasis"/>
        </w:rPr>
        <w:t>n leadership</w:t>
      </w:r>
      <w:r w:rsidRPr="00D9723A">
        <w:rPr>
          <w:sz w:val="16"/>
          <w:highlight w:val="cyan"/>
        </w:rPr>
        <w:t xml:space="preserve"> </w:t>
      </w:r>
      <w:r w:rsidRPr="000B508A">
        <w:rPr>
          <w:rStyle w:val="StyleUnderline"/>
          <w:highlight w:val="cyan"/>
        </w:rPr>
        <w:t xml:space="preserve">that it can continue its aggression </w:t>
      </w:r>
      <w:r w:rsidRPr="00F375CE">
        <w:rPr>
          <w:rStyle w:val="StyleUnderline"/>
        </w:rPr>
        <w:t>and war crimes</w:t>
      </w:r>
      <w:r w:rsidRPr="00F410C8">
        <w:rPr>
          <w:rStyle w:val="StyleUnderline"/>
        </w:rPr>
        <w:t xml:space="preserve"> </w:t>
      </w:r>
      <w:r w:rsidRPr="00D9723A">
        <w:rPr>
          <w:sz w:val="16"/>
        </w:rPr>
        <w:t xml:space="preserve">and still keep its position in the key regional body, because it is too important a nation to be cast out and </w:t>
      </w:r>
      <w:r w:rsidRPr="000B508A">
        <w:rPr>
          <w:rStyle w:val="StyleUnderline"/>
          <w:highlight w:val="cyan"/>
        </w:rPr>
        <w:t xml:space="preserve">because this </w:t>
      </w:r>
      <w:r w:rsidRPr="0006427B">
        <w:rPr>
          <w:rStyle w:val="Emphasis"/>
          <w:highlight w:val="cyan"/>
        </w:rPr>
        <w:t>cooperation is ‘too big to fail’</w:t>
      </w:r>
      <w:r w:rsidRPr="00C919F3">
        <w:rPr>
          <w:rStyle w:val="StyleUnderline"/>
          <w:highlight w:val="cyan"/>
        </w:rPr>
        <w:t>. It</w:t>
      </w:r>
      <w:r w:rsidRPr="00F410C8">
        <w:rPr>
          <w:rStyle w:val="StyleUnderline"/>
        </w:rPr>
        <w:t xml:space="preserve"> </w:t>
      </w:r>
      <w:r w:rsidRPr="00D9723A">
        <w:rPr>
          <w:sz w:val="16"/>
        </w:rPr>
        <w:t xml:space="preserve">also </w:t>
      </w:r>
      <w:r w:rsidRPr="00C919F3">
        <w:rPr>
          <w:rStyle w:val="StyleUnderline"/>
          <w:highlight w:val="cyan"/>
        </w:rPr>
        <w:t xml:space="preserve">risks </w:t>
      </w:r>
      <w:r w:rsidRPr="00C919F3">
        <w:rPr>
          <w:rStyle w:val="Emphasis"/>
          <w:highlight w:val="cyan"/>
        </w:rPr>
        <w:t>messaging to Russia</w:t>
      </w:r>
      <w:r w:rsidRPr="00C919F3">
        <w:rPr>
          <w:rStyle w:val="StyleUnderline"/>
          <w:highlight w:val="cyan"/>
        </w:rPr>
        <w:t xml:space="preserve"> that</w:t>
      </w:r>
      <w:r w:rsidRPr="00F410C8">
        <w:rPr>
          <w:rStyle w:val="StyleUnderline"/>
        </w:rPr>
        <w:t xml:space="preserve">, in the Arctic, </w:t>
      </w:r>
      <w:r w:rsidRPr="00C919F3">
        <w:rPr>
          <w:rStyle w:val="StyleUnderline"/>
          <w:highlight w:val="cyan"/>
        </w:rPr>
        <w:t xml:space="preserve">western countries are so keen </w:t>
      </w:r>
      <w:r w:rsidRPr="00F375CE">
        <w:rPr>
          <w:rStyle w:val="StyleUnderline"/>
        </w:rPr>
        <w:t>to reassure Russia</w:t>
      </w:r>
      <w:r w:rsidRPr="00F410C8">
        <w:rPr>
          <w:rStyle w:val="StyleUnderline"/>
        </w:rPr>
        <w:t xml:space="preserve"> that they are not a threat </w:t>
      </w:r>
      <w:r w:rsidRPr="00C919F3">
        <w:rPr>
          <w:rStyle w:val="StyleUnderline"/>
          <w:highlight w:val="cyan"/>
        </w:rPr>
        <w:t>that they are willing to</w:t>
      </w:r>
      <w:r w:rsidRPr="00F410C8">
        <w:rPr>
          <w:rStyle w:val="StyleUnderline"/>
        </w:rPr>
        <w:t xml:space="preserve"> blur or </w:t>
      </w:r>
      <w:r w:rsidRPr="00C919F3">
        <w:rPr>
          <w:rStyle w:val="StyleUnderline"/>
          <w:highlight w:val="cyan"/>
        </w:rPr>
        <w:t xml:space="preserve">overlook </w:t>
      </w:r>
      <w:r w:rsidRPr="0006427B">
        <w:rPr>
          <w:rStyle w:val="StyleUnderline"/>
        </w:rPr>
        <w:t xml:space="preserve">the values that the West has so vocally promised to </w:t>
      </w:r>
      <w:r w:rsidRPr="00C919F3">
        <w:rPr>
          <w:rStyle w:val="StyleUnderline"/>
          <w:highlight w:val="cyan"/>
        </w:rPr>
        <w:t>support in Ukraine</w:t>
      </w:r>
      <w:r w:rsidRPr="00F410C8">
        <w:rPr>
          <w:rStyle w:val="StyleUnderline"/>
        </w:rPr>
        <w:t xml:space="preserve">. </w:t>
      </w:r>
      <w:r w:rsidRPr="00D9723A">
        <w:rPr>
          <w:sz w:val="16"/>
        </w:rPr>
        <w:t xml:space="preserve">Even more worrying, </w:t>
      </w:r>
      <w:r w:rsidRPr="00C919F3">
        <w:rPr>
          <w:rStyle w:val="StyleUnderline"/>
          <w:highlight w:val="cyan"/>
        </w:rPr>
        <w:t xml:space="preserve">if the continuation of Arctic cooperation </w:t>
      </w:r>
      <w:r w:rsidRPr="00F375CE">
        <w:rPr>
          <w:rStyle w:val="StyleUnderline"/>
        </w:rPr>
        <w:t xml:space="preserve">with Russia </w:t>
      </w:r>
      <w:r w:rsidRPr="00C919F3">
        <w:rPr>
          <w:rStyle w:val="StyleUnderline"/>
          <w:highlight w:val="cyan"/>
        </w:rPr>
        <w:t>seems so important</w:t>
      </w:r>
      <w:r w:rsidRPr="00F410C8">
        <w:rPr>
          <w:rStyle w:val="StyleUnderline"/>
        </w:rPr>
        <w:t xml:space="preserve">, </w:t>
      </w:r>
      <w:r w:rsidRPr="00C919F3">
        <w:rPr>
          <w:rStyle w:val="StyleUnderline"/>
          <w:highlight w:val="cyan"/>
        </w:rPr>
        <w:t xml:space="preserve">Arctic 7 countries may continue to </w:t>
      </w:r>
      <w:r w:rsidRPr="00C919F3">
        <w:rPr>
          <w:rStyle w:val="Emphasis"/>
          <w:highlight w:val="cyan"/>
        </w:rPr>
        <w:t>self-limit their deterrence</w:t>
      </w:r>
      <w:r w:rsidRPr="00C919F3">
        <w:rPr>
          <w:rStyle w:val="StyleUnderline"/>
          <w:highlight w:val="cyan"/>
        </w:rPr>
        <w:t xml:space="preserve"> </w:t>
      </w:r>
      <w:r w:rsidRPr="00F375CE">
        <w:rPr>
          <w:rStyle w:val="StyleUnderline"/>
        </w:rPr>
        <w:t xml:space="preserve">and </w:t>
      </w:r>
      <w:r w:rsidRPr="00F375CE">
        <w:rPr>
          <w:rStyle w:val="Emphasis"/>
        </w:rPr>
        <w:t>military posture</w:t>
      </w:r>
      <w:r w:rsidRPr="00F410C8">
        <w:rPr>
          <w:rStyle w:val="StyleUnderline"/>
        </w:rPr>
        <w:t xml:space="preserve"> in the regio</w:t>
      </w:r>
      <w:r w:rsidRPr="00BA4C57">
        <w:rPr>
          <w:rStyle w:val="StyleUnderline"/>
        </w:rPr>
        <w:t>n out of fears as to what Russia could do—</w:t>
      </w:r>
      <w:r w:rsidRPr="00D9723A">
        <w:rPr>
          <w:sz w:val="16"/>
        </w:rPr>
        <w:t>rather than taking full advantage of the window of opportunity presented by Finnish and Swedish accession to NATO and the Russian military's distraction and depletion—at least in the near term—due to the government's costly miscalculation in invading Ukraine.59</w:t>
      </w:r>
    </w:p>
    <w:p w14:paraId="0CAB2AB6" w14:textId="77777777" w:rsidR="00543E6A" w:rsidRPr="00D9723A" w:rsidRDefault="00543E6A" w:rsidP="00543E6A">
      <w:pPr>
        <w:rPr>
          <w:sz w:val="16"/>
        </w:rPr>
      </w:pPr>
      <w:r w:rsidRPr="00D9723A">
        <w:rPr>
          <w:sz w:val="16"/>
        </w:rPr>
        <w:t xml:space="preserve">Russia is a master in only a few areas, but especially so in making use of the weaknesses of its opponents, including through coercive and subversive activities in the ‘grey zone’ and exploitation of the norms and structures of international institutions.60 </w:t>
      </w:r>
      <w:r w:rsidRPr="009E2585">
        <w:rPr>
          <w:rStyle w:val="StyleUnderline"/>
        </w:rPr>
        <w:t>In the Arctic, Russia has been able to exploit the increasingly debunked myth of Arctic exceptionalism and the West's willingness to reassure and engage in diplomacy, seemingly without enduring consequences for Russian aggression</w:t>
      </w:r>
      <w:r w:rsidRPr="00D9723A">
        <w:rPr>
          <w:sz w:val="16"/>
        </w:rPr>
        <w:t xml:space="preserve">, for a long period. </w:t>
      </w:r>
      <w:r w:rsidRPr="009E2585">
        <w:rPr>
          <w:rStyle w:val="StyleUnderline"/>
        </w:rPr>
        <w:t xml:space="preserve">While NATO and the Western Arctic states strive to find a careful balance between deterrence, censure, dialogue and reassurance, </w:t>
      </w:r>
      <w:r w:rsidRPr="00BA4C57">
        <w:rPr>
          <w:rStyle w:val="StyleUnderline"/>
        </w:rPr>
        <w:t>Russia has promoted its own mix of coercion, subversion, ambiguity, deflection and fear</w:t>
      </w:r>
      <w:r w:rsidRPr="00D9723A">
        <w:rPr>
          <w:sz w:val="16"/>
        </w:rPr>
        <w:t>61—</w:t>
      </w:r>
      <w:r w:rsidRPr="00BA4C57">
        <w:rPr>
          <w:rStyle w:val="StyleUnderline"/>
        </w:rPr>
        <w:t>of escalation, of arms races, of a new region of conflict</w:t>
      </w:r>
      <w:r w:rsidRPr="009E2585">
        <w:rPr>
          <w:rStyle w:val="StyleUnderline"/>
        </w:rPr>
        <w:t xml:space="preserve"> or of bringing the Chinese more prominently into Arctic affairs.</w:t>
      </w:r>
      <w:r w:rsidRPr="00D9723A">
        <w:rPr>
          <w:sz w:val="16"/>
        </w:rPr>
        <w:t xml:space="preserve">62 </w:t>
      </w:r>
      <w:r w:rsidRPr="00C919F3">
        <w:rPr>
          <w:rStyle w:val="StyleUnderline"/>
          <w:highlight w:val="cyan"/>
        </w:rPr>
        <w:t>Resuming</w:t>
      </w:r>
      <w:r w:rsidRPr="00D9723A">
        <w:rPr>
          <w:sz w:val="16"/>
        </w:rPr>
        <w:t xml:space="preserve"> Arctic Council </w:t>
      </w:r>
      <w:r w:rsidRPr="00C919F3">
        <w:rPr>
          <w:rStyle w:val="StyleUnderline"/>
          <w:highlight w:val="cyan"/>
        </w:rPr>
        <w:t xml:space="preserve">cooperation with Russia </w:t>
      </w:r>
      <w:r w:rsidRPr="00F375CE">
        <w:rPr>
          <w:rStyle w:val="StyleUnderline"/>
        </w:rPr>
        <w:t xml:space="preserve">risks </w:t>
      </w:r>
      <w:r w:rsidRPr="00C919F3">
        <w:rPr>
          <w:rStyle w:val="Emphasis"/>
          <w:highlight w:val="cyan"/>
        </w:rPr>
        <w:t>proving the effectiveness</w:t>
      </w:r>
      <w:r w:rsidRPr="00C919F3">
        <w:rPr>
          <w:rStyle w:val="StyleUnderline"/>
        </w:rPr>
        <w:t xml:space="preserve"> </w:t>
      </w:r>
      <w:r w:rsidRPr="00C919F3">
        <w:rPr>
          <w:rStyle w:val="StyleUnderline"/>
          <w:highlight w:val="cyan"/>
        </w:rPr>
        <w:t>of</w:t>
      </w:r>
      <w:r w:rsidRPr="009E2585">
        <w:rPr>
          <w:rStyle w:val="StyleUnderline"/>
        </w:rPr>
        <w:t xml:space="preserve"> </w:t>
      </w:r>
      <w:r w:rsidRPr="00D9723A">
        <w:rPr>
          <w:sz w:val="16"/>
        </w:rPr>
        <w:t xml:space="preserve">the latter's strategy of </w:t>
      </w:r>
      <w:r w:rsidRPr="00C919F3">
        <w:rPr>
          <w:rStyle w:val="Emphasis"/>
          <w:highlight w:val="cyan"/>
        </w:rPr>
        <w:t>blackmail</w:t>
      </w:r>
      <w:r w:rsidRPr="009E2585">
        <w:rPr>
          <w:rStyle w:val="StyleUnderline"/>
        </w:rPr>
        <w:t>.</w:t>
      </w:r>
      <w:r w:rsidRPr="00D9723A">
        <w:rPr>
          <w:sz w:val="16"/>
        </w:rPr>
        <w:t xml:space="preserve"> 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members.63</w:t>
      </w:r>
    </w:p>
    <w:p w14:paraId="1D922E2F" w14:textId="77777777" w:rsidR="00543E6A" w:rsidRPr="00D9723A" w:rsidRDefault="00543E6A" w:rsidP="00543E6A">
      <w:pPr>
        <w:rPr>
          <w:sz w:val="16"/>
        </w:rPr>
      </w:pPr>
      <w:r w:rsidRPr="00D9723A">
        <w:rPr>
          <w:sz w:val="16"/>
        </w:rPr>
        <w:t xml:space="preserve">Ultimately, while there are legitimate motives for wanting to maintain the worthy ambitions of the Arctic Council, the price is too high to pay. The Arctic is no longer exceptional, if it ever was, and neither should the Council be insulated from the diplomatic fallout of Russia's decision to attack Ukraine. </w:t>
      </w:r>
      <w:r w:rsidRPr="00C919F3">
        <w:rPr>
          <w:rStyle w:val="Emphasis"/>
          <w:highlight w:val="cyan"/>
        </w:rPr>
        <w:t xml:space="preserve">Official contact </w:t>
      </w:r>
      <w:r w:rsidRPr="00C919F3">
        <w:rPr>
          <w:rStyle w:val="StyleUnderline"/>
          <w:highlight w:val="cyan"/>
        </w:rPr>
        <w:t>with Russia should remain suspended</w:t>
      </w:r>
      <w:r w:rsidRPr="00D9723A">
        <w:rPr>
          <w:sz w:val="16"/>
        </w:rPr>
        <w:t xml:space="preserve">, and the Arctic 7 could then adopt the model exemplified by the Barents Euro-Arctic Council, which has strengthened practical cooperation measures in Russia's absence.64 </w:t>
      </w:r>
      <w:r w:rsidRPr="009E2585">
        <w:rPr>
          <w:rStyle w:val="StyleUnderline"/>
        </w:rPr>
        <w:t xml:space="preserve">Projects involving Russia should remain paused </w:t>
      </w:r>
      <w:r w:rsidRPr="00F375CE">
        <w:rPr>
          <w:rStyle w:val="StyleUnderline"/>
        </w:rPr>
        <w:t>until Moscow is ready to reverse its aggression against Ukraine and to engage</w:t>
      </w:r>
      <w:r w:rsidRPr="009E2585">
        <w:rPr>
          <w:rStyle w:val="StyleUnderline"/>
        </w:rPr>
        <w:t xml:space="preserve"> in good faith in the polar regions</w:t>
      </w:r>
      <w:r w:rsidRPr="00D9723A">
        <w:rPr>
          <w:sz w:val="16"/>
        </w:rPr>
        <w:t>, rather than weaponizing Arctic exceptionalism for its coercive ends.</w:t>
      </w:r>
    </w:p>
    <w:p w14:paraId="0C027F0B" w14:textId="77777777" w:rsidR="00543E6A" w:rsidRPr="00156328" w:rsidRDefault="00543E6A" w:rsidP="00543E6A">
      <w:pPr>
        <w:pStyle w:val="Heading4"/>
      </w:pPr>
      <w:r>
        <w:t xml:space="preserve">Subpoint C---Russia will use the plan to </w:t>
      </w:r>
      <w:r>
        <w:rPr>
          <w:u w:val="single"/>
        </w:rPr>
        <w:t>force concessions</w:t>
      </w:r>
      <w:r>
        <w:t xml:space="preserve"> on Ukraine as the price of agreement – that paves the way for a Russian-led international order</w:t>
      </w:r>
    </w:p>
    <w:p w14:paraId="56D084CA" w14:textId="77777777" w:rsidR="00543E6A" w:rsidRDefault="00543E6A" w:rsidP="00543E6A">
      <w:r>
        <w:t xml:space="preserve">Mikhail </w:t>
      </w:r>
      <w:r w:rsidRPr="00CA6449">
        <w:rPr>
          <w:rStyle w:val="Style13ptBold"/>
        </w:rPr>
        <w:t>Komin and</w:t>
      </w:r>
      <w:r>
        <w:t xml:space="preserve"> Joanna </w:t>
      </w:r>
      <w:proofErr w:type="spellStart"/>
      <w:r w:rsidRPr="00CA6449">
        <w:rPr>
          <w:rStyle w:val="Style13ptBold"/>
        </w:rPr>
        <w:t>Hosa</w:t>
      </w:r>
      <w:proofErr w:type="spellEnd"/>
      <w:r>
        <w:t>, 20</w:t>
      </w:r>
      <w:r w:rsidRPr="00CA6449">
        <w:rPr>
          <w:rStyle w:val="Style13ptBold"/>
        </w:rPr>
        <w:t>25</w:t>
      </w:r>
      <w:r>
        <w:t xml:space="preserve"> - Mikhail Komin was a visiting fellow at ECFR’s Wider Europe </w:t>
      </w:r>
      <w:proofErr w:type="spellStart"/>
      <w:r>
        <w:t>programme</w:t>
      </w:r>
      <w:proofErr w:type="spellEnd"/>
      <w:r>
        <w:t xml:space="preserve">. He regularly provides analytical comments for media outlets such as </w:t>
      </w:r>
      <w:proofErr w:type="spellStart"/>
      <w:r>
        <w:t>TVRain</w:t>
      </w:r>
      <w:proofErr w:type="spellEnd"/>
      <w:r>
        <w:t xml:space="preserve">, Forbes, Carnegie, Novaya Gazeta, and Radio Liberty. Joanna </w:t>
      </w:r>
      <w:proofErr w:type="spellStart"/>
      <w:r>
        <w:t>Hosa</w:t>
      </w:r>
      <w:proofErr w:type="spellEnd"/>
      <w:r>
        <w:t xml:space="preserve"> was a policy fellow at ECFR’s Wider Europe </w:t>
      </w:r>
      <w:proofErr w:type="spellStart"/>
      <w:r>
        <w:t>programme</w:t>
      </w:r>
      <w:proofErr w:type="spellEnd"/>
      <w:r>
        <w:t xml:space="preserve">. She has held a range of positions at the European Commission, the European Union Institute for Security Studies, the Open Society European Policy Institute, the European Peacebuilding Liaison Office, and the International Federation on Human Rights. “The bear beneath the ice: Russia’s ambitions in the Arctic” European Council on Foreign Relations, 5/27, </w:t>
      </w:r>
      <w:hyperlink r:id="rId10" w:history="1">
        <w:r w:rsidRPr="00FF71B1">
          <w:rPr>
            <w:rStyle w:val="Hyperlink"/>
          </w:rPr>
          <w:t>https://ecfr.eu/publication/the-bear-beneath-the-ice-russias-ambitions-in-the-arctic/</w:t>
        </w:r>
      </w:hyperlink>
      <w:r>
        <w:t xml:space="preserve"> //DH</w:t>
      </w:r>
    </w:p>
    <w:p w14:paraId="18831147" w14:textId="77777777" w:rsidR="00543E6A" w:rsidRPr="00D9723A" w:rsidRDefault="00543E6A" w:rsidP="00543E6A">
      <w:pPr>
        <w:rPr>
          <w:sz w:val="16"/>
        </w:rPr>
      </w:pPr>
    </w:p>
    <w:p w14:paraId="773A86BD" w14:textId="77777777" w:rsidR="00543E6A" w:rsidRPr="00D9723A" w:rsidRDefault="00543E6A" w:rsidP="00543E6A">
      <w:pPr>
        <w:rPr>
          <w:sz w:val="16"/>
        </w:rPr>
      </w:pPr>
      <w:r w:rsidRPr="00A1462E">
        <w:rPr>
          <w:rStyle w:val="StyleUnderline"/>
          <w:highlight w:val="cyan"/>
        </w:rPr>
        <w:t>Moscow is</w:t>
      </w:r>
      <w:r w:rsidRPr="0092456F">
        <w:rPr>
          <w:rStyle w:val="StyleUnderline"/>
        </w:rPr>
        <w:t xml:space="preserve"> increasingly </w:t>
      </w:r>
      <w:r w:rsidRPr="00A1462E">
        <w:rPr>
          <w:rStyle w:val="Emphasis"/>
          <w:highlight w:val="cyan"/>
        </w:rPr>
        <w:t xml:space="preserve">linking </w:t>
      </w:r>
      <w:r w:rsidRPr="00F375CE">
        <w:rPr>
          <w:rStyle w:val="Emphasis"/>
        </w:rPr>
        <w:t xml:space="preserve">its </w:t>
      </w:r>
      <w:r w:rsidRPr="00A1462E">
        <w:rPr>
          <w:rStyle w:val="Emphasis"/>
          <w:highlight w:val="cyan"/>
        </w:rPr>
        <w:t>Arctic diplomacy to</w:t>
      </w:r>
      <w:r w:rsidRPr="00D9723A">
        <w:rPr>
          <w:sz w:val="16"/>
        </w:rPr>
        <w:t xml:space="preserve"> its broader war-and-peace calculus </w:t>
      </w:r>
      <w:proofErr w:type="gramStart"/>
      <w:r w:rsidRPr="00D9723A">
        <w:rPr>
          <w:sz w:val="16"/>
        </w:rPr>
        <w:t>on</w:t>
      </w:r>
      <w:proofErr w:type="gramEnd"/>
      <w:r w:rsidRPr="00D9723A">
        <w:rPr>
          <w:sz w:val="16"/>
        </w:rPr>
        <w:t xml:space="preserve"> </w:t>
      </w:r>
      <w:r w:rsidRPr="00A1462E">
        <w:rPr>
          <w:rStyle w:val="StyleUnderline"/>
          <w:highlight w:val="cyan"/>
        </w:rPr>
        <w:t>Ukraine</w:t>
      </w:r>
      <w:r w:rsidRPr="0092456F">
        <w:rPr>
          <w:rStyle w:val="StyleUnderline"/>
        </w:rPr>
        <w:t xml:space="preserve">. </w:t>
      </w:r>
      <w:r w:rsidRPr="00F375CE">
        <w:rPr>
          <w:rStyle w:val="StyleUnderline"/>
        </w:rPr>
        <w:t xml:space="preserve">Early signs of </w:t>
      </w:r>
      <w:r w:rsidRPr="00A1462E">
        <w:rPr>
          <w:rStyle w:val="StyleUnderline"/>
          <w:highlight w:val="cyan"/>
        </w:rPr>
        <w:t>US attempts to broker a</w:t>
      </w:r>
      <w:r w:rsidRPr="0092456F">
        <w:rPr>
          <w:rStyle w:val="StyleUnderline"/>
        </w:rPr>
        <w:t xml:space="preserve"> political </w:t>
      </w:r>
      <w:r w:rsidRPr="00613909">
        <w:rPr>
          <w:rStyle w:val="StyleUnderline"/>
          <w:highlight w:val="cyan"/>
        </w:rPr>
        <w:t xml:space="preserve">resolution </w:t>
      </w:r>
      <w:r w:rsidRPr="00F375CE">
        <w:rPr>
          <w:rStyle w:val="StyleUnderline"/>
        </w:rPr>
        <w:t xml:space="preserve">to the war have </w:t>
      </w:r>
      <w:r w:rsidRPr="00613909">
        <w:rPr>
          <w:rStyle w:val="StyleUnderline"/>
          <w:highlight w:val="cyan"/>
        </w:rPr>
        <w:t>reignited the Kremlin’s hopes for a “grand bargain”, in which symbolic Arctic concessions</w:t>
      </w:r>
      <w:r w:rsidRPr="00F375CE">
        <w:rPr>
          <w:rStyle w:val="StyleUnderline"/>
        </w:rPr>
        <w:t>—</w:t>
      </w:r>
      <w:r w:rsidRPr="00613909">
        <w:rPr>
          <w:rStyle w:val="StyleUnderline"/>
          <w:highlight w:val="cyan"/>
        </w:rPr>
        <w:t>such as</w:t>
      </w:r>
      <w:r w:rsidRPr="00D9723A">
        <w:rPr>
          <w:sz w:val="16"/>
        </w:rPr>
        <w:t xml:space="preserve"> downplaying Chinese involvement or </w:t>
      </w:r>
      <w:r w:rsidRPr="00613909">
        <w:rPr>
          <w:rStyle w:val="Emphasis"/>
          <w:highlight w:val="cyan"/>
        </w:rPr>
        <w:t>reengaging with Western formats</w:t>
      </w:r>
      <w:r w:rsidRPr="00613909">
        <w:rPr>
          <w:rStyle w:val="StyleUnderline"/>
          <w:highlight w:val="cyan"/>
        </w:rPr>
        <w:t xml:space="preserve">—could be exchanged for </w:t>
      </w:r>
      <w:r w:rsidRPr="00F375CE">
        <w:rPr>
          <w:rStyle w:val="StyleUnderline"/>
        </w:rPr>
        <w:t>more substantive gains in</w:t>
      </w:r>
      <w:r w:rsidRPr="00613909">
        <w:rPr>
          <w:rStyle w:val="StyleUnderline"/>
          <w:highlight w:val="cyan"/>
        </w:rPr>
        <w:t xml:space="preserve"> Ukraine</w:t>
      </w:r>
      <w:r w:rsidRPr="0092456F">
        <w:rPr>
          <w:rStyle w:val="StyleUnderline"/>
        </w:rPr>
        <w:t xml:space="preserve"> </w:t>
      </w:r>
      <w:r w:rsidRPr="00D9723A">
        <w:rPr>
          <w:sz w:val="16"/>
        </w:rPr>
        <w:t>and beyond.</w:t>
      </w:r>
    </w:p>
    <w:p w14:paraId="1B4FF879" w14:textId="77777777" w:rsidR="00543E6A" w:rsidRPr="00D9723A" w:rsidRDefault="00543E6A" w:rsidP="00543E6A">
      <w:pPr>
        <w:rPr>
          <w:sz w:val="16"/>
        </w:rPr>
      </w:pPr>
      <w:r w:rsidRPr="00D9723A">
        <w:rPr>
          <w:sz w:val="16"/>
        </w:rPr>
        <w:t xml:space="preserve">Europeans must be ready for this tactic and avoid mistaking performative gestures for real policy shifts. In particular, </w:t>
      </w:r>
      <w:r w:rsidRPr="00613909">
        <w:rPr>
          <w:rStyle w:val="StyleUnderline"/>
          <w:highlight w:val="cyan"/>
        </w:rPr>
        <w:t>the Kremlin is likely to court</w:t>
      </w:r>
      <w:r w:rsidRPr="00D9723A">
        <w:rPr>
          <w:sz w:val="16"/>
        </w:rPr>
        <w:t xml:space="preserve"> Western—especially </w:t>
      </w:r>
      <w:r w:rsidRPr="00613909">
        <w:rPr>
          <w:rStyle w:val="Emphasis"/>
          <w:highlight w:val="cyan"/>
        </w:rPr>
        <w:t>American—interest in selective Arctic cooperation</w:t>
      </w:r>
      <w:r w:rsidRPr="0092456F">
        <w:rPr>
          <w:rStyle w:val="StyleUnderline"/>
        </w:rPr>
        <w:t>,</w:t>
      </w:r>
      <w:r w:rsidRPr="00D9723A">
        <w:rPr>
          <w:sz w:val="16"/>
        </w:rPr>
        <w:t xml:space="preserve"> using promises of investment access to seek sanctions relief. </w:t>
      </w:r>
      <w:r w:rsidRPr="008D0A55">
        <w:rPr>
          <w:rStyle w:val="StyleUnderline"/>
        </w:rPr>
        <w:t xml:space="preserve">Even if Washington engages, European leaders should remain firm and </w:t>
      </w:r>
      <w:proofErr w:type="spellStart"/>
      <w:r w:rsidRPr="008D0A55">
        <w:rPr>
          <w:rStyle w:val="StyleUnderline"/>
        </w:rPr>
        <w:t>sceptical</w:t>
      </w:r>
      <w:proofErr w:type="spellEnd"/>
      <w:r w:rsidRPr="008D0A55">
        <w:rPr>
          <w:rStyle w:val="StyleUnderline"/>
        </w:rPr>
        <w:t xml:space="preserve"> of such overtures and remind Trump that </w:t>
      </w:r>
      <w:r w:rsidRPr="00613909">
        <w:rPr>
          <w:rStyle w:val="StyleUnderline"/>
          <w:highlight w:val="cyan"/>
        </w:rPr>
        <w:t xml:space="preserve">illusions of Russia’s flexibility </w:t>
      </w:r>
      <w:r w:rsidRPr="00F375CE">
        <w:rPr>
          <w:rStyle w:val="StyleUnderline"/>
        </w:rPr>
        <w:t xml:space="preserve">in the Arctic could be </w:t>
      </w:r>
      <w:r w:rsidRPr="00613909">
        <w:rPr>
          <w:rStyle w:val="StyleUnderline"/>
          <w:highlight w:val="cyan"/>
        </w:rPr>
        <w:t>used to obscure continued intransigence elsewhere</w:t>
      </w:r>
      <w:r w:rsidRPr="00D9723A">
        <w:rPr>
          <w:sz w:val="16"/>
        </w:rPr>
        <w:t>.</w:t>
      </w:r>
    </w:p>
    <w:p w14:paraId="65FBFE84" w14:textId="77777777" w:rsidR="00543E6A" w:rsidRPr="00D9723A" w:rsidRDefault="00543E6A" w:rsidP="00543E6A">
      <w:pPr>
        <w:rPr>
          <w:sz w:val="16"/>
        </w:rPr>
      </w:pPr>
      <w:r w:rsidRPr="00D9723A">
        <w:rPr>
          <w:sz w:val="16"/>
        </w:rPr>
        <w:t xml:space="preserve">Even though Europeans have so far had little say in the Ukraine negotiation process compared to the US, they still hold some </w:t>
      </w:r>
      <w:proofErr w:type="gramStart"/>
      <w:r w:rsidRPr="00D9723A">
        <w:rPr>
          <w:sz w:val="16"/>
        </w:rPr>
        <w:t>sway in their own right</w:t>
      </w:r>
      <w:proofErr w:type="gramEnd"/>
      <w:r w:rsidRPr="00D9723A">
        <w:rPr>
          <w:sz w:val="16"/>
        </w:rPr>
        <w:t xml:space="preserve">. </w:t>
      </w:r>
      <w:r w:rsidRPr="009A6F5E">
        <w:rPr>
          <w:rStyle w:val="StyleUnderline"/>
        </w:rPr>
        <w:t>Europeans should</w:t>
      </w:r>
      <w:r w:rsidRPr="00D9723A">
        <w:rPr>
          <w:sz w:val="16"/>
        </w:rPr>
        <w:t xml:space="preserve"> use this to </w:t>
      </w:r>
      <w:r w:rsidRPr="009A6F5E">
        <w:rPr>
          <w:rStyle w:val="StyleUnderline"/>
        </w:rPr>
        <w:t>distinguish between genuine strategic threats and the Kremlin’s performative signals intended to pressure the West into restoring cooperation</w:t>
      </w:r>
      <w:r w:rsidRPr="00D9723A">
        <w:rPr>
          <w:sz w:val="16"/>
        </w:rPr>
        <w:t xml:space="preserve">. Despite its rhetoric, Russia is unlikely to withdraw from multilateral Arctic frameworks or abandon UNCLOS mechanisms—particularly its shelf extension claims—unless Western countries move to </w:t>
      </w:r>
      <w:proofErr w:type="spellStart"/>
      <w:r w:rsidRPr="00D9723A">
        <w:rPr>
          <w:sz w:val="16"/>
        </w:rPr>
        <w:t>politicise</w:t>
      </w:r>
      <w:proofErr w:type="spellEnd"/>
      <w:r w:rsidRPr="00D9723A">
        <w:rPr>
          <w:sz w:val="16"/>
        </w:rPr>
        <w:t xml:space="preserve"> these processes, for example by stalling Russia’s submissions due to sanctions.</w:t>
      </w:r>
    </w:p>
    <w:p w14:paraId="0F5FEF83" w14:textId="77777777" w:rsidR="00543E6A" w:rsidRPr="00D9723A" w:rsidRDefault="00543E6A" w:rsidP="00543E6A">
      <w:pPr>
        <w:rPr>
          <w:sz w:val="16"/>
        </w:rPr>
      </w:pPr>
      <w:r w:rsidRPr="00613909">
        <w:rPr>
          <w:rStyle w:val="StyleUnderline"/>
          <w:highlight w:val="cyan"/>
        </w:rPr>
        <w:t>Moscow’s</w:t>
      </w:r>
      <w:r w:rsidRPr="009A6F5E">
        <w:rPr>
          <w:rStyle w:val="StyleUnderline"/>
        </w:rPr>
        <w:t xml:space="preserve"> underlying </w:t>
      </w:r>
      <w:r w:rsidRPr="00613909">
        <w:rPr>
          <w:rStyle w:val="StyleUnderline"/>
          <w:highlight w:val="cyan"/>
        </w:rPr>
        <w:t>objective is likely to restore pre-2022 formats of Arctic cooperation</w:t>
      </w:r>
      <w:r w:rsidRPr="009A6F5E">
        <w:rPr>
          <w:rStyle w:val="StyleUnderline"/>
        </w:rPr>
        <w:t xml:space="preserve">, particularly within the Arctic Council, and thus rehabilitate its international standing </w:t>
      </w:r>
      <w:r w:rsidRPr="00613909">
        <w:rPr>
          <w:rStyle w:val="Emphasis"/>
          <w:highlight w:val="cyan"/>
        </w:rPr>
        <w:t xml:space="preserve">without altering its </w:t>
      </w:r>
      <w:proofErr w:type="spellStart"/>
      <w:r w:rsidRPr="00613909">
        <w:rPr>
          <w:rStyle w:val="Emphasis"/>
          <w:highlight w:val="cyan"/>
        </w:rPr>
        <w:t>behaviour</w:t>
      </w:r>
      <w:proofErr w:type="spellEnd"/>
      <w:r w:rsidRPr="00613909">
        <w:rPr>
          <w:rStyle w:val="Emphasis"/>
          <w:highlight w:val="cyan"/>
        </w:rPr>
        <w:t xml:space="preserve"> in Ukraine</w:t>
      </w:r>
      <w:r w:rsidRPr="009A6F5E">
        <w:rPr>
          <w:rStyle w:val="StyleUnderline"/>
        </w:rPr>
        <w:t>.</w:t>
      </w:r>
      <w:r w:rsidRPr="00D9723A">
        <w:rPr>
          <w:sz w:val="16"/>
        </w:rPr>
        <w:t xml:space="preserve"> </w:t>
      </w:r>
      <w:r w:rsidRPr="009A6F5E">
        <w:rPr>
          <w:rStyle w:val="StyleUnderline"/>
        </w:rPr>
        <w:t>Europeans must therefore be clear that no return to “business as usual” in Arctic governance is acceptable without a ceasefire or durable settlement</w:t>
      </w:r>
      <w:r w:rsidRPr="00D9723A">
        <w:rPr>
          <w:sz w:val="16"/>
        </w:rPr>
        <w:t xml:space="preserve"> to the conflict.</w:t>
      </w:r>
    </w:p>
    <w:p w14:paraId="6E743B18" w14:textId="77777777" w:rsidR="00543E6A" w:rsidRPr="00D9723A" w:rsidRDefault="00543E6A" w:rsidP="00543E6A">
      <w:pPr>
        <w:rPr>
          <w:sz w:val="16"/>
        </w:rPr>
      </w:pPr>
      <w:r w:rsidRPr="00D9723A">
        <w:rPr>
          <w:sz w:val="16"/>
        </w:rPr>
        <w:t>On thin ice</w:t>
      </w:r>
    </w:p>
    <w:p w14:paraId="7C0C04FF" w14:textId="77777777" w:rsidR="00543E6A" w:rsidRPr="00D9723A" w:rsidRDefault="00543E6A" w:rsidP="00543E6A">
      <w:pPr>
        <w:rPr>
          <w:sz w:val="16"/>
        </w:rPr>
      </w:pPr>
      <w:r w:rsidRPr="00D9723A">
        <w:rPr>
          <w:sz w:val="16"/>
        </w:rPr>
        <w:t xml:space="preserve">The Kremlin is investing heavily in the Arctic and will continue to do so. </w:t>
      </w:r>
      <w:r w:rsidRPr="00613909">
        <w:rPr>
          <w:rStyle w:val="StyleUnderline"/>
          <w:highlight w:val="cyan"/>
        </w:rPr>
        <w:t>In the dreams of Russia’s leaders, they will sit down with</w:t>
      </w:r>
      <w:r w:rsidRPr="00D9723A">
        <w:rPr>
          <w:sz w:val="16"/>
        </w:rPr>
        <w:t xml:space="preserve"> the West—mostly with </w:t>
      </w:r>
      <w:r w:rsidRPr="00613909">
        <w:rPr>
          <w:rStyle w:val="StyleUnderline"/>
          <w:highlight w:val="cyan"/>
        </w:rPr>
        <w:t xml:space="preserve">the US—and </w:t>
      </w:r>
      <w:r w:rsidRPr="00241BDE">
        <w:rPr>
          <w:rStyle w:val="Emphasis"/>
          <w:highlight w:val="cyan"/>
        </w:rPr>
        <w:t xml:space="preserve">renegotiate the world order in their </w:t>
      </w:r>
      <w:proofErr w:type="spellStart"/>
      <w:r w:rsidRPr="00241BDE">
        <w:rPr>
          <w:rStyle w:val="Emphasis"/>
          <w:highlight w:val="cyan"/>
        </w:rPr>
        <w:t>favour</w:t>
      </w:r>
      <w:proofErr w:type="spellEnd"/>
      <w:r w:rsidRPr="00613909">
        <w:rPr>
          <w:rStyle w:val="StyleUnderline"/>
          <w:highlight w:val="cyan"/>
        </w:rPr>
        <w:t>.</w:t>
      </w:r>
      <w:r w:rsidRPr="00D9723A">
        <w:rPr>
          <w:sz w:val="16"/>
          <w:highlight w:val="cyan"/>
        </w:rPr>
        <w:t xml:space="preserve"> </w:t>
      </w:r>
      <w:r w:rsidRPr="00613909">
        <w:rPr>
          <w:rStyle w:val="StyleUnderline"/>
          <w:highlight w:val="cyan"/>
        </w:rPr>
        <w:t>They will</w:t>
      </w:r>
      <w:r w:rsidRPr="00D9723A">
        <w:rPr>
          <w:sz w:val="16"/>
        </w:rPr>
        <w:t xml:space="preserve"> likely try to </w:t>
      </w:r>
      <w:r w:rsidRPr="00613909">
        <w:rPr>
          <w:rStyle w:val="Emphasis"/>
          <w:highlight w:val="cyan"/>
        </w:rPr>
        <w:t>sell illusory concessions</w:t>
      </w:r>
      <w:r w:rsidRPr="00D9723A">
        <w:rPr>
          <w:sz w:val="16"/>
          <w:highlight w:val="cyan"/>
        </w:rPr>
        <w:t xml:space="preserve"> </w:t>
      </w:r>
      <w:r w:rsidRPr="00613909">
        <w:rPr>
          <w:rStyle w:val="StyleUnderline"/>
          <w:highlight w:val="cyan"/>
        </w:rPr>
        <w:t>in the Arctic</w:t>
      </w:r>
      <w:r w:rsidRPr="00D9723A">
        <w:rPr>
          <w:sz w:val="16"/>
          <w:highlight w:val="cyan"/>
        </w:rPr>
        <w:t>,</w:t>
      </w:r>
      <w:r w:rsidRPr="00D9723A">
        <w:rPr>
          <w:sz w:val="16"/>
        </w:rPr>
        <w:t xml:space="preserve"> among others, </w:t>
      </w:r>
      <w:r w:rsidRPr="002546A6">
        <w:rPr>
          <w:rStyle w:val="StyleUnderline"/>
        </w:rPr>
        <w:t>while sacrificing nothing</w:t>
      </w:r>
      <w:r w:rsidRPr="00D9723A">
        <w:rPr>
          <w:sz w:val="16"/>
        </w:rPr>
        <w:t xml:space="preserve"> of principle </w:t>
      </w:r>
      <w:proofErr w:type="gramStart"/>
      <w:r w:rsidRPr="00D9723A">
        <w:rPr>
          <w:sz w:val="16"/>
        </w:rPr>
        <w:t xml:space="preserve">in order </w:t>
      </w:r>
      <w:r w:rsidRPr="00613909">
        <w:rPr>
          <w:rStyle w:val="StyleUnderline"/>
          <w:highlight w:val="cyan"/>
        </w:rPr>
        <w:t>to</w:t>
      </w:r>
      <w:proofErr w:type="gramEnd"/>
      <w:r w:rsidRPr="00613909">
        <w:rPr>
          <w:rStyle w:val="StyleUnderline"/>
          <w:highlight w:val="cyan"/>
        </w:rPr>
        <w:t xml:space="preserve"> gain in Ukraine</w:t>
      </w:r>
      <w:r w:rsidRPr="00D9723A">
        <w:rPr>
          <w:sz w:val="16"/>
          <w:highlight w:val="cyan"/>
        </w:rPr>
        <w:t>.</w:t>
      </w:r>
      <w:r w:rsidRPr="00D9723A">
        <w:rPr>
          <w:sz w:val="16"/>
        </w:rPr>
        <w:t xml:space="preserve"> Europeans must not underestimate Russia’s continued military build-up in the Arctic, which—despite pressures elsewhere—remains a long-term Kremlin priority. Instead, they must track these developments and prepare a coherent NATO-based response, independent of shifting US leadership and Moscow’s thin veil of concessions.</w:t>
      </w:r>
    </w:p>
    <w:p w14:paraId="74289F72" w14:textId="77777777" w:rsidR="00543E6A" w:rsidRDefault="00543E6A" w:rsidP="00543E6A">
      <w:pPr>
        <w:pStyle w:val="Heading4"/>
      </w:pPr>
      <w:r>
        <w:t>Subpoint D---That causes global nuclear wars and prevents cooperating on existential threats</w:t>
      </w:r>
    </w:p>
    <w:p w14:paraId="5579DF82" w14:textId="77777777" w:rsidR="00543E6A" w:rsidRDefault="00543E6A" w:rsidP="00543E6A">
      <w:r>
        <w:t xml:space="preserve">Yuval Noah </w:t>
      </w:r>
      <w:r w:rsidRPr="00214C41">
        <w:rPr>
          <w:rStyle w:val="Style13ptBold"/>
        </w:rPr>
        <w:t>Harari</w:t>
      </w:r>
      <w:r>
        <w:t>, 20</w:t>
      </w:r>
      <w:r w:rsidRPr="00214C41">
        <w:rPr>
          <w:rStyle w:val="Style13ptBold"/>
        </w:rPr>
        <w:t>24</w:t>
      </w:r>
      <w:r>
        <w:t xml:space="preserve"> - is a historian, philosopher and author of "Sapiens", "Homo Deus" and the children's series "Unstoppable Us". He is a lecturer in the Hebrew University of Jerusalem's history department and co-founder of </w:t>
      </w:r>
      <w:proofErr w:type="spellStart"/>
      <w:r>
        <w:t>Sapienship</w:t>
      </w:r>
      <w:proofErr w:type="spellEnd"/>
      <w:r>
        <w:t>, a social-impact company. “Yuval Noah Harari on how to prevent a new age of imperialism.” The Economist, 6/3, Gale OneFile, accessed via University of Michigan //DH</w:t>
      </w:r>
    </w:p>
    <w:p w14:paraId="3F806B3F" w14:textId="77777777" w:rsidR="00543E6A" w:rsidRPr="00D9723A" w:rsidRDefault="00543E6A" w:rsidP="00543E6A">
      <w:pPr>
        <w:rPr>
          <w:sz w:val="16"/>
        </w:rPr>
      </w:pPr>
    </w:p>
    <w:p w14:paraId="3C9F34BE" w14:textId="77777777" w:rsidR="00543E6A" w:rsidRPr="00D9723A" w:rsidRDefault="00543E6A" w:rsidP="00543E6A">
      <w:pPr>
        <w:rPr>
          <w:sz w:val="16"/>
        </w:rPr>
      </w:pPr>
      <w:r w:rsidRPr="00613909">
        <w:rPr>
          <w:rStyle w:val="StyleUnderline"/>
          <w:highlight w:val="cyan"/>
        </w:rPr>
        <w:t xml:space="preserve">Whenever </w:t>
      </w:r>
      <w:r w:rsidRPr="00F375CE">
        <w:rPr>
          <w:rStyle w:val="StyleUnderline"/>
        </w:rPr>
        <w:t xml:space="preserve">international </w:t>
      </w:r>
      <w:r w:rsidRPr="00613909">
        <w:rPr>
          <w:rStyle w:val="StyleUnderline"/>
          <w:highlight w:val="cyan"/>
        </w:rPr>
        <w:t>rules become meaningless, countries</w:t>
      </w:r>
      <w:r w:rsidRPr="00D9723A">
        <w:rPr>
          <w:sz w:val="16"/>
        </w:rPr>
        <w:t xml:space="preserve"> naturally </w:t>
      </w:r>
      <w:r w:rsidRPr="00613909">
        <w:rPr>
          <w:rStyle w:val="StyleUnderline"/>
          <w:highlight w:val="cyan"/>
        </w:rPr>
        <w:t xml:space="preserve">seek </w:t>
      </w:r>
      <w:r w:rsidRPr="00F375CE">
        <w:rPr>
          <w:rStyle w:val="StyleUnderline"/>
        </w:rPr>
        <w:t>safety in</w:t>
      </w:r>
      <w:r w:rsidRPr="00613909">
        <w:rPr>
          <w:rStyle w:val="StyleUnderline"/>
          <w:highlight w:val="cyan"/>
        </w:rPr>
        <w:t xml:space="preserve"> armaments</w:t>
      </w:r>
      <w:r w:rsidRPr="00D9723A">
        <w:rPr>
          <w:sz w:val="16"/>
        </w:rPr>
        <w:t xml:space="preserve"> and military alliances. Given events in Ukraine, can anyone blame Poland for almost doubling its army and military budget, Finland for joining NATO or Saudi Arabia for pursuing a </w:t>
      </w:r>
      <w:proofErr w:type="spellStart"/>
      <w:r w:rsidRPr="00D9723A">
        <w:rPr>
          <w:sz w:val="16"/>
        </w:rPr>
        <w:t>defence</w:t>
      </w:r>
      <w:proofErr w:type="spellEnd"/>
      <w:r w:rsidRPr="00D9723A">
        <w:rPr>
          <w:sz w:val="16"/>
        </w:rPr>
        <w:t xml:space="preserve"> treaty with the United States?</w:t>
      </w:r>
    </w:p>
    <w:p w14:paraId="42B7233B" w14:textId="77777777" w:rsidR="00543E6A" w:rsidRPr="00D9723A" w:rsidRDefault="00543E6A" w:rsidP="00543E6A">
      <w:pPr>
        <w:rPr>
          <w:sz w:val="16"/>
        </w:rPr>
      </w:pPr>
      <w:r w:rsidRPr="00D9723A">
        <w:rPr>
          <w:sz w:val="16"/>
        </w:rPr>
        <w:t xml:space="preserve">Unfortunately, </w:t>
      </w:r>
      <w:r w:rsidRPr="00EF6FA4">
        <w:rPr>
          <w:rStyle w:val="StyleUnderline"/>
        </w:rPr>
        <w:t>the increase in military budgets comes at the expense of society's weakest members, as money is diverted from schools and clinics to tanks and missiles</w:t>
      </w:r>
      <w:r w:rsidRPr="00D9723A">
        <w:rPr>
          <w:sz w:val="16"/>
        </w:rPr>
        <w:t xml:space="preserve">. Military alliances, too, tend to widen inequality. Weak states left outside their protective shield become easy prey. </w:t>
      </w:r>
      <w:r w:rsidRPr="00613909">
        <w:rPr>
          <w:rStyle w:val="StyleUnderline"/>
          <w:highlight w:val="cyan"/>
        </w:rPr>
        <w:t xml:space="preserve">As </w:t>
      </w:r>
      <w:proofErr w:type="spellStart"/>
      <w:r w:rsidRPr="00613909">
        <w:rPr>
          <w:rStyle w:val="StyleUnderline"/>
          <w:highlight w:val="cyan"/>
        </w:rPr>
        <w:t>militarised</w:t>
      </w:r>
      <w:proofErr w:type="spellEnd"/>
      <w:r w:rsidRPr="00613909">
        <w:rPr>
          <w:rStyle w:val="StyleUnderline"/>
          <w:highlight w:val="cyan"/>
        </w:rPr>
        <w:t xml:space="preserve"> </w:t>
      </w:r>
      <w:proofErr w:type="gramStart"/>
      <w:r w:rsidRPr="00613909">
        <w:rPr>
          <w:rStyle w:val="StyleUnderline"/>
          <w:highlight w:val="cyan"/>
        </w:rPr>
        <w:t>blocs</w:t>
      </w:r>
      <w:proofErr w:type="gramEnd"/>
      <w:r w:rsidRPr="00613909">
        <w:rPr>
          <w:rStyle w:val="StyleUnderline"/>
          <w:highlight w:val="cyan"/>
        </w:rPr>
        <w:t xml:space="preserve"> spread </w:t>
      </w:r>
      <w:r w:rsidRPr="00F375CE">
        <w:rPr>
          <w:rStyle w:val="StyleUnderline"/>
        </w:rPr>
        <w:t>around the world</w:t>
      </w:r>
      <w:r w:rsidRPr="00EF6FA4">
        <w:rPr>
          <w:rStyle w:val="StyleUnderline"/>
        </w:rPr>
        <w:t>, trade routes become strained and commerce declines, with the poor paying the highest price</w:t>
      </w:r>
      <w:r w:rsidRPr="00D9723A">
        <w:rPr>
          <w:sz w:val="16"/>
        </w:rPr>
        <w:t xml:space="preserve">. And </w:t>
      </w:r>
      <w:r w:rsidRPr="00EF6FA4">
        <w:rPr>
          <w:rStyle w:val="StyleUnderline"/>
        </w:rPr>
        <w:t xml:space="preserve">as tensions between the </w:t>
      </w:r>
      <w:proofErr w:type="spellStart"/>
      <w:r w:rsidRPr="00EF6FA4">
        <w:rPr>
          <w:rStyle w:val="StyleUnderline"/>
        </w:rPr>
        <w:t>militarised</w:t>
      </w:r>
      <w:proofErr w:type="spellEnd"/>
      <w:r w:rsidRPr="00EF6FA4">
        <w:rPr>
          <w:rStyle w:val="StyleUnderline"/>
        </w:rPr>
        <w:t xml:space="preserve"> blocs increase, </w:t>
      </w:r>
      <w:r w:rsidRPr="00613909">
        <w:rPr>
          <w:rStyle w:val="StyleUnderline"/>
          <w:highlight w:val="cyan"/>
        </w:rPr>
        <w:t xml:space="preserve">chances grow that a small spark </w:t>
      </w:r>
      <w:r w:rsidRPr="00F375CE">
        <w:rPr>
          <w:rStyle w:val="StyleUnderline"/>
        </w:rPr>
        <w:t xml:space="preserve">in a remote corner of the world </w:t>
      </w:r>
      <w:r w:rsidRPr="00613909">
        <w:rPr>
          <w:rStyle w:val="StyleUnderline"/>
          <w:highlight w:val="cyan"/>
        </w:rPr>
        <w:t xml:space="preserve">will </w:t>
      </w:r>
      <w:r w:rsidRPr="00613909">
        <w:rPr>
          <w:rStyle w:val="Emphasis"/>
          <w:highlight w:val="cyan"/>
        </w:rPr>
        <w:t>ignite a global conflagration</w:t>
      </w:r>
      <w:r w:rsidRPr="00D9723A">
        <w:rPr>
          <w:sz w:val="16"/>
        </w:rPr>
        <w:t xml:space="preserve">. Since alliances rely on credibility, </w:t>
      </w:r>
      <w:r w:rsidRPr="00613909">
        <w:rPr>
          <w:rStyle w:val="StyleUnderline"/>
          <w:highlight w:val="cyan"/>
        </w:rPr>
        <w:t>even a minor challenge</w:t>
      </w:r>
      <w:r w:rsidRPr="00F2391A">
        <w:rPr>
          <w:rStyle w:val="StyleUnderline"/>
        </w:rPr>
        <w:t xml:space="preserve"> in an insignificant location </w:t>
      </w:r>
      <w:r w:rsidRPr="00613909">
        <w:rPr>
          <w:rStyle w:val="StyleUnderline"/>
          <w:highlight w:val="cyan"/>
        </w:rPr>
        <w:t xml:space="preserve">can become a </w:t>
      </w:r>
      <w:proofErr w:type="gramStart"/>
      <w:r w:rsidRPr="00613909">
        <w:rPr>
          <w:rStyle w:val="StyleUnderline"/>
          <w:highlight w:val="cyan"/>
        </w:rPr>
        <w:t>casus belli</w:t>
      </w:r>
      <w:proofErr w:type="gramEnd"/>
      <w:r w:rsidRPr="00613909">
        <w:rPr>
          <w:rStyle w:val="StyleUnderline"/>
          <w:highlight w:val="cyan"/>
        </w:rPr>
        <w:t xml:space="preserve"> for a </w:t>
      </w:r>
      <w:r w:rsidRPr="00613909">
        <w:rPr>
          <w:rStyle w:val="Emphasis"/>
          <w:highlight w:val="cyan"/>
        </w:rPr>
        <w:t>third world war</w:t>
      </w:r>
      <w:r w:rsidRPr="00613909">
        <w:rPr>
          <w:rStyle w:val="StyleUnderline"/>
          <w:highlight w:val="cyan"/>
        </w:rPr>
        <w:t>.</w:t>
      </w:r>
    </w:p>
    <w:p w14:paraId="06CF6FD8" w14:textId="77777777" w:rsidR="00543E6A" w:rsidRPr="00D9723A" w:rsidRDefault="00543E6A" w:rsidP="00543E6A">
      <w:pPr>
        <w:rPr>
          <w:sz w:val="16"/>
        </w:rPr>
      </w:pPr>
      <w:r w:rsidRPr="00F375CE">
        <w:rPr>
          <w:rStyle w:val="StyleUnderline"/>
        </w:rPr>
        <w:t>Humanity has seen it</w:t>
      </w:r>
      <w:r w:rsidRPr="00F375CE">
        <w:rPr>
          <w:sz w:val="16"/>
        </w:rPr>
        <w:t xml:space="preserve"> all </w:t>
      </w:r>
      <w:r w:rsidRPr="00F375CE">
        <w:rPr>
          <w:rStyle w:val="StyleUnderline"/>
        </w:rPr>
        <w:t>before</w:t>
      </w:r>
      <w:r w:rsidRPr="00F375CE">
        <w:rPr>
          <w:sz w:val="16"/>
        </w:rPr>
        <w:t>. More than</w:t>
      </w:r>
      <w:r w:rsidRPr="00D9723A">
        <w:rPr>
          <w:sz w:val="16"/>
        </w:rPr>
        <w:t xml:space="preserve"> 2,000 years ago Sun Tzu, Kautilya and Thucydides exposed how in a lawless world the quest for security makes everyone less secure. And past experiences like the </w:t>
      </w:r>
      <w:proofErr w:type="gramStart"/>
      <w:r w:rsidRPr="00D9723A">
        <w:rPr>
          <w:sz w:val="16"/>
        </w:rPr>
        <w:t>second world war</w:t>
      </w:r>
      <w:proofErr w:type="gramEnd"/>
      <w:r w:rsidRPr="00D9723A">
        <w:rPr>
          <w:sz w:val="16"/>
        </w:rPr>
        <w:t xml:space="preserve"> and the </w:t>
      </w:r>
      <w:proofErr w:type="gramStart"/>
      <w:r w:rsidRPr="00D9723A">
        <w:rPr>
          <w:sz w:val="16"/>
        </w:rPr>
        <w:t>cold war</w:t>
      </w:r>
      <w:proofErr w:type="gramEnd"/>
      <w:r w:rsidRPr="00D9723A">
        <w:rPr>
          <w:sz w:val="16"/>
        </w:rPr>
        <w:t xml:space="preserve"> have repeatedly taught us that </w:t>
      </w:r>
      <w:r w:rsidRPr="00F2391A">
        <w:rPr>
          <w:rStyle w:val="StyleUnderline"/>
        </w:rPr>
        <w:t>in a global conflict it is the weak who suffer disproportionately</w:t>
      </w:r>
      <w:r w:rsidRPr="00D9723A">
        <w:rPr>
          <w:sz w:val="16"/>
        </w:rPr>
        <w:t>.</w:t>
      </w:r>
    </w:p>
    <w:p w14:paraId="5F026A0A" w14:textId="77777777" w:rsidR="00543E6A" w:rsidRPr="00D9723A" w:rsidRDefault="00543E6A" w:rsidP="00543E6A">
      <w:pPr>
        <w:rPr>
          <w:sz w:val="16"/>
        </w:rPr>
      </w:pPr>
      <w:r w:rsidRPr="00F2391A">
        <w:rPr>
          <w:rStyle w:val="StyleUnderline"/>
        </w:rPr>
        <w:t>During the second world war</w:t>
      </w:r>
      <w:r w:rsidRPr="00D9723A">
        <w:rPr>
          <w:sz w:val="16"/>
        </w:rPr>
        <w:t xml:space="preserve">, for example, </w:t>
      </w:r>
      <w:r w:rsidRPr="00F2391A">
        <w:rPr>
          <w:rStyle w:val="StyleUnderline"/>
        </w:rPr>
        <w:t xml:space="preserve">one of the highest casualty rates was in </w:t>
      </w:r>
      <w:r w:rsidRPr="00D9723A">
        <w:rPr>
          <w:sz w:val="16"/>
        </w:rPr>
        <w:t xml:space="preserve">the Dutch East Indies—today's </w:t>
      </w:r>
      <w:r w:rsidRPr="00F2391A">
        <w:rPr>
          <w:rStyle w:val="StyleUnderline"/>
        </w:rPr>
        <w:t>Indonesia</w:t>
      </w:r>
      <w:r w:rsidRPr="00D9723A">
        <w:rPr>
          <w:sz w:val="16"/>
        </w:rPr>
        <w:t xml:space="preserve">. When the war broke out in eastern Europe in 1939, it seemed a world away from the rice farmers of Java, but </w:t>
      </w:r>
      <w:r w:rsidRPr="00F2391A">
        <w:rPr>
          <w:rStyle w:val="StyleUnderline"/>
        </w:rPr>
        <w:t>events in Poland ignited a chain reaction that killed about</w:t>
      </w:r>
      <w:r w:rsidRPr="00D9723A">
        <w:rPr>
          <w:sz w:val="16"/>
        </w:rPr>
        <w:t xml:space="preserve"> 3.5m-</w:t>
      </w:r>
      <w:r w:rsidRPr="00F2391A">
        <w:rPr>
          <w:rStyle w:val="StyleUnderline"/>
        </w:rPr>
        <w:t>4m Indonesians</w:t>
      </w:r>
      <w:r w:rsidRPr="00D9723A">
        <w:rPr>
          <w:sz w:val="16"/>
        </w:rPr>
        <w:t xml:space="preserve">, mostly </w:t>
      </w:r>
      <w:r w:rsidRPr="00F2391A">
        <w:rPr>
          <w:rStyle w:val="StyleUnderline"/>
        </w:rPr>
        <w:t xml:space="preserve">through starvation or forced </w:t>
      </w:r>
      <w:proofErr w:type="spellStart"/>
      <w:r w:rsidRPr="00F2391A">
        <w:rPr>
          <w:rStyle w:val="StyleUnderline"/>
        </w:rPr>
        <w:t>labour</w:t>
      </w:r>
      <w:proofErr w:type="spellEnd"/>
      <w:r w:rsidRPr="00F2391A">
        <w:rPr>
          <w:rStyle w:val="StyleUnderline"/>
        </w:rPr>
        <w:t xml:space="preserve"> at the hands of Japanese occupiers. </w:t>
      </w:r>
      <w:r w:rsidRPr="00D9723A">
        <w:rPr>
          <w:sz w:val="16"/>
        </w:rPr>
        <w:t>This constituted 5% of the Indonesian population, a higher casualty rate than among many major belligerents, including the United States (0.3%), Britain (0.9%) and Japan (3.9%). Twenty years later Indonesia again paid a particularly heavy price. The cold war may have been cold in Berlin, but it was a scorching inferno in Jakarta. In 1965-66 between 500,000 and 1m Indonesians were killed in massacres caused by tensions between communists and anti-communists.</w:t>
      </w:r>
    </w:p>
    <w:p w14:paraId="7AAAE0CA" w14:textId="77777777" w:rsidR="00543E6A" w:rsidRPr="00D9723A" w:rsidRDefault="00543E6A" w:rsidP="00543E6A">
      <w:pPr>
        <w:rPr>
          <w:sz w:val="16"/>
        </w:rPr>
      </w:pPr>
      <w:r w:rsidRPr="00F375CE">
        <w:rPr>
          <w:rStyle w:val="StyleUnderline"/>
        </w:rPr>
        <w:t>The</w:t>
      </w:r>
      <w:r w:rsidRPr="00613909">
        <w:rPr>
          <w:rStyle w:val="StyleUnderline"/>
          <w:highlight w:val="cyan"/>
        </w:rPr>
        <w:t xml:space="preserve"> situation now is </w:t>
      </w:r>
      <w:r w:rsidRPr="00F375CE">
        <w:rPr>
          <w:rStyle w:val="StyleUnderline"/>
        </w:rPr>
        <w:t>potentially</w:t>
      </w:r>
      <w:r w:rsidRPr="00613909">
        <w:rPr>
          <w:rStyle w:val="StyleUnderline"/>
          <w:highlight w:val="cyan"/>
        </w:rPr>
        <w:t xml:space="preserve"> worse than it was in 1939</w:t>
      </w:r>
      <w:r w:rsidRPr="00690B13">
        <w:rPr>
          <w:rStyle w:val="StyleUnderline"/>
        </w:rPr>
        <w:t xml:space="preserve"> or 1965. It's not only that </w:t>
      </w:r>
      <w:r w:rsidRPr="00613909">
        <w:rPr>
          <w:rStyle w:val="StyleUnderline"/>
          <w:highlight w:val="cyan"/>
        </w:rPr>
        <w:t xml:space="preserve">a </w:t>
      </w:r>
      <w:r w:rsidRPr="00590982">
        <w:rPr>
          <w:rStyle w:val="Emphasis"/>
          <w:highlight w:val="cyan"/>
        </w:rPr>
        <w:t>nuclear war</w:t>
      </w:r>
      <w:r w:rsidRPr="00613909">
        <w:rPr>
          <w:rStyle w:val="StyleUnderline"/>
          <w:highlight w:val="cyan"/>
        </w:rPr>
        <w:t xml:space="preserve"> would endanger</w:t>
      </w:r>
      <w:r w:rsidRPr="00690B13">
        <w:rPr>
          <w:rStyle w:val="StyleUnderline"/>
        </w:rPr>
        <w:t xml:space="preserve"> hundreds of </w:t>
      </w:r>
      <w:r w:rsidRPr="00613909">
        <w:rPr>
          <w:rStyle w:val="StyleUnderline"/>
          <w:highlight w:val="cyan"/>
        </w:rPr>
        <w:t>millions</w:t>
      </w:r>
      <w:r w:rsidRPr="00D9723A">
        <w:rPr>
          <w:sz w:val="16"/>
        </w:rPr>
        <w:t xml:space="preserve"> of people in neutral countries. </w:t>
      </w:r>
      <w:r w:rsidRPr="00F375CE">
        <w:rPr>
          <w:rStyle w:val="StyleUnderline"/>
        </w:rPr>
        <w:t>Humanity also faces the</w:t>
      </w:r>
      <w:r w:rsidRPr="00F375CE">
        <w:rPr>
          <w:sz w:val="16"/>
        </w:rPr>
        <w:t xml:space="preserve"> additional </w:t>
      </w:r>
      <w:r w:rsidRPr="00F375CE">
        <w:rPr>
          <w:rStyle w:val="StyleUnderline"/>
        </w:rPr>
        <w:t>existential threats of climate change and</w:t>
      </w:r>
      <w:r w:rsidRPr="00F375CE">
        <w:rPr>
          <w:sz w:val="16"/>
        </w:rPr>
        <w:t xml:space="preserve"> out-of-control artificial intelligence (</w:t>
      </w:r>
      <w:r w:rsidRPr="00F375CE">
        <w:rPr>
          <w:rStyle w:val="StyleUnderline"/>
        </w:rPr>
        <w:t>AI).</w:t>
      </w:r>
    </w:p>
    <w:p w14:paraId="087E9973" w14:textId="77777777" w:rsidR="00543E6A" w:rsidRPr="00D9723A" w:rsidRDefault="00543E6A" w:rsidP="00543E6A">
      <w:pPr>
        <w:rPr>
          <w:sz w:val="16"/>
        </w:rPr>
      </w:pPr>
      <w:r w:rsidRPr="00690B13">
        <w:rPr>
          <w:rStyle w:val="StyleUnderline"/>
        </w:rPr>
        <w:t xml:space="preserve">As military budgets </w:t>
      </w:r>
      <w:proofErr w:type="gramStart"/>
      <w:r w:rsidRPr="00690B13">
        <w:rPr>
          <w:rStyle w:val="StyleUnderline"/>
        </w:rPr>
        <w:t>rise, so</w:t>
      </w:r>
      <w:proofErr w:type="gramEnd"/>
      <w:r w:rsidRPr="00690B13">
        <w:rPr>
          <w:rStyle w:val="StyleUnderline"/>
        </w:rPr>
        <w:t xml:space="preserve"> money that could have helped solve global warming fuels a global arms race instead</w:t>
      </w:r>
      <w:r w:rsidRPr="00D9723A">
        <w:rPr>
          <w:sz w:val="16"/>
        </w:rPr>
        <w:t xml:space="preserve">. And </w:t>
      </w:r>
      <w:r w:rsidRPr="00590982">
        <w:rPr>
          <w:rStyle w:val="StyleUnderline"/>
          <w:highlight w:val="cyan"/>
        </w:rPr>
        <w:t xml:space="preserve">as military competition </w:t>
      </w:r>
      <w:proofErr w:type="gramStart"/>
      <w:r w:rsidRPr="00590982">
        <w:rPr>
          <w:rStyle w:val="StyleUnderline"/>
          <w:highlight w:val="cyan"/>
        </w:rPr>
        <w:t xml:space="preserve">intensifies, </w:t>
      </w:r>
      <w:r w:rsidRPr="00F375CE">
        <w:rPr>
          <w:rStyle w:val="StyleUnderline"/>
        </w:rPr>
        <w:t>so</w:t>
      </w:r>
      <w:proofErr w:type="gramEnd"/>
      <w:r w:rsidRPr="00F375CE">
        <w:rPr>
          <w:rStyle w:val="StyleUnderline"/>
        </w:rPr>
        <w:t xml:space="preserve"> the </w:t>
      </w:r>
      <w:r w:rsidRPr="00590982">
        <w:rPr>
          <w:rStyle w:val="StyleUnderline"/>
          <w:highlight w:val="cyan"/>
        </w:rPr>
        <w:t>goodwill necessary for agreements on climate change evaporate</w:t>
      </w:r>
      <w:r w:rsidRPr="00690B13">
        <w:rPr>
          <w:rStyle w:val="StyleUnderline"/>
        </w:rPr>
        <w:t>s</w:t>
      </w:r>
      <w:r w:rsidRPr="00D9723A">
        <w:rPr>
          <w:sz w:val="16"/>
        </w:rPr>
        <w:t xml:space="preserve">. </w:t>
      </w:r>
      <w:r w:rsidRPr="00F375CE">
        <w:rPr>
          <w:rStyle w:val="StyleUnderline"/>
        </w:rPr>
        <w:t>Rising tensions also ruin the chance of reaching agreements on limiting an AI arms race</w:t>
      </w:r>
      <w:r w:rsidRPr="00F375CE">
        <w:rPr>
          <w:sz w:val="16"/>
        </w:rPr>
        <w:t>. Drone</w:t>
      </w:r>
      <w:r w:rsidRPr="00D9723A">
        <w:rPr>
          <w:sz w:val="16"/>
        </w:rPr>
        <w:t xml:space="preserve"> warfare </w:t>
      </w:r>
      <w:proofErr w:type="gramStart"/>
      <w:r w:rsidRPr="00D9723A">
        <w:rPr>
          <w:sz w:val="16"/>
        </w:rPr>
        <w:t>in particular is</w:t>
      </w:r>
      <w:proofErr w:type="gramEnd"/>
      <w:r w:rsidRPr="00D9723A">
        <w:rPr>
          <w:sz w:val="16"/>
        </w:rPr>
        <w:t xml:space="preserve"> advancing rapidly, and the world may soon see swarms of fully autonomous drones fighting each other in Ukraine's </w:t>
      </w:r>
      <w:proofErr w:type="gramStart"/>
      <w:r w:rsidRPr="00D9723A">
        <w:rPr>
          <w:sz w:val="16"/>
        </w:rPr>
        <w:t>sky, and</w:t>
      </w:r>
      <w:proofErr w:type="gramEnd"/>
      <w:r w:rsidRPr="00D9723A">
        <w:rPr>
          <w:sz w:val="16"/>
        </w:rPr>
        <w:t xml:space="preserve"> killing thousands of people on the ground. The killer robots are coming, but humans are </w:t>
      </w:r>
      <w:proofErr w:type="spellStart"/>
      <w:r w:rsidRPr="00D9723A">
        <w:rPr>
          <w:sz w:val="16"/>
        </w:rPr>
        <w:t>paralysed</w:t>
      </w:r>
      <w:proofErr w:type="spellEnd"/>
      <w:r w:rsidRPr="00D9723A">
        <w:rPr>
          <w:sz w:val="16"/>
        </w:rPr>
        <w:t xml:space="preserve"> by disagreement. If peace isn't brought to Ukraine soon, everyone is likely to suffer, even if they live thousands of </w:t>
      </w:r>
      <w:proofErr w:type="spellStart"/>
      <w:r w:rsidRPr="00D9723A">
        <w:rPr>
          <w:sz w:val="16"/>
        </w:rPr>
        <w:t>kilometres</w:t>
      </w:r>
      <w:proofErr w:type="spellEnd"/>
      <w:r w:rsidRPr="00D9723A">
        <w:rPr>
          <w:sz w:val="16"/>
        </w:rPr>
        <w:t xml:space="preserve"> from Kyiv and think the battle there has nothing to do with them.</w:t>
      </w:r>
    </w:p>
    <w:p w14:paraId="7BD19230" w14:textId="77777777" w:rsidR="00543E6A" w:rsidRPr="00D9723A" w:rsidRDefault="00543E6A" w:rsidP="00543E6A">
      <w:pPr>
        <w:rPr>
          <w:sz w:val="16"/>
        </w:rPr>
      </w:pPr>
      <w:r w:rsidRPr="00D9723A">
        <w:rPr>
          <w:sz w:val="16"/>
        </w:rPr>
        <w:t>Breaking the biggest taboo</w:t>
      </w:r>
    </w:p>
    <w:p w14:paraId="31E22B3B" w14:textId="77777777" w:rsidR="00543E6A" w:rsidRPr="00D9723A" w:rsidRDefault="00543E6A" w:rsidP="00543E6A">
      <w:pPr>
        <w:rPr>
          <w:sz w:val="16"/>
        </w:rPr>
      </w:pPr>
      <w:r w:rsidRPr="00D9723A">
        <w:rPr>
          <w:sz w:val="16"/>
        </w:rPr>
        <w:t>Making peace is never easy. It has been said that nations march into war through a barn door, but the only exit is through a mousehole. In the face of conflicting claims and interests, it is difficult to assign blame and find a reasonable compromise. Nevertheless, as wars go, the Russo-Ukrainian war is exceptionally simple.</w:t>
      </w:r>
    </w:p>
    <w:p w14:paraId="4CA15092" w14:textId="77777777" w:rsidR="00543E6A" w:rsidRPr="00D9723A" w:rsidRDefault="00543E6A" w:rsidP="00543E6A">
      <w:pPr>
        <w:rPr>
          <w:sz w:val="16"/>
        </w:rPr>
      </w:pPr>
      <w:r w:rsidRPr="00D9723A">
        <w:rPr>
          <w:sz w:val="16"/>
        </w:rPr>
        <w:t xml:space="preserve">After the collapse of the Soviet Union in 1991, Ukraine's independence and borders were universally </w:t>
      </w:r>
      <w:proofErr w:type="spellStart"/>
      <w:r w:rsidRPr="00D9723A">
        <w:rPr>
          <w:sz w:val="16"/>
        </w:rPr>
        <w:t>recognised</w:t>
      </w:r>
      <w:proofErr w:type="spellEnd"/>
      <w:r w:rsidRPr="00D9723A">
        <w:rPr>
          <w:sz w:val="16"/>
        </w:rPr>
        <w:t>. The country felt so secure that it agreed to give up the nuclear arsenal it had inherited from the Soviet Union, without demanding that Russia or other powers do the same. In exchange, in 1994 Russia (as well as the United States and Britain) signed the Budapest Memorandum, promising to "refrain from the threat or use of force against the territorial integrity or political independence" of Ukraine. It was one of the biggest acts of unilateral disarmament in history. Swapping nuclear bombs for paper promises seemed to Ukrainians like a wise move in 1994, when trust in international rules and agreements ran high.</w:t>
      </w:r>
    </w:p>
    <w:p w14:paraId="639CDE95" w14:textId="77777777" w:rsidR="00543E6A" w:rsidRPr="00D9723A" w:rsidRDefault="00543E6A" w:rsidP="00543E6A">
      <w:pPr>
        <w:rPr>
          <w:sz w:val="16"/>
        </w:rPr>
      </w:pPr>
      <w:r w:rsidRPr="00D9723A">
        <w:rPr>
          <w:sz w:val="16"/>
        </w:rPr>
        <w:t>Twenty years later, in 2014, the Russo-Ukrainian war began when Russian forces occupied Crimea and fomented separatist movements in eastern Ukraine. The war ebbed and flowed for the following eight years, until in February 2022 Russia mounted an onslaught aimed at conquering all of Ukraine.</w:t>
      </w:r>
    </w:p>
    <w:p w14:paraId="1413E967" w14:textId="77777777" w:rsidR="00543E6A" w:rsidRPr="00D9723A" w:rsidRDefault="00543E6A" w:rsidP="00543E6A">
      <w:pPr>
        <w:rPr>
          <w:sz w:val="16"/>
        </w:rPr>
      </w:pPr>
      <w:r w:rsidRPr="00D9723A">
        <w:rPr>
          <w:sz w:val="16"/>
        </w:rPr>
        <w:t xml:space="preserve">Russia has given various excuses for its actions, most notably that it was pre-empting a Western attack on Russia. However, neither in 2014 nor in 2022 was there any imminent threat of such an armed invasion. </w:t>
      </w:r>
      <w:r w:rsidRPr="009E2E8C">
        <w:rPr>
          <w:rStyle w:val="StyleUnderline"/>
        </w:rPr>
        <w:t>Vague talk about "Western imperialism</w:t>
      </w:r>
      <w:r w:rsidRPr="00D9723A">
        <w:rPr>
          <w:sz w:val="16"/>
        </w:rPr>
        <w:t xml:space="preserve">" or "cultural Coca-Colonialism" </w:t>
      </w:r>
      <w:r w:rsidRPr="009E2E8C">
        <w:rPr>
          <w:rStyle w:val="StyleUnderline"/>
        </w:rPr>
        <w:t>may be good enough to fuel debates in ivory towers, but it cannot legitimate</w:t>
      </w:r>
      <w:r w:rsidRPr="00D9723A">
        <w:rPr>
          <w:sz w:val="16"/>
        </w:rPr>
        <w:t xml:space="preserve"> massacring the inhabitants of Bucha or </w:t>
      </w:r>
      <w:r w:rsidRPr="009E2E8C">
        <w:rPr>
          <w:rStyle w:val="StyleUnderline"/>
        </w:rPr>
        <w:t>bombing Mariupol to rubble.</w:t>
      </w:r>
    </w:p>
    <w:p w14:paraId="5AEDBDC7" w14:textId="77777777" w:rsidR="00543E6A" w:rsidRPr="00D9723A" w:rsidRDefault="00543E6A" w:rsidP="00543E6A">
      <w:pPr>
        <w:rPr>
          <w:sz w:val="16"/>
        </w:rPr>
      </w:pPr>
      <w:r w:rsidRPr="00D9723A">
        <w:rPr>
          <w:sz w:val="16"/>
        </w:rPr>
        <w:t xml:space="preserve">For most of history the term "imperialism" referred to cases when a powerful state such as Rome, Britain or tsarist Russia conquered foreign lands and turned them into provinces. This kind of imperialism gradually became taboo after 1945. While there has been no shortage of wars in the late 20th and early 21st centuries—with horrendous conflicts ongoing in Palestine and Israel, and in Sudan, Myanmar and elsewhere—there have so far been no cases when an internationally </w:t>
      </w:r>
      <w:proofErr w:type="spellStart"/>
      <w:r w:rsidRPr="00D9723A">
        <w:rPr>
          <w:sz w:val="16"/>
        </w:rPr>
        <w:t>recognised</w:t>
      </w:r>
      <w:proofErr w:type="spellEnd"/>
      <w:r w:rsidRPr="00D9723A">
        <w:rPr>
          <w:sz w:val="16"/>
        </w:rPr>
        <w:t xml:space="preserve"> country was simply wiped off the map owing to annexation by a powerful conqueror. When Iraq tried to do that to Kuwait in 1990-91, an international coalition restored Kuwaiti independence and territorial integrity. And when the United States invaded Iraq in 2003, there was never a question of annexing the country or any part of it.</w:t>
      </w:r>
    </w:p>
    <w:p w14:paraId="6D965F52" w14:textId="77777777" w:rsidR="00543E6A" w:rsidRPr="00D9723A" w:rsidRDefault="00543E6A" w:rsidP="00543E6A">
      <w:pPr>
        <w:rPr>
          <w:sz w:val="16"/>
        </w:rPr>
      </w:pPr>
      <w:r w:rsidRPr="00D9723A">
        <w:rPr>
          <w:sz w:val="16"/>
        </w:rPr>
        <w:t>Russia has already annexed not just Crimea but also all the territories its armies are currently occupying in Ukraine. President Vladimir Putin is following the imperial principle that any territory conquered by the Russian army is annexed by the Russian state. Indeed, Russia went as far as annexing several regions that its armies merely intend to conquer, such as the unoccupied parts of Kherson, Zaporizhzhia and Donetsk oblasts.</w:t>
      </w:r>
    </w:p>
    <w:p w14:paraId="3CD3B970" w14:textId="77777777" w:rsidR="00543E6A" w:rsidRPr="00D9723A" w:rsidRDefault="00543E6A" w:rsidP="00543E6A">
      <w:pPr>
        <w:rPr>
          <w:sz w:val="16"/>
        </w:rPr>
      </w:pPr>
      <w:proofErr w:type="spellStart"/>
      <w:r w:rsidRPr="00D9723A">
        <w:rPr>
          <w:sz w:val="16"/>
        </w:rPr>
        <w:t>Mr</w:t>
      </w:r>
      <w:proofErr w:type="spellEnd"/>
      <w:r w:rsidRPr="00D9723A">
        <w:rPr>
          <w:sz w:val="16"/>
        </w:rPr>
        <w:t xml:space="preserve"> Putin has not bothered to hide his imperial intentions. He has repeatedly argued since at least 2005 that the collapse of the Soviet empire was "the biggest geopolitical catastrophe of the century</w:t>
      </w:r>
      <w:proofErr w:type="gramStart"/>
      <w:r w:rsidRPr="00D9723A">
        <w:rPr>
          <w:sz w:val="16"/>
        </w:rPr>
        <w:t>", and</w:t>
      </w:r>
      <w:proofErr w:type="gramEnd"/>
      <w:r w:rsidRPr="00D9723A">
        <w:rPr>
          <w:sz w:val="16"/>
        </w:rPr>
        <w:t xml:space="preserve"> has promised to rebuild this empire. He has further argued that the Ukrainian nation doesn't really exist, and that Russia has a historical right to the entire territory of Ukraine.</w:t>
      </w:r>
    </w:p>
    <w:p w14:paraId="217DBFDA" w14:textId="77777777" w:rsidR="00543E6A" w:rsidRPr="00D9723A" w:rsidRDefault="00543E6A" w:rsidP="00543E6A">
      <w:pPr>
        <w:rPr>
          <w:sz w:val="16"/>
        </w:rPr>
      </w:pPr>
      <w:r w:rsidRPr="00613909">
        <w:rPr>
          <w:rStyle w:val="StyleUnderline"/>
          <w:highlight w:val="cyan"/>
        </w:rPr>
        <w:t>If</w:t>
      </w:r>
      <w:r w:rsidRPr="00D9723A">
        <w:rPr>
          <w:sz w:val="16"/>
        </w:rPr>
        <w:t xml:space="preserve"> </w:t>
      </w:r>
      <w:proofErr w:type="spellStart"/>
      <w:r w:rsidRPr="00D9723A">
        <w:rPr>
          <w:sz w:val="16"/>
        </w:rPr>
        <w:t>Mr</w:t>
      </w:r>
      <w:proofErr w:type="spellEnd"/>
      <w:r w:rsidRPr="00D9723A">
        <w:rPr>
          <w:sz w:val="16"/>
        </w:rPr>
        <w:t xml:space="preserve"> </w:t>
      </w:r>
      <w:r w:rsidRPr="008350CF">
        <w:rPr>
          <w:rStyle w:val="Emphasis"/>
          <w:highlight w:val="cyan"/>
        </w:rPr>
        <w:t>Putin is allowed to win</w:t>
      </w:r>
      <w:r w:rsidRPr="00D9723A">
        <w:rPr>
          <w:sz w:val="16"/>
        </w:rPr>
        <w:t xml:space="preserve"> in Ukraine, </w:t>
      </w:r>
      <w:r w:rsidRPr="00907E6B">
        <w:rPr>
          <w:rStyle w:val="StyleUnderline"/>
        </w:rPr>
        <w:t xml:space="preserve">this kind of </w:t>
      </w:r>
      <w:r w:rsidRPr="00613909">
        <w:rPr>
          <w:rStyle w:val="StyleUnderline"/>
          <w:highlight w:val="cyan"/>
        </w:rPr>
        <w:t xml:space="preserve">imperialism will make a comeback </w:t>
      </w:r>
      <w:r w:rsidRPr="00F375CE">
        <w:rPr>
          <w:rStyle w:val="StyleUnderline"/>
        </w:rPr>
        <w:t>all over the world</w:t>
      </w:r>
      <w:r w:rsidRPr="00907E6B">
        <w:rPr>
          <w:rStyle w:val="StyleUnderline"/>
        </w:rPr>
        <w:t>. What will then restrain Venezuela,</w:t>
      </w:r>
      <w:r w:rsidRPr="00D9723A">
        <w:rPr>
          <w:sz w:val="16"/>
        </w:rPr>
        <w:t xml:space="preserve"> for example, </w:t>
      </w:r>
      <w:r w:rsidRPr="00907E6B">
        <w:rPr>
          <w:rStyle w:val="StyleUnderline"/>
        </w:rPr>
        <w:t>from conquering Guyana, or Iran from conquering the United Arab Emirates?</w:t>
      </w:r>
      <w:r w:rsidRPr="00D9723A">
        <w:rPr>
          <w:sz w:val="16"/>
        </w:rPr>
        <w:t xml:space="preserve"> What will restrain Russia itself from conquering Estonia or Kazakhstan? No border and </w:t>
      </w:r>
      <w:r w:rsidRPr="00613909">
        <w:rPr>
          <w:rStyle w:val="StyleUnderline"/>
          <w:highlight w:val="cyan"/>
        </w:rPr>
        <w:t>no state could find safety in anything except arm</w:t>
      </w:r>
      <w:r w:rsidRPr="00F375CE">
        <w:rPr>
          <w:rStyle w:val="StyleUnderline"/>
        </w:rPr>
        <w:t>ament</w:t>
      </w:r>
      <w:r w:rsidRPr="00613909">
        <w:rPr>
          <w:rStyle w:val="StyleUnderline"/>
          <w:highlight w:val="cyan"/>
        </w:rPr>
        <w:t>s</w:t>
      </w:r>
      <w:r w:rsidRPr="00907E6B">
        <w:rPr>
          <w:rStyle w:val="StyleUnderline"/>
        </w:rPr>
        <w:t xml:space="preserve"> and alliances. If the taboo on imperial conquests is broken,</w:t>
      </w:r>
      <w:r w:rsidRPr="00D9723A">
        <w:rPr>
          <w:sz w:val="16"/>
        </w:rPr>
        <w:t xml:space="preserve"> then even </w:t>
      </w:r>
      <w:r w:rsidRPr="00907E6B">
        <w:rPr>
          <w:rStyle w:val="StyleUnderline"/>
        </w:rPr>
        <w:t>states</w:t>
      </w:r>
      <w:r w:rsidRPr="00D9723A">
        <w:rPr>
          <w:sz w:val="16"/>
        </w:rPr>
        <w:t xml:space="preserve"> whose independence and borders won international recognition long ago </w:t>
      </w:r>
      <w:r w:rsidRPr="00907E6B">
        <w:rPr>
          <w:rStyle w:val="StyleUnderline"/>
        </w:rPr>
        <w:t>will face a growing risk of invasion, and even of again becoming imperial provinces.</w:t>
      </w:r>
    </w:p>
    <w:p w14:paraId="7035D094" w14:textId="77777777" w:rsidR="00543E6A" w:rsidRPr="00D9723A" w:rsidRDefault="00543E6A" w:rsidP="00543E6A">
      <w:pPr>
        <w:rPr>
          <w:sz w:val="16"/>
        </w:rPr>
      </w:pPr>
      <w:r w:rsidRPr="00874EBE">
        <w:rPr>
          <w:rStyle w:val="StyleUnderline"/>
        </w:rPr>
        <w:t>This danger is not lost on observers in former imperial colonies</w:t>
      </w:r>
      <w:r w:rsidRPr="00D9723A">
        <w:rPr>
          <w:sz w:val="16"/>
        </w:rPr>
        <w:t xml:space="preserve">. In a speech in February 2022 </w:t>
      </w:r>
      <w:r w:rsidRPr="00874EBE">
        <w:rPr>
          <w:rStyle w:val="StyleUnderline"/>
        </w:rPr>
        <w:t>the Kenyan ambassador</w:t>
      </w:r>
      <w:r w:rsidRPr="00D9723A">
        <w:rPr>
          <w:sz w:val="16"/>
        </w:rPr>
        <w:t xml:space="preserve"> to the UN, Martin Kimani, </w:t>
      </w:r>
      <w:r w:rsidRPr="00874EBE">
        <w:rPr>
          <w:rStyle w:val="StyleUnderline"/>
        </w:rPr>
        <w:t xml:space="preserve">explained that after the collapse of the European empires newly liberated people in Africa and elsewhere treated international borders as sacrosanct, for they understood that the </w:t>
      </w:r>
      <w:r w:rsidRPr="00874EBE">
        <w:rPr>
          <w:rStyle w:val="Emphasis"/>
        </w:rPr>
        <w:t>alternative was waging endless wars</w:t>
      </w:r>
      <w:r w:rsidRPr="00D9723A">
        <w:rPr>
          <w:sz w:val="16"/>
        </w:rPr>
        <w:t xml:space="preserve">. African countries have inherited many potentially disputed borders from the imperial past, yet, as </w:t>
      </w:r>
      <w:proofErr w:type="spellStart"/>
      <w:r w:rsidRPr="00D9723A">
        <w:rPr>
          <w:sz w:val="16"/>
        </w:rPr>
        <w:t>Mr</w:t>
      </w:r>
      <w:proofErr w:type="spellEnd"/>
      <w:r w:rsidRPr="00D9723A">
        <w:rPr>
          <w:sz w:val="16"/>
        </w:rPr>
        <w:t xml:space="preserve"> Kimani explained, "we agreed that we would settle for the borders that we inherited…Rather than form nations that looked ever backward into history with a dangerous nostalgia, we chose to look forward to a greatness none of our many nations and peoples had ever known." Referring to </w:t>
      </w:r>
      <w:proofErr w:type="spellStart"/>
      <w:r w:rsidRPr="00D9723A">
        <w:rPr>
          <w:sz w:val="16"/>
        </w:rPr>
        <w:t>Mr</w:t>
      </w:r>
      <w:proofErr w:type="spellEnd"/>
      <w:r w:rsidRPr="00D9723A">
        <w:rPr>
          <w:sz w:val="16"/>
        </w:rPr>
        <w:t xml:space="preserve"> Putin's attempt to rebuild the Soviet empire, </w:t>
      </w:r>
      <w:proofErr w:type="spellStart"/>
      <w:r w:rsidRPr="00D9723A">
        <w:rPr>
          <w:sz w:val="16"/>
        </w:rPr>
        <w:t>Mr</w:t>
      </w:r>
      <w:proofErr w:type="spellEnd"/>
      <w:r w:rsidRPr="00D9723A">
        <w:rPr>
          <w:sz w:val="16"/>
        </w:rPr>
        <w:t xml:space="preserve"> Kimani said that although imperial collapse typically leaves many unfulfilled yearnings, these should never be pursued by force. "We must complete our recovery from the embers of dead empires in a way that does not plunge us back into new forms of domination and oppression."</w:t>
      </w:r>
    </w:p>
    <w:p w14:paraId="5B8FBB6B" w14:textId="77777777" w:rsidR="00543E6A" w:rsidRPr="00D9723A" w:rsidRDefault="00543E6A" w:rsidP="00543E6A">
      <w:pPr>
        <w:rPr>
          <w:sz w:val="16"/>
        </w:rPr>
      </w:pPr>
      <w:r w:rsidRPr="00D9723A">
        <w:rPr>
          <w:sz w:val="16"/>
        </w:rPr>
        <w:t xml:space="preserve">As </w:t>
      </w:r>
      <w:proofErr w:type="spellStart"/>
      <w:r w:rsidRPr="00D9723A">
        <w:rPr>
          <w:sz w:val="16"/>
        </w:rPr>
        <w:t>Mr</w:t>
      </w:r>
      <w:proofErr w:type="spellEnd"/>
      <w:r w:rsidRPr="00D9723A">
        <w:rPr>
          <w:sz w:val="16"/>
        </w:rPr>
        <w:t xml:space="preserve"> Kimani hinted, the driving force behind Russia's invasion of Ukraine is imperial nostalgia. Russia's territorial demands in Ukraine have no basis in international law. Of course, like every country, Russia does have legitimate security concerns, and any peace agreement must take them into account. During the past century Russia has suffered repeated invasions that cost the lives of many millions of its citizens. Russians deserve to feel secure and respected. But no Russian security concerns can justify destroying Ukrainian nationhood. Nor should they cause us to forget that Ukraine too has legitimate security concerns. Given events of the past decade, Ukraine clearly needs guarantees against future Russian aggression more robust than the Budapest Memorandum or the Minsk Agreements of 2014-15.</w:t>
      </w:r>
    </w:p>
    <w:p w14:paraId="3415E93D" w14:textId="77777777" w:rsidR="00543E6A" w:rsidRPr="00D9723A" w:rsidRDefault="00543E6A" w:rsidP="00543E6A">
      <w:pPr>
        <w:rPr>
          <w:sz w:val="16"/>
        </w:rPr>
      </w:pPr>
      <w:r w:rsidRPr="00D9723A">
        <w:rPr>
          <w:sz w:val="16"/>
        </w:rPr>
        <w:t xml:space="preserve">Empires have always justified themselves by </w:t>
      </w:r>
      <w:proofErr w:type="spellStart"/>
      <w:r w:rsidRPr="00D9723A">
        <w:rPr>
          <w:sz w:val="16"/>
        </w:rPr>
        <w:t>prioritising</w:t>
      </w:r>
      <w:proofErr w:type="spellEnd"/>
      <w:r w:rsidRPr="00D9723A">
        <w:rPr>
          <w:sz w:val="16"/>
        </w:rPr>
        <w:t xml:space="preserve"> their own security concerns, but the larger they became the more security concerns they acquired. Ancient Rome first embarked on its imperial project because of security concerns in central </w:t>
      </w:r>
      <w:proofErr w:type="gramStart"/>
      <w:r w:rsidRPr="00D9723A">
        <w:rPr>
          <w:sz w:val="16"/>
        </w:rPr>
        <w:t>Italy, and</w:t>
      </w:r>
      <w:proofErr w:type="gramEnd"/>
      <w:r w:rsidRPr="00D9723A">
        <w:rPr>
          <w:sz w:val="16"/>
        </w:rPr>
        <w:t xml:space="preserve"> eventually found itself fighting brutal wars thousands of </w:t>
      </w:r>
      <w:proofErr w:type="spellStart"/>
      <w:r w:rsidRPr="00D9723A">
        <w:rPr>
          <w:sz w:val="16"/>
        </w:rPr>
        <w:t>kilometres</w:t>
      </w:r>
      <w:proofErr w:type="spellEnd"/>
      <w:r w:rsidRPr="00D9723A">
        <w:rPr>
          <w:sz w:val="16"/>
        </w:rPr>
        <w:t xml:space="preserve"> from Italy because of its security concerns on the Danube and Euphrates. If Russia's security concerns are acknowledged as a legitimate basis for making conquests on the Dnieper, they too may soon be used to justify conquests on the Danube and Euphrates.</w:t>
      </w:r>
    </w:p>
    <w:p w14:paraId="47A19C2E" w14:textId="77777777" w:rsidR="00543E6A" w:rsidRDefault="00543E6A" w:rsidP="00543E6A">
      <w:pPr>
        <w:pStyle w:val="Heading3"/>
      </w:pPr>
      <w:r>
        <w:t>1NC---OFF</w:t>
      </w:r>
    </w:p>
    <w:p w14:paraId="530CE3D3" w14:textId="77777777" w:rsidR="00543E6A" w:rsidRPr="00DE50D9" w:rsidRDefault="00543E6A" w:rsidP="00543E6A">
      <w:pPr>
        <w:pStyle w:val="Heading4"/>
      </w:pPr>
      <w:r>
        <w:t xml:space="preserve">Subpoint A---Current decrease in </w:t>
      </w:r>
      <w:r w:rsidRPr="00DE50D9">
        <w:rPr>
          <w:u w:val="single"/>
        </w:rPr>
        <w:t>US science</w:t>
      </w:r>
      <w:r>
        <w:t xml:space="preserve"> </w:t>
      </w:r>
      <w:r w:rsidRPr="00DE50D9">
        <w:t>triggers</w:t>
      </w:r>
      <w:r>
        <w:t xml:space="preserve"> European independence, but </w:t>
      </w:r>
      <w:proofErr w:type="gramStart"/>
      <w:r>
        <w:t>its</w:t>
      </w:r>
      <w:proofErr w:type="gramEnd"/>
      <w:r>
        <w:t xml:space="preserve"> </w:t>
      </w:r>
      <w:r>
        <w:rPr>
          <w:u w:val="single"/>
        </w:rPr>
        <w:t>dependent</w:t>
      </w:r>
      <w:r>
        <w:t xml:space="preserve"> on a decline in US science.  </w:t>
      </w:r>
    </w:p>
    <w:p w14:paraId="308CE826" w14:textId="77777777" w:rsidR="00543E6A" w:rsidRDefault="00543E6A" w:rsidP="00543E6A">
      <w:r>
        <w:t xml:space="preserve">Kate </w:t>
      </w:r>
      <w:r w:rsidRPr="00DE50D9">
        <w:rPr>
          <w:rStyle w:val="Style13ptBold"/>
        </w:rPr>
        <w:t>Abnett '25</w:t>
      </w:r>
      <w:r>
        <w:t>, reporter at Reuters, "Europe is breaking its reliance on American science," Reuters, 8-1-2025, https://www.reuters.com/sustainability/climate-energy/europe-is-breaking-its-reliance-american-science-2025-08-01/ Accessed 9-20-2025 by NT-MP</w:t>
      </w:r>
    </w:p>
    <w:p w14:paraId="28B2D31F" w14:textId="77777777" w:rsidR="00543E6A" w:rsidRPr="00DE50D9" w:rsidRDefault="00543E6A" w:rsidP="00543E6A">
      <w:pPr>
        <w:rPr>
          <w:sz w:val="16"/>
        </w:rPr>
      </w:pPr>
      <w:r w:rsidRPr="00DE50D9">
        <w:rPr>
          <w:sz w:val="16"/>
        </w:rPr>
        <w:t xml:space="preserve">BRUSSELS/WASHINGTON/BERLIN, August 1 (Reuters) - </w:t>
      </w:r>
      <w:r w:rsidRPr="00BE04C0">
        <w:rPr>
          <w:rStyle w:val="Emphasis"/>
          <w:highlight w:val="cyan"/>
        </w:rPr>
        <w:t>Europe</w:t>
      </w:r>
      <w:r w:rsidRPr="00BE04C0">
        <w:rPr>
          <w:rStyle w:val="StyleUnderline"/>
        </w:rPr>
        <w:t xml:space="preserve">an </w:t>
      </w:r>
      <w:r w:rsidRPr="00DE50D9">
        <w:rPr>
          <w:rStyle w:val="StyleUnderline"/>
        </w:rPr>
        <w:t xml:space="preserve">governments are </w:t>
      </w:r>
      <w:r w:rsidRPr="00BE04C0">
        <w:rPr>
          <w:rStyle w:val="StyleUnderline"/>
          <w:highlight w:val="cyan"/>
        </w:rPr>
        <w:t xml:space="preserve">taking steps to break </w:t>
      </w:r>
      <w:r w:rsidRPr="00BE04C0">
        <w:rPr>
          <w:rStyle w:val="StyleUnderline"/>
        </w:rPr>
        <w:t xml:space="preserve">their </w:t>
      </w:r>
      <w:r w:rsidRPr="00BE04C0">
        <w:rPr>
          <w:rStyle w:val="Emphasis"/>
          <w:highlight w:val="cyan"/>
        </w:rPr>
        <w:t>dependence</w:t>
      </w:r>
      <w:r w:rsidRPr="00BE04C0">
        <w:rPr>
          <w:rStyle w:val="StyleUnderline"/>
          <w:highlight w:val="cyan"/>
        </w:rPr>
        <w:t xml:space="preserve"> on</w:t>
      </w:r>
      <w:r w:rsidRPr="00DE50D9">
        <w:rPr>
          <w:rStyle w:val="StyleUnderline"/>
        </w:rPr>
        <w:t xml:space="preserve"> critical </w:t>
      </w:r>
      <w:r w:rsidRPr="00BE04C0">
        <w:rPr>
          <w:rStyle w:val="Emphasis"/>
          <w:highlight w:val="cyan"/>
        </w:rPr>
        <w:t>scientific</w:t>
      </w:r>
      <w:r w:rsidRPr="00DE50D9">
        <w:rPr>
          <w:rStyle w:val="StyleUnderline"/>
        </w:rPr>
        <w:t xml:space="preserve"> data the </w:t>
      </w:r>
      <w:r w:rsidRPr="00BE04C0">
        <w:rPr>
          <w:rStyle w:val="Emphasis"/>
          <w:highlight w:val="cyan"/>
        </w:rPr>
        <w:t>U</w:t>
      </w:r>
      <w:r w:rsidRPr="00DE50D9">
        <w:rPr>
          <w:rStyle w:val="StyleUnderline"/>
        </w:rPr>
        <w:t xml:space="preserve">nited </w:t>
      </w:r>
      <w:r w:rsidRPr="00BE04C0">
        <w:rPr>
          <w:rStyle w:val="Emphasis"/>
          <w:highlight w:val="cyan"/>
        </w:rPr>
        <w:t>S</w:t>
      </w:r>
      <w:r w:rsidRPr="00DE50D9">
        <w:rPr>
          <w:rStyle w:val="StyleUnderline"/>
        </w:rPr>
        <w:t xml:space="preserve">tates historically made freely available to the </w:t>
      </w:r>
      <w:proofErr w:type="gramStart"/>
      <w:r w:rsidRPr="00DE50D9">
        <w:rPr>
          <w:rStyle w:val="StyleUnderline"/>
        </w:rPr>
        <w:t>world</w:t>
      </w:r>
      <w:r w:rsidRPr="00DE50D9">
        <w:rPr>
          <w:sz w:val="16"/>
        </w:rPr>
        <w:t>, and</w:t>
      </w:r>
      <w:proofErr w:type="gramEnd"/>
      <w:r w:rsidRPr="00DE50D9">
        <w:rPr>
          <w:sz w:val="16"/>
        </w:rPr>
        <w:t xml:space="preserve"> are ramping up their own data collection systems to monitor climate change and weather extremes, according to Reuters interviews.</w:t>
      </w:r>
    </w:p>
    <w:p w14:paraId="6F5A1384" w14:textId="77777777" w:rsidR="00543E6A" w:rsidRPr="00DE50D9" w:rsidRDefault="00543E6A" w:rsidP="00543E6A">
      <w:pPr>
        <w:rPr>
          <w:rStyle w:val="StyleUnderline"/>
        </w:rPr>
      </w:pPr>
      <w:r w:rsidRPr="00DE50D9">
        <w:rPr>
          <w:sz w:val="16"/>
        </w:rPr>
        <w:t xml:space="preserve">The effort - which has not been previously reported - </w:t>
      </w:r>
      <w:r w:rsidRPr="00DE50D9">
        <w:rPr>
          <w:rStyle w:val="StyleUnderline"/>
        </w:rPr>
        <w:t xml:space="preserve">marks the most concrete response from the </w:t>
      </w:r>
      <w:r w:rsidRPr="00BE04C0">
        <w:rPr>
          <w:rStyle w:val="Emphasis"/>
        </w:rPr>
        <w:t>E</w:t>
      </w:r>
      <w:r w:rsidRPr="00DE50D9">
        <w:rPr>
          <w:rStyle w:val="StyleUnderline"/>
        </w:rPr>
        <w:t xml:space="preserve">uropean </w:t>
      </w:r>
      <w:r w:rsidRPr="00BE04C0">
        <w:rPr>
          <w:rStyle w:val="Emphasis"/>
        </w:rPr>
        <w:t>U</w:t>
      </w:r>
      <w:r w:rsidRPr="00DE50D9">
        <w:rPr>
          <w:rStyle w:val="StyleUnderline"/>
        </w:rPr>
        <w:t xml:space="preserve">nion and other European governments so far to the U.S. government's retreat from scientific research under President Donald </w:t>
      </w:r>
      <w:r w:rsidRPr="00BE04C0">
        <w:rPr>
          <w:rStyle w:val="Emphasis"/>
        </w:rPr>
        <w:t>Trump</w:t>
      </w:r>
      <w:r w:rsidRPr="00BE04C0">
        <w:rPr>
          <w:rStyle w:val="StyleUnderline"/>
        </w:rPr>
        <w:t>'s</w:t>
      </w:r>
      <w:r w:rsidRPr="00DE50D9">
        <w:rPr>
          <w:rStyle w:val="StyleUnderline"/>
        </w:rPr>
        <w:t xml:space="preserve"> administration.</w:t>
      </w:r>
    </w:p>
    <w:p w14:paraId="6DABA530" w14:textId="77777777" w:rsidR="00543E6A" w:rsidRPr="00DE50D9" w:rsidRDefault="00543E6A" w:rsidP="00543E6A">
      <w:pPr>
        <w:rPr>
          <w:sz w:val="16"/>
        </w:rPr>
      </w:pPr>
      <w:r w:rsidRPr="00DE50D9">
        <w:rPr>
          <w:sz w:val="16"/>
        </w:rPr>
        <w:t>Make sense of the latest ESG trends affecting companies and governments with the Reuters Sustainable Switch newsletter. Sign up here.</w:t>
      </w:r>
    </w:p>
    <w:p w14:paraId="6CED148D" w14:textId="77777777" w:rsidR="00543E6A" w:rsidRPr="00DE50D9" w:rsidRDefault="00543E6A" w:rsidP="00543E6A">
      <w:pPr>
        <w:rPr>
          <w:rStyle w:val="StyleUnderline"/>
        </w:rPr>
      </w:pPr>
      <w:r w:rsidRPr="00DE50D9">
        <w:rPr>
          <w:sz w:val="16"/>
        </w:rPr>
        <w:t xml:space="preserve">Since his return to the White House, </w:t>
      </w:r>
      <w:r w:rsidRPr="00BE04C0">
        <w:rPr>
          <w:rStyle w:val="StyleUnderline"/>
          <w:highlight w:val="cyan"/>
        </w:rPr>
        <w:t>Trump</w:t>
      </w:r>
      <w:r w:rsidRPr="00DE50D9">
        <w:rPr>
          <w:rStyle w:val="StyleUnderline"/>
        </w:rPr>
        <w:t xml:space="preserve"> has initiated sweeping </w:t>
      </w:r>
      <w:r w:rsidRPr="00BE04C0">
        <w:rPr>
          <w:rStyle w:val="Emphasis"/>
          <w:highlight w:val="cyan"/>
        </w:rPr>
        <w:t>budget</w:t>
      </w:r>
      <w:r w:rsidRPr="00BE04C0">
        <w:rPr>
          <w:rStyle w:val="StyleUnderline"/>
          <w:highlight w:val="cyan"/>
        </w:rPr>
        <w:t xml:space="preserve"> cuts to</w:t>
      </w:r>
      <w:r w:rsidRPr="00BE04C0">
        <w:rPr>
          <w:sz w:val="16"/>
          <w:highlight w:val="cyan"/>
        </w:rPr>
        <w:t xml:space="preserve"> </w:t>
      </w:r>
      <w:r w:rsidRPr="00BE04C0">
        <w:rPr>
          <w:sz w:val="16"/>
        </w:rPr>
        <w:t>the</w:t>
      </w:r>
      <w:r w:rsidRPr="00DE50D9">
        <w:rPr>
          <w:sz w:val="16"/>
        </w:rPr>
        <w:t xml:space="preserve"> National Oceanic Atmospheric Administration, the </w:t>
      </w:r>
      <w:r w:rsidRPr="00BE04C0">
        <w:rPr>
          <w:rStyle w:val="Emphasis"/>
          <w:highlight w:val="cyan"/>
        </w:rPr>
        <w:t>N</w:t>
      </w:r>
      <w:r w:rsidRPr="00BE04C0">
        <w:rPr>
          <w:rStyle w:val="StyleUnderline"/>
        </w:rPr>
        <w:t xml:space="preserve">ational </w:t>
      </w:r>
      <w:r w:rsidRPr="00BE04C0">
        <w:rPr>
          <w:rStyle w:val="Emphasis"/>
          <w:highlight w:val="cyan"/>
        </w:rPr>
        <w:t>I</w:t>
      </w:r>
      <w:r w:rsidRPr="00BE04C0">
        <w:rPr>
          <w:rStyle w:val="StyleUnderline"/>
        </w:rPr>
        <w:t>nstitutes</w:t>
      </w:r>
      <w:r w:rsidRPr="00DE50D9">
        <w:rPr>
          <w:rStyle w:val="StyleUnderline"/>
        </w:rPr>
        <w:t xml:space="preserve"> of </w:t>
      </w:r>
      <w:r w:rsidRPr="00BE04C0">
        <w:rPr>
          <w:rStyle w:val="Emphasis"/>
          <w:highlight w:val="cyan"/>
        </w:rPr>
        <w:t>H</w:t>
      </w:r>
      <w:r w:rsidRPr="00DE50D9">
        <w:rPr>
          <w:rStyle w:val="StyleUnderline"/>
        </w:rPr>
        <w:t>ealth</w:t>
      </w:r>
      <w:r w:rsidRPr="00DE50D9">
        <w:rPr>
          <w:sz w:val="16"/>
        </w:rPr>
        <w:t xml:space="preserve">, the Environmental Protection Agency, the </w:t>
      </w:r>
      <w:r w:rsidRPr="00BE04C0">
        <w:rPr>
          <w:rStyle w:val="Emphasis"/>
          <w:highlight w:val="cyan"/>
        </w:rPr>
        <w:t>C</w:t>
      </w:r>
      <w:r w:rsidRPr="00DE50D9">
        <w:rPr>
          <w:rStyle w:val="StyleUnderline"/>
        </w:rPr>
        <w:t xml:space="preserve">enters for </w:t>
      </w:r>
      <w:r w:rsidRPr="00BE04C0">
        <w:rPr>
          <w:rStyle w:val="Emphasis"/>
          <w:highlight w:val="cyan"/>
        </w:rPr>
        <w:t>D</w:t>
      </w:r>
      <w:r w:rsidRPr="00BE04C0">
        <w:rPr>
          <w:rStyle w:val="StyleUnderline"/>
        </w:rPr>
        <w:t xml:space="preserve">isease </w:t>
      </w:r>
      <w:r w:rsidRPr="00BE04C0">
        <w:rPr>
          <w:rStyle w:val="Emphasis"/>
          <w:highlight w:val="cyan"/>
        </w:rPr>
        <w:t>C</w:t>
      </w:r>
      <w:r w:rsidRPr="00DE50D9">
        <w:rPr>
          <w:rStyle w:val="StyleUnderline"/>
        </w:rPr>
        <w:t>ontrol</w:t>
      </w:r>
      <w:r w:rsidRPr="00DE50D9">
        <w:rPr>
          <w:sz w:val="16"/>
        </w:rPr>
        <w:t xml:space="preserve"> and other agencies, </w:t>
      </w:r>
      <w:r w:rsidRPr="00BE04C0">
        <w:rPr>
          <w:rStyle w:val="StyleUnderline"/>
          <w:highlight w:val="cyan"/>
        </w:rPr>
        <w:t>dismantling</w:t>
      </w:r>
      <w:r w:rsidRPr="00DE50D9">
        <w:rPr>
          <w:sz w:val="16"/>
        </w:rPr>
        <w:t xml:space="preserve"> programs conducting climate, weather, geospatial and </w:t>
      </w:r>
      <w:r w:rsidRPr="00BE04C0">
        <w:rPr>
          <w:rStyle w:val="StyleUnderline"/>
          <w:highlight w:val="cyan"/>
        </w:rPr>
        <w:t>health research</w:t>
      </w:r>
      <w:r w:rsidRPr="00DE50D9">
        <w:rPr>
          <w:rStyle w:val="StyleUnderline"/>
        </w:rPr>
        <w:t>, and taking some public databases offline.</w:t>
      </w:r>
    </w:p>
    <w:p w14:paraId="5E3A57A3" w14:textId="77777777" w:rsidR="00543E6A" w:rsidRPr="00DE50D9" w:rsidRDefault="00543E6A" w:rsidP="00543E6A">
      <w:pPr>
        <w:rPr>
          <w:rStyle w:val="StyleUnderline"/>
        </w:rPr>
      </w:pPr>
      <w:r w:rsidRPr="00DE50D9">
        <w:rPr>
          <w:sz w:val="16"/>
        </w:rPr>
        <w:t>As those cuts take effect, European officials have expressed increasing alarm</w:t>
      </w:r>
      <w:r w:rsidRPr="00DE50D9">
        <w:rPr>
          <w:rStyle w:val="StyleUnderline"/>
        </w:rPr>
        <w:t xml:space="preserve"> that</w:t>
      </w:r>
      <w:r w:rsidRPr="00DE50D9">
        <w:rPr>
          <w:sz w:val="16"/>
        </w:rPr>
        <w:t xml:space="preserve"> - without continued access to U.S.-supported weather and climate data - governments and businesses will face challenges in planning for extreme weather events and long-term infrastructure investment, according to Reuters interviews. In March, </w:t>
      </w:r>
      <w:r w:rsidRPr="00DE50D9">
        <w:rPr>
          <w:rStyle w:val="StyleUnderline"/>
        </w:rPr>
        <w:t xml:space="preserve">more than a dozen European countries urged the </w:t>
      </w:r>
      <w:r w:rsidRPr="002A66BB">
        <w:rPr>
          <w:rStyle w:val="Emphasis"/>
          <w:highlight w:val="cyan"/>
        </w:rPr>
        <w:t>EU</w:t>
      </w:r>
      <w:r w:rsidRPr="00DE50D9">
        <w:rPr>
          <w:rStyle w:val="StyleUnderline"/>
        </w:rPr>
        <w:t xml:space="preserve"> Commission </w:t>
      </w:r>
      <w:r w:rsidRPr="002A66BB">
        <w:rPr>
          <w:rStyle w:val="StyleUnderline"/>
          <w:highlight w:val="cyan"/>
        </w:rPr>
        <w:t>to move</w:t>
      </w:r>
      <w:r w:rsidRPr="00DE50D9">
        <w:rPr>
          <w:rStyle w:val="StyleUnderline"/>
        </w:rPr>
        <w:t xml:space="preserve"> fast </w:t>
      </w:r>
      <w:r w:rsidRPr="002A66BB">
        <w:rPr>
          <w:rStyle w:val="StyleUnderline"/>
          <w:highlight w:val="cyan"/>
        </w:rPr>
        <w:t xml:space="preserve">to </w:t>
      </w:r>
      <w:r w:rsidRPr="002A66BB">
        <w:rPr>
          <w:rStyle w:val="Emphasis"/>
          <w:highlight w:val="cyan"/>
        </w:rPr>
        <w:t>recruit American scientists</w:t>
      </w:r>
      <w:r w:rsidRPr="00DE50D9">
        <w:rPr>
          <w:rStyle w:val="StyleUnderline"/>
        </w:rPr>
        <w:t xml:space="preserve"> who lose their jobs to those cuts.</w:t>
      </w:r>
    </w:p>
    <w:p w14:paraId="7F40F023" w14:textId="77777777" w:rsidR="00543E6A" w:rsidRPr="00DE50D9" w:rsidRDefault="00543E6A" w:rsidP="00543E6A">
      <w:pPr>
        <w:rPr>
          <w:sz w:val="16"/>
        </w:rPr>
      </w:pPr>
      <w:r w:rsidRPr="00DE50D9">
        <w:rPr>
          <w:sz w:val="16"/>
        </w:rPr>
        <w:t xml:space="preserve">Asked for </w:t>
      </w:r>
      <w:proofErr w:type="gramStart"/>
      <w:r w:rsidRPr="00DE50D9">
        <w:rPr>
          <w:sz w:val="16"/>
        </w:rPr>
        <w:t>comment</w:t>
      </w:r>
      <w:proofErr w:type="gramEnd"/>
      <w:r w:rsidRPr="00DE50D9">
        <w:rPr>
          <w:sz w:val="16"/>
        </w:rPr>
        <w:t xml:space="preserve"> on NOAA cuts and the EU's </w:t>
      </w:r>
      <w:proofErr w:type="gramStart"/>
      <w:r w:rsidRPr="00DE50D9">
        <w:rPr>
          <w:sz w:val="16"/>
        </w:rPr>
        <w:t>moves</w:t>
      </w:r>
      <w:proofErr w:type="gramEnd"/>
      <w:r w:rsidRPr="00DE50D9">
        <w:rPr>
          <w:sz w:val="16"/>
        </w:rPr>
        <w:t xml:space="preserve"> to expand its own collection of scientific data, the White House Office of Management and Budget said Trump's proposed cuts to the agency's 2026 budget were aimed at programs that spread "fake Green New Scam 'science,'" a reference to climate change research and policy.</w:t>
      </w:r>
    </w:p>
    <w:p w14:paraId="79496C71" w14:textId="77777777" w:rsidR="00543E6A" w:rsidRPr="00DE50D9" w:rsidRDefault="00543E6A" w:rsidP="00543E6A">
      <w:pPr>
        <w:rPr>
          <w:sz w:val="16"/>
        </w:rPr>
      </w:pPr>
      <w:r w:rsidRPr="00DE50D9">
        <w:rPr>
          <w:sz w:val="16"/>
        </w:rPr>
        <w:t>"Under President Trump’s leadership, the U.S. is funding real science again,” Rachel Cauley, an OMB spokesperson, said via email.</w:t>
      </w:r>
    </w:p>
    <w:p w14:paraId="10D22377" w14:textId="77777777" w:rsidR="00543E6A" w:rsidRPr="00DE50D9" w:rsidRDefault="00543E6A" w:rsidP="00543E6A">
      <w:pPr>
        <w:rPr>
          <w:rStyle w:val="StyleUnderline"/>
        </w:rPr>
      </w:pPr>
      <w:r w:rsidRPr="00DE50D9">
        <w:rPr>
          <w:sz w:val="16"/>
        </w:rPr>
        <w:t xml:space="preserve">European officials told Reuters that - beyond the risk of losing access to data that is bedrock to the world's understanding of climate change and marine systems - they were </w:t>
      </w:r>
      <w:r w:rsidRPr="00DE50D9">
        <w:rPr>
          <w:rStyle w:val="StyleUnderline"/>
        </w:rPr>
        <w:t xml:space="preserve">concerned by the </w:t>
      </w:r>
      <w:r w:rsidRPr="00BE04C0">
        <w:rPr>
          <w:rStyle w:val="Emphasis"/>
        </w:rPr>
        <w:t>general</w:t>
      </w:r>
      <w:r w:rsidRPr="00DE50D9">
        <w:rPr>
          <w:rStyle w:val="StyleUnderline"/>
        </w:rPr>
        <w:t xml:space="preserve"> U.S. pullback from research.</w:t>
      </w:r>
    </w:p>
    <w:p w14:paraId="68A73BCF" w14:textId="77777777" w:rsidR="00543E6A" w:rsidRPr="00DE50D9" w:rsidRDefault="00543E6A" w:rsidP="00543E6A">
      <w:pPr>
        <w:rPr>
          <w:sz w:val="16"/>
        </w:rPr>
      </w:pPr>
      <w:r w:rsidRPr="00DE50D9">
        <w:rPr>
          <w:sz w:val="16"/>
        </w:rPr>
        <w:t>"The current situation is much worse than we could have expected," Sweden's State Secretary for Education and Research Maria Nilsson, told Reuters. "My reaction is, quite frankly, shock."</w:t>
      </w:r>
    </w:p>
    <w:p w14:paraId="72AE5B26" w14:textId="77777777" w:rsidR="00543E6A" w:rsidRPr="00DE50D9" w:rsidRDefault="00543E6A" w:rsidP="00543E6A">
      <w:pPr>
        <w:rPr>
          <w:sz w:val="16"/>
        </w:rPr>
      </w:pPr>
      <w:r w:rsidRPr="00DE50D9">
        <w:rPr>
          <w:sz w:val="16"/>
        </w:rPr>
        <w:t xml:space="preserve">The Danish Meteorological Institute described the U.S. government data as "absolutely vital" - and said it relied on several data sets to measure including sea ice in the Arctic and sea surface temperatures. "This isn’t just a technical issue, reliable data underpins extreme weather warnings, climate projections, protecting communities and ultimately </w:t>
      </w:r>
      <w:proofErr w:type="gramStart"/>
      <w:r w:rsidRPr="00DE50D9">
        <w:rPr>
          <w:sz w:val="16"/>
        </w:rPr>
        <w:t>saves</w:t>
      </w:r>
      <w:proofErr w:type="gramEnd"/>
      <w:r w:rsidRPr="00DE50D9">
        <w:rPr>
          <w:sz w:val="16"/>
        </w:rPr>
        <w:t xml:space="preserve"> lives," said Adrian Lema, director of the DMI's National Center for Climate Research.</w:t>
      </w:r>
    </w:p>
    <w:p w14:paraId="25EBB0AD" w14:textId="77777777" w:rsidR="00543E6A" w:rsidRPr="00DE50D9" w:rsidRDefault="00543E6A" w:rsidP="00543E6A">
      <w:pPr>
        <w:rPr>
          <w:sz w:val="16"/>
        </w:rPr>
      </w:pPr>
      <w:r w:rsidRPr="00DE50D9">
        <w:rPr>
          <w:sz w:val="16"/>
        </w:rPr>
        <w:t>Reuters interviewed officials from eight European countries who said their governments were undertaking reviews of their reliance on U.S. marine, climate and weather data. Officials from seven countries - Denmark, Finland, Germany, Netherlands, Norway, Spain and Sweden - described joint efforts now in the early stages to safeguard key health and climate data and research programs.</w:t>
      </w:r>
    </w:p>
    <w:p w14:paraId="5DE597AA" w14:textId="77777777" w:rsidR="00543E6A" w:rsidRPr="00DE50D9" w:rsidRDefault="00543E6A" w:rsidP="00543E6A">
      <w:pPr>
        <w:rPr>
          <w:sz w:val="16"/>
        </w:rPr>
      </w:pPr>
      <w:r w:rsidRPr="00DE50D9">
        <w:rPr>
          <w:sz w:val="16"/>
        </w:rPr>
        <w:t>LEANING ON THE U.S.</w:t>
      </w:r>
    </w:p>
    <w:p w14:paraId="4BF84526" w14:textId="77777777" w:rsidR="00543E6A" w:rsidRPr="00DE50D9" w:rsidRDefault="00543E6A" w:rsidP="00543E6A">
      <w:pPr>
        <w:rPr>
          <w:sz w:val="16"/>
        </w:rPr>
      </w:pPr>
      <w:r w:rsidRPr="00DE50D9">
        <w:rPr>
          <w:sz w:val="16"/>
        </w:rPr>
        <w:t>As a priority, the EU is expanding its access to ocean observation data, a senior European Commission official told Reuters. Those data sets are seen as critical to the shipping and energy industries as well as early storm warning systems.</w:t>
      </w:r>
    </w:p>
    <w:p w14:paraId="0E81AE55" w14:textId="77777777" w:rsidR="00543E6A" w:rsidRPr="00DE50D9" w:rsidRDefault="00543E6A" w:rsidP="00543E6A">
      <w:pPr>
        <w:rPr>
          <w:sz w:val="16"/>
        </w:rPr>
      </w:pPr>
      <w:r w:rsidRPr="00DE50D9">
        <w:rPr>
          <w:sz w:val="16"/>
        </w:rPr>
        <w:t xml:space="preserve">Over the next two years, the senior official </w:t>
      </w:r>
      <w:proofErr w:type="gramStart"/>
      <w:r w:rsidRPr="00DE50D9">
        <w:rPr>
          <w:sz w:val="16"/>
        </w:rPr>
        <w:t>said,</w:t>
      </w:r>
      <w:proofErr w:type="gramEnd"/>
      <w:r w:rsidRPr="00DE50D9">
        <w:rPr>
          <w:sz w:val="16"/>
        </w:rPr>
        <w:t xml:space="preserve"> </w:t>
      </w:r>
      <w:r w:rsidRPr="00DE50D9">
        <w:rPr>
          <w:rStyle w:val="StyleUnderline"/>
        </w:rPr>
        <w:t xml:space="preserve">the </w:t>
      </w:r>
      <w:r w:rsidRPr="002A66BB">
        <w:rPr>
          <w:rStyle w:val="StyleUnderline"/>
          <w:highlight w:val="cyan"/>
        </w:rPr>
        <w:t>EU</w:t>
      </w:r>
      <w:r w:rsidRPr="00DE50D9">
        <w:rPr>
          <w:rStyle w:val="StyleUnderline"/>
        </w:rPr>
        <w:t xml:space="preserve"> plans to </w:t>
      </w:r>
      <w:r w:rsidRPr="00BE04C0">
        <w:rPr>
          <w:rStyle w:val="Emphasis"/>
        </w:rPr>
        <w:t>expand</w:t>
      </w:r>
      <w:r w:rsidRPr="00DE50D9">
        <w:rPr>
          <w:rStyle w:val="StyleUnderline"/>
        </w:rPr>
        <w:t xml:space="preserve"> its own</w:t>
      </w:r>
      <w:r w:rsidRPr="00DE50D9">
        <w:rPr>
          <w:sz w:val="16"/>
        </w:rPr>
        <w:t xml:space="preserve"> European Marine Observation and </w:t>
      </w:r>
      <w:r w:rsidRPr="00DE50D9">
        <w:rPr>
          <w:rStyle w:val="StyleUnderline"/>
        </w:rPr>
        <w:t>Data Network</w:t>
      </w:r>
      <w:r w:rsidRPr="00DE50D9">
        <w:rPr>
          <w:sz w:val="16"/>
        </w:rPr>
        <w:t xml:space="preserve"> which collects and hosts data on shipping routes, seabed habitats, marine litter and other concerns.</w:t>
      </w:r>
    </w:p>
    <w:p w14:paraId="20099918" w14:textId="77777777" w:rsidR="00543E6A" w:rsidRPr="00DE50D9" w:rsidRDefault="00543E6A" w:rsidP="00543E6A">
      <w:pPr>
        <w:rPr>
          <w:sz w:val="16"/>
        </w:rPr>
      </w:pPr>
      <w:r w:rsidRPr="00DE50D9">
        <w:rPr>
          <w:sz w:val="16"/>
        </w:rPr>
        <w:t xml:space="preserve">The initiative was </w:t>
      </w:r>
      <w:r w:rsidRPr="00DE50D9">
        <w:rPr>
          <w:rStyle w:val="StyleUnderline"/>
        </w:rPr>
        <w:t>aimed at "</w:t>
      </w:r>
      <w:r w:rsidRPr="002A66BB">
        <w:rPr>
          <w:rStyle w:val="StyleUnderline"/>
        </w:rPr>
        <w:t>mirroring</w:t>
      </w:r>
      <w:r w:rsidRPr="00DE50D9">
        <w:rPr>
          <w:rStyle w:val="StyleUnderline"/>
        </w:rPr>
        <w:t xml:space="preserve"> and possibly </w:t>
      </w:r>
      <w:r w:rsidRPr="002A66BB">
        <w:rPr>
          <w:rStyle w:val="Emphasis"/>
          <w:highlight w:val="cyan"/>
        </w:rPr>
        <w:t>replacing US</w:t>
      </w:r>
      <w:r w:rsidRPr="00DE50D9">
        <w:rPr>
          <w:rStyle w:val="StyleUnderline"/>
        </w:rPr>
        <w:t xml:space="preserve">-based </w:t>
      </w:r>
      <w:r w:rsidRPr="002A66BB">
        <w:rPr>
          <w:rStyle w:val="Emphasis"/>
          <w:highlight w:val="cyan"/>
        </w:rPr>
        <w:t>services</w:t>
      </w:r>
      <w:r w:rsidRPr="00DE50D9">
        <w:rPr>
          <w:rStyle w:val="StyleUnderline"/>
        </w:rPr>
        <w:t>,"</w:t>
      </w:r>
      <w:r w:rsidRPr="00DE50D9">
        <w:rPr>
          <w:sz w:val="16"/>
        </w:rPr>
        <w:t xml:space="preserve"> the senior European Commission official told Reuters.</w:t>
      </w:r>
    </w:p>
    <w:p w14:paraId="2B42F99F" w14:textId="77777777" w:rsidR="00543E6A" w:rsidRPr="00DE50D9" w:rsidRDefault="00543E6A" w:rsidP="00543E6A">
      <w:pPr>
        <w:rPr>
          <w:sz w:val="16"/>
        </w:rPr>
      </w:pPr>
      <w:r w:rsidRPr="00DE50D9">
        <w:rPr>
          <w:sz w:val="16"/>
        </w:rPr>
        <w:t>Europe is particularly concerned about its vulnerability to U.S. funding cuts to NOAA's research arm that would affect the Global Ocean Observing System, a network of ocean observation programs that supports navigation services, shipping routes and storm forecasting, a second EU official told Reuters.</w:t>
      </w:r>
    </w:p>
    <w:p w14:paraId="436F22AD" w14:textId="77777777" w:rsidR="00543E6A" w:rsidRPr="00DE50D9" w:rsidRDefault="00543E6A" w:rsidP="00543E6A">
      <w:pPr>
        <w:rPr>
          <w:sz w:val="16"/>
        </w:rPr>
      </w:pPr>
      <w:r w:rsidRPr="00DE50D9">
        <w:rPr>
          <w:sz w:val="16"/>
        </w:rPr>
        <w:t>The insurance industry relies on the Global Ocean Observing System's disaster records for risk modelling. Coastal planners use shoreline, sea-level, and hazard data to guide infrastructure investments. The energy industry uses oceanic and seismic datasets to assess offshore drilling or wind farm viability.</w:t>
      </w:r>
    </w:p>
    <w:p w14:paraId="19921F7E" w14:textId="77777777" w:rsidR="00543E6A" w:rsidRPr="00DE50D9" w:rsidRDefault="00543E6A" w:rsidP="00543E6A">
      <w:pPr>
        <w:rPr>
          <w:sz w:val="16"/>
        </w:rPr>
      </w:pPr>
      <w:r w:rsidRPr="00DE50D9">
        <w:rPr>
          <w:sz w:val="16"/>
        </w:rPr>
        <w:t>In addition, the senior EU Commission official said, the EU is considering increasing its funding of the Argo program, a part of the Global Ocean Observing System which operates a global system of floats to monitor the world's oceans and track global warming, extreme weather events and sea-level rise.</w:t>
      </w:r>
    </w:p>
    <w:p w14:paraId="15CED3AE" w14:textId="77777777" w:rsidR="00543E6A" w:rsidRPr="00DE50D9" w:rsidRDefault="00543E6A" w:rsidP="00543E6A">
      <w:pPr>
        <w:rPr>
          <w:sz w:val="16"/>
        </w:rPr>
      </w:pPr>
      <w:r w:rsidRPr="00DE50D9">
        <w:rPr>
          <w:sz w:val="16"/>
        </w:rPr>
        <w:t>NOAA last year described the program, in operation for over 25 years, as the "crown jewel"</w:t>
      </w:r>
    </w:p>
    <w:p w14:paraId="3A9B88D0" w14:textId="77777777" w:rsidR="00543E6A" w:rsidRPr="00DE50D9" w:rsidRDefault="00543E6A" w:rsidP="00543E6A">
      <w:pPr>
        <w:rPr>
          <w:sz w:val="16"/>
        </w:rPr>
      </w:pPr>
      <w:r w:rsidRPr="00DE50D9">
        <w:rPr>
          <w:sz w:val="16"/>
        </w:rPr>
        <w:t xml:space="preserve">, opens new </w:t>
      </w:r>
      <w:proofErr w:type="spellStart"/>
      <w:r w:rsidRPr="00DE50D9">
        <w:rPr>
          <w:sz w:val="16"/>
        </w:rPr>
        <w:t>tabof</w:t>
      </w:r>
      <w:proofErr w:type="spellEnd"/>
      <w:r w:rsidRPr="00DE50D9">
        <w:rPr>
          <w:sz w:val="16"/>
        </w:rPr>
        <w:t xml:space="preserve"> ocean science. It makes its data freely available to the oil and gas industry, marine tourism and other industries.</w:t>
      </w:r>
    </w:p>
    <w:p w14:paraId="7BDC5BCA" w14:textId="77777777" w:rsidR="00543E6A" w:rsidRPr="00DE50D9" w:rsidRDefault="00543E6A" w:rsidP="00543E6A">
      <w:pPr>
        <w:rPr>
          <w:sz w:val="16"/>
        </w:rPr>
      </w:pPr>
      <w:r w:rsidRPr="00DE50D9">
        <w:rPr>
          <w:sz w:val="16"/>
        </w:rPr>
        <w:t>The United States funds 57% of Argo's $40 million annual operating expenses, while the EU funds 23%. The White House and NOAA did not respond to questions about future support for that program.</w:t>
      </w:r>
    </w:p>
    <w:p w14:paraId="4FBA587B" w14:textId="77777777" w:rsidR="00543E6A" w:rsidRPr="00DD315F" w:rsidRDefault="00543E6A" w:rsidP="00543E6A">
      <w:pPr>
        <w:rPr>
          <w:sz w:val="16"/>
        </w:rPr>
      </w:pPr>
      <w:r w:rsidRPr="00DE50D9">
        <w:rPr>
          <w:rStyle w:val="StyleUnderline"/>
        </w:rPr>
        <w:t xml:space="preserve">The European moves </w:t>
      </w:r>
      <w:r w:rsidRPr="00DD315F">
        <w:rPr>
          <w:rStyle w:val="StyleUnderline"/>
        </w:rPr>
        <w:t xml:space="preserve">to establish </w:t>
      </w:r>
      <w:r w:rsidRPr="00DD315F">
        <w:rPr>
          <w:rStyle w:val="Emphasis"/>
        </w:rPr>
        <w:t>independent data collection</w:t>
      </w:r>
      <w:r w:rsidRPr="00DD315F">
        <w:rPr>
          <w:sz w:val="16"/>
        </w:rPr>
        <w:t xml:space="preserve"> and play a bigger role in Argo represent a </w:t>
      </w:r>
      <w:r w:rsidRPr="00DD315F">
        <w:rPr>
          <w:rStyle w:val="StyleUnderline"/>
        </w:rPr>
        <w:t xml:space="preserve">historic break with decades of </w:t>
      </w:r>
      <w:r w:rsidRPr="00DD315F">
        <w:rPr>
          <w:rStyle w:val="Emphasis"/>
        </w:rPr>
        <w:t>U.S.</w:t>
      </w:r>
      <w:r w:rsidRPr="00DD315F">
        <w:rPr>
          <w:rStyle w:val="StyleUnderline"/>
        </w:rPr>
        <w:t xml:space="preserve"> leadership in</w:t>
      </w:r>
      <w:r w:rsidRPr="00DD315F">
        <w:rPr>
          <w:sz w:val="16"/>
        </w:rPr>
        <w:t xml:space="preserve"> ocean </w:t>
      </w:r>
      <w:r w:rsidRPr="00DD315F">
        <w:rPr>
          <w:rStyle w:val="StyleUnderline"/>
        </w:rPr>
        <w:t>science</w:t>
      </w:r>
      <w:r w:rsidRPr="00DD315F">
        <w:rPr>
          <w:sz w:val="16"/>
        </w:rPr>
        <w:t>, said Craig McLean, who retired in 2022 after four decades at the agency. He said U.S. leadership of weather, climate and marine data collection was unmatched, and that through NOAA the U.S. has paid for more than half of the world’s ocean measurements.</w:t>
      </w:r>
    </w:p>
    <w:p w14:paraId="3AE14984" w14:textId="77777777" w:rsidR="00543E6A" w:rsidRPr="00DD315F" w:rsidRDefault="00543E6A" w:rsidP="00543E6A">
      <w:pPr>
        <w:rPr>
          <w:rStyle w:val="StyleUnderline"/>
        </w:rPr>
      </w:pPr>
      <w:r w:rsidRPr="00DD315F">
        <w:rPr>
          <w:rStyle w:val="StyleUnderline"/>
        </w:rPr>
        <w:t xml:space="preserve">European scientists acknowledge the </w:t>
      </w:r>
      <w:r w:rsidRPr="00DD315F">
        <w:rPr>
          <w:rStyle w:val="Emphasis"/>
        </w:rPr>
        <w:t>outsized</w:t>
      </w:r>
      <w:r w:rsidRPr="00DD315F">
        <w:rPr>
          <w:rStyle w:val="StyleUnderline"/>
        </w:rPr>
        <w:t xml:space="preserve"> role the U.S. government has played in global scientific research and data collection - and that European countries have grown </w:t>
      </w:r>
      <w:r w:rsidRPr="00DD315F">
        <w:rPr>
          <w:rStyle w:val="Emphasis"/>
        </w:rPr>
        <w:t>overly</w:t>
      </w:r>
      <w:r w:rsidRPr="00DD315F">
        <w:rPr>
          <w:rStyle w:val="StyleUnderline"/>
        </w:rPr>
        <w:t xml:space="preserve"> </w:t>
      </w:r>
      <w:r w:rsidRPr="00DD315F">
        <w:rPr>
          <w:rStyle w:val="Emphasis"/>
        </w:rPr>
        <w:t>dependent</w:t>
      </w:r>
      <w:r w:rsidRPr="00DD315F">
        <w:rPr>
          <w:rStyle w:val="StyleUnderline"/>
        </w:rPr>
        <w:t xml:space="preserve"> on that work.</w:t>
      </w:r>
    </w:p>
    <w:p w14:paraId="6FCE16D4" w14:textId="77777777" w:rsidR="00543E6A" w:rsidRPr="00DD315F" w:rsidRDefault="00543E6A" w:rsidP="00543E6A">
      <w:pPr>
        <w:rPr>
          <w:sz w:val="16"/>
        </w:rPr>
      </w:pPr>
      <w:r w:rsidRPr="00DD315F">
        <w:rPr>
          <w:sz w:val="16"/>
        </w:rPr>
        <w:t>"It’s a bit like defense: we rely heavily on the U.S. in that area, too. They're trailblazers and role models—but that also makes us dependent on them," Katrin Boehning-</w:t>
      </w:r>
      <w:proofErr w:type="spellStart"/>
      <w:r w:rsidRPr="00DD315F">
        <w:rPr>
          <w:sz w:val="16"/>
        </w:rPr>
        <w:t>Gaese</w:t>
      </w:r>
      <w:proofErr w:type="spellEnd"/>
      <w:r w:rsidRPr="00DD315F">
        <w:rPr>
          <w:sz w:val="16"/>
        </w:rPr>
        <w:t>, scientific director of Germany's Helmholtz Centre for Environmental Research, told Reuters.</w:t>
      </w:r>
    </w:p>
    <w:p w14:paraId="504EC6F7" w14:textId="77777777" w:rsidR="00543E6A" w:rsidRPr="00DD315F" w:rsidRDefault="00543E6A" w:rsidP="00543E6A">
      <w:pPr>
        <w:rPr>
          <w:sz w:val="16"/>
        </w:rPr>
      </w:pPr>
      <w:r w:rsidRPr="00DD315F">
        <w:rPr>
          <w:sz w:val="16"/>
        </w:rPr>
        <w:t>'GUERRILLA ARCHIVISTS'</w:t>
      </w:r>
    </w:p>
    <w:p w14:paraId="7933C69F" w14:textId="77777777" w:rsidR="00543E6A" w:rsidRPr="00DE50D9" w:rsidRDefault="00543E6A" w:rsidP="00543E6A">
      <w:pPr>
        <w:rPr>
          <w:rStyle w:val="StyleUnderline"/>
        </w:rPr>
      </w:pPr>
      <w:proofErr w:type="gramStart"/>
      <w:r w:rsidRPr="00DD315F">
        <w:rPr>
          <w:sz w:val="16"/>
        </w:rPr>
        <w:t>A number of</w:t>
      </w:r>
      <w:proofErr w:type="gramEnd"/>
      <w:r w:rsidRPr="00DD315F">
        <w:rPr>
          <w:sz w:val="16"/>
        </w:rPr>
        <w:t xml:space="preserve"> </w:t>
      </w:r>
      <w:r w:rsidRPr="00DD315F">
        <w:rPr>
          <w:rStyle w:val="StyleUnderline"/>
        </w:rPr>
        <w:t xml:space="preserve">European governments are now taking measures to </w:t>
      </w:r>
      <w:r w:rsidRPr="00DD315F">
        <w:rPr>
          <w:rStyle w:val="Emphasis"/>
        </w:rPr>
        <w:t>reduce</w:t>
      </w:r>
      <w:r w:rsidRPr="00DD315F">
        <w:rPr>
          <w:rStyle w:val="StyleUnderline"/>
        </w:rPr>
        <w:t xml:space="preserve"> that </w:t>
      </w:r>
      <w:r w:rsidRPr="00DD315F">
        <w:rPr>
          <w:rStyle w:val="Emphasis"/>
        </w:rPr>
        <w:t>dependence</w:t>
      </w:r>
      <w:r w:rsidRPr="00DD315F">
        <w:rPr>
          <w:sz w:val="16"/>
        </w:rPr>
        <w:t xml:space="preserve">. Nordic countries met to coordinate data storage efforts in the Spring, Norwegian Minister of Research and Higher Education Sigrun Aasland told Reuters. </w:t>
      </w:r>
      <w:r w:rsidRPr="00DD315F">
        <w:rPr>
          <w:rStyle w:val="StyleUnderline"/>
        </w:rPr>
        <w:t xml:space="preserve">European science ministers also </w:t>
      </w:r>
      <w:r w:rsidRPr="00DD315F">
        <w:rPr>
          <w:rStyle w:val="Emphasis"/>
        </w:rPr>
        <w:t>discussed</w:t>
      </w:r>
      <w:r w:rsidRPr="00DD315F">
        <w:rPr>
          <w:rStyle w:val="StyleUnderline"/>
        </w:rPr>
        <w:t xml:space="preserve"> the U.S. science budget cuts at a meeting in Paris in May.</w:t>
      </w:r>
    </w:p>
    <w:p w14:paraId="5257BA3F" w14:textId="77777777" w:rsidR="00543E6A" w:rsidRPr="00DE50D9" w:rsidRDefault="00543E6A" w:rsidP="00543E6A">
      <w:pPr>
        <w:rPr>
          <w:sz w:val="16"/>
        </w:rPr>
      </w:pPr>
      <w:r w:rsidRPr="00DE50D9">
        <w:rPr>
          <w:sz w:val="16"/>
        </w:rPr>
        <w:t>Aasland said Norway was setting aside $2 million to back up and store U.S. data to ensure stable access.</w:t>
      </w:r>
    </w:p>
    <w:p w14:paraId="0A90DFBA" w14:textId="77777777" w:rsidR="00543E6A" w:rsidRPr="00DE50D9" w:rsidRDefault="00543E6A" w:rsidP="00543E6A">
      <w:pPr>
        <w:rPr>
          <w:sz w:val="16"/>
        </w:rPr>
      </w:pPr>
      <w:r w:rsidRPr="00DE50D9">
        <w:rPr>
          <w:sz w:val="16"/>
        </w:rPr>
        <w:t>The Danish Meteorological Institute in February started downloading historical U.S. climate data in case it is deleted by the U.S. It is also preparing to switch from American observations to alternatives, Christina Egelund, Minister of Higher Education and Science of Denmark, said in an interview.</w:t>
      </w:r>
    </w:p>
    <w:p w14:paraId="72E39811" w14:textId="77777777" w:rsidR="00543E6A" w:rsidRPr="00DE50D9" w:rsidRDefault="00543E6A" w:rsidP="00543E6A">
      <w:pPr>
        <w:rPr>
          <w:sz w:val="16"/>
        </w:rPr>
      </w:pPr>
      <w:r w:rsidRPr="00DE50D9">
        <w:rPr>
          <w:sz w:val="16"/>
        </w:rPr>
        <w:t>"The potentially critical issue is when new observations data stop coming in," the Institute's Lema said. While weather models could continue to operate without U.S. data, he said the quality would suffer.</w:t>
      </w:r>
    </w:p>
    <w:p w14:paraId="204DB88B" w14:textId="77777777" w:rsidR="00543E6A" w:rsidRPr="00DE50D9" w:rsidRDefault="00543E6A" w:rsidP="00543E6A">
      <w:pPr>
        <w:rPr>
          <w:rStyle w:val="StyleUnderline"/>
        </w:rPr>
      </w:pPr>
      <w:r w:rsidRPr="00DE50D9">
        <w:rPr>
          <w:sz w:val="16"/>
        </w:rPr>
        <w:t xml:space="preserve">Meanwhile, the </w:t>
      </w:r>
      <w:r w:rsidRPr="00DE50D9">
        <w:rPr>
          <w:rStyle w:val="StyleUnderline"/>
        </w:rPr>
        <w:t xml:space="preserve">German government has </w:t>
      </w:r>
      <w:r w:rsidRPr="002A66BB">
        <w:rPr>
          <w:rStyle w:val="StyleUnderline"/>
          <w:highlight w:val="cyan"/>
        </w:rPr>
        <w:t xml:space="preserve">commissioned </w:t>
      </w:r>
      <w:r w:rsidRPr="002A66BB">
        <w:rPr>
          <w:rStyle w:val="Emphasis"/>
          <w:highlight w:val="cyan"/>
        </w:rPr>
        <w:t>scientific organizations</w:t>
      </w:r>
      <w:r w:rsidRPr="00DE50D9">
        <w:rPr>
          <w:rStyle w:val="StyleUnderline"/>
        </w:rPr>
        <w:t>, including the center</w:t>
      </w:r>
      <w:r w:rsidRPr="002A66BB">
        <w:rPr>
          <w:rStyle w:val="StyleUnderline"/>
        </w:rPr>
        <w:t xml:space="preserve">, </w:t>
      </w:r>
      <w:r w:rsidRPr="002A66BB">
        <w:rPr>
          <w:rStyle w:val="StyleUnderline"/>
          <w:highlight w:val="cyan"/>
        </w:rPr>
        <w:t>to review its reliance</w:t>
      </w:r>
      <w:r w:rsidRPr="00DE50D9">
        <w:rPr>
          <w:rStyle w:val="StyleUnderline"/>
        </w:rPr>
        <w:t xml:space="preserve"> on U.S. databases.</w:t>
      </w:r>
    </w:p>
    <w:p w14:paraId="60AD636B" w14:textId="77777777" w:rsidR="00543E6A" w:rsidRPr="00DE50D9" w:rsidRDefault="00543E6A" w:rsidP="00543E6A">
      <w:pPr>
        <w:rPr>
          <w:sz w:val="16"/>
        </w:rPr>
      </w:pPr>
      <w:r w:rsidRPr="00DE50D9">
        <w:rPr>
          <w:sz w:val="16"/>
        </w:rPr>
        <w:t xml:space="preserve">Since Trump returned to the White House, scientists and citizens worldwide have been </w:t>
      </w:r>
      <w:r w:rsidRPr="00DE50D9">
        <w:rPr>
          <w:rStyle w:val="StyleUnderline"/>
        </w:rPr>
        <w:t xml:space="preserve">downloading U.S. </w:t>
      </w:r>
      <w:r w:rsidRPr="00BE04C0">
        <w:rPr>
          <w:rStyle w:val="Emphasis"/>
        </w:rPr>
        <w:t>databases</w:t>
      </w:r>
      <w:r w:rsidRPr="00DE50D9">
        <w:rPr>
          <w:rStyle w:val="StyleUnderline"/>
        </w:rPr>
        <w:t xml:space="preserve"> related to</w:t>
      </w:r>
      <w:r w:rsidRPr="00DE50D9">
        <w:rPr>
          <w:sz w:val="16"/>
        </w:rPr>
        <w:t xml:space="preserve"> climate, </w:t>
      </w:r>
      <w:r w:rsidRPr="00DE50D9">
        <w:rPr>
          <w:rStyle w:val="StyleUnderline"/>
        </w:rPr>
        <w:t>public health</w:t>
      </w:r>
      <w:r w:rsidRPr="00DE50D9">
        <w:rPr>
          <w:sz w:val="16"/>
        </w:rPr>
        <w:t xml:space="preserve"> or the environment that are slated for decommissioning - calling it "guerrilla archiving."</w:t>
      </w:r>
    </w:p>
    <w:p w14:paraId="76CBDF2D" w14:textId="77777777" w:rsidR="00543E6A" w:rsidRPr="00DE50D9" w:rsidRDefault="00543E6A" w:rsidP="00543E6A">
      <w:pPr>
        <w:rPr>
          <w:sz w:val="16"/>
        </w:rPr>
      </w:pPr>
      <w:r w:rsidRPr="00DE50D9">
        <w:rPr>
          <w:sz w:val="16"/>
        </w:rPr>
        <w:t xml:space="preserve">"We </w:t>
      </w:r>
      <w:proofErr w:type="gramStart"/>
      <w:r w:rsidRPr="00DE50D9">
        <w:rPr>
          <w:sz w:val="16"/>
        </w:rPr>
        <w:t>actually received</w:t>
      </w:r>
      <w:proofErr w:type="gramEnd"/>
      <w:r w:rsidRPr="00DE50D9">
        <w:rPr>
          <w:sz w:val="16"/>
        </w:rPr>
        <w:t xml:space="preserve"> requests—or let's say emergency calls—from our colleagues in the U.S., who said, 'We have a problem here... and we will have to abandon some datasets”, said Frank Oliver Gloeckner, head of the digital archive PANGAEA, which is operated by publicly funded German research institutions.</w:t>
      </w:r>
    </w:p>
    <w:p w14:paraId="063DC35A" w14:textId="77777777" w:rsidR="00543E6A" w:rsidRPr="00DE50D9" w:rsidRDefault="00543E6A" w:rsidP="00543E6A">
      <w:pPr>
        <w:rPr>
          <w:sz w:val="16"/>
        </w:rPr>
      </w:pPr>
      <w:r w:rsidRPr="00DE50D9">
        <w:rPr>
          <w:sz w:val="16"/>
        </w:rPr>
        <w:t xml:space="preserve">About 800 of NOAA's 12,000-strong </w:t>
      </w:r>
      <w:proofErr w:type="gramStart"/>
      <w:r w:rsidRPr="00DE50D9">
        <w:rPr>
          <w:sz w:val="16"/>
        </w:rPr>
        <w:t>workforce</w:t>
      </w:r>
      <w:proofErr w:type="gramEnd"/>
      <w:r w:rsidRPr="00DE50D9">
        <w:rPr>
          <w:sz w:val="16"/>
        </w:rPr>
        <w:t xml:space="preserve"> have been terminated or taken financial incentives to resign as part of Trump's Department of Government Efficiency cuts.</w:t>
      </w:r>
    </w:p>
    <w:p w14:paraId="0A7C0CDF" w14:textId="77777777" w:rsidR="00543E6A" w:rsidRPr="00DE50D9" w:rsidRDefault="00543E6A" w:rsidP="00543E6A">
      <w:pPr>
        <w:rPr>
          <w:sz w:val="16"/>
        </w:rPr>
      </w:pPr>
      <w:r w:rsidRPr="00DE50D9">
        <w:rPr>
          <w:sz w:val="16"/>
        </w:rPr>
        <w:t>The White House 2026 budget plan seeks to shrink NOAA even further, proposing a $1.8 billion cut, or 27% of the agency's budget, and a near-20% reduction in staffing, bringing down the NOAA workforce to 10,000.</w:t>
      </w:r>
    </w:p>
    <w:p w14:paraId="54066AD4" w14:textId="77777777" w:rsidR="00543E6A" w:rsidRPr="00DE50D9" w:rsidRDefault="00543E6A" w:rsidP="00543E6A">
      <w:pPr>
        <w:rPr>
          <w:sz w:val="16"/>
        </w:rPr>
      </w:pPr>
      <w:r w:rsidRPr="00DE50D9">
        <w:rPr>
          <w:sz w:val="16"/>
        </w:rPr>
        <w:t>The budget proposal would eliminate the Office of Oceanic and Atmospheric Research, NOAA's main research arm, which is responsible for ocean observatory systems including Argo, coastal observing networks, satellite sensors and climate model labs.</w:t>
      </w:r>
    </w:p>
    <w:p w14:paraId="153D1A1D" w14:textId="77777777" w:rsidR="00543E6A" w:rsidRPr="00DE50D9" w:rsidRDefault="00543E6A" w:rsidP="00543E6A">
      <w:pPr>
        <w:rPr>
          <w:sz w:val="16"/>
        </w:rPr>
      </w:pPr>
      <w:r w:rsidRPr="00DE50D9">
        <w:rPr>
          <w:sz w:val="16"/>
        </w:rPr>
        <w:t>It is also reducing its data products. Between April and June, NOAA announced on its website the decommissioning of 20 datasets or products related to earthquakes and marine science.</w:t>
      </w:r>
    </w:p>
    <w:p w14:paraId="641F8EDE" w14:textId="77777777" w:rsidR="00543E6A" w:rsidRPr="00DE50D9" w:rsidRDefault="00543E6A" w:rsidP="00543E6A">
      <w:pPr>
        <w:rPr>
          <w:sz w:val="16"/>
        </w:rPr>
      </w:pPr>
      <w:r w:rsidRPr="00DE50D9">
        <w:rPr>
          <w:sz w:val="16"/>
        </w:rPr>
        <w:t>NOAA did not respond to requests for comment.</w:t>
      </w:r>
    </w:p>
    <w:p w14:paraId="29B8CDAA" w14:textId="77777777" w:rsidR="00543E6A" w:rsidRPr="00DE50D9" w:rsidRDefault="00543E6A" w:rsidP="00543E6A">
      <w:pPr>
        <w:rPr>
          <w:sz w:val="16"/>
        </w:rPr>
      </w:pPr>
      <w:r w:rsidRPr="00DE50D9">
        <w:rPr>
          <w:sz w:val="16"/>
        </w:rPr>
        <w:t>Gloeckner said there were no legal hurdles to storing the U.S. government data as it was already in the public domain.</w:t>
      </w:r>
    </w:p>
    <w:p w14:paraId="31B6C5A1" w14:textId="77777777" w:rsidR="00543E6A" w:rsidRPr="00DE50D9" w:rsidRDefault="00543E6A" w:rsidP="00543E6A">
      <w:pPr>
        <w:rPr>
          <w:sz w:val="16"/>
        </w:rPr>
      </w:pPr>
      <w:r w:rsidRPr="00DE50D9">
        <w:rPr>
          <w:sz w:val="16"/>
        </w:rPr>
        <w:t>But without significant funds and infrastructure, there are limits to what private scientists can save, said Denice Ross, a senior fellow at the Federation of American Scientists, a nonprofit science policy group and the U.S. government's chief data officer during Joe Biden's administration.</w:t>
      </w:r>
    </w:p>
    <w:p w14:paraId="4BC88748" w14:textId="77777777" w:rsidR="00543E6A" w:rsidRPr="00DE50D9" w:rsidRDefault="00543E6A" w:rsidP="00543E6A">
      <w:pPr>
        <w:rPr>
          <w:sz w:val="16"/>
        </w:rPr>
      </w:pPr>
      <w:r w:rsidRPr="00DE50D9">
        <w:rPr>
          <w:sz w:val="16"/>
        </w:rPr>
        <w:t>Databases need regular updating - which requires the funding and infrastructure that only governments can provide, Ross said.</w:t>
      </w:r>
    </w:p>
    <w:p w14:paraId="66FAAE2B" w14:textId="77777777" w:rsidR="00543E6A" w:rsidRPr="00DE50D9" w:rsidRDefault="00543E6A" w:rsidP="00543E6A">
      <w:pPr>
        <w:rPr>
          <w:rStyle w:val="StyleUnderline"/>
        </w:rPr>
      </w:pPr>
      <w:r w:rsidRPr="00DE50D9">
        <w:rPr>
          <w:sz w:val="16"/>
        </w:rPr>
        <w:t xml:space="preserve">Over the last few months, the </w:t>
      </w:r>
      <w:r w:rsidRPr="00DE50D9">
        <w:rPr>
          <w:rStyle w:val="StyleUnderline"/>
        </w:rPr>
        <w:t xml:space="preserve">Federation and </w:t>
      </w:r>
      <w:r w:rsidRPr="002A66BB">
        <w:rPr>
          <w:rStyle w:val="Emphasis"/>
          <w:highlight w:val="cyan"/>
        </w:rPr>
        <w:t>EU</w:t>
      </w:r>
      <w:r w:rsidRPr="00DE50D9">
        <w:rPr>
          <w:rStyle w:val="StyleUnderline"/>
        </w:rPr>
        <w:t xml:space="preserve"> officials have held a series of talks with European researchers, U.S. philanthropies and health and environment advocacy groups to discuss how to prioritize what data to save.</w:t>
      </w:r>
    </w:p>
    <w:p w14:paraId="39F89FBB" w14:textId="77777777" w:rsidR="00543E6A" w:rsidRDefault="00543E6A" w:rsidP="00543E6A">
      <w:pPr>
        <w:rPr>
          <w:sz w:val="16"/>
        </w:rPr>
      </w:pPr>
      <w:r w:rsidRPr="00DE50D9">
        <w:rPr>
          <w:rStyle w:val="StyleUnderline"/>
        </w:rPr>
        <w:t xml:space="preserve">“There is an </w:t>
      </w:r>
      <w:r w:rsidRPr="002A66BB">
        <w:rPr>
          <w:rStyle w:val="Emphasis"/>
          <w:highlight w:val="cyan"/>
        </w:rPr>
        <w:t>opportunity</w:t>
      </w:r>
      <w:r w:rsidRPr="002A66BB">
        <w:rPr>
          <w:rStyle w:val="StyleUnderline"/>
          <w:highlight w:val="cyan"/>
        </w:rPr>
        <w:t xml:space="preserve"> </w:t>
      </w:r>
      <w:r w:rsidRPr="002A66BB">
        <w:rPr>
          <w:rStyle w:val="StyleUnderline"/>
        </w:rPr>
        <w:t>for</w:t>
      </w:r>
      <w:r w:rsidRPr="00DE50D9">
        <w:rPr>
          <w:rStyle w:val="StyleUnderline"/>
        </w:rPr>
        <w:t xml:space="preserve"> other </w:t>
      </w:r>
      <w:r w:rsidRPr="00BE04C0">
        <w:rPr>
          <w:rStyle w:val="Emphasis"/>
        </w:rPr>
        <w:t>nations</w:t>
      </w:r>
      <w:r w:rsidRPr="00DE50D9">
        <w:rPr>
          <w:rStyle w:val="StyleUnderline"/>
        </w:rPr>
        <w:t xml:space="preserve"> and institutions and philanthropies </w:t>
      </w:r>
      <w:r w:rsidRPr="002A66BB">
        <w:rPr>
          <w:rStyle w:val="StyleUnderline"/>
          <w:highlight w:val="cyan"/>
        </w:rPr>
        <w:t xml:space="preserve">to fill in the gaps </w:t>
      </w:r>
      <w:r w:rsidRPr="002A66BB">
        <w:rPr>
          <w:rStyle w:val="Emphasis"/>
          <w:highlight w:val="cyan"/>
        </w:rPr>
        <w:t>if U.S. quality starts to falter</w:t>
      </w:r>
      <w:r w:rsidRPr="00DE50D9">
        <w:rPr>
          <w:sz w:val="16"/>
        </w:rPr>
        <w:t>," she said.</w:t>
      </w:r>
    </w:p>
    <w:p w14:paraId="1214A94B" w14:textId="77777777" w:rsidR="00543E6A" w:rsidRPr="008A1DF1" w:rsidRDefault="00543E6A" w:rsidP="00543E6A">
      <w:pPr>
        <w:pStyle w:val="Heading4"/>
      </w:pPr>
      <w:r>
        <w:t xml:space="preserve">Subpoint B---It'll </w:t>
      </w:r>
      <w:r w:rsidRPr="003415FC">
        <w:rPr>
          <w:u w:val="single"/>
        </w:rPr>
        <w:t>revitalize</w:t>
      </w:r>
      <w:r>
        <w:t xml:space="preserve"> biotech innovation and restart the </w:t>
      </w:r>
      <w:r w:rsidRPr="003415FC">
        <w:rPr>
          <w:u w:val="single"/>
        </w:rPr>
        <w:t>European economy</w:t>
      </w:r>
      <w:r>
        <w:t xml:space="preserve">. </w:t>
      </w:r>
      <w:bookmarkStart w:id="0" w:name="_Hlk210490391"/>
      <w:r>
        <w:t xml:space="preserve">Undoing Brain drain prevents the revitalization of biotech </w:t>
      </w:r>
    </w:p>
    <w:p w14:paraId="3DAF6C5A" w14:textId="77777777" w:rsidR="00543E6A" w:rsidRPr="005C682E" w:rsidRDefault="00543E6A" w:rsidP="00543E6A">
      <w:r>
        <w:rPr>
          <w:rStyle w:val="Style13ptBold"/>
        </w:rPr>
        <w:t>Nix</w:t>
      </w:r>
      <w:r w:rsidRPr="00112863">
        <w:rPr>
          <w:rStyle w:val="Style13ptBold"/>
        </w:rPr>
        <w:t xml:space="preserve"> ’25</w:t>
      </w:r>
      <w:r w:rsidRPr="005C682E">
        <w:t xml:space="preserve"> [</w:t>
      </w:r>
      <w:r w:rsidRPr="00411A66">
        <w:t>Emma Nix</w:t>
      </w:r>
      <w:r w:rsidRPr="005C682E">
        <w:t xml:space="preserve">; </w:t>
      </w:r>
      <w:r w:rsidRPr="00112863">
        <w:t>assistant director with the Atlantic Council’s Europe Center where she supports the Europe Center’s programming on the Three Seas Initiative and Central and Eastern Europe.</w:t>
      </w:r>
      <w:r w:rsidRPr="005C682E">
        <w:t xml:space="preserve">] - ("Injecting new life into Europe's life science industry to improve competitiveness Injecting new life into Europe's life science industry to improve </w:t>
      </w:r>
      <w:proofErr w:type="spellStart"/>
      <w:r w:rsidRPr="005C682E">
        <w:t>competitivenes</w:t>
      </w:r>
      <w:proofErr w:type="spellEnd"/>
      <w:r w:rsidRPr="005C682E">
        <w:t xml:space="preserve">," Atlantic Council, published 7-14-2025, accessed 7-14-2025, https://www.atlanticcouncil.org/blogs/econographics/injecting-new-life-into-europes-life-science-industry-to-improve-competitiveness/) </w:t>
      </w:r>
      <w:proofErr w:type="spellStart"/>
      <w:r w:rsidRPr="005C682E">
        <w:t>marlborough</w:t>
      </w:r>
      <w:proofErr w:type="spellEnd"/>
      <w:r w:rsidRPr="005C682E">
        <w:t>-am</w:t>
      </w:r>
    </w:p>
    <w:p w14:paraId="0DDC84D3" w14:textId="77777777" w:rsidR="00543E6A" w:rsidRPr="00BA1C33" w:rsidRDefault="00543E6A" w:rsidP="00543E6A">
      <w:pPr>
        <w:rPr>
          <w:sz w:val="16"/>
        </w:rPr>
      </w:pPr>
      <w:r w:rsidRPr="00BA1C33">
        <w:rPr>
          <w:sz w:val="16"/>
        </w:rPr>
        <w:t xml:space="preserve">In his 2024 report on the state of European competitiveness, former Italian Prime Minister Mario Draghi highlighted </w:t>
      </w:r>
      <w:r w:rsidRPr="003415FC">
        <w:rPr>
          <w:rStyle w:val="StyleUnderline"/>
          <w:highlight w:val="cyan"/>
        </w:rPr>
        <w:t>issues plaguing</w:t>
      </w:r>
      <w:r w:rsidRPr="00BA1C33">
        <w:rPr>
          <w:rStyle w:val="StyleUnderline"/>
        </w:rPr>
        <w:t xml:space="preserve"> </w:t>
      </w:r>
      <w:r w:rsidRPr="003415FC">
        <w:rPr>
          <w:rStyle w:val="StyleUnderline"/>
          <w:highlight w:val="cyan"/>
        </w:rPr>
        <w:t xml:space="preserve">Europe’s </w:t>
      </w:r>
      <w:r w:rsidRPr="000E641E">
        <w:rPr>
          <w:rStyle w:val="StyleUnderline"/>
          <w:highlight w:val="cyan"/>
        </w:rPr>
        <w:t>biotech</w:t>
      </w:r>
      <w:r w:rsidRPr="000E641E">
        <w:rPr>
          <w:highlight w:val="cyan"/>
          <w:u w:val="single"/>
        </w:rPr>
        <w:t xml:space="preserve"> </w:t>
      </w:r>
      <w:r w:rsidRPr="00F32755">
        <w:rPr>
          <w:u w:val="single"/>
        </w:rPr>
        <w:t>and</w:t>
      </w:r>
      <w:r w:rsidRPr="00F32755">
        <w:t xml:space="preserve"> </w:t>
      </w:r>
      <w:r w:rsidRPr="00F32755">
        <w:rPr>
          <w:rStyle w:val="Emphasis"/>
        </w:rPr>
        <w:t>pharmaceutical</w:t>
      </w:r>
      <w:r w:rsidRPr="00BA1C33">
        <w:rPr>
          <w:sz w:val="16"/>
        </w:rPr>
        <w:t xml:space="preserve"> </w:t>
      </w:r>
      <w:r w:rsidRPr="00BA1C33">
        <w:rPr>
          <w:rStyle w:val="StyleUnderline"/>
        </w:rPr>
        <w:t>sectors</w:t>
      </w:r>
      <w:r w:rsidRPr="00BA1C33">
        <w:rPr>
          <w:sz w:val="16"/>
        </w:rPr>
        <w:t xml:space="preserve"> as areas </w:t>
      </w:r>
      <w:r w:rsidRPr="00BA1C33">
        <w:rPr>
          <w:rStyle w:val="StyleUnderline"/>
        </w:rPr>
        <w:t>for improvement</w:t>
      </w:r>
      <w:r w:rsidRPr="00BA1C33">
        <w:rPr>
          <w:sz w:val="16"/>
        </w:rPr>
        <w:t xml:space="preserve">, such as declining innovation and lack of investment. </w:t>
      </w:r>
      <w:r w:rsidRPr="00F32755">
        <w:rPr>
          <w:rStyle w:val="StyleUnderline"/>
          <w:highlight w:val="cyan"/>
        </w:rPr>
        <w:t>Now</w:t>
      </w:r>
      <w:r w:rsidRPr="00BA1C33">
        <w:rPr>
          <w:sz w:val="16"/>
        </w:rPr>
        <w:t xml:space="preserve">, less than a year later, US President Donald </w:t>
      </w:r>
      <w:r w:rsidRPr="003415FC">
        <w:rPr>
          <w:rStyle w:val="StyleUnderline"/>
          <w:highlight w:val="cyan"/>
        </w:rPr>
        <w:t>Trump</w:t>
      </w:r>
      <w:r w:rsidRPr="00BA1C33">
        <w:rPr>
          <w:sz w:val="16"/>
        </w:rPr>
        <w:t xml:space="preserve"> may have </w:t>
      </w:r>
      <w:r w:rsidRPr="003415FC">
        <w:rPr>
          <w:rStyle w:val="Emphasis"/>
          <w:highlight w:val="cyan"/>
        </w:rPr>
        <w:t>handed</w:t>
      </w:r>
      <w:r w:rsidRPr="003415FC">
        <w:rPr>
          <w:rStyle w:val="StyleUnderline"/>
          <w:highlight w:val="cyan"/>
        </w:rPr>
        <w:t xml:space="preserve"> </w:t>
      </w:r>
      <w:r w:rsidRPr="003415FC">
        <w:rPr>
          <w:rStyle w:val="Emphasis"/>
          <w:highlight w:val="cyan"/>
        </w:rPr>
        <w:t>Europe</w:t>
      </w:r>
      <w:r w:rsidRPr="003415FC">
        <w:rPr>
          <w:rStyle w:val="StyleUnderline"/>
          <w:highlight w:val="cyan"/>
        </w:rPr>
        <w:t xml:space="preserve"> a </w:t>
      </w:r>
      <w:r w:rsidRPr="003415FC">
        <w:rPr>
          <w:rStyle w:val="Emphasis"/>
          <w:highlight w:val="cyan"/>
        </w:rPr>
        <w:t>solution</w:t>
      </w:r>
      <w:r w:rsidRPr="003415FC">
        <w:rPr>
          <w:rStyle w:val="StyleUnderline"/>
          <w:highlight w:val="cyan"/>
        </w:rPr>
        <w:t xml:space="preserve"> on a silver platter</w:t>
      </w:r>
      <w:r w:rsidRPr="00BA1C33">
        <w:rPr>
          <w:sz w:val="16"/>
        </w:rPr>
        <w:t>.</w:t>
      </w:r>
    </w:p>
    <w:p w14:paraId="5FE05B1B" w14:textId="77777777" w:rsidR="00543E6A" w:rsidRPr="00BA1C33" w:rsidRDefault="00543E6A" w:rsidP="00543E6A">
      <w:pPr>
        <w:rPr>
          <w:sz w:val="16"/>
        </w:rPr>
      </w:pPr>
      <w:r w:rsidRPr="00BA1C33">
        <w:rPr>
          <w:sz w:val="16"/>
        </w:rPr>
        <w:t xml:space="preserve">Since taking office, President </w:t>
      </w:r>
      <w:r w:rsidRPr="00BA1C33">
        <w:rPr>
          <w:rStyle w:val="StyleUnderline"/>
        </w:rPr>
        <w:t>Trump</w:t>
      </w:r>
      <w:r w:rsidRPr="00BA1C33">
        <w:rPr>
          <w:sz w:val="16"/>
        </w:rPr>
        <w:t xml:space="preserve"> and his erstwhile confidant Elon Musk (while serving as head of the Department of Government Efficiency) have driven forward an unprecedented agenda aiming to </w:t>
      </w:r>
      <w:r w:rsidRPr="00BA1C33">
        <w:rPr>
          <w:rStyle w:val="StyleUnderline"/>
        </w:rPr>
        <w:t>cut</w:t>
      </w:r>
      <w:r w:rsidRPr="00BA1C33">
        <w:rPr>
          <w:sz w:val="16"/>
        </w:rPr>
        <w:t xml:space="preserve"> </w:t>
      </w:r>
      <w:r w:rsidRPr="00BA1C33">
        <w:rPr>
          <w:rStyle w:val="StyleUnderline"/>
        </w:rPr>
        <w:t>government spending</w:t>
      </w:r>
      <w:r w:rsidRPr="00BA1C33">
        <w:rPr>
          <w:sz w:val="16"/>
        </w:rPr>
        <w:t xml:space="preserve">, with significant and far-reaching impacts in the health industry. As a result, the US government has introduced a level of volatility into its health sector unlike anything seen in decades. The US Department of Health and Human Services has cut more than ten thousand jobs (albeit only to rehire many shortly thereafter). Threats to funding for scientific research, including more than $12 billion slashed from existing grants and contracts, have sparked fears about the durability of clinical studies. In the aftermath, </w:t>
      </w:r>
      <w:r w:rsidRPr="003415FC">
        <w:rPr>
          <w:rStyle w:val="StyleUnderline"/>
          <w:highlight w:val="cyan"/>
        </w:rPr>
        <w:t xml:space="preserve">fears of </w:t>
      </w:r>
      <w:r w:rsidRPr="003415FC">
        <w:rPr>
          <w:rStyle w:val="Emphasis"/>
          <w:highlight w:val="cyan"/>
        </w:rPr>
        <w:t>brain drain</w:t>
      </w:r>
      <w:r w:rsidRPr="00BA1C33">
        <w:rPr>
          <w:rStyle w:val="StyleUnderline"/>
        </w:rPr>
        <w:t xml:space="preserve"> have </w:t>
      </w:r>
      <w:r w:rsidRPr="003415FC">
        <w:rPr>
          <w:rStyle w:val="StyleUnderline"/>
          <w:highlight w:val="cyan"/>
        </w:rPr>
        <w:t>emerged</w:t>
      </w:r>
      <w:r w:rsidRPr="00BA1C33">
        <w:rPr>
          <w:sz w:val="16"/>
        </w:rPr>
        <w:t>. But unlike in recent decades, US researchers are the casualty, not beneficiary.</w:t>
      </w:r>
    </w:p>
    <w:p w14:paraId="3D140D73" w14:textId="77777777" w:rsidR="00543E6A" w:rsidRPr="00BA1C33" w:rsidRDefault="00543E6A" w:rsidP="00543E6A">
      <w:pPr>
        <w:rPr>
          <w:sz w:val="16"/>
        </w:rPr>
      </w:pPr>
      <w:r w:rsidRPr="00BA1C33">
        <w:rPr>
          <w:sz w:val="16"/>
        </w:rPr>
        <w:t xml:space="preserve">Instead, </w:t>
      </w:r>
      <w:r w:rsidRPr="00913112">
        <w:rPr>
          <w:rStyle w:val="StyleUnderline"/>
        </w:rPr>
        <w:t>Europe</w:t>
      </w:r>
      <w:r w:rsidRPr="00BA1C33">
        <w:rPr>
          <w:rStyle w:val="StyleUnderline"/>
        </w:rPr>
        <w:t xml:space="preserve"> looks to see if it can </w:t>
      </w:r>
      <w:r w:rsidRPr="00913112">
        <w:rPr>
          <w:rStyle w:val="Emphasis"/>
        </w:rPr>
        <w:t>address</w:t>
      </w:r>
      <w:r w:rsidRPr="00913112">
        <w:rPr>
          <w:rStyle w:val="StyleUnderline"/>
        </w:rPr>
        <w:t xml:space="preserve"> </w:t>
      </w:r>
      <w:r w:rsidRPr="00913112">
        <w:rPr>
          <w:rStyle w:val="Emphasis"/>
        </w:rPr>
        <w:t>structural</w:t>
      </w:r>
      <w:r w:rsidRPr="00913112">
        <w:rPr>
          <w:rStyle w:val="StyleUnderline"/>
        </w:rPr>
        <w:t xml:space="preserve"> </w:t>
      </w:r>
      <w:r w:rsidRPr="00913112">
        <w:rPr>
          <w:rStyle w:val="Emphasis"/>
        </w:rPr>
        <w:t>obstacles</w:t>
      </w:r>
      <w:r w:rsidRPr="00BA1C33">
        <w:rPr>
          <w:rStyle w:val="StyleUnderline"/>
        </w:rPr>
        <w:t xml:space="preserve"> that have hindered its health industry</w:t>
      </w:r>
      <w:r w:rsidRPr="00BA1C33">
        <w:rPr>
          <w:sz w:val="16"/>
        </w:rPr>
        <w:t xml:space="preserve">. With scientists and valuable expertise on the move, </w:t>
      </w:r>
      <w:r w:rsidRPr="003415FC">
        <w:rPr>
          <w:rStyle w:val="StyleUnderline"/>
          <w:highlight w:val="cyan"/>
        </w:rPr>
        <w:t xml:space="preserve">Europe </w:t>
      </w:r>
      <w:r w:rsidRPr="00F32755">
        <w:rPr>
          <w:rStyle w:val="StyleUnderline"/>
        </w:rPr>
        <w:t xml:space="preserve">should </w:t>
      </w:r>
      <w:r w:rsidRPr="003415FC">
        <w:rPr>
          <w:rStyle w:val="StyleUnderline"/>
          <w:highlight w:val="cyan"/>
        </w:rPr>
        <w:t>take</w:t>
      </w:r>
      <w:r w:rsidRPr="00BA1C33">
        <w:rPr>
          <w:rStyle w:val="StyleUnderline"/>
        </w:rPr>
        <w:t xml:space="preserve"> this </w:t>
      </w:r>
      <w:r w:rsidRPr="003415FC">
        <w:rPr>
          <w:rStyle w:val="StyleUnderline"/>
          <w:highlight w:val="cyan"/>
        </w:rPr>
        <w:t>opportunity</w:t>
      </w:r>
      <w:r w:rsidRPr="00BA1C33">
        <w:rPr>
          <w:rStyle w:val="StyleUnderline"/>
        </w:rPr>
        <w:t xml:space="preserve"> </w:t>
      </w:r>
      <w:r w:rsidRPr="003415FC">
        <w:rPr>
          <w:rStyle w:val="StyleUnderline"/>
          <w:highlight w:val="cyan"/>
        </w:rPr>
        <w:t>to</w:t>
      </w:r>
      <w:r w:rsidRPr="00BA1C33">
        <w:rPr>
          <w:rStyle w:val="StyleUnderline"/>
        </w:rPr>
        <w:t xml:space="preserve"> </w:t>
      </w:r>
      <w:r w:rsidRPr="003415FC">
        <w:rPr>
          <w:rStyle w:val="StyleUnderline"/>
          <w:highlight w:val="cyan"/>
        </w:rPr>
        <w:t>overcome</w:t>
      </w:r>
      <w:r w:rsidRPr="00BA1C33">
        <w:rPr>
          <w:sz w:val="16"/>
        </w:rPr>
        <w:t xml:space="preserve"> </w:t>
      </w:r>
      <w:r w:rsidRPr="00BA1C33">
        <w:rPr>
          <w:rStyle w:val="StyleUnderline"/>
        </w:rPr>
        <w:t xml:space="preserve">structural </w:t>
      </w:r>
      <w:r w:rsidRPr="003415FC">
        <w:rPr>
          <w:rStyle w:val="StyleUnderline"/>
          <w:highlight w:val="cyan"/>
        </w:rPr>
        <w:t>barriers</w:t>
      </w:r>
      <w:r w:rsidRPr="00BA1C33">
        <w:rPr>
          <w:rStyle w:val="StyleUnderline"/>
        </w:rPr>
        <w:t xml:space="preserve"> </w:t>
      </w:r>
      <w:r w:rsidRPr="003415FC">
        <w:rPr>
          <w:rStyle w:val="StyleUnderline"/>
          <w:highlight w:val="cyan"/>
        </w:rPr>
        <w:t xml:space="preserve">that have </w:t>
      </w:r>
      <w:r w:rsidRPr="003415FC">
        <w:rPr>
          <w:rStyle w:val="Emphasis"/>
          <w:highlight w:val="cyan"/>
        </w:rPr>
        <w:t>limited</w:t>
      </w:r>
      <w:r w:rsidRPr="003415FC">
        <w:rPr>
          <w:rStyle w:val="StyleUnderline"/>
          <w:highlight w:val="cyan"/>
        </w:rPr>
        <w:t xml:space="preserve"> </w:t>
      </w:r>
      <w:r w:rsidRPr="003415FC">
        <w:rPr>
          <w:rStyle w:val="Emphasis"/>
          <w:highlight w:val="cyan"/>
        </w:rPr>
        <w:t>innovation</w:t>
      </w:r>
      <w:r w:rsidRPr="00BA1C33">
        <w:rPr>
          <w:rStyle w:val="StyleUnderline"/>
        </w:rPr>
        <w:t xml:space="preserve"> </w:t>
      </w:r>
      <w:r w:rsidRPr="00F32755">
        <w:rPr>
          <w:rStyle w:val="StyleUnderline"/>
        </w:rPr>
        <w:t>and</w:t>
      </w:r>
      <w:r w:rsidRPr="00F32755">
        <w:rPr>
          <w:sz w:val="16"/>
        </w:rPr>
        <w:t xml:space="preserve"> research and development (</w:t>
      </w:r>
      <w:r w:rsidRPr="00F32755">
        <w:rPr>
          <w:rStyle w:val="Emphasis"/>
        </w:rPr>
        <w:t>R&amp;D</w:t>
      </w:r>
      <w:r w:rsidRPr="00F32755">
        <w:rPr>
          <w:sz w:val="16"/>
        </w:rPr>
        <w:t xml:space="preserve">) in the European Union (EU) </w:t>
      </w:r>
      <w:r w:rsidRPr="00F32755">
        <w:rPr>
          <w:rStyle w:val="StyleUnderline"/>
        </w:rPr>
        <w:t>as a path</w:t>
      </w:r>
      <w:r w:rsidRPr="00F32755">
        <w:rPr>
          <w:sz w:val="16"/>
        </w:rPr>
        <w:t xml:space="preserve"> </w:t>
      </w:r>
      <w:r w:rsidRPr="00F32755">
        <w:rPr>
          <w:rStyle w:val="StyleUnderline"/>
        </w:rPr>
        <w:t>toward</w:t>
      </w:r>
      <w:r w:rsidRPr="00F32755">
        <w:rPr>
          <w:sz w:val="16"/>
        </w:rPr>
        <w:t xml:space="preserve"> improving </w:t>
      </w:r>
      <w:r w:rsidRPr="00F32755">
        <w:rPr>
          <w:rStyle w:val="Emphasis"/>
        </w:rPr>
        <w:t>European</w:t>
      </w:r>
      <w:r w:rsidRPr="00F32755">
        <w:rPr>
          <w:rStyle w:val="StyleUnderline"/>
        </w:rPr>
        <w:t xml:space="preserve"> </w:t>
      </w:r>
      <w:r w:rsidRPr="00F32755">
        <w:rPr>
          <w:rStyle w:val="Emphasis"/>
        </w:rPr>
        <w:t>competitiveness</w:t>
      </w:r>
      <w:r w:rsidRPr="00F32755">
        <w:rPr>
          <w:rStyle w:val="StyleUnderline"/>
        </w:rPr>
        <w:t xml:space="preserve"> in the life sciences</w:t>
      </w:r>
      <w:r w:rsidRPr="00F32755">
        <w:rPr>
          <w:sz w:val="16"/>
        </w:rPr>
        <w:t>.</w:t>
      </w:r>
    </w:p>
    <w:p w14:paraId="4554CB2B" w14:textId="77777777" w:rsidR="00543E6A" w:rsidRPr="00BA1C33" w:rsidRDefault="00543E6A" w:rsidP="00543E6A">
      <w:pPr>
        <w:rPr>
          <w:sz w:val="16"/>
        </w:rPr>
      </w:pPr>
      <w:r w:rsidRPr="00BA1C33">
        <w:rPr>
          <w:sz w:val="16"/>
        </w:rPr>
        <w:t>Diagnosing the problem: Europe’s stagnating industry</w:t>
      </w:r>
    </w:p>
    <w:p w14:paraId="61031B04" w14:textId="77777777" w:rsidR="00543E6A" w:rsidRPr="00BA1C33" w:rsidRDefault="00543E6A" w:rsidP="00543E6A">
      <w:pPr>
        <w:rPr>
          <w:sz w:val="16"/>
        </w:rPr>
      </w:pPr>
      <w:r w:rsidRPr="00BA1C33">
        <w:rPr>
          <w:sz w:val="16"/>
        </w:rPr>
        <w:t xml:space="preserve">Since 2010, Europe’s R&amp;D expenditures gains have increasingly fallen relative to its peers and strategic competitors, including the United States and China. While the United States has seen a 5.5 percent rate of growth in expenditures and China’s spending has seen a whopping 20.7 percent rate of growth, Europe trails with only a 4.4 percent increase. As a result, </w:t>
      </w:r>
      <w:r w:rsidRPr="00BA1C33">
        <w:rPr>
          <w:rStyle w:val="StyleUnderline"/>
        </w:rPr>
        <w:t xml:space="preserve">Europe’s </w:t>
      </w:r>
      <w:r w:rsidRPr="00637102">
        <w:rPr>
          <w:rStyle w:val="Emphasis"/>
        </w:rPr>
        <w:t>pharma</w:t>
      </w:r>
      <w:r w:rsidRPr="00BA1C33">
        <w:rPr>
          <w:rStyle w:val="StyleUnderline"/>
        </w:rPr>
        <w:t xml:space="preserve">ceutical </w:t>
      </w:r>
      <w:r w:rsidRPr="00637102">
        <w:rPr>
          <w:rStyle w:val="Emphasis"/>
        </w:rPr>
        <w:t>industry</w:t>
      </w:r>
      <w:r w:rsidRPr="00BA1C33">
        <w:rPr>
          <w:sz w:val="16"/>
        </w:rPr>
        <w:t xml:space="preserve"> has </w:t>
      </w:r>
      <w:r w:rsidRPr="00BA1C33">
        <w:rPr>
          <w:rStyle w:val="StyleUnderline"/>
        </w:rPr>
        <w:t>struggled to compete with</w:t>
      </w:r>
      <w:r w:rsidRPr="00BA1C33">
        <w:rPr>
          <w:sz w:val="16"/>
        </w:rPr>
        <w:t xml:space="preserve"> </w:t>
      </w:r>
      <w:r w:rsidRPr="00BA1C33">
        <w:rPr>
          <w:rStyle w:val="StyleUnderline"/>
        </w:rPr>
        <w:t>the</w:t>
      </w:r>
      <w:r w:rsidRPr="00BA1C33">
        <w:rPr>
          <w:sz w:val="16"/>
        </w:rPr>
        <w:t xml:space="preserve"> </w:t>
      </w:r>
      <w:r w:rsidRPr="00BA1C33">
        <w:rPr>
          <w:rStyle w:val="StyleUnderline"/>
        </w:rPr>
        <w:t>U</w:t>
      </w:r>
      <w:r w:rsidRPr="00BA1C33">
        <w:rPr>
          <w:sz w:val="16"/>
        </w:rPr>
        <w:t xml:space="preserve">nited </w:t>
      </w:r>
      <w:r w:rsidRPr="00BA1C33">
        <w:rPr>
          <w:rStyle w:val="StyleUnderline"/>
        </w:rPr>
        <w:t>S</w:t>
      </w:r>
      <w:r w:rsidRPr="00BA1C33">
        <w:rPr>
          <w:sz w:val="16"/>
        </w:rPr>
        <w:t xml:space="preserve">tates </w:t>
      </w:r>
      <w:r w:rsidRPr="00BA1C33">
        <w:rPr>
          <w:rStyle w:val="StyleUnderline"/>
        </w:rPr>
        <w:t>and China</w:t>
      </w:r>
      <w:r w:rsidRPr="00BA1C33">
        <w:rPr>
          <w:sz w:val="16"/>
        </w:rPr>
        <w:t xml:space="preserve"> in developing new drugs.</w:t>
      </w:r>
    </w:p>
    <w:p w14:paraId="4F3065F5" w14:textId="77777777" w:rsidR="00543E6A" w:rsidRPr="00BA1C33" w:rsidRDefault="00543E6A" w:rsidP="00543E6A">
      <w:pPr>
        <w:rPr>
          <w:sz w:val="16"/>
        </w:rPr>
      </w:pPr>
      <w:r w:rsidRPr="00BA1C33">
        <w:rPr>
          <w:sz w:val="16"/>
        </w:rPr>
        <w:t xml:space="preserve">A lack of spending on research hurts growth. Even without considering the broader societal benefits of a healthy domestic pharmaceutical sector, R&amp;D alone added more than $225 billion to global GDP in 2022, which Europe received 29 percent of compared to the United States’ 55 percent. </w:t>
      </w:r>
      <w:r w:rsidRPr="003415FC">
        <w:rPr>
          <w:rStyle w:val="StyleUnderline"/>
          <w:highlight w:val="cyan"/>
        </w:rPr>
        <w:t>The value this</w:t>
      </w:r>
      <w:r w:rsidRPr="00BA1C33">
        <w:rPr>
          <w:sz w:val="16"/>
        </w:rPr>
        <w:t xml:space="preserve"> industry </w:t>
      </w:r>
      <w:r w:rsidRPr="003415FC">
        <w:rPr>
          <w:rStyle w:val="StyleUnderline"/>
          <w:highlight w:val="cyan"/>
        </w:rPr>
        <w:t xml:space="preserve">can bring </w:t>
      </w:r>
      <w:r w:rsidRPr="00F32755">
        <w:rPr>
          <w:rStyle w:val="StyleUnderline"/>
        </w:rPr>
        <w:t xml:space="preserve">to a </w:t>
      </w:r>
      <w:r w:rsidRPr="00F32755">
        <w:rPr>
          <w:rStyle w:val="Emphasis"/>
        </w:rPr>
        <w:t>stagnating</w:t>
      </w:r>
      <w:r w:rsidRPr="00F32755">
        <w:rPr>
          <w:rStyle w:val="StyleUnderline"/>
        </w:rPr>
        <w:t xml:space="preserve"> </w:t>
      </w:r>
      <w:r w:rsidRPr="00F32755">
        <w:rPr>
          <w:rStyle w:val="Emphasis"/>
        </w:rPr>
        <w:t>European</w:t>
      </w:r>
      <w:r w:rsidRPr="00F32755">
        <w:rPr>
          <w:rStyle w:val="StyleUnderline"/>
        </w:rPr>
        <w:t xml:space="preserve"> </w:t>
      </w:r>
      <w:r w:rsidRPr="00F32755">
        <w:rPr>
          <w:rStyle w:val="Emphasis"/>
        </w:rPr>
        <w:t>economy</w:t>
      </w:r>
      <w:r w:rsidRPr="00BA1C33">
        <w:rPr>
          <w:rStyle w:val="StyleUnderline"/>
        </w:rPr>
        <w:t xml:space="preserve"> </w:t>
      </w:r>
      <w:r w:rsidRPr="003415FC">
        <w:rPr>
          <w:rStyle w:val="StyleUnderline"/>
          <w:highlight w:val="cyan"/>
        </w:rPr>
        <w:t xml:space="preserve">is </w:t>
      </w:r>
      <w:r w:rsidRPr="003415FC">
        <w:rPr>
          <w:rStyle w:val="Emphasis"/>
          <w:sz w:val="30"/>
          <w:szCs w:val="30"/>
          <w:highlight w:val="cyan"/>
        </w:rPr>
        <w:t>significant</w:t>
      </w:r>
      <w:r w:rsidRPr="00BA1C33">
        <w:rPr>
          <w:sz w:val="16"/>
        </w:rPr>
        <w:t>.</w:t>
      </w:r>
    </w:p>
    <w:p w14:paraId="0EC44B5D" w14:textId="77777777" w:rsidR="00543E6A" w:rsidRPr="00BA1C33" w:rsidRDefault="00543E6A" w:rsidP="00543E6A">
      <w:pPr>
        <w:rPr>
          <w:sz w:val="16"/>
        </w:rPr>
      </w:pPr>
      <w:r w:rsidRPr="00F32755">
        <w:rPr>
          <w:rStyle w:val="StyleUnderline"/>
        </w:rPr>
        <w:t xml:space="preserve">As Europe looks to </w:t>
      </w:r>
      <w:r w:rsidRPr="00F32755">
        <w:rPr>
          <w:rStyle w:val="Emphasis"/>
        </w:rPr>
        <w:t>repower</w:t>
      </w:r>
      <w:r w:rsidRPr="00F32755">
        <w:rPr>
          <w:rStyle w:val="StyleUnderline"/>
        </w:rPr>
        <w:t xml:space="preserve"> its </w:t>
      </w:r>
      <w:r w:rsidRPr="00F32755">
        <w:rPr>
          <w:rStyle w:val="Emphasis"/>
        </w:rPr>
        <w:t>economy</w:t>
      </w:r>
      <w:r w:rsidRPr="00BA1C33">
        <w:rPr>
          <w:sz w:val="16"/>
        </w:rPr>
        <w:t xml:space="preserve">, </w:t>
      </w:r>
      <w:r w:rsidRPr="00913112">
        <w:rPr>
          <w:rStyle w:val="StyleUnderline"/>
        </w:rPr>
        <w:t xml:space="preserve">the </w:t>
      </w:r>
      <w:r w:rsidRPr="003415FC">
        <w:rPr>
          <w:rStyle w:val="StyleUnderline"/>
          <w:highlight w:val="cyan"/>
        </w:rPr>
        <w:t>life science</w:t>
      </w:r>
      <w:r w:rsidRPr="00BA1C33">
        <w:rPr>
          <w:sz w:val="16"/>
        </w:rPr>
        <w:t xml:space="preserve"> </w:t>
      </w:r>
      <w:r w:rsidRPr="00BA1C33">
        <w:rPr>
          <w:rStyle w:val="StyleUnderline"/>
        </w:rPr>
        <w:t xml:space="preserve">industry </w:t>
      </w:r>
      <w:r w:rsidRPr="003415FC">
        <w:rPr>
          <w:rStyle w:val="StyleUnderline"/>
          <w:highlight w:val="cyan"/>
        </w:rPr>
        <w:t xml:space="preserve">presents a </w:t>
      </w:r>
      <w:r w:rsidRPr="003415FC">
        <w:rPr>
          <w:rStyle w:val="Emphasis"/>
          <w:sz w:val="30"/>
          <w:szCs w:val="30"/>
          <w:highlight w:val="cyan"/>
        </w:rPr>
        <w:t>golden opportunity</w:t>
      </w:r>
      <w:r w:rsidRPr="00BA1C33">
        <w:rPr>
          <w:rStyle w:val="StyleUnderline"/>
        </w:rPr>
        <w:t xml:space="preserve"> if it can</w:t>
      </w:r>
      <w:r w:rsidRPr="00BA1C33">
        <w:rPr>
          <w:sz w:val="16"/>
        </w:rPr>
        <w:t xml:space="preserve"> </w:t>
      </w:r>
      <w:r w:rsidRPr="00BA1C33">
        <w:rPr>
          <w:rStyle w:val="StyleUnderline"/>
        </w:rPr>
        <w:t>take advantage of this rapidly growing high-value sector</w:t>
      </w:r>
      <w:r w:rsidRPr="00BA1C33">
        <w:rPr>
          <w:sz w:val="16"/>
        </w:rPr>
        <w:t>.</w:t>
      </w:r>
    </w:p>
    <w:p w14:paraId="1B8BDCB8" w14:textId="77777777" w:rsidR="00543E6A" w:rsidRDefault="00543E6A" w:rsidP="00543E6A">
      <w:pPr>
        <w:rPr>
          <w:rStyle w:val="StyleUnderline"/>
        </w:rPr>
      </w:pPr>
      <w:r w:rsidRPr="00BA1C33">
        <w:rPr>
          <w:sz w:val="16"/>
        </w:rPr>
        <w:t xml:space="preserve">Europe has plenty of concerns it needs to address in the life sciences industry, including over intellectual property rights or regulatory red tape in areas like pharmaceuticals. However, </w:t>
      </w:r>
      <w:r w:rsidRPr="003415FC">
        <w:rPr>
          <w:rStyle w:val="StyleUnderline"/>
          <w:highlight w:val="cyan"/>
        </w:rPr>
        <w:t>solving the R&amp;D issue</w:t>
      </w:r>
      <w:r w:rsidRPr="003415FC">
        <w:rPr>
          <w:sz w:val="16"/>
          <w:highlight w:val="cyan"/>
        </w:rPr>
        <w:t xml:space="preserve"> </w:t>
      </w:r>
      <w:r w:rsidRPr="00F32755">
        <w:rPr>
          <w:rStyle w:val="StyleUnderline"/>
        </w:rPr>
        <w:t xml:space="preserve">should be </w:t>
      </w:r>
      <w:r w:rsidRPr="003415FC">
        <w:rPr>
          <w:rStyle w:val="StyleUnderline"/>
          <w:highlight w:val="cyan"/>
        </w:rPr>
        <w:t xml:space="preserve">the </w:t>
      </w:r>
      <w:r w:rsidRPr="003415FC">
        <w:rPr>
          <w:rStyle w:val="Emphasis"/>
          <w:highlight w:val="cyan"/>
        </w:rPr>
        <w:t>priority</w:t>
      </w:r>
      <w:r w:rsidRPr="00BA1C33">
        <w:rPr>
          <w:rStyle w:val="StyleUnderline"/>
        </w:rPr>
        <w:t xml:space="preserve"> to attract greater investment </w:t>
      </w:r>
      <w:r w:rsidRPr="003415FC">
        <w:rPr>
          <w:rStyle w:val="StyleUnderline"/>
          <w:highlight w:val="cyan"/>
        </w:rPr>
        <w:t xml:space="preserve">and </w:t>
      </w:r>
      <w:r w:rsidRPr="003415FC">
        <w:rPr>
          <w:rStyle w:val="Emphasis"/>
          <w:highlight w:val="cyan"/>
        </w:rPr>
        <w:t>drive innovation</w:t>
      </w:r>
      <w:r w:rsidRPr="003415FC">
        <w:rPr>
          <w:rStyle w:val="StyleUnderline"/>
          <w:highlight w:val="cyan"/>
        </w:rPr>
        <w:t xml:space="preserve"> in Europe</w:t>
      </w:r>
      <w:r w:rsidRPr="00BA1C33">
        <w:rPr>
          <w:sz w:val="16"/>
        </w:rPr>
        <w:t xml:space="preserve">. That means Europe must attract the best and brightest minds available for such R&amp;D efforts—which is where the </w:t>
      </w:r>
      <w:r w:rsidRPr="00BA1C33">
        <w:rPr>
          <w:rStyle w:val="StyleUnderline"/>
        </w:rPr>
        <w:t>Trump</w:t>
      </w:r>
      <w:r w:rsidRPr="00BA1C33">
        <w:rPr>
          <w:sz w:val="16"/>
        </w:rPr>
        <w:t xml:space="preserve"> </w:t>
      </w:r>
      <w:r w:rsidRPr="00BA1C33">
        <w:rPr>
          <w:rStyle w:val="StyleUnderline"/>
        </w:rPr>
        <w:t>administration has done Europe a favor</w:t>
      </w:r>
    </w:p>
    <w:bookmarkEnd w:id="0"/>
    <w:p w14:paraId="5F9F3F95" w14:textId="77777777" w:rsidR="00543E6A" w:rsidRPr="00B16340" w:rsidRDefault="00543E6A" w:rsidP="00543E6A">
      <w:pPr>
        <w:pStyle w:val="Heading4"/>
      </w:pPr>
      <w:r>
        <w:t>Subpoint C---</w:t>
      </w:r>
      <w:r w:rsidRPr="00B16340">
        <w:t xml:space="preserve">Innovative </w:t>
      </w:r>
      <w:r>
        <w:t>biotech</w:t>
      </w:r>
      <w:r w:rsidRPr="00B16340">
        <w:t xml:space="preserve"> development solves future </w:t>
      </w:r>
      <w:r w:rsidRPr="00B16340">
        <w:rPr>
          <w:u w:val="single"/>
        </w:rPr>
        <w:t>bioterror attacks</w:t>
      </w:r>
      <w:r w:rsidRPr="00B16340">
        <w:t xml:space="preserve"> – </w:t>
      </w:r>
      <w:r w:rsidRPr="00B16340">
        <w:rPr>
          <w:u w:val="single"/>
        </w:rPr>
        <w:t>extinction</w:t>
      </w:r>
      <w:r w:rsidRPr="00B16340">
        <w:t>.</w:t>
      </w:r>
    </w:p>
    <w:p w14:paraId="7B570E91" w14:textId="77777777" w:rsidR="00543E6A" w:rsidRPr="00B16340" w:rsidRDefault="00543E6A" w:rsidP="00543E6A">
      <w:r w:rsidRPr="00B16340">
        <w:rPr>
          <w:rStyle w:val="Style13ptBold"/>
        </w:rPr>
        <w:t xml:space="preserve">Brend </w:t>
      </w:r>
      <w:r>
        <w:rPr>
          <w:rStyle w:val="Style13ptBold"/>
        </w:rPr>
        <w:t>24</w:t>
      </w:r>
      <w:r w:rsidRPr="00B16340">
        <w:t xml:space="preserve"> [Roger Brent; American biologist known for his work on gene regulation and systems biology. He studies the quantitative behaviors of cell signaling systems and the origins and consequences of variation in them; 8-20-2024; "The New Bioweapons"; Foreign Affairs; https://www.foreignaffairs.com/world/new-bioweapons-covid-biology]</w:t>
      </w:r>
    </w:p>
    <w:p w14:paraId="55D6CFE7" w14:textId="77777777" w:rsidR="00543E6A" w:rsidRPr="00B16340" w:rsidRDefault="00543E6A" w:rsidP="00543E6A">
      <w:pPr>
        <w:rPr>
          <w:rStyle w:val="StyleUnderline"/>
        </w:rPr>
      </w:pPr>
      <w:r w:rsidRPr="00B16340">
        <w:rPr>
          <w:rStyle w:val="StyleUnderline"/>
        </w:rPr>
        <w:t>In cybersecurity, a penetration test is a simulated attack on a computer system’s defenses that uses the tools and techniques an adversary would employ</w:t>
      </w:r>
      <w:r w:rsidRPr="00B16340">
        <w:rPr>
          <w:sz w:val="16"/>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2CF2BB3E" w14:textId="77777777" w:rsidR="00543E6A" w:rsidRPr="00B16340" w:rsidRDefault="00543E6A" w:rsidP="00543E6A">
      <w:pPr>
        <w:rPr>
          <w:sz w:val="16"/>
        </w:rPr>
      </w:pPr>
      <w:r w:rsidRPr="00B16340">
        <w:rPr>
          <w:rStyle w:val="StyleUnderline"/>
        </w:rPr>
        <w:t>At the end of the last decade and the beginning of this one, human society itself was subject to a kind of penetration test: COVID-19</w:t>
      </w:r>
      <w:r w:rsidRPr="00B16340">
        <w:rPr>
          <w:sz w:val="16"/>
        </w:rPr>
        <w:t xml:space="preserve">. </w:t>
      </w:r>
      <w:r w:rsidRPr="00B16340">
        <w:rPr>
          <w:rStyle w:val="StyleUnderline"/>
        </w:rPr>
        <w:t>The virus</w:t>
      </w:r>
      <w:r w:rsidRPr="00B16340">
        <w:rPr>
          <w:sz w:val="16"/>
        </w:rPr>
        <w:t xml:space="preserve">, an unthinking adversary, </w:t>
      </w:r>
      <w:r w:rsidRPr="00B16340">
        <w:rPr>
          <w:rStyle w:val="StyleUnderline"/>
        </w:rPr>
        <w:t>probed the world’s ability to defend against new pathogens</w:t>
      </w:r>
      <w:r w:rsidRPr="00B16340">
        <w:rPr>
          <w:sz w:val="16"/>
        </w:rPr>
        <w:t xml:space="preserve">. </w:t>
      </w:r>
      <w:r w:rsidRPr="00B16340">
        <w:rPr>
          <w:rStyle w:val="StyleUnderline"/>
        </w:rPr>
        <w:t>And</w:t>
      </w:r>
      <w:r w:rsidRPr="00B16340">
        <w:rPr>
          <w:sz w:val="16"/>
        </w:rPr>
        <w:t xml:space="preserve"> by the end of the test, </w:t>
      </w:r>
      <w:r w:rsidRPr="00B16340">
        <w:rPr>
          <w:rStyle w:val="StyleUnderline"/>
        </w:rPr>
        <w:t>it was clear that humanity had failed</w:t>
      </w:r>
      <w:r w:rsidRPr="00B16340">
        <w:rPr>
          <w:sz w:val="16"/>
        </w:rPr>
        <w:t xml:space="preserve">. </w:t>
      </w:r>
      <w:r w:rsidRPr="00B16340">
        <w:rPr>
          <w:rStyle w:val="StyleUnderline"/>
        </w:rPr>
        <w:t>COVID</w:t>
      </w:r>
      <w:r w:rsidRPr="00B16340">
        <w:rPr>
          <w:sz w:val="16"/>
        </w:rPr>
        <w:t xml:space="preserve">-19 </w:t>
      </w:r>
      <w:r w:rsidRPr="00B16340">
        <w:rPr>
          <w:rStyle w:val="StyleUnderline"/>
        </w:rPr>
        <w:t>went everywhere</w:t>
      </w:r>
      <w:r w:rsidRPr="00B16340">
        <w:rPr>
          <w:sz w:val="16"/>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B16340">
        <w:rPr>
          <w:sz w:val="16"/>
        </w:rPr>
        <w:t xml:space="preserve"> The </w:t>
      </w:r>
      <w:r w:rsidRPr="00B16340">
        <w:rPr>
          <w:rStyle w:val="StyleUnderline"/>
        </w:rPr>
        <w:t>draconian lockdowns imposed by autocracies and the miraculous vaccines developed by democracies slowed, but did not halt</w:t>
      </w:r>
      <w:r w:rsidRPr="00B16340">
        <w:rPr>
          <w:sz w:val="16"/>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B16340">
        <w:rPr>
          <w:sz w:val="16"/>
        </w:rPr>
        <w:t xml:space="preserve"> </w:t>
      </w:r>
      <w:r w:rsidRPr="00B16340">
        <w:rPr>
          <w:rStyle w:val="StyleUnderline"/>
        </w:rPr>
        <w:t>It was</w:t>
      </w:r>
      <w:r w:rsidRPr="00B16340">
        <w:rPr>
          <w:sz w:val="16"/>
        </w:rPr>
        <w:t xml:space="preserve"> the fact </w:t>
      </w:r>
      <w:r w:rsidRPr="00B16340">
        <w:rPr>
          <w:rStyle w:val="StyleUnderline"/>
        </w:rPr>
        <w:t>that viral infection proved to be only modestly lethal</w:t>
      </w:r>
      <w:r w:rsidRPr="00B16340">
        <w:rPr>
          <w:sz w:val="16"/>
        </w:rPr>
        <w:t xml:space="preserve">. In the end, </w:t>
      </w:r>
      <w:r w:rsidRPr="00B16340">
        <w:rPr>
          <w:rStyle w:val="StyleUnderline"/>
        </w:rPr>
        <w:t xml:space="preserve">COVID-19 mostly </w:t>
      </w:r>
      <w:proofErr w:type="gramStart"/>
      <w:r w:rsidRPr="00B16340">
        <w:rPr>
          <w:rStyle w:val="StyleUnderline"/>
        </w:rPr>
        <w:t>burned itself</w:t>
      </w:r>
      <w:proofErr w:type="gramEnd"/>
      <w:r w:rsidRPr="00B16340">
        <w:rPr>
          <w:rStyle w:val="StyleUnderline"/>
        </w:rPr>
        <w:t xml:space="preserve"> out</w:t>
      </w:r>
      <w:r w:rsidRPr="00B16340">
        <w:rPr>
          <w:sz w:val="16"/>
        </w:rPr>
        <w:t>.</w:t>
      </w:r>
    </w:p>
    <w:p w14:paraId="770609B2" w14:textId="77777777" w:rsidR="00543E6A" w:rsidRPr="00B16340" w:rsidRDefault="00543E6A" w:rsidP="00543E6A">
      <w:pPr>
        <w:rPr>
          <w:rStyle w:val="StyleUnderline"/>
        </w:rPr>
      </w:pPr>
      <w:r w:rsidRPr="00B16340">
        <w:rPr>
          <w:sz w:val="16"/>
        </w:rPr>
        <w:t xml:space="preserve">Humanity’s failure against COVID-19 is sobering, because </w:t>
      </w:r>
      <w:r w:rsidRPr="00757D59">
        <w:rPr>
          <w:rStyle w:val="StyleUnderline"/>
          <w:highlight w:val="cyan"/>
        </w:rPr>
        <w:t>the world is facing</w:t>
      </w:r>
      <w:r w:rsidRPr="00B16340">
        <w:rPr>
          <w:rStyle w:val="StyleUnderline"/>
        </w:rPr>
        <w:t xml:space="preserve"> a </w:t>
      </w:r>
      <w:r w:rsidRPr="00757D59">
        <w:rPr>
          <w:rStyle w:val="Emphasis"/>
          <w:highlight w:val="cyan"/>
        </w:rPr>
        <w:t>growing</w:t>
      </w:r>
      <w:r w:rsidRPr="00B16340">
        <w:rPr>
          <w:rStyle w:val="StyleUnderline"/>
        </w:rPr>
        <w:t xml:space="preserve"> number of </w:t>
      </w:r>
      <w:r w:rsidRPr="00757D59">
        <w:rPr>
          <w:rStyle w:val="Emphasis"/>
          <w:highlight w:val="cyan"/>
        </w:rPr>
        <w:t>bio</w:t>
      </w:r>
      <w:r w:rsidRPr="00B16340">
        <w:rPr>
          <w:rStyle w:val="Emphasis"/>
        </w:rPr>
        <w:t>logical</w:t>
      </w:r>
      <w:r w:rsidRPr="00757D59">
        <w:rPr>
          <w:rStyle w:val="Emphasis"/>
          <w:highlight w:val="cyan"/>
        </w:rPr>
        <w:t xml:space="preserve"> threats</w:t>
      </w:r>
      <w:r w:rsidRPr="00B16340">
        <w:rPr>
          <w:sz w:val="16"/>
        </w:rPr>
        <w:t xml:space="preserve">. Some of them, such as avian flu, come from nature. But plenty come </w:t>
      </w:r>
      <w:r w:rsidRPr="00B16340">
        <w:rPr>
          <w:rStyle w:val="StyleUnderline"/>
        </w:rPr>
        <w:t>from scientific advances</w:t>
      </w:r>
      <w:r w:rsidRPr="00B16340">
        <w:rPr>
          <w:sz w:val="16"/>
        </w:rPr>
        <w:t xml:space="preserve">. Over the past 60 years, </w:t>
      </w:r>
      <w:r w:rsidRPr="00757D59">
        <w:rPr>
          <w:rStyle w:val="StyleUnderline"/>
          <w:highlight w:val="cyan"/>
        </w:rPr>
        <w:t>researchers</w:t>
      </w:r>
      <w:r w:rsidRPr="00B16340">
        <w:rPr>
          <w:sz w:val="16"/>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757D59">
        <w:rPr>
          <w:rStyle w:val="StyleUnderline"/>
          <w:highlight w:val="cyan"/>
        </w:rPr>
        <w:t>figured out</w:t>
      </w:r>
      <w:r w:rsidRPr="00B16340">
        <w:rPr>
          <w:rStyle w:val="StyleUnderline"/>
        </w:rPr>
        <w:t xml:space="preserve"> how to create </w:t>
      </w:r>
      <w:r w:rsidRPr="00757D59">
        <w:rPr>
          <w:rStyle w:val="StyleUnderline"/>
          <w:highlight w:val="cyan"/>
        </w:rPr>
        <w:t xml:space="preserve">viruses that </w:t>
      </w:r>
      <w:r w:rsidRPr="00B16340">
        <w:rPr>
          <w:rStyle w:val="StyleUnderline"/>
        </w:rPr>
        <w:t xml:space="preserve">can </w:t>
      </w:r>
      <w:r w:rsidRPr="00757D59">
        <w:rPr>
          <w:rStyle w:val="Emphasis"/>
          <w:highlight w:val="cyan"/>
        </w:rPr>
        <w:t>evade immunity</w:t>
      </w:r>
      <w:r w:rsidRPr="00B16340">
        <w:rPr>
          <w:sz w:val="16"/>
        </w:rPr>
        <w:t xml:space="preserve">. </w:t>
      </w:r>
      <w:r w:rsidRPr="00B16340">
        <w:rPr>
          <w:rStyle w:val="StyleUnderline"/>
        </w:rPr>
        <w:t>They</w:t>
      </w:r>
      <w:r w:rsidRPr="00B16340">
        <w:rPr>
          <w:sz w:val="16"/>
        </w:rPr>
        <w:t xml:space="preserve"> have </w:t>
      </w:r>
      <w:r w:rsidRPr="00B16340">
        <w:rPr>
          <w:rStyle w:val="StyleUnderline"/>
        </w:rPr>
        <w:t xml:space="preserve">learned how to evolve existing viruses to </w:t>
      </w:r>
      <w:r w:rsidRPr="00757D59">
        <w:rPr>
          <w:rStyle w:val="StyleUnderline"/>
          <w:highlight w:val="cyan"/>
        </w:rPr>
        <w:t>spread</w:t>
      </w:r>
      <w:r w:rsidRPr="00B16340">
        <w:rPr>
          <w:rStyle w:val="StyleUnderline"/>
        </w:rPr>
        <w:t xml:space="preserve"> more easily </w:t>
      </w:r>
      <w:r w:rsidRPr="00757D59">
        <w:rPr>
          <w:rStyle w:val="StyleUnderline"/>
          <w:highlight w:val="cyan"/>
        </w:rPr>
        <w:t>through the air</w:t>
      </w:r>
      <w:r w:rsidRPr="00B16340">
        <w:rPr>
          <w:rStyle w:val="StyleUnderline"/>
        </w:rPr>
        <w:t xml:space="preserve">, </w:t>
      </w:r>
      <w:r w:rsidRPr="00757D59">
        <w:rPr>
          <w:rStyle w:val="StyleUnderline"/>
          <w:highlight w:val="cyan"/>
        </w:rPr>
        <w:t>and</w:t>
      </w:r>
      <w:r w:rsidRPr="00B16340">
        <w:rPr>
          <w:rStyle w:val="StyleUnderline"/>
        </w:rPr>
        <w:t xml:space="preserve"> how to engineer viruses to make them </w:t>
      </w:r>
      <w:r w:rsidRPr="00757D59">
        <w:rPr>
          <w:rStyle w:val="Emphasis"/>
          <w:highlight w:val="cyan"/>
        </w:rPr>
        <w:t>more deadly</w:t>
      </w:r>
      <w:r w:rsidRPr="00B16340">
        <w:rPr>
          <w:sz w:val="16"/>
        </w:rPr>
        <w:t xml:space="preserve">. It remains unclear whether COVID-19 arose from such activities or entered the human population via interaction with wildlife. Either way, </w:t>
      </w:r>
      <w:proofErr w:type="gramStart"/>
      <w:r w:rsidRPr="00B16340">
        <w:rPr>
          <w:sz w:val="16"/>
        </w:rPr>
        <w:t xml:space="preserve">it is clear that </w:t>
      </w:r>
      <w:r w:rsidRPr="00B16340">
        <w:rPr>
          <w:rStyle w:val="StyleUnderline"/>
        </w:rPr>
        <w:t>biological</w:t>
      </w:r>
      <w:proofErr w:type="gramEnd"/>
      <w:r w:rsidRPr="00B16340">
        <w:rPr>
          <w:rStyle w:val="StyleUnderline"/>
        </w:rPr>
        <w:t xml:space="preserve"> technology, now boosted by artificial intelligence, has made it </w:t>
      </w:r>
      <w:r w:rsidRPr="00B16340">
        <w:rPr>
          <w:rStyle w:val="Emphasis"/>
        </w:rPr>
        <w:t>simpler than ever</w:t>
      </w:r>
      <w:r w:rsidRPr="00B16340">
        <w:rPr>
          <w:rStyle w:val="StyleUnderline"/>
        </w:rPr>
        <w:t xml:space="preserve"> to produce diseases.</w:t>
      </w:r>
    </w:p>
    <w:p w14:paraId="3DAED924" w14:textId="77777777" w:rsidR="00543E6A" w:rsidRPr="00B16340" w:rsidRDefault="00543E6A" w:rsidP="00543E6A">
      <w:pPr>
        <w:rPr>
          <w:sz w:val="16"/>
        </w:rPr>
      </w:pPr>
      <w:r w:rsidRPr="00757D59">
        <w:rPr>
          <w:rStyle w:val="StyleUnderline"/>
          <w:highlight w:val="cyan"/>
        </w:rPr>
        <w:t>Should a</w:t>
      </w:r>
      <w:r w:rsidRPr="00B16340">
        <w:rPr>
          <w:sz w:val="16"/>
        </w:rPr>
        <w:t xml:space="preserve"> human-made or human-improved </w:t>
      </w:r>
      <w:r w:rsidRPr="00757D59">
        <w:rPr>
          <w:rStyle w:val="StyleUnderline"/>
          <w:highlight w:val="cyan"/>
        </w:rPr>
        <w:t>pathogen</w:t>
      </w:r>
      <w:r w:rsidRPr="00B16340">
        <w:rPr>
          <w:sz w:val="16"/>
        </w:rPr>
        <w:t xml:space="preserve"> escape or </w:t>
      </w:r>
      <w:r w:rsidRPr="00757D59">
        <w:rPr>
          <w:rStyle w:val="StyleUnderline"/>
          <w:highlight w:val="cya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3A185A">
        <w:rPr>
          <w:sz w:val="16"/>
        </w:rPr>
        <w:t xml:space="preserve">. </w:t>
      </w:r>
      <w:r w:rsidRPr="003A185A">
        <w:rPr>
          <w:rStyle w:val="StyleUnderline"/>
        </w:rPr>
        <w:t>Some</w:t>
      </w:r>
      <w:r w:rsidRPr="003A185A">
        <w:rPr>
          <w:sz w:val="16"/>
        </w:rPr>
        <w:t xml:space="preserve"> synthetic</w:t>
      </w:r>
      <w:r w:rsidRPr="00B16340">
        <w:rPr>
          <w:sz w:val="16"/>
        </w:rPr>
        <w:t xml:space="preserve"> pathogens </w:t>
      </w:r>
      <w:r w:rsidRPr="00B16340">
        <w:rPr>
          <w:rStyle w:val="StyleUnderline"/>
        </w:rPr>
        <w:t>might be capable of killing many more people and causing much more economic devastation than the novel coronavirus did</w:t>
      </w:r>
      <w:r w:rsidRPr="00B16340">
        <w:rPr>
          <w:sz w:val="16"/>
        </w:rPr>
        <w:t xml:space="preserve">. In a worst-case scenario, </w:t>
      </w:r>
      <w:r w:rsidRPr="00B16340">
        <w:rPr>
          <w:rStyle w:val="StyleUnderline"/>
        </w:rPr>
        <w:t xml:space="preserve">the worldwide </w:t>
      </w:r>
      <w:r w:rsidRPr="00757D59">
        <w:rPr>
          <w:rStyle w:val="StyleUnderline"/>
          <w:highlight w:val="cyan"/>
        </w:rPr>
        <w:t>death toll</w:t>
      </w:r>
      <w:r w:rsidRPr="00B16340">
        <w:rPr>
          <w:rStyle w:val="StyleUnderline"/>
        </w:rPr>
        <w:t xml:space="preserve"> might </w:t>
      </w:r>
      <w:r w:rsidRPr="00757D59">
        <w:rPr>
          <w:rStyle w:val="StyleUnderline"/>
          <w:highlight w:val="cyan"/>
        </w:rPr>
        <w:t xml:space="preserve">exceed </w:t>
      </w:r>
      <w:r w:rsidRPr="00B16340">
        <w:rPr>
          <w:rStyle w:val="StyleUnderline"/>
        </w:rPr>
        <w:t xml:space="preserve">that of the </w:t>
      </w:r>
      <w:r w:rsidRPr="00757D59">
        <w:rPr>
          <w:rStyle w:val="Emphasis"/>
          <w:highlight w:val="cyan"/>
        </w:rPr>
        <w:t>Black Death</w:t>
      </w:r>
      <w:r w:rsidRPr="00B16340">
        <w:rPr>
          <w:rStyle w:val="StyleUnderline"/>
        </w:rPr>
        <w:t>, which killed one of every three people in Europe.</w:t>
      </w:r>
    </w:p>
    <w:p w14:paraId="77CD0E12" w14:textId="77777777" w:rsidR="00543E6A" w:rsidRPr="006626AC" w:rsidRDefault="00543E6A" w:rsidP="00543E6A">
      <w:pPr>
        <w:rPr>
          <w:sz w:val="16"/>
        </w:rPr>
      </w:pPr>
      <w:r w:rsidRPr="006626AC">
        <w:rPr>
          <w:sz w:val="16"/>
        </w:rPr>
        <w:t xml:space="preserve">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w:t>
      </w:r>
      <w:proofErr w:type="gramStart"/>
      <w:r w:rsidRPr="006626AC">
        <w:rPr>
          <w:sz w:val="16"/>
        </w:rPr>
        <w:t>have to</w:t>
      </w:r>
      <w:proofErr w:type="gramEnd"/>
      <w:r w:rsidRPr="006626AC">
        <w:rPr>
          <w:sz w:val="16"/>
        </w:rPr>
        <w:t xml:space="preserve"> develop warning systems that can detect engineered diseases. They must learn how to </w:t>
      </w:r>
      <w:proofErr w:type="gramStart"/>
      <w:r w:rsidRPr="006626AC">
        <w:rPr>
          <w:sz w:val="16"/>
        </w:rPr>
        <w:t>surge</w:t>
      </w:r>
      <w:proofErr w:type="gramEnd"/>
      <w:r w:rsidRPr="006626AC">
        <w:rPr>
          <w:sz w:val="16"/>
        </w:rPr>
        <w:t xml:space="preserv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10A1BA22" w14:textId="77777777" w:rsidR="00543E6A" w:rsidRPr="00B16340" w:rsidRDefault="00543E6A" w:rsidP="00543E6A">
      <w:pPr>
        <w:rPr>
          <w:sz w:val="16"/>
        </w:rPr>
      </w:pPr>
      <w:r w:rsidRPr="00B16340">
        <w:rPr>
          <w:sz w:val="16"/>
        </w:rPr>
        <w:t>RISKY BUSINESS</w:t>
      </w:r>
    </w:p>
    <w:p w14:paraId="276E6BEA" w14:textId="77777777" w:rsidR="00543E6A" w:rsidRPr="00B16340" w:rsidRDefault="00543E6A" w:rsidP="00543E6A">
      <w:pPr>
        <w:rPr>
          <w:sz w:val="16"/>
        </w:rPr>
      </w:pPr>
      <w:r w:rsidRPr="00B16340">
        <w:rPr>
          <w:sz w:val="16"/>
        </w:rPr>
        <w:t xml:space="preserve">For more than a century, most people have seen biology as a force for progress. By the early twenty-first century, vaccines had helped humanity eradicate smallpox and </w:t>
      </w:r>
      <w:proofErr w:type="gramStart"/>
      <w:r w:rsidRPr="00B16340">
        <w:rPr>
          <w:sz w:val="16"/>
        </w:rPr>
        <w:t>rinderpest, and</w:t>
      </w:r>
      <w:proofErr w:type="gramEnd"/>
      <w:r w:rsidRPr="00B16340">
        <w:rPr>
          <w:sz w:val="16"/>
        </w:rPr>
        <w:t xml:space="preserve">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522EC760" w14:textId="77777777" w:rsidR="00543E6A" w:rsidRPr="00B16340" w:rsidRDefault="00543E6A" w:rsidP="00543E6A">
      <w:pPr>
        <w:rPr>
          <w:sz w:val="16"/>
        </w:rPr>
      </w:pPr>
      <w:r w:rsidRPr="00B16340">
        <w:rPr>
          <w:sz w:val="16"/>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67A37FC5" w14:textId="77777777" w:rsidR="00543E6A" w:rsidRPr="00B16340" w:rsidRDefault="00543E6A" w:rsidP="00543E6A">
      <w:pPr>
        <w:rPr>
          <w:sz w:val="16"/>
        </w:rPr>
      </w:pPr>
      <w:r w:rsidRPr="00B16340">
        <w:rPr>
          <w:sz w:val="16"/>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w:t>
      </w:r>
      <w:r w:rsidRPr="003A185A">
        <w:rPr>
          <w:sz w:val="16"/>
        </w:rPr>
        <w:t>. But the plan was vetoed by the chief of the army general staff. “</w:t>
      </w:r>
      <w:r w:rsidRPr="003A185A">
        <w:rPr>
          <w:rStyle w:val="StyleUnderline"/>
        </w:rPr>
        <w:t>If bacteriological warfare is conducted</w:t>
      </w:r>
      <w:r w:rsidRPr="003A185A">
        <w:rPr>
          <w:sz w:val="16"/>
        </w:rPr>
        <w:t>,” the chief noted, “</w:t>
      </w:r>
      <w:r w:rsidRPr="003A185A">
        <w:rPr>
          <w:rStyle w:val="StyleUnderline"/>
        </w:rPr>
        <w:t>it will grow from the dimension of war between Japan</w:t>
      </w:r>
      <w:r w:rsidRPr="00B16340">
        <w:rPr>
          <w:rStyle w:val="StyleUnderline"/>
        </w:rPr>
        <w:t xml:space="preserve"> and </w:t>
      </w:r>
      <w:r w:rsidRPr="00F32755">
        <w:rPr>
          <w:rStyle w:val="StyleUnderline"/>
        </w:rPr>
        <w:t xml:space="preserve">America to an </w:t>
      </w:r>
      <w:r w:rsidRPr="00F32755">
        <w:rPr>
          <w:rStyle w:val="Emphasis"/>
        </w:rPr>
        <w:t>endless battle</w:t>
      </w:r>
      <w:r w:rsidRPr="00F32755">
        <w:rPr>
          <w:rStyle w:val="StyleUnderline"/>
        </w:rPr>
        <w:t xml:space="preserve"> of humanity against bacteria</w:t>
      </w:r>
      <w:r w:rsidRPr="00F32755">
        <w:rPr>
          <w:sz w:val="16"/>
        </w:rPr>
        <w:t>.”</w:t>
      </w:r>
    </w:p>
    <w:p w14:paraId="066996DD" w14:textId="77777777" w:rsidR="00543E6A" w:rsidRPr="00B16340" w:rsidRDefault="00543E6A" w:rsidP="00543E6A">
      <w:pPr>
        <w:rPr>
          <w:sz w:val="16"/>
        </w:rPr>
      </w:pPr>
      <w:r w:rsidRPr="00B16340">
        <w:rPr>
          <w:sz w:val="16"/>
        </w:rPr>
        <w:t xml:space="preserve">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w:t>
      </w:r>
      <w:proofErr w:type="gramStart"/>
      <w:r w:rsidRPr="00B16340">
        <w:rPr>
          <w:sz w:val="16"/>
        </w:rPr>
        <w:t>drew to a close</w:t>
      </w:r>
      <w:proofErr w:type="gramEnd"/>
      <w:r w:rsidRPr="00B16340">
        <w:rPr>
          <w:sz w:val="16"/>
        </w:rPr>
        <w:t>, government scientists were producing sizable quantities of deadly bacteria and toxins that were devised, in the words of the microbiologist Riley Housewright, to “confound diagnosis and frustrate treatment.”</w:t>
      </w:r>
    </w:p>
    <w:p w14:paraId="1BCD5E26" w14:textId="77777777" w:rsidR="00543E6A" w:rsidRPr="00B16340" w:rsidRDefault="00543E6A" w:rsidP="00543E6A">
      <w:pPr>
        <w:rPr>
          <w:sz w:val="16"/>
        </w:rPr>
      </w:pPr>
      <w:r w:rsidRPr="00B16340">
        <w:rPr>
          <w:sz w:val="16"/>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757D59">
        <w:rPr>
          <w:rStyle w:val="StyleUnderline"/>
          <w:highlight w:val="cyan"/>
        </w:rPr>
        <w:t>Bio</w:t>
      </w:r>
      <w:r w:rsidRPr="00B16340">
        <w:rPr>
          <w:rStyle w:val="StyleUnderline"/>
        </w:rPr>
        <w:t>logical</w:t>
      </w:r>
      <w:r w:rsidRPr="00757D59">
        <w:rPr>
          <w:rStyle w:val="StyleUnderline"/>
          <w:highlight w:val="cyan"/>
        </w:rPr>
        <w:t xml:space="preserve"> weapons</w:t>
      </w:r>
      <w:r w:rsidRPr="00B16340">
        <w:rPr>
          <w:sz w:val="16"/>
        </w:rPr>
        <w:t xml:space="preserve">, he said, </w:t>
      </w:r>
      <w:r w:rsidRPr="00B16340">
        <w:rPr>
          <w:rStyle w:val="StyleUnderline"/>
        </w:rPr>
        <w:t xml:space="preserve">could become </w:t>
      </w:r>
      <w:r w:rsidRPr="00757D59">
        <w:rPr>
          <w:rStyle w:val="Emphasis"/>
          <w:highlight w:val="cyan"/>
        </w:rPr>
        <w:t>just as deadly</w:t>
      </w:r>
      <w:r w:rsidRPr="00757D59">
        <w:rPr>
          <w:rStyle w:val="StyleUnderline"/>
          <w:highlight w:val="cyan"/>
        </w:rPr>
        <w:t xml:space="preserve"> as nuclear ones</w:t>
      </w:r>
      <w:r w:rsidRPr="00281BFC">
        <w:rPr>
          <w:sz w:val="16"/>
          <w:highlight w:val="cyan"/>
        </w:rPr>
        <w:t xml:space="preserve">. </w:t>
      </w:r>
      <w:r w:rsidRPr="00281BFC">
        <w:rPr>
          <w:rStyle w:val="StyleUnderline"/>
          <w:highlight w:val="cyan"/>
        </w:rPr>
        <w:t>But</w:t>
      </w:r>
      <w:r w:rsidRPr="00B16340">
        <w:rPr>
          <w:rStyle w:val="StyleUnderline"/>
        </w:rPr>
        <w:t xml:space="preserve"> they would be </w:t>
      </w:r>
      <w:r w:rsidRPr="00281BFC">
        <w:rPr>
          <w:rStyle w:val="StyleUnderline"/>
          <w:highlight w:val="cyan"/>
        </w:rPr>
        <w:t>easier to construct</w:t>
      </w:r>
      <w:r w:rsidRPr="00B16340">
        <w:rPr>
          <w:sz w:val="16"/>
        </w:rPr>
        <w:t>. Nuclear weaponry “has been monopolized by the great powers long enough to sustain a de facto balance of deterrence and build a security system based on nonproliferation,” Lederberg said. “Germ power will work just the other way.”</w:t>
      </w:r>
    </w:p>
    <w:p w14:paraId="30A1A4AF" w14:textId="77777777" w:rsidR="00543E6A" w:rsidRPr="00B16340" w:rsidRDefault="00543E6A" w:rsidP="00543E6A">
      <w:pPr>
        <w:rPr>
          <w:sz w:val="16"/>
        </w:rPr>
      </w:pPr>
      <w:r w:rsidRPr="00B16340">
        <w:rPr>
          <w:sz w:val="16"/>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44378EFD" w14:textId="77777777" w:rsidR="00543E6A" w:rsidRPr="00B16340" w:rsidRDefault="00543E6A" w:rsidP="00543E6A">
      <w:pPr>
        <w:rPr>
          <w:sz w:val="16"/>
        </w:rPr>
      </w:pPr>
      <w:r w:rsidRPr="00B16340">
        <w:rPr>
          <w:rStyle w:val="StyleUnderline"/>
        </w:rPr>
        <w:t xml:space="preserve">Later that year, the Soviet Union and the United States agreed to a treaty banning biological weapons, called the </w:t>
      </w:r>
      <w:r w:rsidRPr="00757D59">
        <w:rPr>
          <w:rStyle w:val="StyleUnderline"/>
          <w:highlight w:val="cyan"/>
        </w:rPr>
        <w:t>B</w:t>
      </w:r>
      <w:r w:rsidRPr="00B16340">
        <w:rPr>
          <w:rStyle w:val="StyleUnderline"/>
        </w:rPr>
        <w:t xml:space="preserve">iological </w:t>
      </w:r>
      <w:r w:rsidRPr="00757D59">
        <w:rPr>
          <w:rStyle w:val="StyleUnderline"/>
          <w:highlight w:val="cyan"/>
        </w:rPr>
        <w:t>W</w:t>
      </w:r>
      <w:r w:rsidRPr="00B16340">
        <w:rPr>
          <w:rStyle w:val="StyleUnderline"/>
        </w:rPr>
        <w:t xml:space="preserve">eapons </w:t>
      </w:r>
      <w:r w:rsidRPr="00757D59">
        <w:rPr>
          <w:rStyle w:val="StyleUnderline"/>
          <w:highlight w:val="cyan"/>
        </w:rPr>
        <w:t>C</w:t>
      </w:r>
      <w:r w:rsidRPr="00B16340">
        <w:rPr>
          <w:rStyle w:val="StyleUnderline"/>
        </w:rPr>
        <w:t>onvention</w:t>
      </w:r>
      <w:r w:rsidRPr="00B16340">
        <w:rPr>
          <w:sz w:val="16"/>
        </w:rPr>
        <w:t xml:space="preserve">.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w:t>
      </w:r>
      <w:proofErr w:type="gramStart"/>
      <w:r w:rsidRPr="00B16340">
        <w:rPr>
          <w:sz w:val="16"/>
        </w:rPr>
        <w:t>apart—a</w:t>
      </w:r>
      <w:proofErr w:type="gramEnd"/>
      <w:r w:rsidRPr="00B16340">
        <w:rPr>
          <w:sz w:val="16"/>
        </w:rPr>
        <w:t xml:space="preserve">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22754958" w14:textId="77777777" w:rsidR="00543E6A" w:rsidRPr="00B16340" w:rsidRDefault="00543E6A" w:rsidP="00543E6A">
      <w:pPr>
        <w:rPr>
          <w:rStyle w:val="StyleUnderline"/>
        </w:rPr>
      </w:pPr>
      <w:r w:rsidRPr="00B16340">
        <w:rPr>
          <w:rStyle w:val="StyleUnderline"/>
        </w:rPr>
        <w:t>The</w:t>
      </w:r>
      <w:r w:rsidRPr="00B16340">
        <w:rPr>
          <w:sz w:val="16"/>
        </w:rPr>
        <w:t xml:space="preserve"> Biological Weapons </w:t>
      </w:r>
      <w:r w:rsidRPr="00B16340">
        <w:rPr>
          <w:rStyle w:val="StyleUnderline"/>
        </w:rPr>
        <w:t xml:space="preserve">Convention had another problem: it </w:t>
      </w:r>
      <w:r w:rsidRPr="00757D59">
        <w:rPr>
          <w:rStyle w:val="StyleUnderline"/>
          <w:highlight w:val="cyan"/>
        </w:rPr>
        <w:t xml:space="preserve">did not constrain </w:t>
      </w:r>
      <w:r w:rsidRPr="00757D59">
        <w:rPr>
          <w:rStyle w:val="Emphasis"/>
          <w:highlight w:val="cyan"/>
        </w:rPr>
        <w:t>private groups</w:t>
      </w:r>
      <w:r w:rsidRPr="00B16340">
        <w:rPr>
          <w:rStyle w:val="StyleUnderline"/>
        </w:rPr>
        <w:t xml:space="preserve"> and individuals from pursuing such weapons</w:t>
      </w:r>
      <w:r w:rsidRPr="00B16340">
        <w:rPr>
          <w:sz w:val="16"/>
        </w:rPr>
        <w:t xml:space="preserve">. </w:t>
      </w:r>
      <w:r w:rsidRPr="00B16340">
        <w:rPr>
          <w:rStyle w:val="StyleUnderline"/>
        </w:rPr>
        <w:t>In 1984, the Rajneesh religious movement, based in Oregon, contaminated salad bars with salmonella</w:t>
      </w:r>
      <w:r w:rsidRPr="00B16340">
        <w:rPr>
          <w:sz w:val="16"/>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B16340">
        <w:rPr>
          <w:sz w:val="16"/>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088B68BF" w14:textId="77777777" w:rsidR="00543E6A" w:rsidRPr="00B16340" w:rsidRDefault="00543E6A" w:rsidP="00543E6A">
      <w:pPr>
        <w:rPr>
          <w:rStyle w:val="StyleUnderline"/>
        </w:rPr>
      </w:pPr>
      <w:r w:rsidRPr="00B16340">
        <w:rPr>
          <w:rStyle w:val="StyleUnderline"/>
        </w:rPr>
        <w:t>The relatively small scale</w:t>
      </w:r>
      <w:r w:rsidRPr="00B16340">
        <w:rPr>
          <w:sz w:val="16"/>
        </w:rPr>
        <w:t xml:space="preserve"> of these </w:t>
      </w:r>
      <w:r w:rsidRPr="00B16340">
        <w:rPr>
          <w:rStyle w:val="StyleUnderline"/>
        </w:rPr>
        <w:t>incidents</w:t>
      </w:r>
      <w:r w:rsidRPr="00B16340">
        <w:rPr>
          <w:sz w:val="16"/>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B16340">
        <w:rPr>
          <w:sz w:val="16"/>
        </w:rPr>
        <w:t xml:space="preserve">. But </w:t>
      </w:r>
      <w:r w:rsidRPr="00B16340">
        <w:rPr>
          <w:rStyle w:val="StyleUnderline"/>
        </w:rPr>
        <w:t>this perspective is too optimistic</w:t>
      </w:r>
      <w:r w:rsidRPr="00B16340">
        <w:rPr>
          <w:sz w:val="16"/>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B16340">
        <w:rPr>
          <w:sz w:val="16"/>
        </w:rPr>
        <w:t xml:space="preserve">. These incidents also demonstrate </w:t>
      </w:r>
      <w:r w:rsidRPr="00B16340">
        <w:rPr>
          <w:rStyle w:val="StyleUnderline"/>
        </w:rPr>
        <w:t xml:space="preserve">that </w:t>
      </w:r>
      <w:r w:rsidRPr="00757D59">
        <w:rPr>
          <w:rStyle w:val="StyleUnderline"/>
          <w:highlight w:val="cyan"/>
        </w:rPr>
        <w:t>it is wrong to assume</w:t>
      </w:r>
      <w:r w:rsidRPr="00B16340">
        <w:rPr>
          <w:rStyle w:val="StyleUnderline"/>
        </w:rPr>
        <w:t xml:space="preserve"> states and </w:t>
      </w:r>
      <w:r w:rsidRPr="00757D59">
        <w:rPr>
          <w:rStyle w:val="StyleUnderline"/>
          <w:highlight w:val="cyan"/>
        </w:rPr>
        <w:t xml:space="preserve">terrorists </w:t>
      </w:r>
      <w:r w:rsidRPr="00757D59">
        <w:rPr>
          <w:rStyle w:val="Emphasis"/>
          <w:highlight w:val="cyan"/>
        </w:rPr>
        <w:t>lack the</w:t>
      </w:r>
      <w:r w:rsidRPr="00757D59">
        <w:rPr>
          <w:rStyle w:val="StyleUnderline"/>
          <w:highlight w:val="cyan"/>
        </w:rPr>
        <w:t xml:space="preserve"> will or</w:t>
      </w:r>
      <w:r w:rsidRPr="00B16340">
        <w:rPr>
          <w:rStyle w:val="StyleUnderline"/>
        </w:rPr>
        <w:t xml:space="preserve"> the </w:t>
      </w:r>
      <w:r w:rsidRPr="00757D59">
        <w:rPr>
          <w:rStyle w:val="Emphasis"/>
          <w:highlight w:val="cyan"/>
        </w:rPr>
        <w:t>means</w:t>
      </w:r>
      <w:r w:rsidRPr="00757D59">
        <w:rPr>
          <w:rStyle w:val="StyleUnderline"/>
          <w:highlight w:val="cyan"/>
        </w:rPr>
        <w:t xml:space="preserve"> to build bio</w:t>
      </w:r>
      <w:r w:rsidRPr="00B16340">
        <w:rPr>
          <w:rStyle w:val="StyleUnderline"/>
        </w:rPr>
        <w:t xml:space="preserve">logical </w:t>
      </w:r>
      <w:r w:rsidRPr="00757D59">
        <w:rPr>
          <w:rStyle w:val="StyleUnderline"/>
          <w:highlight w:val="cyan"/>
        </w:rPr>
        <w:t>weapons</w:t>
      </w:r>
      <w:r w:rsidRPr="00B16340">
        <w:rPr>
          <w:rStyle w:val="StyleUnderline"/>
        </w:rPr>
        <w:t>.</w:t>
      </w:r>
      <w:r w:rsidRPr="00B16340">
        <w:rPr>
          <w:sz w:val="16"/>
        </w:rPr>
        <w:t xml:space="preserve"> Some individuals and groups do face barriers—say, an inability to access the right labs or facilities. But </w:t>
      </w:r>
      <w:r w:rsidRPr="00F32755">
        <w:rPr>
          <w:rStyle w:val="StyleUnderline"/>
        </w:rPr>
        <w:t xml:space="preserve">thanks to relentless technological advances, those barriers are </w:t>
      </w:r>
      <w:r w:rsidRPr="00F32755">
        <w:rPr>
          <w:rStyle w:val="Emphasis"/>
        </w:rPr>
        <w:t>falling apart</w:t>
      </w:r>
      <w:r w:rsidRPr="00F32755">
        <w:rPr>
          <w:rStyle w:val="StyleUnderline"/>
        </w:rPr>
        <w:t>.</w:t>
      </w:r>
    </w:p>
    <w:p w14:paraId="673E2E91" w14:textId="77777777" w:rsidR="00543E6A" w:rsidRPr="00B16340" w:rsidRDefault="00543E6A" w:rsidP="00543E6A">
      <w:pPr>
        <w:rPr>
          <w:sz w:val="16"/>
        </w:rPr>
      </w:pPr>
      <w:r w:rsidRPr="00B16340">
        <w:rPr>
          <w:sz w:val="16"/>
        </w:rPr>
        <w:t>FOR BETTER AND FOR WORSE</w:t>
      </w:r>
    </w:p>
    <w:p w14:paraId="578D5FF1" w14:textId="77777777" w:rsidR="00543E6A" w:rsidRPr="00B16340" w:rsidRDefault="00543E6A" w:rsidP="00543E6A">
      <w:pPr>
        <w:rPr>
          <w:sz w:val="16"/>
        </w:rPr>
      </w:pPr>
      <w:r w:rsidRPr="00B16340">
        <w:rPr>
          <w:sz w:val="16"/>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B16340">
        <w:rPr>
          <w:sz w:val="16"/>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B16340">
        <w:rPr>
          <w:sz w:val="16"/>
        </w:rPr>
        <w:t>. In December 2023, for example, the FDA approved a complex CRISPR-based gene therapy as a cure for sickle cell anemia, a devastating illness that afflicts millions of people.</w:t>
      </w:r>
    </w:p>
    <w:p w14:paraId="65A696A3" w14:textId="77777777" w:rsidR="00543E6A" w:rsidRPr="00B16340" w:rsidRDefault="00543E6A" w:rsidP="00543E6A">
      <w:pPr>
        <w:rPr>
          <w:sz w:val="16"/>
        </w:rPr>
      </w:pPr>
      <w:r w:rsidRPr="00B16340">
        <w:rPr>
          <w:sz w:val="16"/>
        </w:rPr>
        <w:t xml:space="preserve">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w:t>
      </w:r>
      <w:proofErr w:type="gramStart"/>
      <w:r w:rsidRPr="00B16340">
        <w:rPr>
          <w:sz w:val="16"/>
        </w:rPr>
        <w:t>time-intensive</w:t>
      </w:r>
      <w:proofErr w:type="gramEnd"/>
      <w:r w:rsidRPr="00B16340">
        <w:rPr>
          <w:sz w:val="16"/>
        </w:rPr>
        <w:t>.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42EDCF3F" w14:textId="77777777" w:rsidR="00543E6A" w:rsidRPr="00B16340" w:rsidRDefault="00543E6A" w:rsidP="00543E6A">
      <w:pPr>
        <w:rPr>
          <w:sz w:val="16"/>
        </w:rPr>
      </w:pPr>
      <w:r w:rsidRPr="00B16340">
        <w:rPr>
          <w:rStyle w:val="StyleUnderline"/>
        </w:rPr>
        <w:t xml:space="preserve">The risks are growing in part thanks to a second technological revolution: the rise of </w:t>
      </w:r>
      <w:r w:rsidRPr="00757D59">
        <w:rPr>
          <w:rStyle w:val="StyleUnderline"/>
          <w:highlight w:val="cyan"/>
        </w:rPr>
        <w:t>a</w:t>
      </w:r>
      <w:r w:rsidRPr="00B16340">
        <w:rPr>
          <w:rStyle w:val="StyleUnderline"/>
        </w:rPr>
        <w:t xml:space="preserve">rtificial </w:t>
      </w:r>
      <w:r w:rsidRPr="00757D59">
        <w:rPr>
          <w:rStyle w:val="StyleUnderline"/>
          <w:highlight w:val="cyan"/>
        </w:rPr>
        <w:t>i</w:t>
      </w:r>
      <w:r w:rsidRPr="00B16340">
        <w:rPr>
          <w:rStyle w:val="StyleUnderline"/>
        </w:rPr>
        <w:t>ntelligence</w:t>
      </w:r>
      <w:r w:rsidRPr="00B16340">
        <w:rPr>
          <w:sz w:val="16"/>
        </w:rPr>
        <w:t xml:space="preserve">. </w:t>
      </w:r>
      <w:r w:rsidRPr="00B16340">
        <w:rPr>
          <w:rStyle w:val="StyleUnderline"/>
        </w:rPr>
        <w:t>Large language models, such as</w:t>
      </w:r>
      <w:r w:rsidRPr="00B16340">
        <w:rPr>
          <w:sz w:val="16"/>
        </w:rPr>
        <w:t xml:space="preserve"> those from </w:t>
      </w:r>
      <w:r w:rsidRPr="00B16340">
        <w:rPr>
          <w:rStyle w:val="StyleUnderline"/>
        </w:rPr>
        <w:t>ChatGPT</w:t>
      </w:r>
      <w:r w:rsidRPr="00B16340">
        <w:rPr>
          <w:sz w:val="16"/>
        </w:rPr>
        <w:t xml:space="preserve"> and Claude, </w:t>
      </w:r>
      <w:r w:rsidRPr="00F32755">
        <w:rPr>
          <w:rStyle w:val="StyleUnderline"/>
        </w:rPr>
        <w:t>grow far more sophisticated and powerful</w:t>
      </w:r>
      <w:r w:rsidRPr="00B16340">
        <w:rPr>
          <w:rStyle w:val="StyleUnderline"/>
        </w:rPr>
        <w:t xml:space="preserve"> with each new iteration</w:t>
      </w:r>
      <w:r w:rsidRPr="00B16340">
        <w:rPr>
          <w:sz w:val="16"/>
        </w:rPr>
        <w:t xml:space="preserve">. Today, </w:t>
      </w:r>
      <w:r w:rsidRPr="00B16340">
        <w:rPr>
          <w:rStyle w:val="StyleUnderline"/>
        </w:rPr>
        <w:t>the most recent versions are used</w:t>
      </w:r>
      <w:r w:rsidRPr="00B16340">
        <w:rPr>
          <w:sz w:val="16"/>
        </w:rPr>
        <w:t xml:space="preserve"> every day </w:t>
      </w:r>
      <w:r w:rsidRPr="00B16340">
        <w:rPr>
          <w:rStyle w:val="StyleUnderline"/>
        </w:rPr>
        <w:t>by thousands of lab workers to accelerate their work</w:t>
      </w:r>
      <w:r w:rsidRPr="00B16340">
        <w:rPr>
          <w:sz w:val="16"/>
        </w:rPr>
        <w:t xml:space="preserve">, in part by </w:t>
      </w:r>
      <w:r w:rsidRPr="00B16340">
        <w:rPr>
          <w:rStyle w:val="StyleUnderline"/>
        </w:rPr>
        <w:t>providing a wealth of useful guidance</w:t>
      </w:r>
      <w:r w:rsidRPr="00B16340">
        <w:rPr>
          <w:sz w:val="16"/>
        </w:rPr>
        <w:t xml:space="preserve"> on technical questions. In 2020, AI researchers created a system, AlphaFold, which effectively solved a Holy Grail problem in biology: predicting the three-dimensional structure of a protein from the sequence of its amino acids.</w:t>
      </w:r>
    </w:p>
    <w:p w14:paraId="38346A2C" w14:textId="77777777" w:rsidR="00543E6A" w:rsidRPr="00B16340" w:rsidRDefault="00543E6A" w:rsidP="00543E6A">
      <w:pPr>
        <w:rPr>
          <w:rStyle w:val="StyleUnderline"/>
        </w:rPr>
      </w:pPr>
      <w:r w:rsidRPr="00B16340">
        <w:rPr>
          <w:sz w:val="16"/>
        </w:rPr>
        <w:t xml:space="preserve">But for would-be bioterrorists, these systems could ease the path to mayhem. </w:t>
      </w:r>
      <w:r w:rsidRPr="00B16340">
        <w:rPr>
          <w:rStyle w:val="StyleUnderline"/>
        </w:rPr>
        <w:t xml:space="preserve">The largest AI </w:t>
      </w:r>
      <w:r w:rsidRPr="00757D59">
        <w:rPr>
          <w:rStyle w:val="StyleUnderline"/>
          <w:highlight w:val="cyan"/>
        </w:rPr>
        <w:t>models</w:t>
      </w:r>
      <w:r w:rsidRPr="00B16340">
        <w:rPr>
          <w:rStyle w:val="StyleUnderline"/>
        </w:rPr>
        <w:t xml:space="preserve"> appear to have been </w:t>
      </w:r>
      <w:r w:rsidRPr="00757D59">
        <w:rPr>
          <w:rStyle w:val="StyleUnderline"/>
          <w:highlight w:val="cyan"/>
        </w:rPr>
        <w:t xml:space="preserve">trained </w:t>
      </w:r>
      <w:proofErr w:type="gramStart"/>
      <w:r w:rsidRPr="00757D59">
        <w:rPr>
          <w:rStyle w:val="StyleUnderline"/>
          <w:highlight w:val="cyan"/>
        </w:rPr>
        <w:t>on</w:t>
      </w:r>
      <w:proofErr w:type="gramEnd"/>
      <w:r w:rsidRPr="00B16340">
        <w:rPr>
          <w:rStyle w:val="StyleUnderline"/>
        </w:rPr>
        <w:t xml:space="preserve"> </w:t>
      </w:r>
      <w:r w:rsidRPr="00281BFC">
        <w:rPr>
          <w:rStyle w:val="StyleUnderline"/>
        </w:rPr>
        <w:t xml:space="preserve">the entirety of the </w:t>
      </w:r>
      <w:r w:rsidRPr="00757D59">
        <w:rPr>
          <w:rStyle w:val="StyleUnderline"/>
          <w:highlight w:val="cyan"/>
        </w:rPr>
        <w:t>life sciences’</w:t>
      </w:r>
      <w:r w:rsidRPr="00B16340">
        <w:rPr>
          <w:rStyle w:val="StyleUnderline"/>
        </w:rPr>
        <w:t xml:space="preserve"> published </w:t>
      </w:r>
      <w:r w:rsidRPr="00757D59">
        <w:rPr>
          <w:rStyle w:val="StyleUnderline"/>
          <w:highlight w:val="cyan"/>
        </w:rPr>
        <w:t>knowledge</w:t>
      </w:r>
      <w:r w:rsidRPr="00B16340">
        <w:rPr>
          <w:sz w:val="16"/>
        </w:rPr>
        <w:t xml:space="preserve">. Most of this knowledge was, of course, already available on the Internet, but </w:t>
      </w:r>
      <w:r w:rsidRPr="00B16340">
        <w:rPr>
          <w:rStyle w:val="StyleUnderline"/>
        </w:rPr>
        <w:t>no human could consume, process, and synthesize all of it.</w:t>
      </w:r>
      <w:r w:rsidRPr="00B16340">
        <w:rPr>
          <w:sz w:val="16"/>
        </w:rPr>
        <w:t xml:space="preserve"> Present </w:t>
      </w:r>
      <w:r w:rsidRPr="00B16340">
        <w:rPr>
          <w:rStyle w:val="StyleUnderline"/>
        </w:rPr>
        <w:t>AI</w:t>
      </w:r>
      <w:r w:rsidRPr="00B16340">
        <w:rPr>
          <w:sz w:val="16"/>
        </w:rPr>
        <w:t xml:space="preserve"> systems </w:t>
      </w:r>
      <w:r w:rsidRPr="00757D59">
        <w:rPr>
          <w:rStyle w:val="StyleUnderline"/>
          <w:highlight w:val="cyan"/>
        </w:rPr>
        <w:t>can</w:t>
      </w:r>
      <w:r w:rsidRPr="00B16340">
        <w:rPr>
          <w:rStyle w:val="StyleUnderline"/>
        </w:rPr>
        <w:t xml:space="preserve"> also </w:t>
      </w:r>
      <w:r w:rsidRPr="00757D59">
        <w:rPr>
          <w:rStyle w:val="StyleUnderline"/>
          <w:highlight w:val="cyan"/>
        </w:rPr>
        <w:t>design new proteins</w:t>
      </w:r>
      <w:r w:rsidRPr="00B16340">
        <w:rPr>
          <w:sz w:val="16"/>
        </w:rPr>
        <w:t xml:space="preserve"> (which enable the design of dangerous pathogens) </w:t>
      </w:r>
      <w:r w:rsidRPr="00B16340">
        <w:rPr>
          <w:rStyle w:val="StyleUnderline"/>
        </w:rPr>
        <w:t xml:space="preserve">and execute laboratory operations. </w:t>
      </w:r>
      <w:r w:rsidRPr="00B16340">
        <w:rPr>
          <w:sz w:val="16"/>
        </w:rPr>
        <w:t xml:space="preserve">Some computer scientists are even working to make automated systems that can carry out laboratory tasks. </w:t>
      </w:r>
      <w:r w:rsidRPr="00B16340">
        <w:rPr>
          <w:rStyle w:val="StyleUnderline"/>
        </w:rPr>
        <w:t xml:space="preserve">If these efforts succeed, a </w:t>
      </w:r>
      <w:r w:rsidRPr="00757D59">
        <w:rPr>
          <w:rStyle w:val="StyleUnderline"/>
          <w:highlight w:val="cyan"/>
        </w:rPr>
        <w:t>malevolent actor could create</w:t>
      </w:r>
      <w:r w:rsidRPr="00B16340">
        <w:rPr>
          <w:rStyle w:val="StyleUnderline"/>
        </w:rPr>
        <w:t xml:space="preserve"> a </w:t>
      </w:r>
      <w:r w:rsidRPr="00757D59">
        <w:rPr>
          <w:rStyle w:val="StyleUnderline"/>
          <w:highlight w:val="cyan"/>
        </w:rPr>
        <w:t>deadly</w:t>
      </w:r>
      <w:r w:rsidRPr="00B16340">
        <w:rPr>
          <w:rStyle w:val="StyleUnderline"/>
        </w:rPr>
        <w:t xml:space="preserve"> new </w:t>
      </w:r>
      <w:r w:rsidRPr="00757D59">
        <w:rPr>
          <w:rStyle w:val="StyleUnderline"/>
          <w:highlight w:val="cyan"/>
        </w:rPr>
        <w:t xml:space="preserve">pathogen by </w:t>
      </w:r>
      <w:r w:rsidRPr="00B16340">
        <w:rPr>
          <w:rStyle w:val="StyleUnderline"/>
        </w:rPr>
        <w:t xml:space="preserve">simply </w:t>
      </w:r>
      <w:r w:rsidRPr="00757D59">
        <w:rPr>
          <w:rStyle w:val="Emphasis"/>
          <w:highlight w:val="cyan"/>
        </w:rPr>
        <w:t>hijacking</w:t>
      </w:r>
      <w:r w:rsidRPr="00B16340">
        <w:rPr>
          <w:rStyle w:val="StyleUnderline"/>
        </w:rPr>
        <w:t xml:space="preserve"> such </w:t>
      </w:r>
      <w:r w:rsidRPr="00757D59">
        <w:rPr>
          <w:rStyle w:val="Emphasis"/>
          <w:highlight w:val="cyan"/>
        </w:rPr>
        <w:t>automated facilities</w:t>
      </w:r>
      <w:r w:rsidRPr="00B16340">
        <w:rPr>
          <w:rStyle w:val="StyleUnderline"/>
        </w:rPr>
        <w:t>.</w:t>
      </w:r>
    </w:p>
    <w:p w14:paraId="4DD9DBFF" w14:textId="77777777" w:rsidR="00543E6A" w:rsidRPr="00B16340" w:rsidRDefault="00543E6A" w:rsidP="00543E6A">
      <w:pPr>
        <w:rPr>
          <w:sz w:val="16"/>
        </w:rPr>
      </w:pPr>
      <w:r w:rsidRPr="00B16340">
        <w:rPr>
          <w:rStyle w:val="StyleUnderline"/>
        </w:rPr>
        <w:t>And it will be very difficult for authorities to stop them</w:t>
      </w:r>
      <w:r w:rsidRPr="00B16340">
        <w:rPr>
          <w:sz w:val="16"/>
        </w:rPr>
        <w:t xml:space="preserve">. </w:t>
      </w:r>
      <w:r w:rsidRPr="00B16340">
        <w:rPr>
          <w:rStyle w:val="StyleUnderline"/>
        </w:rPr>
        <w:t>Hackers</w:t>
      </w:r>
      <w:r w:rsidRPr="00B16340">
        <w:rPr>
          <w:sz w:val="16"/>
        </w:rPr>
        <w:t xml:space="preserve"> have </w:t>
      </w:r>
      <w:r w:rsidRPr="00B16340">
        <w:rPr>
          <w:rStyle w:val="StyleUnderline"/>
        </w:rPr>
        <w:t>proven capable of breaking into exceedingly complex security systems</w:t>
      </w:r>
      <w:r w:rsidRPr="00B16340">
        <w:rPr>
          <w:sz w:val="16"/>
        </w:rPr>
        <w:t xml:space="preserve">, and the </w:t>
      </w:r>
      <w:r w:rsidRPr="00F32755">
        <w:rPr>
          <w:rStyle w:val="StyleUnderline"/>
        </w:rPr>
        <w:t>materials needed to generate new pathogens include reagents and equipment that are widely available</w:t>
      </w:r>
      <w:r w:rsidRPr="00F32755">
        <w:rPr>
          <w:sz w:val="16"/>
        </w:rPr>
        <w:t>.</w:t>
      </w:r>
      <w:r w:rsidRPr="00B16340">
        <w:rPr>
          <w:sz w:val="16"/>
        </w:rPr>
        <w:t xml:space="preserve"> Regulators could try to target the dozens of suppliers who fill orders for key components. But there are ways around these </w:t>
      </w:r>
      <w:proofErr w:type="gramStart"/>
      <w:r w:rsidRPr="00B16340">
        <w:rPr>
          <w:sz w:val="16"/>
        </w:rPr>
        <w:t>suppliers, and</w:t>
      </w:r>
      <w:proofErr w:type="gramEnd"/>
      <w:r w:rsidRPr="00B16340">
        <w:rPr>
          <w:sz w:val="16"/>
        </w:rPr>
        <w:t xml:space="preserve"> closing them off could slow valuable biomedical research and development.</w:t>
      </w:r>
    </w:p>
    <w:p w14:paraId="39D9A073" w14:textId="77777777" w:rsidR="00543E6A" w:rsidRPr="00B16340" w:rsidRDefault="00543E6A" w:rsidP="00543E6A">
      <w:pPr>
        <w:rPr>
          <w:sz w:val="16"/>
        </w:rPr>
      </w:pPr>
      <w:r w:rsidRPr="00B16340">
        <w:rPr>
          <w:sz w:val="16"/>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 xml:space="preserve">Generating pathogens, after all, is cheaper than </w:t>
      </w:r>
      <w:proofErr w:type="gramStart"/>
      <w:r w:rsidRPr="00B16340">
        <w:rPr>
          <w:rStyle w:val="StyleUnderline"/>
        </w:rPr>
        <w:t>defending against</w:t>
      </w:r>
      <w:proofErr w:type="gramEnd"/>
      <w:r w:rsidRPr="00B16340">
        <w:rPr>
          <w:rStyle w:val="StyleUnderline"/>
        </w:rPr>
        <w:t xml:space="preserve"> them</w:t>
      </w:r>
      <w:r w:rsidRPr="00B16340">
        <w:rPr>
          <w:sz w:val="16"/>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6CED3B4F" w14:textId="77777777" w:rsidR="00543E6A" w:rsidRPr="00B16340" w:rsidRDefault="00543E6A" w:rsidP="00543E6A">
      <w:pPr>
        <w:rPr>
          <w:sz w:val="16"/>
        </w:rPr>
      </w:pPr>
      <w:r w:rsidRPr="00B16340">
        <w:rPr>
          <w:sz w:val="16"/>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6409363D" w14:textId="77777777" w:rsidR="00543E6A" w:rsidRPr="00B16340" w:rsidRDefault="00543E6A" w:rsidP="00543E6A">
      <w:pPr>
        <w:rPr>
          <w:rStyle w:val="StyleUnderline"/>
        </w:rPr>
      </w:pPr>
      <w:r w:rsidRPr="00B16340">
        <w:rPr>
          <w:rStyle w:val="StyleUnderline"/>
        </w:rPr>
        <w:t>DETERRENCE BY DEFENSE</w:t>
      </w:r>
    </w:p>
    <w:p w14:paraId="5072BBC5" w14:textId="77777777" w:rsidR="00543E6A" w:rsidRPr="00B16340" w:rsidRDefault="00543E6A" w:rsidP="00543E6A">
      <w:pPr>
        <w:rPr>
          <w:sz w:val="16"/>
        </w:rPr>
      </w:pPr>
      <w:r w:rsidRPr="00B16340">
        <w:rPr>
          <w:rStyle w:val="StyleUnderline"/>
        </w:rPr>
        <w:t xml:space="preserve">During the Cold War, the world’s nuclear powers avoided </w:t>
      </w:r>
      <w:proofErr w:type="gramStart"/>
      <w:r w:rsidRPr="00B16340">
        <w:rPr>
          <w:rStyle w:val="StyleUnderline"/>
        </w:rPr>
        <w:t>catastrophe</w:t>
      </w:r>
      <w:proofErr w:type="gramEnd"/>
      <w:r w:rsidRPr="00B16340">
        <w:rPr>
          <w:rStyle w:val="StyleUnderline"/>
        </w:rPr>
        <w:t xml:space="preserve"> in large part thanks to the concept of mutually assured destruction</w:t>
      </w:r>
      <w:r w:rsidRPr="00B16340">
        <w:rPr>
          <w:sz w:val="16"/>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B16340">
        <w:rPr>
          <w:sz w:val="16"/>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5C9A46D6" w14:textId="77777777" w:rsidR="00543E6A" w:rsidRPr="00B16340" w:rsidRDefault="00543E6A" w:rsidP="00543E6A">
      <w:pPr>
        <w:rPr>
          <w:sz w:val="16"/>
        </w:rPr>
      </w:pPr>
      <w:r w:rsidRPr="00B16340">
        <w:rPr>
          <w:rStyle w:val="StyleUnderline"/>
        </w:rPr>
        <w:t>But when it comes to biological weapons, the Cold War deterrence formula will not work.</w:t>
      </w:r>
      <w:r w:rsidRPr="00B16340">
        <w:rPr>
          <w:sz w:val="16"/>
        </w:rPr>
        <w:t xml:space="preserve"> Mutually assured destruction relies on fear, something that was widespread in the nuclear era and is not as prevalent toward biological warfare</w:t>
      </w:r>
      <w:r w:rsidRPr="00B16340">
        <w:rPr>
          <w:rStyle w:val="StyleUnderline"/>
        </w:rPr>
        <w:t xml:space="preserve">. </w:t>
      </w:r>
      <w:r w:rsidRPr="00757D59">
        <w:rPr>
          <w:rStyle w:val="StyleUnderline"/>
          <w:highlight w:val="cyan"/>
        </w:rPr>
        <w:t>The current threat</w:t>
      </w:r>
      <w:r w:rsidRPr="00B16340">
        <w:rPr>
          <w:rStyle w:val="StyleUnderline"/>
        </w:rPr>
        <w:t xml:space="preserve"> is </w:t>
      </w:r>
      <w:r w:rsidRPr="00757D59">
        <w:rPr>
          <w:rStyle w:val="StyleUnderline"/>
          <w:highlight w:val="cyan"/>
        </w:rPr>
        <w:t>dependent on</w:t>
      </w:r>
      <w:r w:rsidRPr="00B16340">
        <w:rPr>
          <w:rStyle w:val="StyleUnderline"/>
        </w:rPr>
        <w:t xml:space="preserve"> a continuation of </w:t>
      </w:r>
      <w:r w:rsidRPr="00757D59">
        <w:rPr>
          <w:rStyle w:val="Emphasis"/>
          <w:highlight w:val="cyan"/>
        </w:rPr>
        <w:t>breakneck tech</w:t>
      </w:r>
      <w:r w:rsidRPr="00B16340">
        <w:rPr>
          <w:rStyle w:val="Emphasis"/>
        </w:rPr>
        <w:t>nological</w:t>
      </w:r>
      <w:r w:rsidRPr="00757D59">
        <w:rPr>
          <w:rStyle w:val="Emphasis"/>
          <w:highlight w:val="cyan"/>
        </w:rPr>
        <w:t xml:space="preserve"> progress</w:t>
      </w:r>
      <w:r w:rsidRPr="00B16340">
        <w:rPr>
          <w:rStyle w:val="StyleUnderline"/>
        </w:rPr>
        <w:t xml:space="preserve"> and on inventions </w:t>
      </w:r>
      <w:r w:rsidRPr="00F32755">
        <w:rPr>
          <w:rStyle w:val="StyleUnderline"/>
        </w:rPr>
        <w:t>without precedent</w:t>
      </w:r>
      <w:r w:rsidRPr="00B16340">
        <w:rPr>
          <w:rStyle w:val="StyleUnderline"/>
        </w:rPr>
        <w:t>, which makes it hard for people to fully grasp the risks</w:t>
      </w:r>
      <w:r w:rsidRPr="00B16340">
        <w:rPr>
          <w:sz w:val="16"/>
        </w:rPr>
        <w:t>. Unlike the nuclear bombings of Hiroshima and Nagasaki, no biological attacks have been world-</w:t>
      </w:r>
      <w:proofErr w:type="gramStart"/>
      <w:r w:rsidRPr="00B16340">
        <w:rPr>
          <w:sz w:val="16"/>
        </w:rPr>
        <w:t>historical</w:t>
      </w:r>
      <w:proofErr w:type="gramEnd"/>
      <w:r w:rsidRPr="00B16340">
        <w:rPr>
          <w:sz w:val="16"/>
        </w:rPr>
        <w:t xml:space="preserve"> events that attract enduring attention.</w:t>
      </w:r>
    </w:p>
    <w:p w14:paraId="259C6A84" w14:textId="77777777" w:rsidR="00543E6A" w:rsidRPr="00B16340" w:rsidRDefault="00543E6A" w:rsidP="00543E6A">
      <w:pPr>
        <w:rPr>
          <w:sz w:val="16"/>
        </w:rPr>
      </w:pPr>
      <w:r w:rsidRPr="00B16340">
        <w:rPr>
          <w:sz w:val="16"/>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7CAF1D92" w14:textId="77777777" w:rsidR="00543E6A" w:rsidRPr="00B16340" w:rsidRDefault="00543E6A" w:rsidP="00543E6A">
      <w:pPr>
        <w:rPr>
          <w:sz w:val="16"/>
        </w:rPr>
      </w:pPr>
      <w:r w:rsidRPr="00B16340">
        <w:rPr>
          <w:sz w:val="16"/>
        </w:rPr>
        <w:t xml:space="preserve">And </w:t>
      </w:r>
      <w:r w:rsidRPr="00B16340">
        <w:rPr>
          <w:rStyle w:val="StyleUnderline"/>
        </w:rPr>
        <w:t>nonstate actors really could release deadly pathogens, a fact that makes mutually assured destruction an even less useful check.</w:t>
      </w:r>
      <w:r w:rsidRPr="00B16340">
        <w:rPr>
          <w:sz w:val="16"/>
        </w:rPr>
        <w:t xml:space="preserve"> No government wants to risk the annihilation of its country, but </w:t>
      </w:r>
      <w:r w:rsidRPr="00B16340">
        <w:rPr>
          <w:rStyle w:val="StyleUnderline"/>
        </w:rPr>
        <w:t xml:space="preserve">plenty of </w:t>
      </w:r>
      <w:proofErr w:type="gramStart"/>
      <w:r w:rsidRPr="00B16340">
        <w:rPr>
          <w:rStyle w:val="StyleUnderline"/>
        </w:rPr>
        <w:t>terrorists</w:t>
      </w:r>
      <w:proofErr w:type="gramEnd"/>
      <w:r w:rsidRPr="00B16340">
        <w:rPr>
          <w:rStyle w:val="StyleUnderline"/>
        </w:rPr>
        <w:t xml:space="preserve"> care little about survival, and they now have access to the materials, equipment, knowledge, and technical capability needed to make biological weapons</w:t>
      </w:r>
      <w:r w:rsidRPr="00B16340">
        <w:rPr>
          <w:sz w:val="16"/>
        </w:rPr>
        <w:t>. In 1969, Lederberg warned that the consequences of unchecked biological proliferation would be akin to making “hydrogen bombs available at the supermarket.” The world of 2024 is full of supermarkets, well stocked with bomb-making materials.</w:t>
      </w:r>
    </w:p>
    <w:p w14:paraId="650E5F26" w14:textId="77777777" w:rsidR="00543E6A" w:rsidRPr="00B16340" w:rsidRDefault="00543E6A" w:rsidP="00543E6A">
      <w:pPr>
        <w:rPr>
          <w:rStyle w:val="StyleUnderline"/>
        </w:rPr>
      </w:pPr>
      <w:r w:rsidRPr="00B16340">
        <w:rPr>
          <w:sz w:val="16"/>
        </w:rPr>
        <w:t xml:space="preserve">Because Cold War–style deterrence is hard to pull off, the present situation demands a different philosophy. Here, </w:t>
      </w:r>
      <w:r w:rsidRPr="00B16340">
        <w:rPr>
          <w:rStyle w:val="StyleUnderline"/>
        </w:rPr>
        <w:t xml:space="preserve">the </w:t>
      </w:r>
      <w:r w:rsidRPr="00757D59">
        <w:rPr>
          <w:rStyle w:val="StyleUnderline"/>
          <w:highlight w:val="cyan"/>
        </w:rPr>
        <w:t>path to deterrence is</w:t>
      </w:r>
      <w:r w:rsidRPr="00B16340">
        <w:rPr>
          <w:rStyle w:val="StyleUnderline"/>
        </w:rPr>
        <w:t xml:space="preserve"> not in the capacity to retaliate. Instead, it is in a </w:t>
      </w:r>
      <w:r w:rsidRPr="00757D59">
        <w:rPr>
          <w:rStyle w:val="Emphasis"/>
          <w:highlight w:val="cyan"/>
        </w:rPr>
        <w:t>defense so strong</w:t>
      </w:r>
      <w:r w:rsidRPr="00757D59">
        <w:rPr>
          <w:rStyle w:val="StyleUnderline"/>
          <w:highlight w:val="cyan"/>
        </w:rPr>
        <w:t xml:space="preserve"> that</w:t>
      </w:r>
      <w:r w:rsidRPr="00B16340">
        <w:rPr>
          <w:rStyle w:val="StyleUnderline"/>
        </w:rPr>
        <w:t xml:space="preserve"> it makes </w:t>
      </w:r>
      <w:r w:rsidRPr="00757D59">
        <w:rPr>
          <w:rStyle w:val="StyleUnderline"/>
          <w:highlight w:val="cyan"/>
        </w:rPr>
        <w:t>bio</w:t>
      </w:r>
      <w:r w:rsidRPr="00B16340">
        <w:rPr>
          <w:rStyle w:val="StyleUnderline"/>
        </w:rPr>
        <w:t xml:space="preserve">logical </w:t>
      </w:r>
      <w:r w:rsidRPr="00757D59">
        <w:rPr>
          <w:rStyle w:val="StyleUnderline"/>
          <w:highlight w:val="cyan"/>
        </w:rPr>
        <w:t>attacks not worth conducting.</w:t>
      </w:r>
    </w:p>
    <w:p w14:paraId="73653168" w14:textId="77777777" w:rsidR="00543E6A" w:rsidRPr="00B16340" w:rsidRDefault="00543E6A" w:rsidP="00543E6A">
      <w:pPr>
        <w:rPr>
          <w:sz w:val="16"/>
        </w:rPr>
      </w:pPr>
      <w:r w:rsidRPr="00B16340">
        <w:rPr>
          <w:sz w:val="16"/>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0C25659C" w14:textId="77777777" w:rsidR="00543E6A" w:rsidRDefault="00543E6A" w:rsidP="00543E6A">
      <w:pPr>
        <w:rPr>
          <w:sz w:val="16"/>
        </w:rPr>
      </w:pPr>
      <w:r w:rsidRPr="00B16340">
        <w:rPr>
          <w:sz w:val="16"/>
        </w:rPr>
        <w:t xml:space="preserve">Today’s authorities can take a page from this playbook. </w:t>
      </w:r>
      <w:r w:rsidRPr="00757D59">
        <w:rPr>
          <w:rStyle w:val="StyleUnderline"/>
          <w:highlight w:val="cyan"/>
        </w:rPr>
        <w:t>Gov</w:t>
      </w:r>
      <w:r w:rsidRPr="00B16340">
        <w:rPr>
          <w:rStyle w:val="StyleUnderline"/>
        </w:rPr>
        <w:t>ernments</w:t>
      </w:r>
      <w:r w:rsidRPr="00B16340">
        <w:rPr>
          <w:sz w:val="16"/>
        </w:rPr>
        <w:t xml:space="preserve"> built fire departments and hydrants to respond to urban fires. Now, they </w:t>
      </w:r>
      <w:r w:rsidRPr="00757D59">
        <w:rPr>
          <w:rStyle w:val="StyleUnderline"/>
          <w:highlight w:val="cyan"/>
        </w:rPr>
        <w:t>need</w:t>
      </w:r>
      <w:r w:rsidRPr="00B16340">
        <w:rPr>
          <w:rStyle w:val="StyleUnderline"/>
        </w:rPr>
        <w:t xml:space="preserve"> to construct </w:t>
      </w:r>
      <w:r w:rsidRPr="00757D59">
        <w:rPr>
          <w:rStyle w:val="StyleUnderline"/>
          <w:highlight w:val="cyan"/>
        </w:rPr>
        <w:t>systems that</w:t>
      </w:r>
      <w:r w:rsidRPr="00B16340">
        <w:rPr>
          <w:rStyle w:val="StyleUnderline"/>
        </w:rPr>
        <w:t xml:space="preserve"> can </w:t>
      </w:r>
      <w:r w:rsidRPr="00757D59">
        <w:rPr>
          <w:rStyle w:val="Emphasis"/>
          <w:highlight w:val="cyan"/>
        </w:rPr>
        <w:t>rapidly develop vaccines</w:t>
      </w:r>
      <w:r w:rsidRPr="00B16340">
        <w:rPr>
          <w:rStyle w:val="StyleUnderline"/>
        </w:rPr>
        <w:t>, antiviral drugs, and other medical interventions</w:t>
      </w:r>
      <w:r w:rsidRPr="00B16340">
        <w:rPr>
          <w:sz w:val="16"/>
        </w:rPr>
        <w:t xml:space="preserve">. Yet just as with urban fires, </w:t>
      </w:r>
      <w:r w:rsidRPr="00B16340">
        <w:rPr>
          <w:rStyle w:val="StyleUnderline"/>
        </w:rPr>
        <w:t>governments need to understand that rapid responses won’t be enough</w:t>
      </w:r>
      <w:r w:rsidRPr="00B16340">
        <w:rPr>
          <w:sz w:val="16"/>
        </w:rPr>
        <w:t xml:space="preserve">. </w:t>
      </w:r>
      <w:r w:rsidRPr="00B16340">
        <w:rPr>
          <w:rStyle w:val="StyleUnderline"/>
        </w:rPr>
        <w:t>The world</w:t>
      </w:r>
      <w:r w:rsidRPr="00B16340">
        <w:rPr>
          <w:sz w:val="16"/>
        </w:rPr>
        <w:t xml:space="preserve"> could, </w:t>
      </w:r>
      <w:r w:rsidRPr="00757D59">
        <w:rPr>
          <w:rStyle w:val="StyleUnderline"/>
          <w:highlight w:val="cyan"/>
        </w:rPr>
        <w:t>and</w:t>
      </w:r>
      <w:r w:rsidRPr="00B16340">
        <w:rPr>
          <w:sz w:val="16"/>
        </w:rPr>
        <w:t xml:space="preserve"> </w:t>
      </w:r>
      <w:r w:rsidRPr="00B16340">
        <w:rPr>
          <w:rStyle w:val="StyleUnderline"/>
        </w:rPr>
        <w:t>must</w:t>
      </w:r>
      <w:r w:rsidRPr="00B16340">
        <w:rPr>
          <w:sz w:val="16"/>
        </w:rPr>
        <w:t xml:space="preserve">, </w:t>
      </w:r>
      <w:r w:rsidRPr="00B16340">
        <w:rPr>
          <w:rStyle w:val="StyleUnderline"/>
        </w:rPr>
        <w:t xml:space="preserve">develop the </w:t>
      </w:r>
      <w:r w:rsidRPr="00757D59">
        <w:rPr>
          <w:rStyle w:val="StyleUnderline"/>
          <w:highlight w:val="cyan"/>
        </w:rPr>
        <w:t>ability to vaccinate</w:t>
      </w:r>
      <w:r w:rsidRPr="00B16340">
        <w:rPr>
          <w:rStyle w:val="StyleUnderline"/>
        </w:rPr>
        <w:t xml:space="preserve"> its eight billion people within 100 days of an outbreak</w:t>
      </w:r>
      <w:r w:rsidRPr="00B16340">
        <w:rPr>
          <w:sz w:val="16"/>
        </w:rPr>
        <w:t>—</w:t>
      </w:r>
      <w:r w:rsidRPr="00757D59">
        <w:rPr>
          <w:rStyle w:val="Emphasis"/>
          <w:highlight w:val="cyan"/>
        </w:rPr>
        <w:t>fast</w:t>
      </w:r>
      <w:r w:rsidRPr="00B16340">
        <w:rPr>
          <w:rStyle w:val="StyleUnderline"/>
        </w:rPr>
        <w:t>er</w:t>
      </w:r>
      <w:r w:rsidRPr="00B16340">
        <w:rPr>
          <w:sz w:val="16"/>
        </w:rPr>
        <w:t xml:space="preserve"> than it took the United States to fully vaccinate 100 million people against COVID</w:t>
      </w:r>
    </w:p>
    <w:p w14:paraId="52ED8AA6" w14:textId="77777777" w:rsidR="00543E6A" w:rsidRDefault="00543E6A" w:rsidP="00543E6A">
      <w:pPr>
        <w:pStyle w:val="Heading3"/>
      </w:pPr>
      <w:r>
        <w:t>Advantage---Arctic Science</w:t>
      </w:r>
    </w:p>
    <w:p w14:paraId="01C394C2" w14:textId="77777777" w:rsidR="00543E6A" w:rsidRPr="00F71930" w:rsidRDefault="00543E6A" w:rsidP="00543E6A">
      <w:pPr>
        <w:pStyle w:val="Heading4"/>
        <w:numPr>
          <w:ilvl w:val="0"/>
          <w:numId w:val="45"/>
        </w:numPr>
      </w:pPr>
      <w:r>
        <w:t xml:space="preserve">Permafrost thaw </w:t>
      </w:r>
      <w:r>
        <w:rPr>
          <w:u w:val="single"/>
        </w:rPr>
        <w:t>already passed</w:t>
      </w:r>
      <w:r>
        <w:t xml:space="preserve"> the tipping point – it’s inevitable</w:t>
      </w:r>
    </w:p>
    <w:p w14:paraId="472E7CC4" w14:textId="77777777" w:rsidR="00543E6A" w:rsidRPr="00D9723A" w:rsidRDefault="00543E6A" w:rsidP="00543E6A">
      <w:r>
        <w:t xml:space="preserve">Markus </w:t>
      </w:r>
      <w:r w:rsidRPr="00B63818">
        <w:rPr>
          <w:rStyle w:val="Style13ptBold"/>
        </w:rPr>
        <w:t>Kröger,</w:t>
      </w:r>
      <w:r>
        <w:t xml:space="preserve"> 20</w:t>
      </w:r>
      <w:r w:rsidRPr="00B63818">
        <w:rPr>
          <w:rStyle w:val="Style13ptBold"/>
        </w:rPr>
        <w:t>23</w:t>
      </w:r>
      <w:r>
        <w:t xml:space="preserve"> - is a Professor of Global Development Studies at the University of Helsinki and a research fellow at the Academy of Finland. “ARCTIC RESOURCE EXTRACTION IN THE CONTEXT OF CLIMATE CRISES AND ECOLOGICAL COLLAPSES” Routledge Handbook of Global Land and Resource Grabbing, edited: Andreas Neef, </w:t>
      </w:r>
      <w:hyperlink r:id="rId11" w:history="1">
        <w:r w:rsidRPr="00EB1E0A">
          <w:rPr>
            <w:rStyle w:val="Hyperlink"/>
          </w:rPr>
          <w:t>https://www.taylorfrancis.com/books/oa-edit/10.4324/9781003080916/routledge-handbook-global-land-resource-grabbing-andreas-neef-chanrith-ngin-tsegaye-moreda-sharlene-mollett</w:t>
        </w:r>
      </w:hyperlink>
      <w:r>
        <w:t xml:space="preserve">  //DH</w:t>
      </w:r>
    </w:p>
    <w:p w14:paraId="5D753E13" w14:textId="77777777" w:rsidR="00543E6A" w:rsidRPr="00D9723A" w:rsidRDefault="00543E6A" w:rsidP="00543E6A">
      <w:pPr>
        <w:rPr>
          <w:sz w:val="16"/>
        </w:rPr>
      </w:pPr>
      <w:r w:rsidRPr="00D9723A">
        <w:rPr>
          <w:sz w:val="16"/>
        </w:rPr>
        <w:t>Global temperature rises have led to a rapid increase in permafrost temperatures around the world, and this has caused fast-</w:t>
      </w:r>
      <w:proofErr w:type="gramStart"/>
      <w:r w:rsidRPr="00D9723A">
        <w:rPr>
          <w:sz w:val="16"/>
        </w:rPr>
        <w:t>expanding permafrost</w:t>
      </w:r>
      <w:proofErr w:type="gramEnd"/>
      <w:r w:rsidRPr="00D9723A">
        <w:rPr>
          <w:sz w:val="16"/>
        </w:rPr>
        <w:t xml:space="preserve"> thawing especially in the Northern Hemisphere (</w:t>
      </w:r>
      <w:proofErr w:type="spellStart"/>
      <w:r w:rsidRPr="00D9723A">
        <w:rPr>
          <w:sz w:val="16"/>
        </w:rPr>
        <w:t>Biskaborn</w:t>
      </w:r>
      <w:proofErr w:type="spellEnd"/>
      <w:r w:rsidRPr="00D9723A">
        <w:rPr>
          <w:sz w:val="16"/>
        </w:rPr>
        <w:t xml:space="preserve"> et al. 2019). </w:t>
      </w:r>
      <w:r w:rsidRPr="00F620E8">
        <w:rPr>
          <w:rStyle w:val="StyleUnderline"/>
        </w:rPr>
        <w:t xml:space="preserve">The </w:t>
      </w:r>
      <w:r w:rsidRPr="00F20B47">
        <w:rPr>
          <w:rStyle w:val="StyleUnderline"/>
          <w:highlight w:val="cyan"/>
        </w:rPr>
        <w:t>degradation of</w:t>
      </w:r>
      <w:r w:rsidRPr="00F620E8">
        <w:rPr>
          <w:rStyle w:val="StyleUnderline"/>
        </w:rPr>
        <w:t xml:space="preserve"> the </w:t>
      </w:r>
      <w:r w:rsidRPr="00F20B47">
        <w:rPr>
          <w:rStyle w:val="StyleUnderline"/>
          <w:highlight w:val="cyan"/>
        </w:rPr>
        <w:t>permafrost</w:t>
      </w:r>
      <w:r w:rsidRPr="00F620E8">
        <w:rPr>
          <w:rStyle w:val="StyleUnderline"/>
        </w:rPr>
        <w:t xml:space="preserve"> system </w:t>
      </w:r>
      <w:r w:rsidRPr="00F20B47">
        <w:rPr>
          <w:rStyle w:val="StyleUnderline"/>
          <w:highlight w:val="cyan"/>
        </w:rPr>
        <w:t>has been dramatic</w:t>
      </w:r>
      <w:r w:rsidRPr="00F620E8">
        <w:rPr>
          <w:rStyle w:val="StyleUnderline"/>
        </w:rPr>
        <w:t xml:space="preserve"> between the 1970s and 2018</w:t>
      </w:r>
      <w:r w:rsidRPr="00D9723A">
        <w:rPr>
          <w:sz w:val="16"/>
        </w:rPr>
        <w:t xml:space="preserve"> for example in the Western Russian Arctic (Vasiliev et al. 2020). </w:t>
      </w:r>
      <w:r w:rsidRPr="00F620E8">
        <w:rPr>
          <w:rStyle w:val="StyleUnderline"/>
        </w:rPr>
        <w:t xml:space="preserve">This </w:t>
      </w:r>
      <w:r w:rsidRPr="00F20B47">
        <w:rPr>
          <w:rStyle w:val="StyleUnderline"/>
          <w:highlight w:val="cyan"/>
        </w:rPr>
        <w:t>thawing</w:t>
      </w:r>
      <w:r w:rsidRPr="00F620E8">
        <w:rPr>
          <w:rStyle w:val="StyleUnderline"/>
        </w:rPr>
        <w:t xml:space="preserve"> of the permafrost </w:t>
      </w:r>
      <w:r w:rsidRPr="00212480">
        <w:rPr>
          <w:rStyle w:val="StyleUnderline"/>
        </w:rPr>
        <w:t xml:space="preserve">has </w:t>
      </w:r>
      <w:r w:rsidRPr="00F20B47">
        <w:rPr>
          <w:rStyle w:val="Emphasis"/>
          <w:highlight w:val="cyan"/>
        </w:rPr>
        <w:t>already passed a tipping point</w:t>
      </w:r>
      <w:r w:rsidRPr="00F20B47">
        <w:rPr>
          <w:rStyle w:val="StyleUnderline"/>
          <w:highlight w:val="cyan"/>
        </w:rPr>
        <w:t xml:space="preserve"> and will continue </w:t>
      </w:r>
      <w:r w:rsidRPr="00F20B47">
        <w:rPr>
          <w:rStyle w:val="Emphasis"/>
          <w:highlight w:val="cyan"/>
        </w:rPr>
        <w:t>for hundreds of years</w:t>
      </w:r>
      <w:r w:rsidRPr="00F20B47">
        <w:rPr>
          <w:rStyle w:val="StyleUnderline"/>
          <w:highlight w:val="cyan"/>
        </w:rPr>
        <w:t xml:space="preserve"> even if </w:t>
      </w:r>
      <w:r w:rsidRPr="00212480">
        <w:rPr>
          <w:rStyle w:val="StyleUnderline"/>
        </w:rPr>
        <w:t xml:space="preserve">the emission of greenhouse </w:t>
      </w:r>
      <w:r w:rsidRPr="00F20B47">
        <w:rPr>
          <w:rStyle w:val="StyleUnderline"/>
          <w:highlight w:val="cyan"/>
        </w:rPr>
        <w:t>gases</w:t>
      </w:r>
      <w:r w:rsidRPr="00F620E8">
        <w:rPr>
          <w:rStyle w:val="StyleUnderline"/>
        </w:rPr>
        <w:t xml:space="preserve"> by humans </w:t>
      </w:r>
      <w:r w:rsidRPr="00F20B47">
        <w:rPr>
          <w:rStyle w:val="StyleUnderline"/>
          <w:highlight w:val="cyan"/>
        </w:rPr>
        <w:t xml:space="preserve">were </w:t>
      </w:r>
      <w:r w:rsidRPr="00F20B47">
        <w:rPr>
          <w:rStyle w:val="Emphasis"/>
          <w:highlight w:val="cyan"/>
        </w:rPr>
        <w:t>immediately halted</w:t>
      </w:r>
      <w:r w:rsidRPr="00D9723A">
        <w:rPr>
          <w:sz w:val="16"/>
        </w:rPr>
        <w:t xml:space="preserve"> (Randers &amp; </w:t>
      </w:r>
      <w:proofErr w:type="spellStart"/>
      <w:r w:rsidRPr="00D9723A">
        <w:rPr>
          <w:sz w:val="16"/>
        </w:rPr>
        <w:t>Goluke</w:t>
      </w:r>
      <w:proofErr w:type="spellEnd"/>
      <w:r w:rsidRPr="00D9723A">
        <w:rPr>
          <w:sz w:val="16"/>
        </w:rPr>
        <w:t xml:space="preserve"> 2020). </w:t>
      </w:r>
      <w:r w:rsidRPr="00F620E8">
        <w:rPr>
          <w:rStyle w:val="StyleUnderline"/>
        </w:rPr>
        <w:t xml:space="preserve">The </w:t>
      </w:r>
      <w:r w:rsidRPr="00F20B47">
        <w:rPr>
          <w:rStyle w:val="StyleUnderline"/>
          <w:highlight w:val="cyan"/>
        </w:rPr>
        <w:t>methane</w:t>
      </w:r>
      <w:r w:rsidRPr="00F620E8">
        <w:rPr>
          <w:rStyle w:val="StyleUnderline"/>
        </w:rPr>
        <w:t xml:space="preserve"> and other greenhouse gases that </w:t>
      </w:r>
      <w:r w:rsidRPr="00212480">
        <w:rPr>
          <w:rStyle w:val="StyleUnderline"/>
        </w:rPr>
        <w:t xml:space="preserve">the Arctic thawing </w:t>
      </w:r>
      <w:r w:rsidRPr="00F20B47">
        <w:rPr>
          <w:rStyle w:val="StyleUnderline"/>
          <w:highlight w:val="cyan"/>
        </w:rPr>
        <w:t xml:space="preserve">is now releasing </w:t>
      </w:r>
      <w:r w:rsidRPr="00212480">
        <w:rPr>
          <w:rStyle w:val="StyleUnderline"/>
        </w:rPr>
        <w:t>will further accelerate this</w:t>
      </w:r>
      <w:r w:rsidRPr="00F620E8">
        <w:rPr>
          <w:rStyle w:val="StyleUnderline"/>
        </w:rPr>
        <w:t xml:space="preserve"> process, making developments in the near decades unstable for an assumed continuation of extraction</w:t>
      </w:r>
      <w:r w:rsidRPr="00D9723A">
        <w:rPr>
          <w:sz w:val="16"/>
        </w:rPr>
        <w:t xml:space="preserve">. Scientists have warned that this process will be further increased as there are very few signs of decreasing emissions; </w:t>
      </w:r>
      <w:proofErr w:type="gramStart"/>
      <w:r w:rsidRPr="00D9723A">
        <w:rPr>
          <w:sz w:val="16"/>
        </w:rPr>
        <w:t>instead</w:t>
      </w:r>
      <w:proofErr w:type="gramEnd"/>
      <w:r w:rsidRPr="00D9723A">
        <w:rPr>
          <w:sz w:val="16"/>
        </w:rPr>
        <w:t xml:space="preserve"> the focus has shifted toward net-zero targets in the distant future and dubious offsetting schemes and other false solutions to address the climate crisis (e.g. https://www.climatechangenews.com/2020/12/11/10-myths-net-zero-targets-carbonoffsetting- busted/). The potential of carbon that will be emitted from permafrost thawing is massive, estimates running from 260 to 360 billion </w:t>
      </w:r>
      <w:proofErr w:type="spellStart"/>
      <w:r w:rsidRPr="00D9723A">
        <w:rPr>
          <w:sz w:val="16"/>
        </w:rPr>
        <w:t>tonnes</w:t>
      </w:r>
      <w:proofErr w:type="spellEnd"/>
      <w:r w:rsidRPr="00D9723A">
        <w:rPr>
          <w:sz w:val="16"/>
        </w:rPr>
        <w:t xml:space="preserve"> of carbon, a considerable part of which will thaw abruptly and not gradually, these abrupt emissions greatly increasing the release projections (Merritt et al. 2019). Just a tiny fraction of this emission potential would have catastrophic impacts (Smith 2011).</w:t>
      </w:r>
    </w:p>
    <w:p w14:paraId="75DB4BB2" w14:textId="77777777" w:rsidR="00543E6A" w:rsidRPr="003959E8" w:rsidRDefault="00543E6A" w:rsidP="00543E6A">
      <w:pPr>
        <w:pStyle w:val="Heading4"/>
        <w:numPr>
          <w:ilvl w:val="0"/>
          <w:numId w:val="45"/>
        </w:numPr>
      </w:pPr>
      <w:r>
        <w:t xml:space="preserve">Research won’t cause </w:t>
      </w:r>
      <w:r>
        <w:rPr>
          <w:u w:val="single"/>
        </w:rPr>
        <w:t>action</w:t>
      </w:r>
      <w:r>
        <w:t xml:space="preserve"> – politics blocks</w:t>
      </w:r>
    </w:p>
    <w:p w14:paraId="78F3E1F9" w14:textId="77777777" w:rsidR="00543E6A" w:rsidRDefault="00543E6A" w:rsidP="00543E6A">
      <w:r>
        <w:t xml:space="preserve">Birgitte Annie </w:t>
      </w:r>
      <w:r w:rsidRPr="003D181B">
        <w:rPr>
          <w:rStyle w:val="Style13ptBold"/>
        </w:rPr>
        <w:t>Hansen</w:t>
      </w:r>
      <w:r>
        <w:t>, 20</w:t>
      </w:r>
      <w:r w:rsidRPr="003D181B">
        <w:rPr>
          <w:rStyle w:val="Style13ptBold"/>
        </w:rPr>
        <w:t>25</w:t>
      </w:r>
      <w:r>
        <w:t xml:space="preserve"> – reporter. “Arctic Council Working Groups Must Persist Despite Putin and Trump, Says Researcher” High North News, 5/28, </w:t>
      </w:r>
      <w:hyperlink r:id="rId12" w:history="1">
        <w:r w:rsidRPr="00FF71B1">
          <w:rPr>
            <w:rStyle w:val="Hyperlink"/>
          </w:rPr>
          <w:t>https://www.highnorthnews.com/en/arctic-council-working-groups-must-persist-despite-putin-and-trump-says-researcher</w:t>
        </w:r>
      </w:hyperlink>
      <w:r>
        <w:t xml:space="preserve"> //DH</w:t>
      </w:r>
    </w:p>
    <w:p w14:paraId="3F310677" w14:textId="77777777" w:rsidR="00543E6A" w:rsidRDefault="00543E6A" w:rsidP="00543E6A"/>
    <w:p w14:paraId="56D1EA8E" w14:textId="77777777" w:rsidR="00543E6A" w:rsidRDefault="00543E6A" w:rsidP="00543E6A">
      <w:r>
        <w:t xml:space="preserve">One of the Arctic Council's six Working Groups, the Arctic Monitoring and Assessment </w:t>
      </w:r>
      <w:proofErr w:type="spellStart"/>
      <w:r>
        <w:t>Programme</w:t>
      </w:r>
      <w:proofErr w:type="spellEnd"/>
      <w:r>
        <w:t xml:space="preserve"> (AMAP), recently released its Arctic Climate Change Update 2024, summarizing key trends and impacts on the Arctic climate.</w:t>
      </w:r>
    </w:p>
    <w:p w14:paraId="4E2035EF" w14:textId="77777777" w:rsidR="00543E6A" w:rsidRDefault="00543E6A" w:rsidP="00543E6A">
      <w:r>
        <w:t xml:space="preserve">Sadly, </w:t>
      </w:r>
      <w:r w:rsidRPr="007E2D98">
        <w:rPr>
          <w:rStyle w:val="StyleUnderline"/>
        </w:rPr>
        <w:t>the Arctic</w:t>
      </w:r>
      <w:r>
        <w:t xml:space="preserve"> region </w:t>
      </w:r>
      <w:r w:rsidRPr="007E2D98">
        <w:rPr>
          <w:rStyle w:val="StyleUnderline"/>
        </w:rPr>
        <w:t>continues its downward spiral in terms of climate</w:t>
      </w:r>
      <w:r>
        <w:t>. The report shows that extreme weather events, wildfires, melting ice, and ocean acidification have become the new normal in the Arctic. In fact, the negative developments are speeding up.</w:t>
      </w:r>
    </w:p>
    <w:p w14:paraId="44C1DE53" w14:textId="77777777" w:rsidR="00543E6A" w:rsidRDefault="00543E6A" w:rsidP="00543E6A">
      <w:r>
        <w:t xml:space="preserve">The report presents proposals for action to counteract this development; however, </w:t>
      </w:r>
      <w:r w:rsidRPr="003959E8">
        <w:rPr>
          <w:rStyle w:val="Emphasis"/>
          <w:highlight w:val="cyan"/>
        </w:rPr>
        <w:t>gaining political traction has become</w:t>
      </w:r>
      <w:r w:rsidRPr="007E2D98">
        <w:rPr>
          <w:rStyle w:val="Emphasis"/>
        </w:rPr>
        <w:t xml:space="preserve"> increasingly </w:t>
      </w:r>
      <w:r w:rsidRPr="003959E8">
        <w:rPr>
          <w:rStyle w:val="Emphasis"/>
          <w:highlight w:val="cyan"/>
        </w:rPr>
        <w:t>difficult</w:t>
      </w:r>
      <w:r>
        <w:t xml:space="preserve"> over the past decade.</w:t>
      </w:r>
    </w:p>
    <w:p w14:paraId="5C7B0173" w14:textId="77777777" w:rsidR="00543E6A" w:rsidRDefault="00543E6A" w:rsidP="00543E6A">
      <w:r>
        <w:t xml:space="preserve">"While </w:t>
      </w:r>
      <w:r w:rsidRPr="007E2D98">
        <w:rPr>
          <w:rStyle w:val="StyleUnderline"/>
        </w:rPr>
        <w:t xml:space="preserve">the </w:t>
      </w:r>
      <w:r w:rsidRPr="003959E8">
        <w:rPr>
          <w:rStyle w:val="StyleUnderline"/>
          <w:highlight w:val="cyan"/>
        </w:rPr>
        <w:t xml:space="preserve">Arctic Council </w:t>
      </w:r>
      <w:r w:rsidRPr="00212480">
        <w:rPr>
          <w:rStyle w:val="StyleUnderline"/>
        </w:rPr>
        <w:t>Working</w:t>
      </w:r>
      <w:r w:rsidRPr="003959E8">
        <w:rPr>
          <w:rStyle w:val="StyleUnderline"/>
          <w:highlight w:val="cyan"/>
        </w:rPr>
        <w:t xml:space="preserve"> </w:t>
      </w:r>
      <w:r w:rsidRPr="006907B8">
        <w:rPr>
          <w:rStyle w:val="StyleUnderline"/>
        </w:rPr>
        <w:t xml:space="preserve">Groups </w:t>
      </w:r>
      <w:r w:rsidRPr="003959E8">
        <w:rPr>
          <w:rStyle w:val="Emphasis"/>
          <w:highlight w:val="cyan"/>
        </w:rPr>
        <w:t>do not have</w:t>
      </w:r>
      <w:r w:rsidRPr="007E2D98">
        <w:rPr>
          <w:rStyle w:val="Emphasis"/>
        </w:rPr>
        <w:t xml:space="preserve"> much </w:t>
      </w:r>
      <w:r w:rsidRPr="006907B8">
        <w:rPr>
          <w:rStyle w:val="Emphasis"/>
        </w:rPr>
        <w:t xml:space="preserve">political </w:t>
      </w:r>
      <w:r w:rsidRPr="003959E8">
        <w:rPr>
          <w:rStyle w:val="Emphasis"/>
          <w:highlight w:val="cyan"/>
        </w:rPr>
        <w:t>influence</w:t>
      </w:r>
      <w:r w:rsidRPr="003959E8">
        <w:rPr>
          <w:highlight w:val="cyan"/>
        </w:rPr>
        <w:t xml:space="preserve"> </w:t>
      </w:r>
      <w:r w:rsidRPr="00212480">
        <w:rPr>
          <w:rStyle w:val="StyleUnderline"/>
        </w:rPr>
        <w:t>today</w:t>
      </w:r>
      <w:r>
        <w:t>, it is important that they carry out their work and function as an agenda-setting body," says Svein Vigeland Rottem, Researcher at the Fridtjof Nansen Institute, to HNN.</w:t>
      </w:r>
    </w:p>
    <w:p w14:paraId="75F376CF" w14:textId="77777777" w:rsidR="00543E6A" w:rsidRDefault="00543E6A" w:rsidP="00543E6A">
      <w:r>
        <w:t>"There will come a time after Trump and Putin."</w:t>
      </w:r>
    </w:p>
    <w:p w14:paraId="1821E1D5" w14:textId="77777777" w:rsidR="00543E6A" w:rsidRDefault="00543E6A" w:rsidP="00543E6A">
      <w:r>
        <w:t>Enough research, more action</w:t>
      </w:r>
    </w:p>
    <w:p w14:paraId="66E15AF4" w14:textId="77777777" w:rsidR="00543E6A" w:rsidRDefault="00543E6A" w:rsidP="00543E6A">
      <w:r>
        <w:t xml:space="preserve">In recent years, many have argued that </w:t>
      </w:r>
      <w:r w:rsidRPr="003959E8">
        <w:rPr>
          <w:rStyle w:val="Emphasis"/>
          <w:highlight w:val="cyan"/>
        </w:rPr>
        <w:t xml:space="preserve">there is </w:t>
      </w:r>
      <w:r w:rsidRPr="006907B8">
        <w:rPr>
          <w:rStyle w:val="Emphasis"/>
        </w:rPr>
        <w:t xml:space="preserve">sufficient </w:t>
      </w:r>
      <w:r w:rsidRPr="003959E8">
        <w:rPr>
          <w:rStyle w:val="Emphasis"/>
          <w:highlight w:val="cyan"/>
        </w:rPr>
        <w:t>research</w:t>
      </w:r>
      <w:r>
        <w:t xml:space="preserve"> on the impacts of Arctic climate change; </w:t>
      </w:r>
      <w:r w:rsidRPr="003959E8">
        <w:rPr>
          <w:rStyle w:val="StyleUnderline"/>
          <w:highlight w:val="cyan"/>
        </w:rPr>
        <w:t>what is</w:t>
      </w:r>
      <w:r w:rsidRPr="007E2D98">
        <w:rPr>
          <w:rStyle w:val="StyleUnderline"/>
        </w:rPr>
        <w:t xml:space="preserve"> really </w:t>
      </w:r>
      <w:r w:rsidRPr="003959E8">
        <w:rPr>
          <w:rStyle w:val="StyleUnderline"/>
          <w:highlight w:val="cyan"/>
        </w:rPr>
        <w:t>needed is action</w:t>
      </w:r>
      <w:r>
        <w:t xml:space="preserve"> by decision-makers. Yet</w:t>
      </w:r>
      <w:r w:rsidRPr="006907B8">
        <w:t xml:space="preserve">, </w:t>
      </w:r>
      <w:r w:rsidRPr="006907B8">
        <w:rPr>
          <w:rStyle w:val="StyleUnderline"/>
        </w:rPr>
        <w:t>in the current political landscape,</w:t>
      </w:r>
      <w:r w:rsidRPr="007E2D98">
        <w:rPr>
          <w:rStyle w:val="StyleUnderline"/>
        </w:rPr>
        <w:t xml:space="preserve"> the multilateral climate </w:t>
      </w:r>
      <w:r w:rsidRPr="003959E8">
        <w:rPr>
          <w:rStyle w:val="StyleUnderline"/>
          <w:highlight w:val="cyan"/>
        </w:rPr>
        <w:t xml:space="preserve">action needed in the Arctic is </w:t>
      </w:r>
      <w:r w:rsidRPr="003959E8">
        <w:rPr>
          <w:rStyle w:val="Emphasis"/>
          <w:highlight w:val="cyan"/>
        </w:rPr>
        <w:t>far-fetched</w:t>
      </w:r>
      <w:r>
        <w:t xml:space="preserve">. </w:t>
      </w:r>
    </w:p>
    <w:p w14:paraId="6E6B33C8" w14:textId="77777777" w:rsidR="00543E6A" w:rsidRDefault="00543E6A" w:rsidP="00543E6A">
      <w: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14:paraId="21AE6423" w14:textId="77777777" w:rsidR="00543E6A" w:rsidRDefault="00543E6A" w:rsidP="00543E6A">
      <w:r>
        <w:t xml:space="preserve">The council has primarily focused on surviving after Russia's full-scale invasion of </w:t>
      </w:r>
      <w:proofErr w:type="gramStart"/>
      <w:r>
        <w:t>Ukraine, and</w:t>
      </w:r>
      <w:proofErr w:type="gramEnd"/>
      <w:r>
        <w:t xml:space="preserve"> has only recently managed to start looking toward the future.</w:t>
      </w:r>
    </w:p>
    <w:p w14:paraId="3A445C85" w14:textId="77777777" w:rsidR="00543E6A" w:rsidRDefault="00543E6A" w:rsidP="00543E6A">
      <w:r>
        <w:t xml:space="preserve">On the other side of the Atlantic, US President Donald </w:t>
      </w:r>
      <w:r w:rsidRPr="003959E8">
        <w:rPr>
          <w:rStyle w:val="StyleUnderline"/>
          <w:highlight w:val="cyan"/>
        </w:rPr>
        <w:t>Trump</w:t>
      </w:r>
      <w:r w:rsidRPr="00C60393">
        <w:rPr>
          <w:rStyle w:val="StyleUnderline"/>
        </w:rPr>
        <w:t xml:space="preserve"> has </w:t>
      </w:r>
      <w:r w:rsidRPr="003959E8">
        <w:rPr>
          <w:rStyle w:val="StyleUnderline"/>
          <w:highlight w:val="cyan"/>
        </w:rPr>
        <w:t xml:space="preserve">launched his own attack on science </w:t>
      </w:r>
      <w:r w:rsidRPr="00212480">
        <w:rPr>
          <w:rStyle w:val="StyleUnderline"/>
        </w:rPr>
        <w:t>through mass firings, cuts in funding, and limitations to research</w:t>
      </w:r>
      <w:r>
        <w:t xml:space="preserve"> and education.</w:t>
      </w:r>
    </w:p>
    <w:p w14:paraId="6B9E30EE" w14:textId="77777777" w:rsidR="00543E6A" w:rsidRDefault="00543E6A" w:rsidP="00543E6A">
      <w:r>
        <w:t xml:space="preserve">With this, </w:t>
      </w:r>
      <w:r w:rsidRPr="003959E8">
        <w:rPr>
          <w:rStyle w:val="StyleUnderline"/>
          <w:highlight w:val="cyan"/>
        </w:rPr>
        <w:t>climate</w:t>
      </w:r>
      <w:r w:rsidRPr="00C60393">
        <w:rPr>
          <w:rStyle w:val="StyleUnderline"/>
        </w:rPr>
        <w:t xml:space="preserve"> action</w:t>
      </w:r>
      <w:r>
        <w:t>—a highly cooperative field—</w:t>
      </w:r>
      <w:r w:rsidRPr="003959E8">
        <w:rPr>
          <w:rStyle w:val="Emphasis"/>
          <w:highlight w:val="cyan"/>
        </w:rPr>
        <w:t>has been put on the back burner</w:t>
      </w:r>
      <w:r w:rsidRPr="00C60393">
        <w:rPr>
          <w:rStyle w:val="Emphasis"/>
        </w:rPr>
        <w:t xml:space="preserve"> </w:t>
      </w:r>
      <w:r>
        <w:t>and will likely remain there for some time.</w:t>
      </w:r>
    </w:p>
    <w:p w14:paraId="2EC819C4" w14:textId="77777777" w:rsidR="00543E6A" w:rsidRDefault="00543E6A" w:rsidP="00543E6A">
      <w:r>
        <w:t>"The Working Groups are asking themselves why they are doing this and why they should continue, but it is crucial that they continue their work, albeit to a lesser degree than before," says Rottem and continues:</w:t>
      </w:r>
    </w:p>
    <w:p w14:paraId="4D913F0E" w14:textId="77777777" w:rsidR="00543E6A" w:rsidRDefault="00543E6A" w:rsidP="00543E6A">
      <w:r>
        <w:t>"There might not be any direct political results right now, but it is important to persist even in the face of geopolitical challenges."</w:t>
      </w:r>
    </w:p>
    <w:p w14:paraId="582CE788" w14:textId="77777777" w:rsidR="00543E6A" w:rsidRDefault="00543E6A" w:rsidP="00543E6A">
      <w:r>
        <w:t>"If the working groups were to disintegrate, it would take a very long time to rebuild those knowledge networks. We are seeing the start of this in Trump's USA right now."</w:t>
      </w:r>
    </w:p>
    <w:p w14:paraId="4DBB3861" w14:textId="77777777" w:rsidR="00543E6A" w:rsidRDefault="00543E6A" w:rsidP="00543E6A">
      <w:pPr>
        <w:pStyle w:val="Heading4"/>
        <w:numPr>
          <w:ilvl w:val="0"/>
          <w:numId w:val="45"/>
        </w:numPr>
      </w:pPr>
      <w:r>
        <w:t>Trump will just delete the plan’s data---He’s done it to Arctic data before---That prevents international solvency</w:t>
      </w:r>
    </w:p>
    <w:p w14:paraId="226EB144" w14:textId="77777777" w:rsidR="00543E6A" w:rsidRDefault="00543E6A" w:rsidP="00543E6A">
      <w:r w:rsidRPr="00757608">
        <w:rPr>
          <w:rStyle w:val="Style13ptBold"/>
        </w:rPr>
        <w:t>Santarsiero 9/30 –</w:t>
      </w:r>
      <w:r>
        <w:t xml:space="preserve"> Rachel Santarsiero is the director of the Archive’s Climate Change Transparency Project. She first joined the Archive in 2022 as a Herbert Scoville Jr. Peace Fellow and was one of the first Scoville Fellows to concentrate on climate change as a security issue. [“White House Ramps Up Effort to Remove and Alter Information on Climate Change Orgs Working to Rescue Climate Data Before It Disappears”, National Security Archive, September 30, 2025, https://nsarchive.gwu.edu/briefing-book/climate-change-transparency-project/2025-09-30/disappearing-data-part-ii-distorted] CH</w:t>
      </w:r>
    </w:p>
    <w:p w14:paraId="0B9330E2" w14:textId="77777777" w:rsidR="00543E6A" w:rsidRPr="00E62502" w:rsidRDefault="00543E6A" w:rsidP="00543E6A">
      <w:pPr>
        <w:rPr>
          <w:sz w:val="16"/>
        </w:rPr>
      </w:pPr>
      <w:r w:rsidRPr="00E62502">
        <w:rPr>
          <w:rStyle w:val="StyleUnderline"/>
        </w:rPr>
        <w:t xml:space="preserve">At the start of President Trump’s second term, </w:t>
      </w:r>
      <w:r w:rsidRPr="00E73376">
        <w:rPr>
          <w:rStyle w:val="StyleUnderline"/>
          <w:highlight w:val="cyan"/>
        </w:rPr>
        <w:t xml:space="preserve">more than 2,000 datasets </w:t>
      </w:r>
      <w:r w:rsidRPr="00373A69">
        <w:rPr>
          <w:rStyle w:val="Emphasis"/>
          <w:highlight w:val="cyan"/>
        </w:rPr>
        <w:t>disappeared</w:t>
      </w:r>
      <w:r w:rsidRPr="00E73376">
        <w:rPr>
          <w:rStyle w:val="StyleUnderline"/>
          <w:highlight w:val="cyan"/>
        </w:rPr>
        <w:t xml:space="preserve"> from data.gov</w:t>
      </w:r>
      <w:r w:rsidRPr="00E62502">
        <w:rPr>
          <w:sz w:val="16"/>
        </w:rPr>
        <w:t xml:space="preserve">, the largest repository of U.S. government open data on the internet. Now, it appears that over 50,000 datasets have been added to the repository. (Figure 17) However, a comparison of screenshots taken before January 20 to screenshots taken at the time of this posting reveal that </w:t>
      </w:r>
      <w:r w:rsidRPr="00E62502">
        <w:rPr>
          <w:rStyle w:val="StyleUnderline"/>
        </w:rPr>
        <w:t>thousands of datasets</w:t>
      </w:r>
      <w:r w:rsidRPr="00E62502">
        <w:rPr>
          <w:sz w:val="16"/>
        </w:rPr>
        <w:t xml:space="preserve"> from NOAA and the Department of Interior—</w:t>
      </w:r>
      <w:r w:rsidRPr="00E62502">
        <w:rPr>
          <w:rStyle w:val="StyleUnderline"/>
        </w:rPr>
        <w:t xml:space="preserve">along with datasets </w:t>
      </w:r>
      <w:r w:rsidRPr="00E73376">
        <w:rPr>
          <w:rStyle w:val="StyleUnderline"/>
          <w:highlight w:val="cyan"/>
        </w:rPr>
        <w:t xml:space="preserve">across topics like </w:t>
      </w:r>
      <w:r w:rsidRPr="00373A69">
        <w:rPr>
          <w:rStyle w:val="Emphasis"/>
          <w:highlight w:val="cyan"/>
        </w:rPr>
        <w:t>the Arctic</w:t>
      </w:r>
      <w:r w:rsidRPr="00E73376">
        <w:rPr>
          <w:rStyle w:val="StyleUnderline"/>
          <w:highlight w:val="cyan"/>
        </w:rPr>
        <w:t>, climatology</w:t>
      </w:r>
      <w:r w:rsidRPr="00E62502">
        <w:rPr>
          <w:rStyle w:val="StyleUnderline"/>
        </w:rPr>
        <w:t xml:space="preserve"> and meteorology, ecosystem vulnerability, coastal flooding, </w:t>
      </w:r>
      <w:r w:rsidRPr="00212480">
        <w:rPr>
          <w:rStyle w:val="StyleUnderline"/>
        </w:rPr>
        <w:t>carbon balance,</w:t>
      </w:r>
      <w:r w:rsidRPr="00373A69">
        <w:rPr>
          <w:rStyle w:val="StyleUnderline"/>
          <w:highlight w:val="cyan"/>
        </w:rPr>
        <w:t xml:space="preserve"> and winter storms</w:t>
      </w:r>
      <w:r w:rsidRPr="00212480">
        <w:rPr>
          <w:rStyle w:val="StyleUnderline"/>
        </w:rPr>
        <w:t>—</w:t>
      </w:r>
      <w:r w:rsidRPr="00212480">
        <w:rPr>
          <w:rStyle w:val="Emphasis"/>
        </w:rPr>
        <w:t>have been removed</w:t>
      </w:r>
      <w:r w:rsidRPr="00E62502">
        <w:rPr>
          <w:sz w:val="16"/>
        </w:rPr>
        <w:t>. (Figure 18) But monitoring datasets on data.gov is complicated; sometimes datasets that are no longer listed on data.gov can live elsewhere on other federal websites. A report from 404 Media found that datasets no longer available through the portal “disproportionately” come from NOAA, NASA, the Department of Interior, Department of Energy, and the EPA, but “determining what is actually gone…is a manual task” that will take much more time.[26]</w:t>
      </w:r>
    </w:p>
    <w:p w14:paraId="28C703E7" w14:textId="77777777" w:rsidR="00543E6A" w:rsidRPr="00E62502" w:rsidRDefault="00543E6A" w:rsidP="00543E6A">
      <w:pPr>
        <w:rPr>
          <w:sz w:val="16"/>
        </w:rPr>
      </w:pPr>
      <w:r w:rsidRPr="00E62502">
        <w:rPr>
          <w:rStyle w:val="StyleUnderline"/>
        </w:rPr>
        <w:t>Data rescue coalitions are working feverishly to download climate data and resources before they disappear and are encouraging activists, journalists, and researchers to engage with the data.</w:t>
      </w:r>
      <w:r w:rsidRPr="00E62502">
        <w:rPr>
          <w:sz w:val="16"/>
        </w:rPr>
        <w:t xml:space="preserve"> For example, EDGI’s Federal Environmental Web Tracker makes changes to federal websites publicly available and searchable.[27] Other organizations like the Data Rescue Project have built a catalog of existing public data rescue efforts to “coordinate better across initiatives,” and Harvard’s Library Innovation Lab has released its own archive of data.gov making it easier for researchers and the public to cite government information. Indeed, taxpayers are engaging with this vital data, as evidenced in a lawsuit brought forth by farmers suing the U.S. Department of Agriculture for deleting climate tools.[28]</w:t>
      </w:r>
    </w:p>
    <w:p w14:paraId="75ED786D" w14:textId="77777777" w:rsidR="00543E6A" w:rsidRDefault="00543E6A" w:rsidP="00543E6A">
      <w:pPr>
        <w:rPr>
          <w:rStyle w:val="StyleUnderline"/>
        </w:rPr>
      </w:pPr>
      <w:r w:rsidRPr="00E62502">
        <w:rPr>
          <w:rStyle w:val="StyleUnderline"/>
        </w:rPr>
        <w:t xml:space="preserve">Despite this patchwork effort, the </w:t>
      </w:r>
      <w:r w:rsidRPr="00373A69">
        <w:rPr>
          <w:rStyle w:val="StyleUnderline"/>
          <w:highlight w:val="cyan"/>
        </w:rPr>
        <w:t>archiving of government data</w:t>
      </w:r>
      <w:r w:rsidRPr="00E62502">
        <w:rPr>
          <w:rStyle w:val="StyleUnderline"/>
        </w:rPr>
        <w:t xml:space="preserve"> on climate and the environment is expansive, and—so far—</w:t>
      </w:r>
      <w:r w:rsidRPr="00373A69">
        <w:rPr>
          <w:rStyle w:val="StyleUnderline"/>
          <w:highlight w:val="cyan"/>
        </w:rPr>
        <w:t>has been operating on a</w:t>
      </w:r>
      <w:r w:rsidRPr="00E62502">
        <w:rPr>
          <w:rStyle w:val="StyleUnderline"/>
        </w:rPr>
        <w:t xml:space="preserve"> largely </w:t>
      </w:r>
      <w:r w:rsidRPr="00373A69">
        <w:rPr>
          <w:rStyle w:val="StyleUnderline"/>
          <w:highlight w:val="cyan"/>
        </w:rPr>
        <w:t>voluntary basis.</w:t>
      </w:r>
      <w:r w:rsidRPr="00E62502">
        <w:rPr>
          <w:sz w:val="16"/>
        </w:rPr>
        <w:t xml:space="preserve"> EDGI co-founder Gretchen Gehrke told the Bulletin of the Atomic Scientists that </w:t>
      </w:r>
      <w:r w:rsidRPr="00373A69">
        <w:rPr>
          <w:rStyle w:val="StyleUnderline"/>
          <w:highlight w:val="cyan"/>
        </w:rPr>
        <w:t>rescue efforts</w:t>
      </w:r>
      <w:r w:rsidRPr="00E62502">
        <w:rPr>
          <w:rStyle w:val="StyleUnderline"/>
        </w:rPr>
        <w:t xml:space="preserve"> simply </w:t>
      </w:r>
      <w:r w:rsidRPr="00A23331">
        <w:rPr>
          <w:rStyle w:val="Emphasis"/>
          <w:highlight w:val="cyan"/>
        </w:rPr>
        <w:t>can’t fill the gaps</w:t>
      </w:r>
      <w:r w:rsidRPr="00373A69">
        <w:rPr>
          <w:rStyle w:val="StyleUnderline"/>
          <w:highlight w:val="cyan"/>
        </w:rPr>
        <w:t xml:space="preserve"> </w:t>
      </w:r>
      <w:r w:rsidRPr="00212480">
        <w:rPr>
          <w:rStyle w:val="StyleUnderline"/>
        </w:rPr>
        <w:t>left by the administration’s erasure agenda</w:t>
      </w:r>
      <w:r w:rsidRPr="00E62502">
        <w:rPr>
          <w:rStyle w:val="StyleUnderline"/>
        </w:rPr>
        <w:t xml:space="preserve">: “Little </w:t>
      </w:r>
      <w:r w:rsidRPr="00373A69">
        <w:rPr>
          <w:rStyle w:val="StyleUnderline"/>
          <w:highlight w:val="cyan"/>
        </w:rPr>
        <w:t xml:space="preserve">nonprofits are </w:t>
      </w:r>
      <w:r w:rsidRPr="00A23331">
        <w:rPr>
          <w:rStyle w:val="Emphasis"/>
          <w:highlight w:val="cyan"/>
        </w:rPr>
        <w:t>not going to</w:t>
      </w:r>
      <w:r w:rsidRPr="00373A69">
        <w:rPr>
          <w:rStyle w:val="StyleUnderline"/>
          <w:highlight w:val="cyan"/>
        </w:rPr>
        <w:t xml:space="preserve"> be sending up a satellite</w:t>
      </w:r>
      <w:r w:rsidRPr="00E62502">
        <w:rPr>
          <w:rStyle w:val="StyleUnderline"/>
        </w:rPr>
        <w:t xml:space="preserve"> and collecting climate data</w:t>
      </w:r>
      <w:r w:rsidRPr="00E62502">
        <w:rPr>
          <w:sz w:val="16"/>
        </w:rPr>
        <w:t xml:space="preserve">. </w:t>
      </w:r>
      <w:r w:rsidRPr="00373A69">
        <w:rPr>
          <w:rStyle w:val="StyleUnderline"/>
          <w:highlight w:val="cyan"/>
        </w:rPr>
        <w:t xml:space="preserve">We are at the </w:t>
      </w:r>
      <w:r w:rsidRPr="00373A69">
        <w:rPr>
          <w:rStyle w:val="Emphasis"/>
          <w:highlight w:val="cyan"/>
        </w:rPr>
        <w:t>mercy of our government</w:t>
      </w:r>
      <w:r w:rsidRPr="00E62502">
        <w:rPr>
          <w:rStyle w:val="StyleUnderline"/>
        </w:rPr>
        <w:t xml:space="preserve"> to collect this data for the public good, and if they choose not to, I don’t think there’s a lot that we can do about it</w:t>
      </w:r>
      <w:proofErr w:type="gramStart"/>
      <w:r w:rsidRPr="00E62502">
        <w:rPr>
          <w:rStyle w:val="StyleUnderline"/>
        </w:rPr>
        <w:t>.”[</w:t>
      </w:r>
      <w:proofErr w:type="gramEnd"/>
      <w:r w:rsidRPr="00E62502">
        <w:rPr>
          <w:rStyle w:val="StyleUnderline"/>
        </w:rPr>
        <w:t>29]</w:t>
      </w:r>
    </w:p>
    <w:p w14:paraId="266938F7" w14:textId="77777777" w:rsidR="00543E6A" w:rsidRDefault="00543E6A" w:rsidP="00543E6A">
      <w:pPr>
        <w:pStyle w:val="Heading4"/>
        <w:numPr>
          <w:ilvl w:val="0"/>
          <w:numId w:val="48"/>
        </w:numPr>
      </w:pPr>
      <w:r>
        <w:t xml:space="preserve">There’s </w:t>
      </w:r>
      <w:r w:rsidRPr="00985A4D">
        <w:rPr>
          <w:u w:val="single"/>
        </w:rPr>
        <w:t>no evidence</w:t>
      </w:r>
      <w:r>
        <w:t xml:space="preserve"> that microbial viruses can jump to humans---there’s no impact</w:t>
      </w:r>
    </w:p>
    <w:p w14:paraId="2DBB351F" w14:textId="77777777" w:rsidR="00543E6A" w:rsidRDefault="00543E6A" w:rsidP="00543E6A">
      <w:pPr>
        <w:rPr>
          <w:sz w:val="24"/>
          <w:szCs w:val="24"/>
        </w:rPr>
      </w:pPr>
      <w:r>
        <w:rPr>
          <w:rStyle w:val="Style13ptBold"/>
        </w:rPr>
        <w:t>Mackelprang et. al. 25</w:t>
      </w:r>
      <w:r>
        <w:t xml:space="preserve"> </w:t>
      </w:r>
      <w:r>
        <w:rPr>
          <w:sz w:val="16"/>
          <w:szCs w:val="16"/>
        </w:rPr>
        <w:t>California State University Northridge: Rachel Mackelprang, Ph.D., earned a B.S. in Biology from the University of Utah and a Ph.D. in genetics at the University of Washington. She completed a postdoctoral fellowship in Computational Biology at the Joint Genome Institute (JGI) with Eddy Rubin, Ph.D., and Janet Jansson, Ph.D. She is currently a professor of microbiology at California State University Northridge. Mackelprang was trained in human population genomics but changed her focus to microbial genomics and environmental microbiology during her postdoctoral fellowship. Her research lab focuses on microbial communities living in permafrost and other extreme environments from the perspective of climate change and exobiology. She is also extensively involved in NASA/ESA Mars Sample Return efforts.  “Cooling perspectives on the risk of pathogenic viruses from thawing permafrost” 8 January 2025 https://journals.asm.org/doi/full/10.1128/msystems.00042-24</w:t>
      </w:r>
    </w:p>
    <w:p w14:paraId="01F1B47E" w14:textId="77777777" w:rsidR="00543E6A" w:rsidRDefault="00543E6A" w:rsidP="00543E6A">
      <w:pPr>
        <w:rPr>
          <w:szCs w:val="32"/>
          <w:u w:val="single"/>
        </w:rPr>
      </w:pPr>
      <w:r>
        <w:rPr>
          <w:sz w:val="14"/>
          <w:szCs w:val="32"/>
        </w:rPr>
        <w:t xml:space="preserve">PERMAFROST VIRUSES WITH MICROBIAL HOSTS Giant viruses in permafrost </w:t>
      </w:r>
      <w:proofErr w:type="gramStart"/>
      <w:r>
        <w:rPr>
          <w:sz w:val="14"/>
          <w:szCs w:val="32"/>
        </w:rPr>
        <w:t>In</w:t>
      </w:r>
      <w:proofErr w:type="gramEnd"/>
      <w:r>
        <w:rPr>
          <w:sz w:val="14"/>
          <w:szCs w:val="32"/>
        </w:rPr>
        <w:t xml:space="preserve"> contrast to the viruses causing smallpox and influenza, numerous giant viruses have been revived from late Pleistocene-aged permafrost (31, 92). These giant viruses infect Acanthamoeba (31), a genus of amoeba that is broadly distributed in both natural and built environments (93, 94). Beyond permafrost, giant viruses have a widespread global distribution and can infect amoebae and other protist hosts such as algae (95–98). Their persistence in permafrost likely stems from a wide range of </w:t>
      </w:r>
      <w:proofErr w:type="gramStart"/>
      <w:r>
        <w:rPr>
          <w:sz w:val="14"/>
          <w:szCs w:val="32"/>
        </w:rPr>
        <w:t>virus</w:t>
      </w:r>
      <w:proofErr w:type="gramEnd"/>
      <w:r>
        <w:rPr>
          <w:sz w:val="14"/>
          <w:szCs w:val="32"/>
        </w:rPr>
        <w:t xml:space="preserve"> and host adaptations to extreme conditions (86). Giant virus capsids are incredibly stable (99), and their outer walls are comparable in thickness to Gram-positive bacterial cell walls (100), which enable the viruses to retain infectivity after exposure to chemicals, desiccation, and extremes in temperature, pH, and salinity (85, 101–103). Beyond the robust viral structure, Acanthamoeba hosts may offer protection against extreme conditions (104). Acanthamoeba form rugged double-walled cysts (105–108) and may also have freeze-resistant non-encysted forms with low levels of metabolic activity (109). </w:t>
      </w:r>
      <w:proofErr w:type="spellStart"/>
      <w:r>
        <w:rPr>
          <w:sz w:val="14"/>
          <w:szCs w:val="32"/>
        </w:rPr>
        <w:t>Encystment</w:t>
      </w:r>
      <w:proofErr w:type="spellEnd"/>
      <w:r>
        <w:rPr>
          <w:sz w:val="14"/>
          <w:szCs w:val="32"/>
        </w:rPr>
        <w:t xml:space="preserve"> of an infected cell or maintenance of an infection in a non-encysted state could facilitate virus survival and enable reemergence when permafrost thaws. Human pathogenic viruses are comparatively fragile and are not protected from extreme conditions by a cold-adapted host. Even variola virus, which can survive outside a host for several years in scabs and lesion crusts (often collected for variolation efforts) and is known for being stable (110), does not appear to survive for a few hundred years in permafrost (15, 54), let alone thousands of years as seen in giant viruses. Together, these data suggest that </w:t>
      </w:r>
      <w:r>
        <w:rPr>
          <w:szCs w:val="32"/>
          <w:u w:val="single"/>
        </w:rPr>
        <w:t xml:space="preserve">the </w:t>
      </w:r>
      <w:r w:rsidRPr="00985A4D">
        <w:rPr>
          <w:szCs w:val="32"/>
          <w:highlight w:val="cyan"/>
          <w:u w:val="single"/>
        </w:rPr>
        <w:t>persistence of</w:t>
      </w:r>
      <w:r>
        <w:rPr>
          <w:szCs w:val="32"/>
          <w:u w:val="single"/>
        </w:rPr>
        <w:t xml:space="preserve"> giant </w:t>
      </w:r>
      <w:r w:rsidRPr="00985A4D">
        <w:rPr>
          <w:szCs w:val="32"/>
          <w:highlight w:val="cyan"/>
          <w:u w:val="single"/>
        </w:rPr>
        <w:t>viruses in permafrost is not</w:t>
      </w:r>
      <w:r>
        <w:rPr>
          <w:szCs w:val="32"/>
          <w:u w:val="single"/>
        </w:rPr>
        <w:t xml:space="preserve"> a reliable </w:t>
      </w:r>
      <w:r w:rsidRPr="00985A4D">
        <w:rPr>
          <w:szCs w:val="32"/>
          <w:highlight w:val="cyan"/>
          <w:u w:val="single"/>
        </w:rPr>
        <w:t>indicator of</w:t>
      </w:r>
      <w:r>
        <w:rPr>
          <w:szCs w:val="32"/>
          <w:u w:val="single"/>
        </w:rPr>
        <w:t xml:space="preserve"> the ability of human viral pathogens to likewise </w:t>
      </w:r>
      <w:r w:rsidRPr="00985A4D">
        <w:rPr>
          <w:szCs w:val="32"/>
          <w:highlight w:val="cyan"/>
          <w:u w:val="single"/>
        </w:rPr>
        <w:t>survive in permafrost</w:t>
      </w:r>
      <w:r>
        <w:rPr>
          <w:szCs w:val="32"/>
          <w:u w:val="single"/>
        </w:rPr>
        <w:t xml:space="preserve">. </w:t>
      </w:r>
      <w:r>
        <w:rPr>
          <w:sz w:val="14"/>
          <w:szCs w:val="32"/>
        </w:rPr>
        <w:t xml:space="preserve">Giant viruses have been associated with conditions in humans, such as pneumonia and keratitis, leading to questions about their potential to cause disease (111, 112). However, amoebae that host giant viruses are also present in such cases. These amoebae either directly cause disease (e.g., Acanthamoeba keratitis [113]) or play a crucial role in infections, such as facilitating the transmission of Legionella pneumophila in respiratory illness (114). </w:t>
      </w:r>
      <w:r>
        <w:rPr>
          <w:szCs w:val="32"/>
          <w:u w:val="single"/>
        </w:rPr>
        <w:t xml:space="preserve">There is </w:t>
      </w:r>
      <w:r w:rsidRPr="00985A4D">
        <w:rPr>
          <w:szCs w:val="32"/>
          <w:highlight w:val="cyan"/>
          <w:u w:val="single"/>
        </w:rPr>
        <w:t>no</w:t>
      </w:r>
      <w:r>
        <w:rPr>
          <w:szCs w:val="32"/>
          <w:u w:val="single"/>
        </w:rPr>
        <w:t xml:space="preserve"> evidence of a </w:t>
      </w:r>
      <w:r w:rsidRPr="00985A4D">
        <w:rPr>
          <w:szCs w:val="32"/>
          <w:highlight w:val="cyan"/>
          <w:u w:val="single"/>
        </w:rPr>
        <w:t>causal link between giant viruses and disease</w:t>
      </w:r>
      <w:r>
        <w:rPr>
          <w:sz w:val="14"/>
          <w:szCs w:val="32"/>
        </w:rPr>
        <w:t xml:space="preserve"> (37). The absence of such connections strongly </w:t>
      </w:r>
      <w:r>
        <w:rPr>
          <w:szCs w:val="32"/>
          <w:u w:val="single"/>
        </w:rPr>
        <w:t xml:space="preserve">suggests that giant viruses are </w:t>
      </w:r>
      <w:r w:rsidRPr="00985A4D">
        <w:rPr>
          <w:szCs w:val="32"/>
          <w:highlight w:val="cyan"/>
          <w:u w:val="single"/>
        </w:rPr>
        <w:t>unable to infect humans</w:t>
      </w:r>
      <w:r>
        <w:rPr>
          <w:szCs w:val="32"/>
          <w:u w:val="single"/>
        </w:rPr>
        <w:t xml:space="preserve"> directly</w:t>
      </w:r>
      <w:r>
        <w:rPr>
          <w:sz w:val="14"/>
          <w:szCs w:val="32"/>
        </w:rPr>
        <w:t xml:space="preserve">. </w:t>
      </w:r>
      <w:r w:rsidRPr="00985A4D">
        <w:rPr>
          <w:szCs w:val="32"/>
          <w:highlight w:val="cyan"/>
          <w:u w:val="single"/>
        </w:rPr>
        <w:t>Associations</w:t>
      </w:r>
      <w:r>
        <w:rPr>
          <w:sz w:val="14"/>
          <w:szCs w:val="32"/>
        </w:rPr>
        <w:t xml:space="preserve"> between giant </w:t>
      </w:r>
      <w:proofErr w:type="spellStart"/>
      <w:r>
        <w:rPr>
          <w:sz w:val="14"/>
          <w:szCs w:val="32"/>
        </w:rPr>
        <w:t>virues</w:t>
      </w:r>
      <w:proofErr w:type="spellEnd"/>
      <w:r>
        <w:rPr>
          <w:sz w:val="14"/>
          <w:szCs w:val="32"/>
        </w:rPr>
        <w:t xml:space="preserve"> and humans </w:t>
      </w:r>
      <w:r w:rsidRPr="00985A4D">
        <w:rPr>
          <w:szCs w:val="32"/>
          <w:highlight w:val="cyan"/>
          <w:u w:val="single"/>
        </w:rPr>
        <w:t>are</w:t>
      </w:r>
      <w:r>
        <w:rPr>
          <w:szCs w:val="32"/>
          <w:u w:val="single"/>
        </w:rPr>
        <w:t xml:space="preserve"> probably </w:t>
      </w:r>
      <w:r w:rsidRPr="00985A4D">
        <w:rPr>
          <w:szCs w:val="32"/>
          <w:highlight w:val="cyan"/>
          <w:u w:val="single"/>
        </w:rPr>
        <w:t>incidental</w:t>
      </w:r>
      <w:r>
        <w:rPr>
          <w:szCs w:val="32"/>
          <w:u w:val="single"/>
        </w:rPr>
        <w:t xml:space="preserve">, caused by viruses co-occurring with </w:t>
      </w:r>
      <w:proofErr w:type="spellStart"/>
      <w:r>
        <w:rPr>
          <w:szCs w:val="32"/>
          <w:u w:val="single"/>
        </w:rPr>
        <w:t>thier</w:t>
      </w:r>
      <w:proofErr w:type="spellEnd"/>
      <w:r>
        <w:rPr>
          <w:szCs w:val="32"/>
          <w:u w:val="single"/>
        </w:rPr>
        <w:t xml:space="preserve"> amoeba hosts</w:t>
      </w:r>
      <w:r>
        <w:rPr>
          <w:sz w:val="14"/>
          <w:szCs w:val="32"/>
        </w:rPr>
        <w:t xml:space="preserve"> (93, 99, 102, 107). Other microbial viruses in permafrost </w:t>
      </w:r>
      <w:proofErr w:type="gramStart"/>
      <w:r>
        <w:rPr>
          <w:sz w:val="14"/>
          <w:szCs w:val="32"/>
        </w:rPr>
        <w:t>In</w:t>
      </w:r>
      <w:proofErr w:type="gramEnd"/>
      <w:r>
        <w:rPr>
          <w:sz w:val="14"/>
          <w:szCs w:val="32"/>
        </w:rPr>
        <w:t xml:space="preserve"> addition to giant amoeba-infecting viruses, permafrost (like other soils) contains diverse viral communities with bacterial, archaeal, and other </w:t>
      </w:r>
      <w:proofErr w:type="spellStart"/>
      <w:r>
        <w:rPr>
          <w:sz w:val="14"/>
          <w:szCs w:val="32"/>
        </w:rPr>
        <w:t>microeukaryotic</w:t>
      </w:r>
      <w:proofErr w:type="spellEnd"/>
      <w:r>
        <w:rPr>
          <w:sz w:val="14"/>
          <w:szCs w:val="32"/>
        </w:rPr>
        <w:t xml:space="preserve"> hosts (9, 115–117). Stable isotope probing, RNA sequencing, and thaw experiments show that at least a subset of these viruses maintain viability and can be active at subzero temperatures (10, 118). In extreme environments, including permafrost, viruses can have multiple survival mechanisms, such as increased virion (viral particle) stability and integrity, auxiliary metabolic genes that aid host survival in cold conditions, and the ability to integrate their genetic material into the host genome, allowing the virus to coexist within a (cold adapted) host in a quiescent state (11, 12, 119–121). Potential for viruses with microbial hosts to spillover to humans and animals </w:t>
      </w:r>
      <w:proofErr w:type="gramStart"/>
      <w:r>
        <w:rPr>
          <w:szCs w:val="32"/>
          <w:u w:val="single"/>
        </w:rPr>
        <w:t>The</w:t>
      </w:r>
      <w:proofErr w:type="gramEnd"/>
      <w:r>
        <w:rPr>
          <w:szCs w:val="32"/>
          <w:u w:val="single"/>
        </w:rPr>
        <w:t xml:space="preserve"> theoretical </w:t>
      </w:r>
      <w:r w:rsidRPr="00985A4D">
        <w:rPr>
          <w:szCs w:val="32"/>
          <w:highlight w:val="cyan"/>
          <w:u w:val="single"/>
        </w:rPr>
        <w:t>risk posed by permafrost viruses</w:t>
      </w:r>
      <w:r>
        <w:rPr>
          <w:szCs w:val="32"/>
          <w:u w:val="single"/>
        </w:rPr>
        <w:t xml:space="preserve"> with microbial hosts </w:t>
      </w:r>
      <w:r w:rsidRPr="00985A4D">
        <w:rPr>
          <w:szCs w:val="32"/>
          <w:highlight w:val="cyan"/>
          <w:u w:val="single"/>
        </w:rPr>
        <w:t>to human populations can be evaluated</w:t>
      </w:r>
      <w:r>
        <w:rPr>
          <w:szCs w:val="32"/>
          <w:u w:val="single"/>
        </w:rPr>
        <w:t xml:space="preserve"> by exploring the origin </w:t>
      </w:r>
      <w:r>
        <w:rPr>
          <w:sz w:val="14"/>
          <w:szCs w:val="32"/>
        </w:rPr>
        <w:t xml:space="preserve">and evolution </w:t>
      </w:r>
      <w:r>
        <w:rPr>
          <w:szCs w:val="32"/>
          <w:u w:val="single"/>
        </w:rPr>
        <w:t>of pathogenic viruses</w:t>
      </w:r>
      <w:r>
        <w:rPr>
          <w:sz w:val="14"/>
          <w:szCs w:val="32"/>
        </w:rPr>
        <w:t xml:space="preserve"> and examining whether there is precedent for microbial viruses spilling over to humans or animals. Host jumps between closely related species are common at evolutionary timescales; 61% of human pathogens and 75% of emerging human pathogens have zoonotic origins (122). The likelihood of successful host jumping decreases as the phylogenetic distance between hosts increases (123–125). </w:t>
      </w:r>
      <w:r w:rsidRPr="00985A4D">
        <w:rPr>
          <w:szCs w:val="32"/>
          <w:highlight w:val="cyan"/>
          <w:u w:val="single"/>
        </w:rPr>
        <w:t>Viruses bind</w:t>
      </w:r>
      <w:r>
        <w:rPr>
          <w:szCs w:val="32"/>
          <w:u w:val="single"/>
        </w:rPr>
        <w:t xml:space="preserve"> specifically </w:t>
      </w:r>
      <w:r w:rsidRPr="00985A4D">
        <w:rPr>
          <w:szCs w:val="32"/>
          <w:highlight w:val="cyan"/>
          <w:u w:val="single"/>
        </w:rPr>
        <w:t>to molecules on</w:t>
      </w:r>
      <w:r>
        <w:rPr>
          <w:szCs w:val="32"/>
          <w:u w:val="single"/>
        </w:rPr>
        <w:t xml:space="preserve"> the </w:t>
      </w:r>
      <w:r w:rsidRPr="00985A4D">
        <w:rPr>
          <w:szCs w:val="32"/>
          <w:highlight w:val="cyan"/>
          <w:u w:val="single"/>
        </w:rPr>
        <w:t>host cell surface</w:t>
      </w:r>
      <w:r>
        <w:rPr>
          <w:szCs w:val="32"/>
          <w:u w:val="single"/>
        </w:rPr>
        <w:t xml:space="preserve">, rely on the host’s cellular machinery for replication, and must evade the host’s immune system </w:t>
      </w:r>
      <w:r>
        <w:rPr>
          <w:sz w:val="14"/>
          <w:szCs w:val="32"/>
        </w:rPr>
        <w:t xml:space="preserve">(126–128). As a result, </w:t>
      </w:r>
      <w:r w:rsidRPr="00985A4D">
        <w:rPr>
          <w:szCs w:val="32"/>
          <w:highlight w:val="cyan"/>
          <w:u w:val="single"/>
        </w:rPr>
        <w:t>they are typically highly</w:t>
      </w:r>
      <w:r>
        <w:rPr>
          <w:szCs w:val="32"/>
          <w:u w:val="single"/>
        </w:rPr>
        <w:t xml:space="preserve"> </w:t>
      </w:r>
      <w:r w:rsidRPr="00985A4D">
        <w:rPr>
          <w:szCs w:val="32"/>
          <w:highlight w:val="cyan"/>
          <w:u w:val="single"/>
        </w:rPr>
        <w:t>adapted to</w:t>
      </w:r>
      <w:r>
        <w:rPr>
          <w:szCs w:val="32"/>
          <w:u w:val="single"/>
        </w:rPr>
        <w:t xml:space="preserve"> specific </w:t>
      </w:r>
      <w:r w:rsidRPr="00985A4D">
        <w:rPr>
          <w:szCs w:val="32"/>
          <w:highlight w:val="cyan"/>
          <w:u w:val="single"/>
        </w:rPr>
        <w:t>hosts</w:t>
      </w:r>
      <w:r>
        <w:rPr>
          <w:szCs w:val="32"/>
          <w:u w:val="single"/>
        </w:rPr>
        <w:t xml:space="preserve"> and </w:t>
      </w:r>
      <w:r w:rsidRPr="00985A4D">
        <w:rPr>
          <w:szCs w:val="32"/>
          <w:highlight w:val="cyan"/>
          <w:u w:val="single"/>
        </w:rPr>
        <w:t>can only “work</w:t>
      </w:r>
      <w:r>
        <w:rPr>
          <w:szCs w:val="32"/>
          <w:u w:val="single"/>
        </w:rPr>
        <w:t xml:space="preserve">” in hosts </w:t>
      </w:r>
      <w:r w:rsidRPr="00985A4D">
        <w:rPr>
          <w:szCs w:val="32"/>
          <w:highlight w:val="cyan"/>
          <w:u w:val="single"/>
        </w:rPr>
        <w:t>with similar molecular pathways</w:t>
      </w:r>
      <w:r>
        <w:rPr>
          <w:sz w:val="14"/>
          <w:szCs w:val="32"/>
        </w:rPr>
        <w:t xml:space="preserve"> (129, 130). </w:t>
      </w:r>
      <w:r>
        <w:rPr>
          <w:szCs w:val="32"/>
          <w:u w:val="single"/>
        </w:rPr>
        <w:t xml:space="preserve">Given the large phylogenetic distance between soil microbes and humans, </w:t>
      </w:r>
      <w:r w:rsidRPr="00985A4D">
        <w:rPr>
          <w:szCs w:val="32"/>
          <w:highlight w:val="cyan"/>
          <w:u w:val="single"/>
        </w:rPr>
        <w:t xml:space="preserve">such a </w:t>
      </w:r>
      <w:r w:rsidRPr="00985A4D">
        <w:rPr>
          <w:b/>
          <w:bCs/>
          <w:szCs w:val="32"/>
          <w:highlight w:val="cyan"/>
          <w:u w:val="single"/>
        </w:rPr>
        <w:t>shift would be</w:t>
      </w:r>
      <w:r>
        <w:rPr>
          <w:b/>
          <w:bCs/>
          <w:szCs w:val="32"/>
          <w:u w:val="single"/>
        </w:rPr>
        <w:t xml:space="preserve"> extraordinarily unlikely, if not </w:t>
      </w:r>
      <w:r w:rsidRPr="00985A4D">
        <w:rPr>
          <w:b/>
          <w:bCs/>
          <w:szCs w:val="32"/>
          <w:highlight w:val="cyan"/>
          <w:u w:val="single"/>
        </w:rPr>
        <w:t>impossible</w:t>
      </w:r>
      <w:r>
        <w:rPr>
          <w:b/>
          <w:bCs/>
          <w:szCs w:val="32"/>
          <w:u w:val="single"/>
        </w:rPr>
        <w:t>.</w:t>
      </w:r>
      <w:r>
        <w:rPr>
          <w:szCs w:val="32"/>
          <w:u w:val="single"/>
        </w:rPr>
        <w:t xml:space="preserve"> </w:t>
      </w:r>
      <w:r>
        <w:rPr>
          <w:sz w:val="14"/>
          <w:szCs w:val="32"/>
        </w:rPr>
        <w:t xml:space="preserve">Investigating the origins of human pathogenic viruses shows that microorganisms are not a source of spillovers. </w:t>
      </w:r>
      <w:proofErr w:type="gramStart"/>
      <w:r>
        <w:rPr>
          <w:sz w:val="14"/>
          <w:szCs w:val="32"/>
        </w:rPr>
        <w:t>The majority of</w:t>
      </w:r>
      <w:proofErr w:type="gramEnd"/>
      <w:r>
        <w:rPr>
          <w:sz w:val="14"/>
          <w:szCs w:val="32"/>
        </w:rPr>
        <w:t xml:space="preserve"> zoonotic viruses (&gt;80%) are from mammals, while the remaining ~20% are primarily from birds (87, 124, 131, 132). Instances of viruses infecting both humans and other vertebrates, such as reptiles, are rare (131, 133, 134). Non-zoonotic viruses, such as papillomaviruses and herpesviruses, which are host specific, offer insights into potential host jumps in the more distant past. For these viruses, the host phylogenetic tree roughly mirrors the viral phylogenetic tree (135–137). For example, human papillomaviruses are most closely related to papillomaviruses with non-human primate hosts, and the phylogenetic distance between viruses increases with evolutionary distance between hosts (136, 138, 139). These evolutionary relationships can largely be attributed to co-speciation between virus and host and occasional instances of interspecies virus transfer (135, 137, 140). However, there is no evidence to support </w:t>
      </w:r>
      <w:proofErr w:type="gramStart"/>
      <w:r>
        <w:rPr>
          <w:sz w:val="14"/>
          <w:szCs w:val="32"/>
        </w:rPr>
        <w:t>a microbial</w:t>
      </w:r>
      <w:proofErr w:type="gramEnd"/>
      <w:r>
        <w:rPr>
          <w:sz w:val="14"/>
          <w:szCs w:val="32"/>
        </w:rPr>
        <w:t xml:space="preserve"> origin for these viruses (135, 137, 139, 141, 142). </w:t>
      </w:r>
      <w:r>
        <w:rPr>
          <w:szCs w:val="32"/>
          <w:u w:val="single"/>
        </w:rPr>
        <w:t xml:space="preserve">The lack of precedent for microbial viruses jumping to human or animal hosts suggests this scenario is unlikely to arise from thawing permafrost. </w:t>
      </w:r>
      <w:r>
        <w:rPr>
          <w:sz w:val="14"/>
          <w:szCs w:val="32"/>
        </w:rPr>
        <w:t xml:space="preserve">Humans are constantly exposed to an enormous diversity of viruses from the environment. Viruses are crucial members of all Earth’s ecosystems (143), and soils are perhaps the largest viral reservoir on Earth (144). In some soils, viral abundance can exceed more than one billion per gram, and similar counts are found per gram of human intestinal content (144–146). </w:t>
      </w:r>
      <w:r>
        <w:rPr>
          <w:szCs w:val="32"/>
          <w:u w:val="single"/>
        </w:rPr>
        <w:t>Billions of viruses can be swallowed during a swim in the sea</w:t>
      </w:r>
      <w:r>
        <w:rPr>
          <w:sz w:val="14"/>
          <w:szCs w:val="32"/>
        </w:rPr>
        <w:t xml:space="preserve"> (147, 148). </w:t>
      </w:r>
      <w:r>
        <w:rPr>
          <w:szCs w:val="32"/>
          <w:u w:val="single"/>
        </w:rPr>
        <w:t>Despite th</w:t>
      </w:r>
      <w:r>
        <w:rPr>
          <w:sz w:val="14"/>
          <w:szCs w:val="32"/>
        </w:rPr>
        <w:t xml:space="preserve">is constant bombardment, </w:t>
      </w:r>
      <w:r>
        <w:rPr>
          <w:b/>
          <w:bCs/>
          <w:szCs w:val="32"/>
          <w:u w:val="single"/>
        </w:rPr>
        <w:t xml:space="preserve">there is </w:t>
      </w:r>
      <w:r w:rsidRPr="00985A4D">
        <w:rPr>
          <w:b/>
          <w:bCs/>
          <w:szCs w:val="32"/>
          <w:highlight w:val="cyan"/>
          <w:u w:val="single"/>
        </w:rPr>
        <w:t>no indication that microbe</w:t>
      </w:r>
      <w:r>
        <w:rPr>
          <w:b/>
          <w:bCs/>
          <w:szCs w:val="32"/>
          <w:u w:val="single"/>
        </w:rPr>
        <w:t xml:space="preserve">-infecting </w:t>
      </w:r>
      <w:r w:rsidRPr="00985A4D">
        <w:rPr>
          <w:b/>
          <w:bCs/>
          <w:szCs w:val="32"/>
          <w:highlight w:val="cyan"/>
          <w:u w:val="single"/>
        </w:rPr>
        <w:t>viruses represent a major disease risk for humans</w:t>
      </w:r>
      <w:r>
        <w:rPr>
          <w:b/>
          <w:bCs/>
          <w:szCs w:val="32"/>
          <w:u w:val="single"/>
        </w:rPr>
        <w:t>, wildlife, or domestic animals</w:t>
      </w:r>
      <w:r>
        <w:rPr>
          <w:sz w:val="14"/>
          <w:szCs w:val="32"/>
        </w:rPr>
        <w:t xml:space="preserve"> (87). Research, surveillance, and prevention strategies aimed at mitigating the risk and impact of future pandemics do not identify these viruses as potential threats (90, 149, 150). </w:t>
      </w:r>
      <w:r>
        <w:rPr>
          <w:b/>
          <w:bCs/>
          <w:szCs w:val="32"/>
          <w:u w:val="single"/>
        </w:rPr>
        <w:t xml:space="preserve">There is </w:t>
      </w:r>
      <w:r w:rsidRPr="00985A4D">
        <w:rPr>
          <w:b/>
          <w:bCs/>
          <w:szCs w:val="32"/>
          <w:highlight w:val="cyan"/>
          <w:u w:val="single"/>
        </w:rPr>
        <w:t>no reason to</w:t>
      </w:r>
      <w:r>
        <w:rPr>
          <w:b/>
          <w:bCs/>
          <w:szCs w:val="32"/>
          <w:u w:val="single"/>
        </w:rPr>
        <w:t xml:space="preserve"> </w:t>
      </w:r>
      <w:r w:rsidRPr="00985A4D">
        <w:rPr>
          <w:b/>
          <w:bCs/>
          <w:szCs w:val="32"/>
          <w:highlight w:val="cyan"/>
          <w:u w:val="single"/>
        </w:rPr>
        <w:t>think</w:t>
      </w:r>
      <w:r>
        <w:rPr>
          <w:szCs w:val="32"/>
          <w:u w:val="single"/>
        </w:rPr>
        <w:t xml:space="preserve"> </w:t>
      </w:r>
      <w:r>
        <w:rPr>
          <w:b/>
          <w:bCs/>
          <w:szCs w:val="32"/>
          <w:u w:val="single"/>
        </w:rPr>
        <w:t xml:space="preserve">that </w:t>
      </w:r>
      <w:r w:rsidRPr="00985A4D">
        <w:rPr>
          <w:b/>
          <w:bCs/>
          <w:szCs w:val="32"/>
          <w:highlight w:val="cyan"/>
          <w:u w:val="single"/>
        </w:rPr>
        <w:t>viruses from</w:t>
      </w:r>
      <w:r>
        <w:rPr>
          <w:b/>
          <w:bCs/>
          <w:szCs w:val="32"/>
          <w:u w:val="single"/>
        </w:rPr>
        <w:t xml:space="preserve"> </w:t>
      </w:r>
      <w:r w:rsidRPr="00985A4D">
        <w:rPr>
          <w:b/>
          <w:bCs/>
          <w:szCs w:val="32"/>
          <w:highlight w:val="cyan"/>
          <w:u w:val="single"/>
        </w:rPr>
        <w:t>permafrost represent</w:t>
      </w:r>
      <w:r>
        <w:rPr>
          <w:b/>
          <w:bCs/>
          <w:szCs w:val="32"/>
          <w:u w:val="single"/>
        </w:rPr>
        <w:t xml:space="preserve"> a greater </w:t>
      </w:r>
      <w:r w:rsidRPr="00985A4D">
        <w:rPr>
          <w:b/>
          <w:bCs/>
          <w:szCs w:val="32"/>
          <w:highlight w:val="cyan"/>
          <w:u w:val="single"/>
        </w:rPr>
        <w:t>risk</w:t>
      </w:r>
      <w:r w:rsidRPr="00985A4D">
        <w:rPr>
          <w:szCs w:val="32"/>
          <w:highlight w:val="cyan"/>
          <w:u w:val="single"/>
        </w:rPr>
        <w:t xml:space="preserve"> for spillover than viruses</w:t>
      </w:r>
      <w:r>
        <w:rPr>
          <w:szCs w:val="32"/>
          <w:u w:val="single"/>
        </w:rPr>
        <w:t xml:space="preserve"> maintained </w:t>
      </w:r>
      <w:r w:rsidRPr="00985A4D">
        <w:rPr>
          <w:szCs w:val="32"/>
          <w:highlight w:val="cyan"/>
          <w:u w:val="single"/>
        </w:rPr>
        <w:t>in other environments</w:t>
      </w:r>
      <w:r>
        <w:rPr>
          <w:szCs w:val="32"/>
          <w:u w:val="single"/>
        </w:rPr>
        <w:t xml:space="preserve"> such as temperate soils and aquatic systems.</w:t>
      </w:r>
    </w:p>
    <w:p w14:paraId="30A5EB2A" w14:textId="77777777" w:rsidR="00543E6A" w:rsidRDefault="00543E6A" w:rsidP="00543E6A">
      <w:pPr>
        <w:pStyle w:val="Heading4"/>
        <w:numPr>
          <w:ilvl w:val="0"/>
          <w:numId w:val="48"/>
        </w:numPr>
      </w:pPr>
      <w:r>
        <w:t>Even if we up our Arctic response, the CDC is still cooked, undermining responses</w:t>
      </w:r>
    </w:p>
    <w:p w14:paraId="683B763C" w14:textId="77777777" w:rsidR="00543E6A" w:rsidRDefault="00543E6A" w:rsidP="00543E6A">
      <w:r w:rsidRPr="001B1708">
        <w:rPr>
          <w:rStyle w:val="Style13ptBold"/>
        </w:rPr>
        <w:t>Stone &amp; Huang 2/25 –</w:t>
      </w:r>
      <w:r>
        <w:t xml:space="preserve"> Will Stone is a correspondent for NPR. Pien Huang is a reporter on the Science desk, covering public health and health disparities. [“Upheaval and firings at CDC raise fears about disease outbreak response”, NPR, February 25, 2025, https://www.npr.org/sections/shots-health-news/2025/02/25/nx-s1-5307117/cdc-firings-infectious-disease-response] CH</w:t>
      </w:r>
    </w:p>
    <w:p w14:paraId="4C33D3AF" w14:textId="77777777" w:rsidR="00543E6A" w:rsidRPr="001B1708" w:rsidRDefault="00543E6A" w:rsidP="00543E6A">
      <w:pPr>
        <w:rPr>
          <w:sz w:val="16"/>
        </w:rPr>
      </w:pPr>
      <w:r w:rsidRPr="001B1708">
        <w:rPr>
          <w:sz w:val="16"/>
        </w:rPr>
        <w:t xml:space="preserve">The </w:t>
      </w:r>
      <w:r w:rsidRPr="001B1708">
        <w:rPr>
          <w:rStyle w:val="Emphasis"/>
          <w:highlight w:val="cyan"/>
        </w:rPr>
        <w:t>widespread upheaval</w:t>
      </w:r>
      <w:r w:rsidRPr="001B1708">
        <w:rPr>
          <w:rStyle w:val="StyleUnderline"/>
          <w:highlight w:val="cyan"/>
        </w:rPr>
        <w:t xml:space="preserve"> at</w:t>
      </w:r>
      <w:r w:rsidRPr="001B1708">
        <w:rPr>
          <w:rStyle w:val="StyleUnderline"/>
        </w:rPr>
        <w:t xml:space="preserve"> </w:t>
      </w:r>
      <w:r w:rsidRPr="001B1708">
        <w:rPr>
          <w:rStyle w:val="StyleUnderline"/>
          <w:highlight w:val="cyan"/>
        </w:rPr>
        <w:t>federal health agencies</w:t>
      </w:r>
      <w:r w:rsidRPr="001B1708">
        <w:rPr>
          <w:sz w:val="16"/>
        </w:rPr>
        <w:t xml:space="preserve"> in the first month of the Trump administration comes at a time when </w:t>
      </w:r>
      <w:r w:rsidRPr="001B1708">
        <w:rPr>
          <w:rStyle w:val="StyleUnderline"/>
        </w:rPr>
        <w:t>the U.S. faces infectious disease threats on multiple fronts</w:t>
      </w:r>
      <w:r w:rsidRPr="001B1708">
        <w:rPr>
          <w:sz w:val="16"/>
        </w:rPr>
        <w:t>: The ongoing spread of bird flu around the country; the risk of emerging insect-borne viruses; and a ballooning measles outbreak in the Southwest.</w:t>
      </w:r>
    </w:p>
    <w:p w14:paraId="7B4CAC06" w14:textId="77777777" w:rsidR="00543E6A" w:rsidRPr="001B1708" w:rsidRDefault="00543E6A" w:rsidP="00543E6A">
      <w:pPr>
        <w:rPr>
          <w:sz w:val="16"/>
        </w:rPr>
      </w:pPr>
      <w:r w:rsidRPr="001B1708">
        <w:rPr>
          <w:sz w:val="16"/>
        </w:rPr>
        <w:t>Abroad, there are new strains of mpox and deadly outbreaks of Ebola and polio just a plane ride away.</w:t>
      </w:r>
    </w:p>
    <w:p w14:paraId="47705F03" w14:textId="77777777" w:rsidR="00543E6A" w:rsidRPr="001B1708" w:rsidRDefault="00543E6A" w:rsidP="00543E6A">
      <w:pPr>
        <w:rPr>
          <w:sz w:val="16"/>
        </w:rPr>
      </w:pPr>
      <w:r w:rsidRPr="001B1708">
        <w:rPr>
          <w:rStyle w:val="StyleUnderline"/>
        </w:rPr>
        <w:t xml:space="preserve">Recent </w:t>
      </w:r>
      <w:r w:rsidRPr="001B1708">
        <w:rPr>
          <w:rStyle w:val="StyleUnderline"/>
          <w:highlight w:val="cyan"/>
        </w:rPr>
        <w:t>mass firings</w:t>
      </w:r>
      <w:r w:rsidRPr="001B1708">
        <w:rPr>
          <w:rStyle w:val="StyleUnderline"/>
        </w:rPr>
        <w:t>,</w:t>
      </w:r>
      <w:r w:rsidRPr="001B1708">
        <w:rPr>
          <w:sz w:val="16"/>
        </w:rPr>
        <w:t xml:space="preserve"> primarily aimed at new and temporary workers, </w:t>
      </w:r>
      <w:r w:rsidRPr="001B1708">
        <w:rPr>
          <w:rStyle w:val="StyleUnderline"/>
        </w:rPr>
        <w:t xml:space="preserve">have </w:t>
      </w:r>
      <w:r w:rsidRPr="001B1708">
        <w:rPr>
          <w:rStyle w:val="StyleUnderline"/>
          <w:highlight w:val="cyan"/>
        </w:rPr>
        <w:t>thinned</w:t>
      </w:r>
      <w:r w:rsidRPr="001B1708">
        <w:rPr>
          <w:rStyle w:val="StyleUnderline"/>
        </w:rPr>
        <w:t xml:space="preserve"> the ranks of the </w:t>
      </w:r>
      <w:r w:rsidRPr="001B1708">
        <w:rPr>
          <w:rStyle w:val="StyleUnderline"/>
          <w:highlight w:val="cyan"/>
        </w:rPr>
        <w:t>workforce that</w:t>
      </w:r>
      <w:r w:rsidRPr="001B1708">
        <w:rPr>
          <w:rStyle w:val="StyleUnderline"/>
        </w:rPr>
        <w:t xml:space="preserve"> would </w:t>
      </w:r>
      <w:r w:rsidRPr="001B1708">
        <w:rPr>
          <w:rStyle w:val="StyleUnderline"/>
          <w:highlight w:val="cyan"/>
        </w:rPr>
        <w:t>aid in</w:t>
      </w:r>
      <w:r w:rsidRPr="001B1708">
        <w:rPr>
          <w:rStyle w:val="StyleUnderline"/>
        </w:rPr>
        <w:t xml:space="preserve"> the </w:t>
      </w:r>
      <w:r w:rsidRPr="001B1708">
        <w:rPr>
          <w:rStyle w:val="StyleUnderline"/>
          <w:highlight w:val="cyan"/>
        </w:rPr>
        <w:t>response to outbreaks</w:t>
      </w:r>
      <w:r w:rsidRPr="001B1708">
        <w:rPr>
          <w:rStyle w:val="StyleUnderline"/>
        </w:rPr>
        <w:t xml:space="preserve"> at the Centers for Disease Control and Prevention,</w:t>
      </w:r>
      <w:r w:rsidRPr="001B1708">
        <w:rPr>
          <w:sz w:val="16"/>
        </w:rPr>
        <w:t xml:space="preserve"> according to interviews with more than half a dozen current staff. They requested anonymity because they were not authorized to speak publicly.</w:t>
      </w:r>
    </w:p>
    <w:p w14:paraId="3CF9C13E" w14:textId="77777777" w:rsidR="00543E6A" w:rsidRPr="001B1708" w:rsidRDefault="00543E6A" w:rsidP="00543E6A">
      <w:pPr>
        <w:rPr>
          <w:sz w:val="16"/>
        </w:rPr>
      </w:pPr>
      <w:r w:rsidRPr="001B1708">
        <w:rPr>
          <w:sz w:val="16"/>
        </w:rPr>
        <w:t xml:space="preserve">The </w:t>
      </w:r>
      <w:r w:rsidRPr="001B1708">
        <w:rPr>
          <w:rStyle w:val="StyleUnderline"/>
          <w:highlight w:val="cyan"/>
        </w:rPr>
        <w:t xml:space="preserve">situation has infectious disease experts </w:t>
      </w:r>
      <w:r w:rsidRPr="001B1708">
        <w:rPr>
          <w:rStyle w:val="Emphasis"/>
          <w:highlight w:val="cyan"/>
        </w:rPr>
        <w:t>worried</w:t>
      </w:r>
      <w:r w:rsidRPr="001B1708">
        <w:rPr>
          <w:rStyle w:val="Emphasis"/>
        </w:rPr>
        <w:t>.</w:t>
      </w:r>
    </w:p>
    <w:p w14:paraId="5477487B" w14:textId="77777777" w:rsidR="00543E6A" w:rsidRPr="001B1708" w:rsidRDefault="00543E6A" w:rsidP="00543E6A">
      <w:pPr>
        <w:rPr>
          <w:sz w:val="16"/>
        </w:rPr>
      </w:pPr>
      <w:r w:rsidRPr="001B1708">
        <w:rPr>
          <w:sz w:val="16"/>
        </w:rPr>
        <w:t xml:space="preserve">"This seems like the </w:t>
      </w:r>
      <w:r w:rsidRPr="001B1708">
        <w:rPr>
          <w:rStyle w:val="StyleUnderline"/>
        </w:rPr>
        <w:t xml:space="preserve">worst time to be </w:t>
      </w:r>
      <w:r w:rsidRPr="00212480">
        <w:rPr>
          <w:rStyle w:val="StyleUnderline"/>
        </w:rPr>
        <w:t xml:space="preserve">taking steps to </w:t>
      </w:r>
      <w:r w:rsidRPr="00212480">
        <w:rPr>
          <w:rStyle w:val="Emphasis"/>
        </w:rPr>
        <w:t>degrade</w:t>
      </w:r>
      <w:r w:rsidRPr="00212480">
        <w:rPr>
          <w:rStyle w:val="StyleUnderline"/>
        </w:rPr>
        <w:t xml:space="preserve"> our nation's </w:t>
      </w:r>
      <w:r w:rsidRPr="00212480">
        <w:rPr>
          <w:rStyle w:val="Emphasis"/>
        </w:rPr>
        <w:t>preparedness</w:t>
      </w:r>
      <w:r w:rsidRPr="001B1708">
        <w:rPr>
          <w:sz w:val="16"/>
        </w:rPr>
        <w:t>," says Dr. David Fleming, a former CDC official who now chairs the agency's Advisory Committee to the Director. "</w:t>
      </w:r>
      <w:r w:rsidRPr="001B1708">
        <w:rPr>
          <w:rStyle w:val="StyleUnderline"/>
        </w:rPr>
        <w:t xml:space="preserve">They are </w:t>
      </w:r>
      <w:r w:rsidRPr="001B1708">
        <w:rPr>
          <w:rStyle w:val="StyleUnderline"/>
          <w:highlight w:val="cyan"/>
        </w:rPr>
        <w:t>greatly diminishing CDC</w:t>
      </w:r>
      <w:r w:rsidRPr="001B1708">
        <w:rPr>
          <w:rStyle w:val="StyleUnderline"/>
        </w:rPr>
        <w:t xml:space="preserve"> and the country's </w:t>
      </w:r>
      <w:r w:rsidRPr="001B1708">
        <w:rPr>
          <w:rStyle w:val="Emphasis"/>
          <w:highlight w:val="cyan"/>
        </w:rPr>
        <w:t>ability to respond</w:t>
      </w:r>
      <w:r w:rsidRPr="001B1708">
        <w:rPr>
          <w:rStyle w:val="StyleUnderline"/>
          <w:highlight w:val="cyan"/>
        </w:rPr>
        <w:t xml:space="preserve"> to</w:t>
      </w:r>
      <w:r w:rsidRPr="001B1708">
        <w:rPr>
          <w:rStyle w:val="StyleUnderline"/>
        </w:rPr>
        <w:t xml:space="preserve"> </w:t>
      </w:r>
      <w:r w:rsidRPr="001B1708">
        <w:rPr>
          <w:rStyle w:val="Emphasis"/>
          <w:highlight w:val="cyan"/>
        </w:rPr>
        <w:t>emerging infectious threats</w:t>
      </w:r>
      <w:r w:rsidRPr="001B1708">
        <w:rPr>
          <w:sz w:val="16"/>
        </w:rPr>
        <w:t>."</w:t>
      </w:r>
    </w:p>
    <w:p w14:paraId="7F24722B" w14:textId="77777777" w:rsidR="00543E6A" w:rsidRDefault="00543E6A" w:rsidP="00543E6A">
      <w:pPr>
        <w:rPr>
          <w:rStyle w:val="StyleUnderline"/>
        </w:rPr>
      </w:pPr>
      <w:r w:rsidRPr="001B1708">
        <w:rPr>
          <w:sz w:val="16"/>
        </w:rPr>
        <w:t xml:space="preserve">Those who work at CDC tell NPR they're </w:t>
      </w:r>
      <w:r w:rsidRPr="00212480">
        <w:rPr>
          <w:rStyle w:val="StyleUnderline"/>
        </w:rPr>
        <w:t>deeply concerned about</w:t>
      </w:r>
      <w:r w:rsidRPr="00212480">
        <w:rPr>
          <w:sz w:val="16"/>
        </w:rPr>
        <w:t xml:space="preserve"> the prospect of future job cuts, and the </w:t>
      </w:r>
      <w:r w:rsidRPr="00212480">
        <w:rPr>
          <w:rStyle w:val="StyleUnderline"/>
        </w:rPr>
        <w:t xml:space="preserve">weakening of policies around </w:t>
      </w:r>
      <w:r w:rsidRPr="00212480">
        <w:rPr>
          <w:rStyle w:val="Emphasis"/>
        </w:rPr>
        <w:t>vaccination</w:t>
      </w:r>
      <w:r w:rsidRPr="001B1708">
        <w:rPr>
          <w:rStyle w:val="StyleUnderline"/>
        </w:rPr>
        <w:t>.</w:t>
      </w:r>
      <w:r w:rsidRPr="001B1708">
        <w:rPr>
          <w:sz w:val="16"/>
        </w:rPr>
        <w:t xml:space="preserve"> They also caution that </w:t>
      </w:r>
      <w:r w:rsidRPr="001B1708">
        <w:rPr>
          <w:rStyle w:val="StyleUnderline"/>
          <w:highlight w:val="cyan"/>
        </w:rPr>
        <w:t xml:space="preserve">restrictions around </w:t>
      </w:r>
      <w:r w:rsidRPr="001B1708">
        <w:rPr>
          <w:rStyle w:val="Emphasis"/>
          <w:highlight w:val="cyan"/>
        </w:rPr>
        <w:t>communication</w:t>
      </w:r>
      <w:r w:rsidRPr="001B1708">
        <w:rPr>
          <w:rStyle w:val="StyleUnderline"/>
        </w:rPr>
        <w:t xml:space="preserve"> could </w:t>
      </w:r>
      <w:r w:rsidRPr="001B1708">
        <w:rPr>
          <w:rStyle w:val="StyleUnderline"/>
          <w:highlight w:val="cyan"/>
        </w:rPr>
        <w:t>hamper</w:t>
      </w:r>
      <w:r w:rsidRPr="001B1708">
        <w:rPr>
          <w:rStyle w:val="StyleUnderline"/>
        </w:rPr>
        <w:t xml:space="preserve"> the </w:t>
      </w:r>
      <w:r w:rsidRPr="001B1708">
        <w:rPr>
          <w:rStyle w:val="StyleUnderline"/>
          <w:highlight w:val="cyan"/>
        </w:rPr>
        <w:t>agency's</w:t>
      </w:r>
      <w:r w:rsidRPr="001B1708">
        <w:rPr>
          <w:rStyle w:val="StyleUnderline"/>
        </w:rPr>
        <w:t xml:space="preserve"> </w:t>
      </w:r>
      <w:r w:rsidRPr="001B1708">
        <w:rPr>
          <w:rStyle w:val="StyleUnderline"/>
          <w:highlight w:val="cyan"/>
        </w:rPr>
        <w:t>response</w:t>
      </w:r>
      <w:r w:rsidRPr="001B1708">
        <w:rPr>
          <w:rStyle w:val="StyleUnderline"/>
        </w:rPr>
        <w:t xml:space="preserve"> to unfolding outbreaks.</w:t>
      </w:r>
      <w:r>
        <w:rPr>
          <w:rStyle w:val="StyleUnderline"/>
        </w:rPr>
        <w:br/>
      </w:r>
    </w:p>
    <w:p w14:paraId="343CD382" w14:textId="77777777" w:rsidR="00543E6A" w:rsidRDefault="00543E6A" w:rsidP="00543E6A">
      <w:pPr>
        <w:pStyle w:val="Heading3"/>
      </w:pPr>
      <w:r>
        <w:t>Advantage---Solvency</w:t>
      </w:r>
    </w:p>
    <w:p w14:paraId="1C8AEDAF" w14:textId="77777777" w:rsidR="00543E6A" w:rsidRDefault="00543E6A" w:rsidP="00543E6A">
      <w:pPr>
        <w:pStyle w:val="Heading4"/>
        <w:numPr>
          <w:ilvl w:val="0"/>
          <w:numId w:val="49"/>
        </w:numPr>
      </w:pPr>
      <w:r>
        <w:t>Russia says no---Economic gains are contingent on the Arctic melting</w:t>
      </w:r>
    </w:p>
    <w:p w14:paraId="18CD02AE" w14:textId="77777777" w:rsidR="00543E6A" w:rsidRDefault="00543E6A" w:rsidP="00543E6A">
      <w:r w:rsidRPr="00A21C10">
        <w:rPr>
          <w:rStyle w:val="Style13ptBold"/>
        </w:rPr>
        <w:t xml:space="preserve">Temkin 5/15 – </w:t>
      </w:r>
      <w:r>
        <w:t>West Temkin is a Senior at Stanford University majoring in International Relations. [“Climate Change is Russia’s Biggest Strategic Weapon”, The Yale Review of International Studies, May 15, 2025, https://yris.yira.org/column/climate-change-is-russias-biggest-strategic-weapon/] CH</w:t>
      </w:r>
    </w:p>
    <w:p w14:paraId="0BEC9838" w14:textId="77777777" w:rsidR="00543E6A" w:rsidRPr="00A21C10" w:rsidRDefault="00543E6A" w:rsidP="00543E6A">
      <w:pPr>
        <w:rPr>
          <w:rStyle w:val="StyleUnderline"/>
        </w:rPr>
      </w:pPr>
      <w:r w:rsidRPr="006E50E2">
        <w:rPr>
          <w:rStyle w:val="StyleUnderline"/>
          <w:highlight w:val="cyan"/>
        </w:rPr>
        <w:t>Russia claims it is committed to climate awareness, but</w:t>
      </w:r>
      <w:r w:rsidRPr="00A21C10">
        <w:rPr>
          <w:rStyle w:val="StyleUnderline"/>
        </w:rPr>
        <w:t xml:space="preserve"> its </w:t>
      </w:r>
      <w:r w:rsidRPr="006E50E2">
        <w:rPr>
          <w:rStyle w:val="StyleUnderline"/>
          <w:highlight w:val="cyan"/>
        </w:rPr>
        <w:t xml:space="preserve">actions </w:t>
      </w:r>
      <w:r w:rsidRPr="009954CB">
        <w:rPr>
          <w:rStyle w:val="Emphasis"/>
          <w:highlight w:val="cyan"/>
        </w:rPr>
        <w:t>tell a different story</w:t>
      </w:r>
      <w:r w:rsidRPr="00A21C10">
        <w:rPr>
          <w:rStyle w:val="StyleUnderline"/>
        </w:rPr>
        <w:t>.</w:t>
      </w:r>
      <w:r w:rsidRPr="006E50E2">
        <w:rPr>
          <w:sz w:val="16"/>
        </w:rPr>
        <w:t xml:space="preserve"> While the Kremlin signs climate agreements and works policies into national strategy, </w:t>
      </w:r>
      <w:r w:rsidRPr="006E50E2">
        <w:rPr>
          <w:rStyle w:val="StyleUnderline"/>
          <w:highlight w:val="cyan"/>
        </w:rPr>
        <w:t xml:space="preserve">it </w:t>
      </w:r>
      <w:r w:rsidRPr="009954CB">
        <w:rPr>
          <w:rStyle w:val="Emphasis"/>
          <w:highlight w:val="cyan"/>
        </w:rPr>
        <w:t>quietly stands to gain</w:t>
      </w:r>
      <w:r w:rsidRPr="00A21C10">
        <w:rPr>
          <w:rStyle w:val="StyleUnderline"/>
        </w:rPr>
        <w:t xml:space="preserve"> more </w:t>
      </w:r>
      <w:r w:rsidRPr="006E50E2">
        <w:rPr>
          <w:rStyle w:val="StyleUnderline"/>
          <w:highlight w:val="cyan"/>
        </w:rPr>
        <w:t>from a warming planet.</w:t>
      </w:r>
      <w:r w:rsidRPr="00A21C10">
        <w:rPr>
          <w:rStyle w:val="StyleUnderline"/>
        </w:rPr>
        <w:t xml:space="preserve"> </w:t>
      </w:r>
    </w:p>
    <w:p w14:paraId="0E984901" w14:textId="77777777" w:rsidR="00543E6A" w:rsidRPr="00A21C10" w:rsidRDefault="00543E6A" w:rsidP="00543E6A">
      <w:pPr>
        <w:rPr>
          <w:rStyle w:val="StyleUnderline"/>
        </w:rPr>
      </w:pPr>
      <w:r w:rsidRPr="00A21C10">
        <w:rPr>
          <w:rStyle w:val="StyleUnderline"/>
        </w:rPr>
        <w:t>Like every country, climate change stands to harm Russia in some form</w:t>
      </w:r>
      <w:r w:rsidRPr="006E50E2">
        <w:rPr>
          <w:sz w:val="16"/>
        </w:rPr>
        <w:t xml:space="preserve">. </w:t>
      </w:r>
      <w:r w:rsidRPr="006E50E2">
        <w:rPr>
          <w:rStyle w:val="StyleUnderline"/>
          <w:highlight w:val="cyan"/>
        </w:rPr>
        <w:t>Thawing permafrost</w:t>
      </w:r>
      <w:r w:rsidRPr="00A21C10">
        <w:rPr>
          <w:rStyle w:val="StyleUnderline"/>
        </w:rPr>
        <w:t xml:space="preserve"> </w:t>
      </w:r>
      <w:r w:rsidRPr="008E4511">
        <w:rPr>
          <w:rStyle w:val="StyleUnderline"/>
        </w:rPr>
        <w:t xml:space="preserve">in its north </w:t>
      </w:r>
      <w:r w:rsidRPr="006E50E2">
        <w:rPr>
          <w:rStyle w:val="StyleUnderline"/>
          <w:highlight w:val="cyan"/>
        </w:rPr>
        <w:t>is disrupting infrastructure</w:t>
      </w:r>
      <w:r w:rsidRPr="006E50E2">
        <w:rPr>
          <w:sz w:val="16"/>
        </w:rPr>
        <w:t xml:space="preserve">, and warmer weather and droughts are hindering agriculture, one of Russia’s notable exports. Less access to clean water and natural disasters are also looming. </w:t>
      </w:r>
      <w:r w:rsidRPr="00A21C10">
        <w:rPr>
          <w:rStyle w:val="StyleUnderline"/>
        </w:rPr>
        <w:t xml:space="preserve">This not only affects Russia’s </w:t>
      </w:r>
      <w:proofErr w:type="gramStart"/>
      <w:r w:rsidRPr="00A21C10">
        <w:rPr>
          <w:rStyle w:val="StyleUnderline"/>
        </w:rPr>
        <w:t>economy, but</w:t>
      </w:r>
      <w:proofErr w:type="gramEnd"/>
      <w:r w:rsidRPr="00A21C10">
        <w:rPr>
          <w:rStyle w:val="StyleUnderline"/>
        </w:rPr>
        <w:t xml:space="preserve"> also creates a lower quality of life for its people.</w:t>
      </w:r>
      <w:r w:rsidRPr="006E50E2">
        <w:rPr>
          <w:sz w:val="16"/>
        </w:rPr>
        <w:t xml:space="preserve"> In total, the G20 Climate Risk Atlas predicts that Russia’s economy, across all sectors, will lose 8.93% by 2100 if it sticks to its current climate trajectory. </w:t>
      </w:r>
      <w:r w:rsidRPr="006E50E2">
        <w:rPr>
          <w:rStyle w:val="StyleUnderline"/>
          <w:highlight w:val="cyan"/>
        </w:rPr>
        <w:t>Although Russia remains ill-prepared</w:t>
      </w:r>
      <w:r w:rsidRPr="00A21C10">
        <w:rPr>
          <w:rStyle w:val="StyleUnderline"/>
        </w:rPr>
        <w:t xml:space="preserve"> to confront these realities, </w:t>
      </w:r>
      <w:r w:rsidRPr="006E50E2">
        <w:rPr>
          <w:rStyle w:val="StyleUnderline"/>
          <w:highlight w:val="cyan"/>
        </w:rPr>
        <w:t>top-ranking officials barely recognize</w:t>
      </w:r>
      <w:r w:rsidRPr="00A21C10">
        <w:rPr>
          <w:rStyle w:val="StyleUnderline"/>
        </w:rPr>
        <w:t xml:space="preserve"> these </w:t>
      </w:r>
      <w:r w:rsidRPr="006E50E2">
        <w:rPr>
          <w:rStyle w:val="StyleUnderline"/>
          <w:highlight w:val="cyan"/>
        </w:rPr>
        <w:t>crises or fund</w:t>
      </w:r>
      <w:r w:rsidRPr="00A21C10">
        <w:rPr>
          <w:rStyle w:val="StyleUnderline"/>
        </w:rPr>
        <w:t xml:space="preserve"> key agencies to foster </w:t>
      </w:r>
      <w:r w:rsidRPr="008E4511">
        <w:rPr>
          <w:rStyle w:val="StyleUnderline"/>
        </w:rPr>
        <w:t xml:space="preserve">intergovernmental </w:t>
      </w:r>
      <w:r w:rsidRPr="006E50E2">
        <w:rPr>
          <w:rStyle w:val="StyleUnderline"/>
          <w:highlight w:val="cyan"/>
        </w:rPr>
        <w:t>cooperation.</w:t>
      </w:r>
      <w:r w:rsidRPr="00A21C10">
        <w:rPr>
          <w:rStyle w:val="StyleUnderline"/>
        </w:rPr>
        <w:t xml:space="preserve"> </w:t>
      </w:r>
    </w:p>
    <w:p w14:paraId="033568BC" w14:textId="77777777" w:rsidR="00543E6A" w:rsidRPr="006E50E2" w:rsidRDefault="00543E6A" w:rsidP="00543E6A">
      <w:pPr>
        <w:rPr>
          <w:sz w:val="16"/>
        </w:rPr>
      </w:pPr>
      <w:r w:rsidRPr="006E50E2">
        <w:rPr>
          <w:sz w:val="16"/>
        </w:rPr>
        <w:t xml:space="preserve">Despite climate agreements and fixed policies, Russia is backsliding towards a less climate-aware nation. This is mainly due to Russia’s economic cash cow—oil and gas exports. In 2024, oil and gas revenues made up 30% of the federal budget revenue. Before the UN’s COP28 climate summit, Russia spoke against the phasing out of fossil fuels. Additionally, the updated climate doctrine pays no mention to the effects of fossil fuels on climate change, a section omitted from the previous doctrine of 2009. At the 2024 COP29, a summit on climate change, Russia ironically sent 900 delegates with the goal of striking bilateral fossil fuel deals. </w:t>
      </w:r>
    </w:p>
    <w:p w14:paraId="32FF9EB5" w14:textId="77777777" w:rsidR="00543E6A" w:rsidRPr="006E50E2" w:rsidRDefault="00543E6A" w:rsidP="00543E6A">
      <w:pPr>
        <w:rPr>
          <w:sz w:val="16"/>
        </w:rPr>
      </w:pPr>
      <w:r w:rsidRPr="006E50E2">
        <w:rPr>
          <w:sz w:val="16"/>
        </w:rPr>
        <w:t xml:space="preserve">Furthermore, Russia’s war on Ukraine has also marked their efforts illegitimate. The first two years of the conflict produced over 175 million tons of carbon dioxide, accounting for over $32 billion in environmental </w:t>
      </w:r>
      <w:proofErr w:type="gramStart"/>
      <w:r w:rsidRPr="006E50E2">
        <w:rPr>
          <w:sz w:val="16"/>
        </w:rPr>
        <w:t>damages</w:t>
      </w:r>
      <w:proofErr w:type="gramEnd"/>
      <w:r w:rsidRPr="006E50E2">
        <w:rPr>
          <w:sz w:val="16"/>
        </w:rPr>
        <w:t xml:space="preserve">. Additionally, government funding towards environmental protection ceased once the conflict began. Initiatives for government and private sector companies to adapt for carbon neutrality have also been abandoned due to economic constraints. </w:t>
      </w:r>
    </w:p>
    <w:p w14:paraId="13785841" w14:textId="77777777" w:rsidR="00543E6A" w:rsidRPr="006E50E2" w:rsidRDefault="00543E6A" w:rsidP="00543E6A">
      <w:pPr>
        <w:rPr>
          <w:sz w:val="16"/>
        </w:rPr>
      </w:pPr>
      <w:r w:rsidRPr="00AD5B24">
        <w:rPr>
          <w:rStyle w:val="StyleUnderline"/>
        </w:rPr>
        <w:t>The economic and societal issues posed by climate change are abundantly clear to the Kremlin.</w:t>
      </w:r>
      <w:r w:rsidRPr="006E50E2">
        <w:rPr>
          <w:sz w:val="16"/>
        </w:rPr>
        <w:t xml:space="preserve"> Despite recent calls to stay in the Paris Agreement and vows to reduce its carbon footprint, Russia’s current trajectory suggests the opposite. </w:t>
      </w:r>
      <w:r w:rsidRPr="00AD5B24">
        <w:rPr>
          <w:rStyle w:val="StyleUnderline"/>
        </w:rPr>
        <w:t>Russia’s climate claims are all talk, with little to no action.</w:t>
      </w:r>
      <w:r w:rsidRPr="006E50E2">
        <w:rPr>
          <w:sz w:val="16"/>
        </w:rPr>
        <w:t xml:space="preserve"> Any progress seen out of the country </w:t>
      </w:r>
      <w:proofErr w:type="gramStart"/>
      <w:r w:rsidRPr="006E50E2">
        <w:rPr>
          <w:sz w:val="16"/>
        </w:rPr>
        <w:t>are</w:t>
      </w:r>
      <w:proofErr w:type="gramEnd"/>
      <w:r w:rsidRPr="006E50E2">
        <w:rPr>
          <w:sz w:val="16"/>
        </w:rPr>
        <w:t xml:space="preserve"> numbers manipulated by the Kremlin through introducing new coefficients to calculate emissions. </w:t>
      </w:r>
      <w:r w:rsidRPr="006E50E2">
        <w:rPr>
          <w:rStyle w:val="StyleUnderline"/>
          <w:highlight w:val="cyan"/>
        </w:rPr>
        <w:t>Why is Russia not making strides to curb</w:t>
      </w:r>
      <w:r w:rsidRPr="00AD5B24">
        <w:rPr>
          <w:rStyle w:val="StyleUnderline"/>
        </w:rPr>
        <w:t xml:space="preserve"> global </w:t>
      </w:r>
      <w:r w:rsidRPr="006E50E2">
        <w:rPr>
          <w:rStyle w:val="StyleUnderline"/>
          <w:highlight w:val="cyan"/>
        </w:rPr>
        <w:t>warming</w:t>
      </w:r>
      <w:r w:rsidRPr="006E50E2">
        <w:rPr>
          <w:sz w:val="16"/>
        </w:rPr>
        <w:t xml:space="preserve"> and mitigate projected losses? </w:t>
      </w:r>
    </w:p>
    <w:p w14:paraId="0ADE7F92" w14:textId="77777777" w:rsidR="00543E6A" w:rsidRPr="00AD5B24" w:rsidRDefault="00543E6A" w:rsidP="00543E6A">
      <w:pPr>
        <w:rPr>
          <w:rStyle w:val="StyleUnderline"/>
        </w:rPr>
      </w:pPr>
      <w:r w:rsidRPr="006E50E2">
        <w:rPr>
          <w:rStyle w:val="StyleUnderline"/>
          <w:highlight w:val="cyan"/>
        </w:rPr>
        <w:t xml:space="preserve">The </w:t>
      </w:r>
      <w:r w:rsidRPr="009954CB">
        <w:rPr>
          <w:rStyle w:val="Emphasis"/>
          <w:highlight w:val="cyan"/>
        </w:rPr>
        <w:t>answer lies in the Arctic</w:t>
      </w:r>
      <w:r w:rsidRPr="006E50E2">
        <w:rPr>
          <w:sz w:val="16"/>
        </w:rPr>
        <w:t xml:space="preserve">. </w:t>
      </w:r>
      <w:r w:rsidRPr="008E4511">
        <w:rPr>
          <w:rStyle w:val="StyleUnderline"/>
        </w:rPr>
        <w:t>Russia stands to gain</w:t>
      </w:r>
      <w:r w:rsidRPr="00AD5B24">
        <w:rPr>
          <w:rStyle w:val="StyleUnderline"/>
        </w:rPr>
        <w:t xml:space="preserve"> majorly from global warming and melting ice caps</w:t>
      </w:r>
      <w:r w:rsidRPr="006E50E2">
        <w:rPr>
          <w:sz w:val="16"/>
        </w:rPr>
        <w:t xml:space="preserve">. The Arctic Circle is quickly becoming the nexus for worldwide competition and power projection in the coming decades. Russia’s territory accounts for 53% of the Arctic coastline, making it a decisive player. </w:t>
      </w:r>
      <w:r w:rsidRPr="006E50E2">
        <w:rPr>
          <w:rStyle w:val="StyleUnderline"/>
          <w:highlight w:val="cyan"/>
        </w:rPr>
        <w:t>As the Arctic melts</w:t>
      </w:r>
      <w:r w:rsidRPr="00AD5B24">
        <w:rPr>
          <w:rStyle w:val="StyleUnderline"/>
        </w:rPr>
        <w:t xml:space="preserve">, </w:t>
      </w:r>
      <w:r w:rsidRPr="006E50E2">
        <w:rPr>
          <w:rStyle w:val="StyleUnderline"/>
          <w:highlight w:val="cyan"/>
        </w:rPr>
        <w:t>Russia inches closer to</w:t>
      </w:r>
      <w:r w:rsidRPr="00AD5B24">
        <w:rPr>
          <w:rStyle w:val="StyleUnderline"/>
        </w:rPr>
        <w:t xml:space="preserve"> </w:t>
      </w:r>
      <w:r w:rsidRPr="009954CB">
        <w:rPr>
          <w:rStyle w:val="Emphasis"/>
          <w:highlight w:val="cyan"/>
        </w:rPr>
        <w:t>massive economic opportunities</w:t>
      </w:r>
      <w:r w:rsidRPr="00AD5B24">
        <w:rPr>
          <w:rStyle w:val="StyleUnderline"/>
        </w:rPr>
        <w:t xml:space="preserve">. </w:t>
      </w:r>
    </w:p>
    <w:p w14:paraId="14D0C23C" w14:textId="77777777" w:rsidR="00543E6A" w:rsidRPr="00AD5B24" w:rsidRDefault="00543E6A" w:rsidP="00543E6A">
      <w:pPr>
        <w:rPr>
          <w:rStyle w:val="StyleUnderline"/>
        </w:rPr>
      </w:pPr>
      <w:r w:rsidRPr="006E50E2">
        <w:rPr>
          <w:sz w:val="16"/>
        </w:rPr>
        <w:t xml:space="preserve">The Arctic holds an estimated 13% of the world’s undiscovered oil reserves and 30% of the world’s undiscovered natural gas reserves. However, </w:t>
      </w:r>
      <w:r w:rsidRPr="006E50E2">
        <w:rPr>
          <w:rStyle w:val="StyleUnderline"/>
          <w:highlight w:val="cyan"/>
        </w:rPr>
        <w:t>current conditions</w:t>
      </w:r>
      <w:r w:rsidRPr="00AD5B24">
        <w:rPr>
          <w:rStyle w:val="StyleUnderline"/>
        </w:rPr>
        <w:t xml:space="preserve"> in the high Arctic </w:t>
      </w:r>
      <w:r w:rsidRPr="006E50E2">
        <w:rPr>
          <w:rStyle w:val="StyleUnderline"/>
          <w:highlight w:val="cyan"/>
        </w:rPr>
        <w:t>make extraction</w:t>
      </w:r>
      <w:r w:rsidRPr="00AD5B24">
        <w:rPr>
          <w:rStyle w:val="StyleUnderline"/>
        </w:rPr>
        <w:t xml:space="preserve"> extremely </w:t>
      </w:r>
      <w:r w:rsidRPr="006E50E2">
        <w:rPr>
          <w:rStyle w:val="StyleUnderline"/>
          <w:highlight w:val="cyan"/>
        </w:rPr>
        <w:t>difficult.</w:t>
      </w:r>
      <w:r w:rsidRPr="006E50E2">
        <w:rPr>
          <w:sz w:val="16"/>
        </w:rPr>
        <w:t xml:space="preserve"> This has not stopped Russia though as Moscow plans to extract and export 100 million tons of Arctic oil by 2030. </w:t>
      </w:r>
      <w:r w:rsidRPr="006E50E2">
        <w:rPr>
          <w:rStyle w:val="StyleUnderline"/>
          <w:highlight w:val="cyan"/>
        </w:rPr>
        <w:t>As temperatures rise, conditions ease,</w:t>
      </w:r>
      <w:r w:rsidRPr="00AD5B24">
        <w:rPr>
          <w:rStyle w:val="StyleUnderline"/>
        </w:rPr>
        <w:t xml:space="preserve"> </w:t>
      </w:r>
      <w:proofErr w:type="gramStart"/>
      <w:r w:rsidRPr="00AD5B24">
        <w:rPr>
          <w:rStyle w:val="StyleUnderline"/>
        </w:rPr>
        <w:t>opening up</w:t>
      </w:r>
      <w:proofErr w:type="gramEnd"/>
      <w:r w:rsidRPr="00AD5B24">
        <w:rPr>
          <w:rStyle w:val="StyleUnderline"/>
        </w:rPr>
        <w:t xml:space="preserve"> more room for exploitation. This was even highlighted in Moscow’s 2023 climate doctrine. </w:t>
      </w:r>
    </w:p>
    <w:p w14:paraId="27B82222" w14:textId="77777777" w:rsidR="00543E6A" w:rsidRPr="006E50E2" w:rsidRDefault="00543E6A" w:rsidP="00543E6A">
      <w:pPr>
        <w:rPr>
          <w:sz w:val="16"/>
        </w:rPr>
      </w:pPr>
      <w:r w:rsidRPr="00AD5B24">
        <w:rPr>
          <w:rStyle w:val="StyleUnderline"/>
        </w:rPr>
        <w:t xml:space="preserve">But </w:t>
      </w:r>
      <w:r w:rsidRPr="006E50E2">
        <w:rPr>
          <w:rStyle w:val="StyleUnderline"/>
        </w:rPr>
        <w:t>this is just the beginning</w:t>
      </w:r>
      <w:r w:rsidRPr="006E50E2">
        <w:rPr>
          <w:sz w:val="16"/>
        </w:rPr>
        <w:t xml:space="preserve">. In 2020, Russia approved a development project worth over $300 billion to scale resource extraction in preparation for warmer weather. Russia also partnered with China and Saudi Arabia on the Vostok Oil Project, which was coined the largest in the “modern-day global oil industry.” These projects aim to extract 8 billion barrels of oil from now until 2060. </w:t>
      </w:r>
    </w:p>
    <w:p w14:paraId="5E023DE1" w14:textId="77777777" w:rsidR="00543E6A" w:rsidRPr="00AD5B24" w:rsidRDefault="00543E6A" w:rsidP="00543E6A">
      <w:pPr>
        <w:rPr>
          <w:rStyle w:val="StyleUnderline"/>
        </w:rPr>
      </w:pPr>
      <w:r w:rsidRPr="00AD5B24">
        <w:rPr>
          <w:rStyle w:val="StyleUnderline"/>
        </w:rPr>
        <w:t xml:space="preserve">However, these </w:t>
      </w:r>
      <w:r w:rsidRPr="006E50E2">
        <w:rPr>
          <w:rStyle w:val="StyleUnderline"/>
          <w:highlight w:val="cyan"/>
        </w:rPr>
        <w:t xml:space="preserve">ambitions are </w:t>
      </w:r>
      <w:r w:rsidRPr="009954CB">
        <w:rPr>
          <w:rStyle w:val="Emphasis"/>
          <w:highlight w:val="cyan"/>
        </w:rPr>
        <w:t xml:space="preserve">contingent </w:t>
      </w:r>
      <w:r w:rsidRPr="006E50E2">
        <w:rPr>
          <w:rStyle w:val="StyleUnderline"/>
          <w:highlight w:val="cyan"/>
        </w:rPr>
        <w:t xml:space="preserve">on </w:t>
      </w:r>
      <w:r w:rsidRPr="008E4511">
        <w:rPr>
          <w:rStyle w:val="StyleUnderline"/>
        </w:rPr>
        <w:t>one factor</w:t>
      </w:r>
      <w:r w:rsidRPr="00AD5B24">
        <w:rPr>
          <w:rStyle w:val="StyleUnderline"/>
        </w:rPr>
        <w:t xml:space="preserve">, </w:t>
      </w:r>
      <w:r w:rsidRPr="006E50E2">
        <w:rPr>
          <w:rStyle w:val="StyleUnderline"/>
          <w:highlight w:val="cyan"/>
        </w:rPr>
        <w:t xml:space="preserve">the </w:t>
      </w:r>
      <w:r w:rsidRPr="009954CB">
        <w:rPr>
          <w:rStyle w:val="Emphasis"/>
          <w:highlight w:val="cyan"/>
        </w:rPr>
        <w:t>continuation of global warming</w:t>
      </w:r>
      <w:r w:rsidRPr="00AD5B24">
        <w:rPr>
          <w:rStyle w:val="StyleUnderline"/>
        </w:rPr>
        <w:t xml:space="preserve">. Russia lacks an incentive to invest in reducing its carbon footprint because these projects are extremely lucrative.  </w:t>
      </w:r>
    </w:p>
    <w:p w14:paraId="170CBE2D" w14:textId="77777777" w:rsidR="00543E6A" w:rsidRPr="006E50E2" w:rsidRDefault="00543E6A" w:rsidP="00543E6A">
      <w:pPr>
        <w:rPr>
          <w:sz w:val="16"/>
        </w:rPr>
      </w:pPr>
      <w:r w:rsidRPr="00AD5B24">
        <w:rPr>
          <w:rStyle w:val="StyleUnderline"/>
        </w:rPr>
        <w:t xml:space="preserve">Better mining conditions are not the only factor global warming will bring; </w:t>
      </w:r>
      <w:r w:rsidRPr="008E4511">
        <w:rPr>
          <w:rStyle w:val="StyleUnderline"/>
        </w:rPr>
        <w:t>it will also melt the ice caps littered through the Northern Sea Route</w:t>
      </w:r>
      <w:r w:rsidRPr="00AD5B24">
        <w:rPr>
          <w:rStyle w:val="StyleUnderline"/>
        </w:rPr>
        <w:t xml:space="preserve"> </w:t>
      </w:r>
      <w:r w:rsidRPr="006E50E2">
        <w:rPr>
          <w:sz w:val="16"/>
        </w:rPr>
        <w:t xml:space="preserve">(NSR). Currently, the route is open only during the summer months, but </w:t>
      </w:r>
      <w:r w:rsidRPr="006E50E2">
        <w:rPr>
          <w:rStyle w:val="StyleUnderline"/>
          <w:highlight w:val="cyan"/>
        </w:rPr>
        <w:t>once operational year-round</w:t>
      </w:r>
      <w:r w:rsidRPr="006E50E2">
        <w:rPr>
          <w:rStyle w:val="StyleUnderline"/>
        </w:rPr>
        <w:t xml:space="preserve">, the </w:t>
      </w:r>
      <w:r w:rsidRPr="006E50E2">
        <w:rPr>
          <w:rStyle w:val="StyleUnderline"/>
          <w:highlight w:val="cyan"/>
        </w:rPr>
        <w:t>NSR will cut shipping times</w:t>
      </w:r>
      <w:r w:rsidRPr="006E50E2">
        <w:rPr>
          <w:rStyle w:val="StyleUnderline"/>
        </w:rPr>
        <w:t xml:space="preserve"> between China and Europe </w:t>
      </w:r>
      <w:r w:rsidRPr="006E50E2">
        <w:rPr>
          <w:rStyle w:val="StyleUnderline"/>
          <w:highlight w:val="cyan"/>
        </w:rPr>
        <w:t xml:space="preserve">by </w:t>
      </w:r>
      <w:r w:rsidRPr="006E50E2">
        <w:rPr>
          <w:rStyle w:val="StyleUnderline"/>
        </w:rPr>
        <w:t xml:space="preserve">30% to </w:t>
      </w:r>
      <w:r w:rsidRPr="006E50E2">
        <w:rPr>
          <w:rStyle w:val="StyleUnderline"/>
          <w:highlight w:val="cyan"/>
        </w:rPr>
        <w:t>40%</w:t>
      </w:r>
      <w:r w:rsidRPr="006E50E2">
        <w:rPr>
          <w:sz w:val="16"/>
          <w:highlight w:val="cyan"/>
        </w:rPr>
        <w:t>.</w:t>
      </w:r>
      <w:r w:rsidRPr="006E50E2">
        <w:rPr>
          <w:sz w:val="16"/>
        </w:rPr>
        <w:t xml:space="preserve"> The route is in Russia’s Special Economic zone, and Moscow has already made significant investments to control the passage. </w:t>
      </w:r>
    </w:p>
    <w:p w14:paraId="5EE88B3A" w14:textId="77777777" w:rsidR="00543E6A" w:rsidRPr="006E50E2" w:rsidRDefault="00543E6A" w:rsidP="00543E6A">
      <w:pPr>
        <w:rPr>
          <w:sz w:val="16"/>
        </w:rPr>
      </w:pPr>
      <w:r w:rsidRPr="006E50E2">
        <w:rPr>
          <w:sz w:val="16"/>
        </w:rPr>
        <w:t xml:space="preserve">Construction on two mega ports on both ends of the NSR (Murmansk and Vladivostok) are set to be complete by 2026. Two other ports along the NSR, in Sabetta and Tiksi, are also under construction. All of this to turn the NSR “into a new Suez.” As melting ice caps open the route, it is predicted that 270 million tons of cargo will pass through by 2035, a 10x increase from 2022. </w:t>
      </w:r>
    </w:p>
    <w:p w14:paraId="1A3229D5" w14:textId="77777777" w:rsidR="00543E6A" w:rsidRPr="006E50E2" w:rsidRDefault="00543E6A" w:rsidP="00543E6A">
      <w:pPr>
        <w:rPr>
          <w:rStyle w:val="StyleUnderline"/>
        </w:rPr>
      </w:pPr>
      <w:r w:rsidRPr="006E50E2">
        <w:rPr>
          <w:sz w:val="16"/>
        </w:rPr>
        <w:t xml:space="preserve">Again, the success of these ventures depends on climate change. </w:t>
      </w:r>
      <w:r w:rsidRPr="006E50E2">
        <w:rPr>
          <w:rStyle w:val="StyleUnderline"/>
          <w:highlight w:val="cyan"/>
        </w:rPr>
        <w:t xml:space="preserve">For Russia, the economic gain </w:t>
      </w:r>
      <w:r w:rsidRPr="008E4511">
        <w:rPr>
          <w:rStyle w:val="StyleUnderline"/>
        </w:rPr>
        <w:t>and power projection</w:t>
      </w:r>
      <w:r w:rsidRPr="006E50E2">
        <w:rPr>
          <w:rStyle w:val="StyleUnderline"/>
        </w:rPr>
        <w:t xml:space="preserve"> these projects bring, </w:t>
      </w:r>
      <w:r w:rsidRPr="009954CB">
        <w:rPr>
          <w:rStyle w:val="Emphasis"/>
          <w:highlight w:val="cyan"/>
        </w:rPr>
        <w:t>far outweigh the negative impacts</w:t>
      </w:r>
      <w:r w:rsidRPr="006E50E2">
        <w:rPr>
          <w:rStyle w:val="StyleUnderline"/>
          <w:highlight w:val="cyan"/>
        </w:rPr>
        <w:t xml:space="preserve"> of</w:t>
      </w:r>
      <w:r w:rsidRPr="006E50E2">
        <w:rPr>
          <w:rStyle w:val="StyleUnderline"/>
        </w:rPr>
        <w:t xml:space="preserve"> global </w:t>
      </w:r>
      <w:r w:rsidRPr="006E50E2">
        <w:rPr>
          <w:rStyle w:val="StyleUnderline"/>
          <w:highlight w:val="cyan"/>
        </w:rPr>
        <w:t>warming.</w:t>
      </w:r>
      <w:r w:rsidRPr="006E50E2">
        <w:rPr>
          <w:sz w:val="16"/>
        </w:rPr>
        <w:t xml:space="preserve"> </w:t>
      </w:r>
      <w:r w:rsidRPr="006E50E2">
        <w:rPr>
          <w:rStyle w:val="StyleUnderline"/>
          <w:highlight w:val="cyan"/>
        </w:rPr>
        <w:t>Russia’s climate strategy is</w:t>
      </w:r>
      <w:r w:rsidRPr="006E50E2">
        <w:rPr>
          <w:sz w:val="16"/>
        </w:rPr>
        <w:t xml:space="preserve"> ultimately </w:t>
      </w:r>
      <w:r w:rsidRPr="006E50E2">
        <w:rPr>
          <w:rStyle w:val="StyleUnderline"/>
          <w:highlight w:val="cyan"/>
        </w:rPr>
        <w:t xml:space="preserve">rooted in </w:t>
      </w:r>
      <w:r w:rsidRPr="009954CB">
        <w:rPr>
          <w:rStyle w:val="Emphasis"/>
          <w:highlight w:val="cyan"/>
        </w:rPr>
        <w:t>calculated contradictions</w:t>
      </w:r>
      <w:r w:rsidRPr="006E50E2">
        <w:rPr>
          <w:sz w:val="16"/>
        </w:rPr>
        <w:t xml:space="preserve">. </w:t>
      </w:r>
      <w:r w:rsidRPr="006E50E2">
        <w:rPr>
          <w:rStyle w:val="StyleUnderline"/>
        </w:rPr>
        <w:t xml:space="preserve">While the </w:t>
      </w:r>
      <w:r w:rsidRPr="006E50E2">
        <w:rPr>
          <w:rStyle w:val="StyleUnderline"/>
          <w:highlight w:val="cyan"/>
        </w:rPr>
        <w:t xml:space="preserve">Kremlin claims </w:t>
      </w:r>
      <w:r w:rsidRPr="008E4511">
        <w:rPr>
          <w:rStyle w:val="StyleUnderline"/>
        </w:rPr>
        <w:t>climate awareness</w:t>
      </w:r>
      <w:r w:rsidRPr="006E50E2">
        <w:rPr>
          <w:rStyle w:val="StyleUnderline"/>
        </w:rPr>
        <w:t xml:space="preserve"> and </w:t>
      </w:r>
      <w:r w:rsidRPr="008E4511">
        <w:rPr>
          <w:rStyle w:val="StyleUnderline"/>
          <w:highlight w:val="cyan"/>
        </w:rPr>
        <w:t>carbon reduction</w:t>
      </w:r>
      <w:r w:rsidRPr="006E50E2">
        <w:rPr>
          <w:rStyle w:val="StyleUnderline"/>
        </w:rPr>
        <w:t xml:space="preserve">, </w:t>
      </w:r>
      <w:r w:rsidRPr="006E50E2">
        <w:rPr>
          <w:rStyle w:val="StyleUnderline"/>
          <w:highlight w:val="cyan"/>
        </w:rPr>
        <w:t>its actions tell a different story</w:t>
      </w:r>
      <w:r w:rsidRPr="006E50E2">
        <w:rPr>
          <w:sz w:val="16"/>
        </w:rPr>
        <w:t xml:space="preserve">. </w:t>
      </w:r>
      <w:r w:rsidRPr="006E50E2">
        <w:rPr>
          <w:rStyle w:val="StyleUnderline"/>
          <w:highlight w:val="cyan"/>
        </w:rPr>
        <w:t xml:space="preserve">Russia’s </w:t>
      </w:r>
      <w:r w:rsidRPr="009954CB">
        <w:rPr>
          <w:rStyle w:val="Emphasis"/>
          <w:highlight w:val="cyan"/>
        </w:rPr>
        <w:t>words are used to save face</w:t>
      </w:r>
      <w:r w:rsidRPr="006E50E2">
        <w:rPr>
          <w:rStyle w:val="StyleUnderline"/>
          <w:highlight w:val="cyan"/>
        </w:rPr>
        <w:t>, and its actions are masked in</w:t>
      </w:r>
      <w:r w:rsidRPr="006E50E2">
        <w:rPr>
          <w:rStyle w:val="StyleUnderline"/>
        </w:rPr>
        <w:t xml:space="preserve"> </w:t>
      </w:r>
      <w:r w:rsidRPr="006E50E2">
        <w:rPr>
          <w:rStyle w:val="StyleUnderline"/>
          <w:highlight w:val="cyan"/>
        </w:rPr>
        <w:t>misinfo</w:t>
      </w:r>
      <w:r w:rsidRPr="006E50E2">
        <w:rPr>
          <w:rStyle w:val="StyleUnderline"/>
        </w:rPr>
        <w:t xml:space="preserve">rmation </w:t>
      </w:r>
      <w:r w:rsidRPr="008E4511">
        <w:rPr>
          <w:rStyle w:val="StyleUnderline"/>
        </w:rPr>
        <w:t>to forward its agenda.</w:t>
      </w:r>
      <w:r w:rsidRPr="006E50E2">
        <w:rPr>
          <w:rStyle w:val="StyleUnderline"/>
        </w:rPr>
        <w:t xml:space="preserve"> </w:t>
      </w:r>
    </w:p>
    <w:p w14:paraId="117B8A3A" w14:textId="77777777" w:rsidR="00543E6A" w:rsidRPr="006E50E2" w:rsidRDefault="00543E6A" w:rsidP="00543E6A">
      <w:pPr>
        <w:rPr>
          <w:sz w:val="16"/>
        </w:rPr>
      </w:pPr>
      <w:r w:rsidRPr="006E50E2">
        <w:rPr>
          <w:rStyle w:val="StyleUnderline"/>
          <w:highlight w:val="cyan"/>
        </w:rPr>
        <w:t xml:space="preserve">Russia </w:t>
      </w:r>
      <w:r w:rsidRPr="009954CB">
        <w:rPr>
          <w:rStyle w:val="Emphasis"/>
          <w:highlight w:val="cyan"/>
        </w:rPr>
        <w:t>does not care about the environment</w:t>
      </w:r>
      <w:r w:rsidRPr="006E50E2">
        <w:rPr>
          <w:rStyle w:val="StyleUnderline"/>
          <w:highlight w:val="cyan"/>
        </w:rPr>
        <w:t>,</w:t>
      </w:r>
      <w:r w:rsidRPr="006E50E2">
        <w:rPr>
          <w:sz w:val="16"/>
        </w:rPr>
        <w:t xml:space="preserve"> no matter how much it claims to. </w:t>
      </w:r>
      <w:r w:rsidRPr="006E50E2">
        <w:rPr>
          <w:rStyle w:val="StyleUnderline"/>
        </w:rPr>
        <w:t>It depends on global warming to strengthen its economy</w:t>
      </w:r>
      <w:r w:rsidRPr="006E50E2">
        <w:rPr>
          <w:sz w:val="16"/>
        </w:rPr>
        <w:t xml:space="preserve"> and international standing. Until Russia aligns its actions with its climate rhetoric, its environmental promises will remain hollow, a dangerous gamble for both its people and the planet.</w:t>
      </w:r>
    </w:p>
    <w:p w14:paraId="4B728F3D" w14:textId="77777777" w:rsidR="00543E6A" w:rsidRPr="00AE7FAA" w:rsidRDefault="00543E6A" w:rsidP="00543E6A"/>
    <w:p w14:paraId="04EDEB89" w14:textId="77777777" w:rsidR="00543E6A" w:rsidRDefault="00543E6A" w:rsidP="00543E6A">
      <w:pPr>
        <w:pStyle w:val="Heading4"/>
      </w:pPr>
      <w:r>
        <w:t>OR 2) Russia will manipulate the data to downplay climate change, ensuring their impacts.</w:t>
      </w:r>
    </w:p>
    <w:p w14:paraId="3671881D" w14:textId="77777777" w:rsidR="00543E6A" w:rsidRDefault="00543E6A" w:rsidP="00543E6A">
      <w:r w:rsidRPr="00547B27">
        <w:rPr>
          <w:rStyle w:val="Style13ptBold"/>
        </w:rPr>
        <w:t>Ellison 25 –</w:t>
      </w:r>
      <w:r>
        <w:t xml:space="preserve"> Tom Ellison is the Deputy Director of the Center for Climate and Security. [“Putin, Permafrost, and Propaganda: Russian Information Manipulation in a Changing Climate”, Council on Strategic Risks, December 2025, https://councilonstrategicrisks.org/2025/12/01/putin-permafrost-and-propaganda-russian-information-manipulation-in-a-changing-climate/] CH</w:t>
      </w:r>
    </w:p>
    <w:p w14:paraId="3C7F93DB" w14:textId="77777777" w:rsidR="00543E6A" w:rsidRPr="00B837EA" w:rsidRDefault="00543E6A" w:rsidP="00543E6A">
      <w:pPr>
        <w:rPr>
          <w:sz w:val="16"/>
        </w:rPr>
      </w:pPr>
      <w:r w:rsidRPr="00CA05DF">
        <w:rPr>
          <w:rStyle w:val="StyleUnderline"/>
          <w:highlight w:val="cyan"/>
        </w:rPr>
        <w:t>Russia has</w:t>
      </w:r>
      <w:r w:rsidRPr="00B837EA">
        <w:rPr>
          <w:rStyle w:val="StyleUnderline"/>
        </w:rPr>
        <w:t xml:space="preserve"> historically </w:t>
      </w:r>
      <w:r w:rsidRPr="00CA05DF">
        <w:rPr>
          <w:rStyle w:val="StyleUnderline"/>
          <w:highlight w:val="cyan"/>
        </w:rPr>
        <w:t xml:space="preserve">been a </w:t>
      </w:r>
      <w:r w:rsidRPr="009954CB">
        <w:rPr>
          <w:rStyle w:val="Emphasis"/>
          <w:highlight w:val="cyan"/>
        </w:rPr>
        <w:t>source of falsehoods</w:t>
      </w:r>
      <w:r w:rsidRPr="00B837EA">
        <w:rPr>
          <w:rStyle w:val="StyleUnderline"/>
        </w:rPr>
        <w:t xml:space="preserve"> and distortions </w:t>
      </w:r>
      <w:r w:rsidRPr="008E4511">
        <w:rPr>
          <w:rStyle w:val="StyleUnderline"/>
        </w:rPr>
        <w:t>about the science of climate change</w:t>
      </w:r>
      <w:r w:rsidRPr="00B837EA">
        <w:rPr>
          <w:sz w:val="16"/>
        </w:rPr>
        <w:t xml:space="preserve">. In the 1990s and early 2000s, </w:t>
      </w:r>
      <w:r w:rsidRPr="00CA05DF">
        <w:rPr>
          <w:rStyle w:val="StyleUnderline"/>
          <w:highlight w:val="cyan"/>
        </w:rPr>
        <w:t>prominent state-backed</w:t>
      </w:r>
      <w:r w:rsidRPr="00B837EA">
        <w:rPr>
          <w:rStyle w:val="StyleUnderline"/>
        </w:rPr>
        <w:t xml:space="preserve"> Russian </w:t>
      </w:r>
      <w:r w:rsidRPr="00CA05DF">
        <w:rPr>
          <w:rStyle w:val="StyleUnderline"/>
          <w:highlight w:val="cyan"/>
        </w:rPr>
        <w:t>scientists were among “</w:t>
      </w:r>
      <w:r w:rsidRPr="009954CB">
        <w:rPr>
          <w:rStyle w:val="Emphasis"/>
          <w:highlight w:val="cyan"/>
        </w:rPr>
        <w:t>climate skeptic</w:t>
      </w:r>
      <w:r w:rsidRPr="00CA05DF">
        <w:rPr>
          <w:rStyle w:val="StyleUnderline"/>
          <w:highlight w:val="cyan"/>
        </w:rPr>
        <w:t>”</w:t>
      </w:r>
      <w:r w:rsidRPr="00B837EA">
        <w:rPr>
          <w:rStyle w:val="StyleUnderline"/>
        </w:rPr>
        <w:t xml:space="preserve"> critics of the United Nations</w:t>
      </w:r>
      <w:r w:rsidRPr="00B837EA">
        <w:rPr>
          <w:sz w:val="16"/>
        </w:rPr>
        <w:t xml:space="preserve"> Intergovernmental Panel on Climate Change </w:t>
      </w:r>
      <w:r w:rsidRPr="00B837EA">
        <w:rPr>
          <w:rStyle w:val="StyleUnderline"/>
        </w:rPr>
        <w:t xml:space="preserve">(IPCC), </w:t>
      </w:r>
      <w:r w:rsidRPr="00CA05DF">
        <w:rPr>
          <w:rStyle w:val="StyleUnderline"/>
          <w:highlight w:val="cyan"/>
        </w:rPr>
        <w:t>claiming there was a “high level of uncertainty” about human responsibility</w:t>
      </w:r>
      <w:r w:rsidRPr="00B837EA">
        <w:rPr>
          <w:rStyle w:val="StyleUnderline"/>
        </w:rPr>
        <w:t xml:space="preserve"> for climate change,</w:t>
      </w:r>
      <w:r w:rsidRPr="00B837EA">
        <w:rPr>
          <w:sz w:val="16"/>
        </w:rPr>
        <w:t xml:space="preserve"> that solar activity explained global warming, </w:t>
      </w:r>
      <w:r w:rsidRPr="00CA05DF">
        <w:rPr>
          <w:rStyle w:val="StyleUnderline"/>
          <w:highlight w:val="cyan"/>
        </w:rPr>
        <w:t xml:space="preserve">and that Russia would </w:t>
      </w:r>
      <w:r w:rsidRPr="009954CB">
        <w:rPr>
          <w:rStyle w:val="Emphasis"/>
          <w:highlight w:val="cyan"/>
        </w:rPr>
        <w:t>benefit</w:t>
      </w:r>
      <w:r w:rsidRPr="009954CB">
        <w:rPr>
          <w:rStyle w:val="Emphasis"/>
        </w:rPr>
        <w:t xml:space="preserve"> </w:t>
      </w:r>
      <w:r w:rsidRPr="00B837EA">
        <w:rPr>
          <w:rStyle w:val="StyleUnderline"/>
        </w:rPr>
        <w:t xml:space="preserve">overall </w:t>
      </w:r>
      <w:r w:rsidRPr="008E4511">
        <w:rPr>
          <w:rStyle w:val="StyleUnderline"/>
          <w:highlight w:val="cyan"/>
        </w:rPr>
        <w:t>from c</w:t>
      </w:r>
      <w:r w:rsidRPr="00CA05DF">
        <w:rPr>
          <w:rStyle w:val="StyleUnderline"/>
          <w:highlight w:val="cyan"/>
        </w:rPr>
        <w:t>limate change</w:t>
      </w:r>
      <w:r w:rsidRPr="00B837EA">
        <w:rPr>
          <w:sz w:val="16"/>
        </w:rPr>
        <w:t xml:space="preserve">.14 In 2009, hackers stole and leaked emails from climate scientists at a UK university ahead of UN climate summits; climate deniers cherry-picked the emails to misleadingly impugn the credibility of climate science, terming it “Climategate.” Because of the operation’s seeming sophistication and some leaks appearing on Russia-based servers, observers at the time speculated Russia was involved, a theory reinforced by forensic data analyzed in 2019.15, 16, 17 However, Moscow’s connections are unconfirmed and disputed by Russia and some experts. </w:t>
      </w:r>
    </w:p>
    <w:p w14:paraId="055811CD" w14:textId="77777777" w:rsidR="00543E6A" w:rsidRPr="00B837EA" w:rsidRDefault="00543E6A" w:rsidP="00543E6A">
      <w:pPr>
        <w:rPr>
          <w:sz w:val="16"/>
        </w:rPr>
      </w:pPr>
      <w:r w:rsidRPr="00B837EA">
        <w:rPr>
          <w:sz w:val="16"/>
        </w:rPr>
        <w:t>[IMAGE OMITTED]</w:t>
      </w:r>
    </w:p>
    <w:p w14:paraId="1EAFA5C3" w14:textId="77777777" w:rsidR="00543E6A" w:rsidRPr="00B837EA" w:rsidRDefault="00543E6A" w:rsidP="00543E6A">
      <w:pPr>
        <w:rPr>
          <w:sz w:val="16"/>
        </w:rPr>
      </w:pPr>
      <w:r w:rsidRPr="00B837EA">
        <w:rPr>
          <w:rStyle w:val="StyleUnderline"/>
        </w:rPr>
        <w:t xml:space="preserve">President Vladimir </w:t>
      </w:r>
      <w:r w:rsidRPr="00CA05DF">
        <w:rPr>
          <w:rStyle w:val="StyleUnderline"/>
          <w:highlight w:val="cyan"/>
        </w:rPr>
        <w:t>Putin</w:t>
      </w:r>
      <w:r w:rsidRPr="00B837EA">
        <w:rPr>
          <w:rStyle w:val="StyleUnderline"/>
        </w:rPr>
        <w:t xml:space="preserve"> has previously </w:t>
      </w:r>
      <w:r w:rsidRPr="009954CB">
        <w:rPr>
          <w:rStyle w:val="Emphasis"/>
          <w:highlight w:val="cyan"/>
        </w:rPr>
        <w:t>cast doubt</w:t>
      </w:r>
      <w:r w:rsidRPr="00CA05DF">
        <w:rPr>
          <w:rStyle w:val="StyleUnderline"/>
          <w:highlight w:val="cyan"/>
        </w:rPr>
        <w:t xml:space="preserve"> on</w:t>
      </w:r>
      <w:r w:rsidRPr="00B837EA">
        <w:rPr>
          <w:rStyle w:val="StyleUnderline"/>
        </w:rPr>
        <w:t xml:space="preserve"> the </w:t>
      </w:r>
      <w:r w:rsidRPr="00CA05DF">
        <w:rPr>
          <w:rStyle w:val="StyleUnderline"/>
          <w:highlight w:val="cyan"/>
        </w:rPr>
        <w:t>validity of climate assessments</w:t>
      </w:r>
      <w:r w:rsidRPr="00B837EA">
        <w:rPr>
          <w:rStyle w:val="StyleUnderline"/>
        </w:rPr>
        <w:t>, disputing the human roots of climate change as recently as 2019</w:t>
      </w:r>
      <w:r w:rsidRPr="00B837EA">
        <w:rPr>
          <w:sz w:val="16"/>
        </w:rPr>
        <w:t xml:space="preserve">. More recently, </w:t>
      </w:r>
      <w:r w:rsidRPr="00B837EA">
        <w:rPr>
          <w:rStyle w:val="StyleUnderline"/>
        </w:rPr>
        <w:t>Moscow has nominally accepted the validity of climate change,</w:t>
      </w:r>
      <w:r w:rsidRPr="00B837EA">
        <w:rPr>
          <w:sz w:val="16"/>
        </w:rPr>
        <w:t xml:space="preserve"> joining the Paris agreement late that same year.19 </w:t>
      </w:r>
      <w:r w:rsidRPr="00B837EA">
        <w:rPr>
          <w:rStyle w:val="StyleUnderline"/>
        </w:rPr>
        <w:t xml:space="preserve">However, today the </w:t>
      </w:r>
      <w:r w:rsidRPr="00CA05DF">
        <w:rPr>
          <w:rStyle w:val="StyleUnderline"/>
          <w:highlight w:val="cyan"/>
        </w:rPr>
        <w:t xml:space="preserve">Kremlin continues to promote stances at odds with </w:t>
      </w:r>
      <w:r w:rsidRPr="008E4511">
        <w:rPr>
          <w:rStyle w:val="StyleUnderline"/>
        </w:rPr>
        <w:t xml:space="preserve">climate </w:t>
      </w:r>
      <w:r w:rsidRPr="00CA05DF">
        <w:rPr>
          <w:rStyle w:val="StyleUnderline"/>
          <w:highlight w:val="cyan"/>
        </w:rPr>
        <w:t>science</w:t>
      </w:r>
      <w:r w:rsidRPr="00B837EA">
        <w:rPr>
          <w:rStyle w:val="StyleUnderline"/>
        </w:rPr>
        <w:t xml:space="preserve"> </w:t>
      </w:r>
      <w:r w:rsidRPr="00CA05DF">
        <w:rPr>
          <w:rStyle w:val="Emphasis"/>
          <w:highlight w:val="cyan"/>
        </w:rPr>
        <w:t>when it serves its interests</w:t>
      </w:r>
      <w:r w:rsidRPr="00B837EA">
        <w:rPr>
          <w:rStyle w:val="StyleUnderline"/>
        </w:rPr>
        <w:t>, such as on emissions from Russian natural gas or the carbon capacity of Russia’s forests.</w:t>
      </w:r>
      <w:r w:rsidRPr="00B837EA">
        <w:rPr>
          <w:sz w:val="16"/>
        </w:rPr>
        <w:t>20, 21</w:t>
      </w:r>
    </w:p>
    <w:p w14:paraId="5376FDD5" w14:textId="77777777" w:rsidR="00543E6A" w:rsidRPr="00B837EA" w:rsidRDefault="00543E6A" w:rsidP="00543E6A">
      <w:pPr>
        <w:rPr>
          <w:sz w:val="16"/>
        </w:rPr>
      </w:pPr>
      <w:r w:rsidRPr="00B837EA">
        <w:rPr>
          <w:sz w:val="16"/>
        </w:rPr>
        <w:t>As for Putin, he has continued to make ambiguous statements over the past ten years, calling climate change a “grave threat to humanity” while also making the false claim that global warming had peaked in 2023.22, 23 Putin approved a measure increasing Russia’s greenhouse gas emissions by 20% through 2035, compared to 2021 levels, despite a target of carbon neutrality by 2060.24</w:t>
      </w:r>
    </w:p>
    <w:p w14:paraId="16F4C5F9" w14:textId="77777777" w:rsidR="00543E6A" w:rsidRPr="00B837EA" w:rsidRDefault="00543E6A" w:rsidP="00543E6A">
      <w:pPr>
        <w:rPr>
          <w:sz w:val="16"/>
        </w:rPr>
      </w:pPr>
      <w:r w:rsidRPr="00B837EA">
        <w:rPr>
          <w:sz w:val="16"/>
        </w:rPr>
        <w:t>VIGNETTE: CLIMATE SCIENCE AND 2016 ELECTION INFLUENCE</w:t>
      </w:r>
    </w:p>
    <w:p w14:paraId="475BA305" w14:textId="77777777" w:rsidR="00543E6A" w:rsidRDefault="00543E6A" w:rsidP="00543E6A">
      <w:pPr>
        <w:rPr>
          <w:rStyle w:val="StyleUnderline"/>
        </w:rPr>
      </w:pPr>
      <w:r w:rsidRPr="00B837EA">
        <w:rPr>
          <w:rStyle w:val="StyleUnderline"/>
        </w:rPr>
        <w:t xml:space="preserve">Though not the primary message, </w:t>
      </w:r>
      <w:r w:rsidRPr="009954CB">
        <w:rPr>
          <w:rStyle w:val="Emphasis"/>
          <w:highlight w:val="cyan"/>
        </w:rPr>
        <w:t>climate denialist</w:t>
      </w:r>
      <w:r w:rsidRPr="00CA05DF">
        <w:rPr>
          <w:rStyle w:val="StyleUnderline"/>
          <w:highlight w:val="cyan"/>
        </w:rPr>
        <w:t xml:space="preserve"> content was a theme in Russian </w:t>
      </w:r>
      <w:r w:rsidRPr="009954CB">
        <w:rPr>
          <w:rStyle w:val="Emphasis"/>
          <w:highlight w:val="cyan"/>
        </w:rPr>
        <w:t>social media manipulation</w:t>
      </w:r>
      <w:r w:rsidRPr="00B837EA">
        <w:rPr>
          <w:rStyle w:val="StyleUnderline"/>
        </w:rPr>
        <w:t xml:space="preserve"> </w:t>
      </w:r>
      <w:r w:rsidRPr="00CA05DF">
        <w:rPr>
          <w:rStyle w:val="StyleUnderline"/>
          <w:highlight w:val="cyan"/>
        </w:rPr>
        <w:t>during</w:t>
      </w:r>
      <w:r w:rsidRPr="00B837EA">
        <w:rPr>
          <w:rStyle w:val="StyleUnderline"/>
        </w:rPr>
        <w:t xml:space="preserve"> the US presidential </w:t>
      </w:r>
      <w:r w:rsidRPr="00CA05DF">
        <w:rPr>
          <w:rStyle w:val="StyleUnderline"/>
          <w:highlight w:val="cyan"/>
        </w:rPr>
        <w:t>election of 2016</w:t>
      </w:r>
      <w:r w:rsidRPr="00B837EA">
        <w:rPr>
          <w:rStyle w:val="StyleUnderline"/>
        </w:rPr>
        <w:t>.</w:t>
      </w:r>
      <w:r w:rsidRPr="00B837EA">
        <w:rPr>
          <w:sz w:val="16"/>
        </w:rPr>
        <w:t xml:space="preserve"> </w:t>
      </w:r>
      <w:r w:rsidRPr="00B837EA">
        <w:rPr>
          <w:rStyle w:val="StyleUnderline"/>
        </w:rPr>
        <w:t>This was one part of the influence campaign to sow discord and boost the prospects of then-candidate Donald Trump</w:t>
      </w:r>
      <w:r w:rsidRPr="00B837EA">
        <w:rPr>
          <w:sz w:val="16"/>
        </w:rPr>
        <w:t xml:space="preserve">, which, as documented by the US intelligence community and special counsel, also included hack-and-leak activities and other tactics.25, 26 </w:t>
      </w:r>
      <w:r w:rsidRPr="00CA05DF">
        <w:rPr>
          <w:rStyle w:val="StyleUnderline"/>
          <w:highlight w:val="cyan"/>
        </w:rPr>
        <w:t>Academics analyzed the science content in 3 million tweets</w:t>
      </w:r>
      <w:r w:rsidRPr="00B837EA">
        <w:rPr>
          <w:rStyle w:val="StyleUnderline"/>
        </w:rPr>
        <w:t xml:space="preserve"> between 2014 and 2017 </w:t>
      </w:r>
      <w:r w:rsidRPr="00CA05DF">
        <w:rPr>
          <w:rStyle w:val="StyleUnderline"/>
          <w:highlight w:val="cyan"/>
        </w:rPr>
        <w:t>from</w:t>
      </w:r>
      <w:r w:rsidRPr="00B837EA">
        <w:rPr>
          <w:rStyle w:val="StyleUnderline"/>
        </w:rPr>
        <w:t xml:space="preserve"> Twitter users associated with the </w:t>
      </w:r>
      <w:r w:rsidRPr="00CA05DF">
        <w:rPr>
          <w:rStyle w:val="StyleUnderline"/>
          <w:highlight w:val="cyan"/>
        </w:rPr>
        <w:t>Russian “troll farm</w:t>
      </w:r>
      <w:r w:rsidRPr="00B837EA">
        <w:rPr>
          <w:rStyle w:val="StyleUnderline"/>
        </w:rPr>
        <w:t>,”</w:t>
      </w:r>
      <w:r w:rsidRPr="00B837EA">
        <w:rPr>
          <w:sz w:val="16"/>
        </w:rPr>
        <w:t xml:space="preserve"> the Internet Research Agency, </w:t>
      </w:r>
      <w:r w:rsidRPr="00CA05DF">
        <w:rPr>
          <w:rStyle w:val="StyleUnderline"/>
          <w:highlight w:val="cyan"/>
        </w:rPr>
        <w:t>finding that climate</w:t>
      </w:r>
      <w:r w:rsidRPr="00B837EA">
        <w:rPr>
          <w:rStyle w:val="StyleUnderline"/>
        </w:rPr>
        <w:t xml:space="preserve"> science </w:t>
      </w:r>
      <w:r w:rsidRPr="00CA05DF">
        <w:rPr>
          <w:rStyle w:val="StyleUnderline"/>
          <w:highlight w:val="cyan"/>
        </w:rPr>
        <w:t>misinfo</w:t>
      </w:r>
      <w:r w:rsidRPr="00B837EA">
        <w:rPr>
          <w:rStyle w:val="StyleUnderline"/>
        </w:rPr>
        <w:t xml:space="preserve">rmation, followed by vaccine misinformation, </w:t>
      </w:r>
      <w:r w:rsidRPr="00CA05DF">
        <w:rPr>
          <w:rStyle w:val="StyleUnderline"/>
          <w:highlight w:val="cyan"/>
        </w:rPr>
        <w:t xml:space="preserve">was </w:t>
      </w:r>
      <w:r w:rsidRPr="009954CB">
        <w:rPr>
          <w:rStyle w:val="Emphasis"/>
          <w:highlight w:val="cyan"/>
        </w:rPr>
        <w:t>most disproportionately present</w:t>
      </w:r>
      <w:r w:rsidRPr="00B837EA">
        <w:rPr>
          <w:rStyle w:val="StyleUnderline"/>
        </w:rPr>
        <w:t xml:space="preserve"> compared to a control group.</w:t>
      </w:r>
      <w:r w:rsidRPr="00B837EA">
        <w:rPr>
          <w:sz w:val="16"/>
        </w:rPr>
        <w:t xml:space="preserve">27 </w:t>
      </w:r>
      <w:r w:rsidRPr="00CA05DF">
        <w:rPr>
          <w:rStyle w:val="StyleUnderline"/>
          <w:highlight w:val="cyan"/>
        </w:rPr>
        <w:t xml:space="preserve">This suggests a </w:t>
      </w:r>
      <w:r w:rsidRPr="009954CB">
        <w:rPr>
          <w:rStyle w:val="Emphasis"/>
          <w:highlight w:val="cyan"/>
        </w:rPr>
        <w:t>deliberate emphasis</w:t>
      </w:r>
      <w:r w:rsidRPr="00B837EA">
        <w:rPr>
          <w:rStyle w:val="StyleUnderline"/>
        </w:rPr>
        <w:t xml:space="preserve"> on these topics, possibly explained by a desire to widen divisions on science issues that are most consequential for society and have been most politicized in the United States. </w:t>
      </w:r>
    </w:p>
    <w:p w14:paraId="2859C264" w14:textId="77777777" w:rsidR="00543E6A" w:rsidRDefault="00543E6A" w:rsidP="00543E6A">
      <w:pPr>
        <w:rPr>
          <w:rFonts w:asciiTheme="minorHAnsi" w:hAnsiTheme="minorHAnsi" w:cstheme="minorBidi"/>
        </w:rPr>
      </w:pPr>
    </w:p>
    <w:p w14:paraId="4E70B606" w14:textId="77777777" w:rsidR="00543E6A" w:rsidRPr="00543E6A" w:rsidRDefault="00543E6A" w:rsidP="00543E6A"/>
    <w:sectPr w:rsidR="00543E6A" w:rsidRPr="00543E6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FA4B9" w14:textId="77777777" w:rsidR="00E74DBA" w:rsidRDefault="00E74DBA" w:rsidP="00066D2C">
      <w:pPr>
        <w:spacing w:after="0" w:line="240" w:lineRule="auto"/>
      </w:pPr>
      <w:r>
        <w:separator/>
      </w:r>
    </w:p>
  </w:endnote>
  <w:endnote w:type="continuationSeparator" w:id="0">
    <w:p w14:paraId="50FF1CF2" w14:textId="77777777" w:rsidR="00E74DBA" w:rsidRDefault="00E74DB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51091" w14:textId="77777777" w:rsidR="00E74DBA" w:rsidRDefault="00E74DBA" w:rsidP="00066D2C">
      <w:pPr>
        <w:spacing w:after="0" w:line="240" w:lineRule="auto"/>
      </w:pPr>
      <w:r>
        <w:separator/>
      </w:r>
    </w:p>
  </w:footnote>
  <w:footnote w:type="continuationSeparator" w:id="0">
    <w:p w14:paraId="3717DF07" w14:textId="77777777" w:rsidR="00E74DBA" w:rsidRDefault="00E74DB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3E4C82"/>
    <w:multiLevelType w:val="hybridMultilevel"/>
    <w:tmpl w:val="4088F8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A23EB9"/>
    <w:multiLevelType w:val="hybridMultilevel"/>
    <w:tmpl w:val="9CDAC0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5307C1D"/>
    <w:multiLevelType w:val="hybridMultilevel"/>
    <w:tmpl w:val="4FD409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5AD2696"/>
    <w:multiLevelType w:val="hybridMultilevel"/>
    <w:tmpl w:val="754417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C60D10"/>
    <w:multiLevelType w:val="hybridMultilevel"/>
    <w:tmpl w:val="A87881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82943100">
    <w:abstractNumId w:val="18"/>
  </w:num>
  <w:num w:numId="46" w16cid:durableId="1811436270">
    <w:abstractNumId w:val="14"/>
  </w:num>
  <w:num w:numId="47" w16cid:durableId="1825927182">
    <w:abstractNumId w:val="16"/>
  </w:num>
  <w:num w:numId="48" w16cid:durableId="472085">
    <w:abstractNumId w:val="17"/>
  </w:num>
  <w:num w:numId="49" w16cid:durableId="17891997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43E6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422"/>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E6A"/>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2262"/>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BA"/>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B4C"/>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11242A"/>
  <w15:chartTrackingRefBased/>
  <w15:docId w15:val="{C2102543-4436-47A4-85B7-F21D866E4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43E6A"/>
    <w:rPr>
      <w:rFonts w:ascii="Calibri" w:hAnsi="Calibri" w:cs="Calibri"/>
    </w:rPr>
  </w:style>
  <w:style w:type="paragraph" w:styleId="Heading1">
    <w:name w:val="heading 1"/>
    <w:aliases w:val="Pocket"/>
    <w:basedOn w:val="Normal"/>
    <w:next w:val="Normal"/>
    <w:link w:val="Heading1Char"/>
    <w:qFormat/>
    <w:rsid w:val="00543E6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43E6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43E6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 Ch,t"/>
    <w:basedOn w:val="Normal"/>
    <w:next w:val="Normal"/>
    <w:link w:val="Heading4Char"/>
    <w:uiPriority w:val="3"/>
    <w:qFormat/>
    <w:rsid w:val="00543E6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43E6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43E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3E6A"/>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Emphasis1"/>
    <w:uiPriority w:val="8"/>
    <w:qFormat/>
    <w:rsid w:val="00543E6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43E6A"/>
    <w:rPr>
      <w:color w:val="auto"/>
      <w:u w:val="none"/>
    </w:rPr>
  </w:style>
  <w:style w:type="character" w:customStyle="1" w:styleId="Heading1Char">
    <w:name w:val="Heading 1 Char"/>
    <w:aliases w:val="Pocket Char"/>
    <w:basedOn w:val="DefaultParagraphFont"/>
    <w:link w:val="Heading1"/>
    <w:rsid w:val="00543E6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43E6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43E6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43E6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543E6A"/>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543E6A"/>
    <w:rPr>
      <w:b w:val="0"/>
      <w:sz w:val="22"/>
      <w:u w:val="single"/>
    </w:rPr>
  </w:style>
  <w:style w:type="character" w:styleId="Strong">
    <w:name w:val="Strong"/>
    <w:basedOn w:val="DefaultParagraphFont"/>
    <w:uiPriority w:val="22"/>
    <w:semiHidden/>
    <w:qFormat/>
    <w:rsid w:val="00543E6A"/>
    <w:rPr>
      <w:b/>
      <w:bCs/>
    </w:rPr>
  </w:style>
  <w:style w:type="character" w:styleId="BookTitle">
    <w:name w:val="Book Title"/>
    <w:basedOn w:val="DefaultParagraphFont"/>
    <w:uiPriority w:val="33"/>
    <w:semiHidden/>
    <w:qFormat/>
    <w:rsid w:val="00543E6A"/>
    <w:rPr>
      <w:b/>
      <w:bCs/>
      <w:i/>
      <w:iCs/>
      <w:spacing w:val="5"/>
    </w:rPr>
  </w:style>
  <w:style w:type="character" w:customStyle="1" w:styleId="Heading5Char">
    <w:name w:val="Heading 5 Char"/>
    <w:basedOn w:val="DefaultParagraphFont"/>
    <w:link w:val="Heading5"/>
    <w:uiPriority w:val="9"/>
    <w:semiHidden/>
    <w:rsid w:val="00543E6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43E6A"/>
  </w:style>
  <w:style w:type="paragraph" w:styleId="Header">
    <w:name w:val="header"/>
    <w:basedOn w:val="Normal"/>
    <w:link w:val="HeaderChar"/>
    <w:uiPriority w:val="99"/>
    <w:semiHidden/>
    <w:rsid w:val="00543E6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43E6A"/>
    <w:rPr>
      <w:rFonts w:ascii="Calibri" w:hAnsi="Calibri" w:cs="Calibri"/>
    </w:rPr>
  </w:style>
  <w:style w:type="paragraph" w:styleId="Footer">
    <w:name w:val="footer"/>
    <w:basedOn w:val="Normal"/>
    <w:link w:val="FooterChar"/>
    <w:uiPriority w:val="99"/>
    <w:semiHidden/>
    <w:rsid w:val="00543E6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43E6A"/>
    <w:rPr>
      <w:rFonts w:ascii="Calibri" w:hAnsi="Calibri" w:cs="Calibri"/>
    </w:rPr>
  </w:style>
  <w:style w:type="paragraph" w:styleId="BodyText">
    <w:name w:val="Body Text"/>
    <w:basedOn w:val="Normal"/>
    <w:link w:val="BodyTextChar"/>
    <w:uiPriority w:val="99"/>
    <w:semiHidden/>
    <w:unhideWhenUsed/>
    <w:rsid w:val="00543E6A"/>
    <w:pPr>
      <w:spacing w:after="120"/>
    </w:pPr>
  </w:style>
  <w:style w:type="character" w:customStyle="1" w:styleId="BodyTextChar">
    <w:name w:val="Body Text Char"/>
    <w:basedOn w:val="DefaultParagraphFont"/>
    <w:link w:val="BodyText"/>
    <w:uiPriority w:val="99"/>
    <w:semiHidden/>
    <w:rsid w:val="00543E6A"/>
    <w:rPr>
      <w:rFonts w:ascii="Calibri" w:hAnsi="Calibri" w:cs="Calibri"/>
    </w:rPr>
  </w:style>
  <w:style w:type="paragraph" w:styleId="NoSpacing">
    <w:name w:val="No Spacing"/>
    <w:link w:val="NoSpacingChar"/>
    <w:uiPriority w:val="99"/>
    <w:semiHidden/>
    <w:unhideWhenUsed/>
    <w:qFormat/>
    <w:rsid w:val="00543E6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43E6A"/>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NoSpacing61"/>
    <w:uiPriority w:val="99"/>
    <w:unhideWhenUsed/>
    <w:rsid w:val="00543E6A"/>
    <w:rPr>
      <w:color w:val="0563C1" w:themeColor="hyperlink"/>
      <w:u w:val="single"/>
    </w:rPr>
  </w:style>
  <w:style w:type="character" w:styleId="UnresolvedMention">
    <w:name w:val="Unresolved Mention"/>
    <w:basedOn w:val="DefaultParagraphFont"/>
    <w:uiPriority w:val="99"/>
    <w:semiHidden/>
    <w:unhideWhenUsed/>
    <w:rsid w:val="00543E6A"/>
    <w:rPr>
      <w:color w:val="605E5C"/>
      <w:shd w:val="clear" w:color="auto" w:fill="E1DFDD"/>
    </w:rPr>
  </w:style>
  <w:style w:type="paragraph" w:customStyle="1" w:styleId="Analytics">
    <w:name w:val="Analytics"/>
    <w:link w:val="AnalyticsChar"/>
    <w:uiPriority w:val="4"/>
    <w:qFormat/>
    <w:rsid w:val="00543E6A"/>
    <w:pPr>
      <w:spacing w:after="0"/>
      <w:outlineLvl w:val="3"/>
    </w:pPr>
    <w:rPr>
      <w:rFonts w:ascii="Calibri" w:eastAsiaTheme="majorEastAsia" w:hAnsi="Calibri" w:cstheme="majorBidi"/>
      <w:b/>
      <w:iCs/>
      <w:color w:val="1F4E79" w:themeColor="accent5" w:themeShade="80"/>
      <w:sz w:val="26"/>
      <w:szCs w:val="28"/>
    </w:rPr>
  </w:style>
  <w:style w:type="character" w:customStyle="1" w:styleId="AnalyticsChar">
    <w:name w:val="Analytics Char"/>
    <w:basedOn w:val="DefaultParagraphFont"/>
    <w:link w:val="Analytics"/>
    <w:uiPriority w:val="4"/>
    <w:rsid w:val="00543E6A"/>
    <w:rPr>
      <w:rFonts w:ascii="Calibri" w:eastAsiaTheme="majorEastAsia" w:hAnsi="Calibri" w:cstheme="majorBidi"/>
      <w:b/>
      <w:iCs/>
      <w:color w:val="1F4E79" w:themeColor="accent5" w:themeShade="80"/>
      <w:sz w:val="26"/>
      <w:szCs w:val="28"/>
    </w:rPr>
  </w:style>
  <w:style w:type="paragraph" w:customStyle="1" w:styleId="UnderlinePara">
    <w:name w:val="Underline Para"/>
    <w:basedOn w:val="Normal"/>
    <w:link w:val="StyleUnderline"/>
    <w:uiPriority w:val="7"/>
    <w:qFormat/>
    <w:rsid w:val="00543E6A"/>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link w:val="Emphasis"/>
    <w:autoRedefine/>
    <w:uiPriority w:val="8"/>
    <w:qFormat/>
    <w:rsid w:val="00543E6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543E6A"/>
    <w:pPr>
      <w:ind w:left="720"/>
      <w:jc w:val="both"/>
    </w:pPr>
    <w:rPr>
      <w:b/>
      <w:iCs/>
      <w:u w:val="single"/>
    </w:rPr>
  </w:style>
  <w:style w:type="paragraph" w:customStyle="1" w:styleId="NoSpacing61">
    <w:name w:val="No Spacing61"/>
    <w:basedOn w:val="Heading1"/>
    <w:next w:val="NoSpacing"/>
    <w:link w:val="Hyperlink"/>
    <w:autoRedefine/>
    <w:uiPriority w:val="99"/>
    <w:qFormat/>
    <w:rsid w:val="00543E6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times.com/world/russia-ukraine-war/article/ukraine-elections-zelensky-trump-g00lpmjj2?gaa_at=eafs&amp;gaa_n=AWEtsqdRcf8nyz6EybgvWTNfq1uu1sRVBsRENGgeadlV0rR27p6FoUje9i_i&amp;gaa_ts=693b1f38&amp;gaa_sig=HdJnsprTPfk1jc2AL6u2jpz5UtoqOqF9G0MRuesCw_GQ8wLzw5CANpymLBewQPeeGPCzTk-KKaeejDTCCjw4Qw%3D%3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ighnorthnews.com/en/arctic-council-working-groups-must-persist-despite-putin-and-trump-says-researche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ylorfrancis.com/books/oa-edit/10.4324/9781003080916/routledge-handbook-global-land-resource-grabbing-andreas-neef-chanrith-ngin-tsegaye-moreda-sharlene-mollett" TargetMode="External"/><Relationship Id="rId5" Type="http://schemas.openxmlformats.org/officeDocument/2006/relationships/webSettings" Target="webSettings.xml"/><Relationship Id="rId10" Type="http://schemas.openxmlformats.org/officeDocument/2006/relationships/hyperlink" Target="https://ecfr.eu/publication/the-bear-beneath-the-ice-russias-ambitions-in-the-arctic/" TargetMode="External"/><Relationship Id="rId4" Type="http://schemas.openxmlformats.org/officeDocument/2006/relationships/settings" Target="settings.xml"/><Relationship Id="rId9" Type="http://schemas.openxmlformats.org/officeDocument/2006/relationships/hyperlink" Target="https://doi.org/10.1093/ia/iiae226"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ri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13068</Words>
  <Characters>72533</Characters>
  <Application>Microsoft Office Word</Application>
  <DocSecurity>0</DocSecurity>
  <Lines>929</Lines>
  <Paragraphs>315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85286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Gopikaashri Chidambaranathan</dc:creator>
  <cp:keywords>6.0.0</cp:keywords>
  <dc:description/>
  <cp:lastModifiedBy>Gopikaashri Chidambaranathan</cp:lastModifiedBy>
  <cp:revision>1</cp:revision>
  <dcterms:created xsi:type="dcterms:W3CDTF">2025-12-12T22:39:00Z</dcterms:created>
  <dcterms:modified xsi:type="dcterms:W3CDTF">2025-12-12T22:40:00Z</dcterms:modified>
</cp:coreProperties>
</file>