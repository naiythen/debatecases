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17AC9" w14:textId="7F5DAE49" w:rsidR="00FF026E" w:rsidRDefault="00FF026E" w:rsidP="00FF026E">
      <w:pPr>
        <w:pStyle w:val="Heading1"/>
      </w:pPr>
      <w:r>
        <w:t>1NC---UMBrooks---Round 2</w:t>
      </w:r>
    </w:p>
    <w:p w14:paraId="31CF98FE" w14:textId="749899CE" w:rsidR="00F0664B" w:rsidRDefault="00F0664B" w:rsidP="00F0664B">
      <w:pPr>
        <w:pStyle w:val="Heading2"/>
      </w:pPr>
      <w:r>
        <w:lastRenderedPageBreak/>
        <w:t>1</w:t>
      </w:r>
    </w:p>
    <w:p w14:paraId="042D166D" w14:textId="77777777" w:rsidR="00F0664B" w:rsidRDefault="00F0664B" w:rsidP="00F0664B">
      <w:pPr>
        <w:pStyle w:val="Heading3"/>
      </w:pPr>
      <w:r>
        <w:lastRenderedPageBreak/>
        <w:t>1NC---OFF</w:t>
      </w:r>
    </w:p>
    <w:p w14:paraId="50C21862" w14:textId="77777777" w:rsidR="00F0664B" w:rsidRPr="007545E3" w:rsidRDefault="00F0664B" w:rsidP="00F0664B">
      <w:r>
        <w:t>Topicality.</w:t>
      </w:r>
    </w:p>
    <w:p w14:paraId="412E37B3" w14:textId="77777777" w:rsidR="00F0664B" w:rsidRDefault="00F0664B" w:rsidP="00F0664B">
      <w:pPr>
        <w:pStyle w:val="Heading4"/>
      </w:pPr>
      <w:r>
        <w:t xml:space="preserve">‘The’ before United States requires </w:t>
      </w:r>
      <w:r>
        <w:rPr>
          <w:u w:val="single"/>
        </w:rPr>
        <w:t>specification</w:t>
      </w:r>
      <w:r>
        <w:t xml:space="preserve">. </w:t>
      </w:r>
    </w:p>
    <w:p w14:paraId="251BAE89" w14:textId="77777777" w:rsidR="00F0664B" w:rsidRPr="00684BFE" w:rsidRDefault="00F0664B" w:rsidP="00F0664B">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320395D0" w14:textId="77777777" w:rsidR="00F0664B" w:rsidRPr="0048189B" w:rsidRDefault="00F0664B" w:rsidP="00F0664B">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4E971072" w14:textId="77777777" w:rsidR="00F0664B" w:rsidRDefault="00F0664B" w:rsidP="00F0664B">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145ED4FC" w14:textId="77777777" w:rsidR="00F0664B" w:rsidRDefault="00F0664B" w:rsidP="00F0664B">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151D8CC9" w14:textId="77777777" w:rsidR="00F0664B" w:rsidRPr="006F7126" w:rsidRDefault="00F0664B" w:rsidP="00F0664B">
      <w:r>
        <w:rPr>
          <w:rStyle w:val="Style13ptBold"/>
        </w:rPr>
        <w:t xml:space="preserve">Rosenberg ’89 </w:t>
      </w:r>
      <w:r w:rsidRPr="006F7126">
        <w:t>[Morton; January 1989; Specialist in American Public Law for the Congressional Research Service, LL.B. from Harvard University; George Washington Law Review, “Congress's Prerogative Over Agencies and Agency Decisionmakers: The Rise and Demise of the Reagan Administration's Theory of the Unitary Executive,” vol. 57]</w:t>
      </w:r>
    </w:p>
    <w:p w14:paraId="29AEA834" w14:textId="77777777" w:rsidR="00F0664B" w:rsidRPr="006F7126" w:rsidRDefault="00F0664B" w:rsidP="00F0664B">
      <w:pPr>
        <w:rPr>
          <w:sz w:val="16"/>
        </w:rPr>
      </w:pPr>
      <w:r w:rsidRPr="006F7126">
        <w:rPr>
          <w:sz w:val="16"/>
        </w:rPr>
        <w:t>Then, in January 1989, the Department of Justice submitted a supplemental brief on behalf of the government for an en banc rehearing ordered by the Ninth Circuit Court of Appeals in Lear Siegler, Inc. v. Ball. </w:t>
      </w:r>
      <w:bookmarkStart w:id="0" w:name="footnoterefdef"/>
      <w:r w:rsidRPr="006F7126">
        <w:rPr>
          <w:sz w:val="16"/>
        </w:rPr>
        <w:t>25 Although ostensibly limited by the court to the question of the propriety of the panel's award of attorneys' fees to Lear Siegler based upon its finding that the executive had acted in bad faith by willfully and deliberately refusing to comply with a presumptively valid law, the Justice Department's brief presents a broad ranging argument to establish that the "President has the authority to decline, in the absence of a judicial resolution of the matter, to implement a statute that is patently unconstitutional or that he reasonably believes undermines his powers under the Constitution." 26 </w:t>
      </w:r>
      <w:r w:rsidRPr="006F7126">
        <w:rPr>
          <w:rStyle w:val="StyleUnderline"/>
        </w:rPr>
        <w:t xml:space="preserve">This dispensing </w:t>
      </w:r>
      <w:r w:rsidRPr="006F7126">
        <w:rPr>
          <w:rStyle w:val="Emphasis"/>
          <w:highlight w:val="cyan"/>
        </w:rPr>
        <w:t>authority</w:t>
      </w:r>
      <w:r w:rsidRPr="006F7126">
        <w:rPr>
          <w:rStyle w:val="StyleUnderline"/>
        </w:rPr>
        <w:t xml:space="preserve"> is argued to </w:t>
      </w:r>
      <w:r w:rsidRPr="006F7126">
        <w:rPr>
          <w:rStyle w:val="Emphasis"/>
          <w:highlight w:val="cyan"/>
        </w:rPr>
        <w:t>find its source</w:t>
      </w:r>
      <w:r w:rsidRPr="006F7126">
        <w:rPr>
          <w:rStyle w:val="StyleUnderline"/>
          <w:highlight w:val="cyan"/>
        </w:rPr>
        <w:t xml:space="preserve"> in the</w:t>
      </w:r>
      <w:r w:rsidRPr="006F7126">
        <w:rPr>
          <w:sz w:val="16"/>
        </w:rPr>
        <w:t xml:space="preserve"> President's duty to "take care" 27 that the laws are faithfully executed, his oath of office to "protect and defend the </w:t>
      </w:r>
      <w:r w:rsidRPr="006F7126">
        <w:rPr>
          <w:rStyle w:val="StyleUnderline"/>
        </w:rPr>
        <w:t xml:space="preserve">Constitution of the </w:t>
      </w:r>
      <w:r w:rsidRPr="006F7126">
        <w:rPr>
          <w:rStyle w:val="Emphasis"/>
          <w:highlight w:val="cyan"/>
        </w:rPr>
        <w:t>United States</w:t>
      </w:r>
      <w:r w:rsidRPr="006F7126">
        <w:rPr>
          <w:rStyle w:val="StyleUnderline"/>
          <w:highlight w:val="cyan"/>
        </w:rPr>
        <w:t>,"</w:t>
      </w:r>
      <w:r w:rsidRPr="006F7126">
        <w:rPr>
          <w:sz w:val="16"/>
        </w:rPr>
        <w:t> 28 and the vesting of "executive Power" in him by the opening clause of Article II, all of which are said to deny that he is to be "a mindless governmental robot, enforcing statutes no matter how inconsistent with constitutional guarantees." 29</w:t>
      </w:r>
    </w:p>
    <w:p w14:paraId="2C779AAC" w14:textId="77777777" w:rsidR="00F0664B" w:rsidRPr="006F7126" w:rsidRDefault="00F0664B" w:rsidP="00F0664B">
      <w:pPr>
        <w:rPr>
          <w:sz w:val="12"/>
          <w:szCs w:val="12"/>
        </w:rPr>
      </w:pPr>
      <w:r w:rsidRPr="006F7126">
        <w:rPr>
          <w:sz w:val="12"/>
          <w:szCs w:val="12"/>
        </w:rPr>
        <w:t>Neither the pocket veto message nor the Justice Department brief reflects any degree of recognition or acceptance of the teachings of Morrison and Mistretta. 30 Both documents have the imprimatur of the Bush administration's Attorney General, Dick Thornburgh. They indicate a lengthy period of legal trench warfare over at least the peripheral exercises of the legislative prerogative, as to such issues as direct reporting requirements or authorizations of litigation between executive agencies, and perhaps another attempt to present the idea of a unitary executive to the Court in a more sympathetic context. The whistleblower statute and the Lear Siegler situation present paradigm case studies of what may lie ahead.</w:t>
      </w:r>
    </w:p>
    <w:p w14:paraId="037592C7" w14:textId="77777777" w:rsidR="00F0664B" w:rsidRPr="006F7126" w:rsidRDefault="00F0664B" w:rsidP="00F0664B">
      <w:pPr>
        <w:rPr>
          <w:sz w:val="12"/>
          <w:szCs w:val="12"/>
        </w:rPr>
      </w:pPr>
      <w:r w:rsidRPr="006F7126">
        <w:rPr>
          <w:sz w:val="12"/>
          <w:szCs w:val="12"/>
        </w:rPr>
        <w:t>The thesis of this Article is that the theory of the unitary executive is and has always been a myth concocted by the Reagan administration to provide a semblance of legal respectability for an aggressive administrative strategy designed to accomplish what its failed legislative agenda could not. The theory has no substantial basis in either our nation's administrative history or constitutional jurisprudence and subverts our delicately balanced scheme of separated but shared powers. It is Congress that was meant to be the dominant policymaking body in our constitutional scheme and its principal tool to ensure that its will would be carried out is its virtually plenary power to create the administrative bureaucracy and to shape the powers, duties, and tenure of the offices and officers of that infrastructure in a manner best suited to accomplish legislative ends. Section II details the development and current formulation of the standard of review in separation of powers cases. Section III traces the administrative and legal history of congressional control of agency decisionmaking. Section IV tests the constitutional rationale of President Reagan's pocket veto of the whistleblower bill by the standards established by Morrison and Mistretta. Section V discusses the anomalies and dangers of the dispensing power claimed by the President in the Lear Siegler case. The concluding section assesses the current scope of congressional power over the structuring of agency arrangements.</w:t>
      </w:r>
    </w:p>
    <w:p w14:paraId="508C8B0C" w14:textId="77777777" w:rsidR="00F0664B" w:rsidRPr="006F7126" w:rsidRDefault="00F0664B" w:rsidP="00F0664B">
      <w:pPr>
        <w:rPr>
          <w:sz w:val="12"/>
          <w:szCs w:val="12"/>
        </w:rPr>
      </w:pPr>
      <w:r w:rsidRPr="006F7126">
        <w:rPr>
          <w:sz w:val="12"/>
          <w:szCs w:val="12"/>
        </w:rPr>
        <w:t>II. Controlling the Bureaucracy in a System of Separated Powers: The Standard of Review</w:t>
      </w:r>
    </w:p>
    <w:p w14:paraId="3ABF3263" w14:textId="77777777" w:rsidR="00F0664B" w:rsidRPr="006F7126" w:rsidRDefault="00F0664B" w:rsidP="00F0664B">
      <w:pPr>
        <w:rPr>
          <w:sz w:val="12"/>
          <w:szCs w:val="12"/>
        </w:rPr>
      </w:pPr>
      <w:r w:rsidRPr="006F7126">
        <w:rPr>
          <w:sz w:val="12"/>
          <w:szCs w:val="12"/>
        </w:rPr>
        <w:t>For more than half a century, much discussion on the nature and place of the administrative bureaucracy in our constitutional scheme has been misdirected by the colorful but legally inaccurate appellation attached to independent regulatory agencies by the Brownlow Report, a 1937 study that recommended that the executive branch be reorganized to create an integrated, hierarchical structure over which the President would preside as an active manager. 31 In particular, the Report urged that the President's role be expanded by placing some 100 independent agencies, administrations, boards, and commissions within the executive department. These independent agencies, the Report argued, constituted a "headless 'fourth branch'" acting "under conditions of virtual irresponsibility," thereby frustrating the President's role as the general manager of the United States. 32 Contemporary scholars raised constitutional objections to this notion of the President as "general manager," 33 and Congress did not enact the Report's proposals. But the rubric of the headless fourth branch has persisted, 34 acting as a useful rhetorical pejorative despite prevailing judicial and scholarly opinion that it is a "constitutional impossibility." 35 In this regard the seminal Supreme Court ruling in Humphrey's Executor v. United States, 36 establishing the non-removability except for cause of members of independent commissions, stated:</w:t>
      </w:r>
    </w:p>
    <w:p w14:paraId="53FCD070" w14:textId="77777777" w:rsidR="00F0664B" w:rsidRPr="006F7126" w:rsidRDefault="00F0664B" w:rsidP="00F0664B">
      <w:pPr>
        <w:rPr>
          <w:sz w:val="12"/>
          <w:szCs w:val="12"/>
        </w:rPr>
      </w:pPr>
      <w:r w:rsidRPr="006F7126">
        <w:rPr>
          <w:sz w:val="12"/>
          <w:szCs w:val="12"/>
        </w:rPr>
        <w:t>The Federal Trade Commission is an administrative body created by Congress to carry into effect legislative policies . . . and to perform other specified duties as a legislative or as a judicial aid. Such a body cannot in any proper sense be characterized as an arm or eye of the executive. Its duties are performed without executive leave and, in contemplation of the statute must be free from executive control. 37</w:t>
      </w:r>
    </w:p>
    <w:p w14:paraId="24D535AD" w14:textId="77777777" w:rsidR="00F0664B" w:rsidRPr="006F7126" w:rsidRDefault="00F0664B" w:rsidP="00F0664B">
      <w:pPr>
        <w:rPr>
          <w:sz w:val="12"/>
          <w:szCs w:val="12"/>
        </w:rPr>
      </w:pPr>
      <w:r w:rsidRPr="006F7126">
        <w:rPr>
          <w:sz w:val="12"/>
          <w:szCs w:val="12"/>
        </w:rPr>
        <w:t>The Court was quick to note that in recognizing that Congress could insulate such officers from presidential control in this manner, it was being faithful to the tripartite constitutional scheme:</w:t>
      </w:r>
    </w:p>
    <w:p w14:paraId="2278F149" w14:textId="77777777" w:rsidR="00F0664B" w:rsidRPr="006F7126" w:rsidRDefault="00F0664B" w:rsidP="00F0664B">
      <w:pPr>
        <w:rPr>
          <w:sz w:val="16"/>
        </w:rPr>
      </w:pPr>
      <w:r w:rsidRPr="006F7126">
        <w:rPr>
          <w:rStyle w:val="StyleUnderline"/>
          <w:highlight w:val="cyan"/>
        </w:rPr>
        <w:t xml:space="preserve">The </w:t>
      </w:r>
      <w:r w:rsidRPr="006F7126">
        <w:rPr>
          <w:rStyle w:val="Emphasis"/>
          <w:highlight w:val="cyan"/>
        </w:rPr>
        <w:t>fundamental</w:t>
      </w:r>
      <w:r w:rsidRPr="006F7126">
        <w:rPr>
          <w:rStyle w:val="StyleUnderline"/>
          <w:highlight w:val="cyan"/>
        </w:rPr>
        <w:t xml:space="preserve"> necessity of</w:t>
      </w:r>
      <w:r w:rsidRPr="006F7126">
        <w:rPr>
          <w:rStyle w:val="StyleUnderline"/>
        </w:rPr>
        <w:t xml:space="preserve"> maintaining </w:t>
      </w:r>
      <w:r w:rsidRPr="006F7126">
        <w:rPr>
          <w:rStyle w:val="Emphasis"/>
          <w:highlight w:val="cyan"/>
        </w:rPr>
        <w:t>each of</w:t>
      </w:r>
      <w:r w:rsidRPr="006F7126">
        <w:rPr>
          <w:rStyle w:val="Emphasis"/>
        </w:rPr>
        <w:t xml:space="preserve"> the </w:t>
      </w:r>
      <w:r w:rsidRPr="006F7126">
        <w:rPr>
          <w:rStyle w:val="Emphasis"/>
          <w:highlight w:val="cyan"/>
        </w:rPr>
        <w:t>three</w:t>
      </w:r>
      <w:r w:rsidRPr="006F7126">
        <w:rPr>
          <w:rStyle w:val="StyleUnderline"/>
        </w:rPr>
        <w:t xml:space="preserve"> general </w:t>
      </w:r>
      <w:r w:rsidRPr="006F7126">
        <w:rPr>
          <w:rStyle w:val="StyleUnderline"/>
          <w:highlight w:val="cyan"/>
        </w:rPr>
        <w:t>departments</w:t>
      </w:r>
      <w:r w:rsidRPr="006F7126">
        <w:rPr>
          <w:rStyle w:val="StyleUnderline"/>
        </w:rPr>
        <w:t xml:space="preserve"> of government</w:t>
      </w:r>
      <w:r w:rsidRPr="006F7126">
        <w:rPr>
          <w:sz w:val="16"/>
        </w:rPr>
        <w:t xml:space="preserve"> entirely free from the control or coercive influence, direct or indirect, of either of the others, </w:t>
      </w:r>
      <w:r w:rsidRPr="006F7126">
        <w:rPr>
          <w:rStyle w:val="StyleUnderline"/>
        </w:rPr>
        <w:t xml:space="preserve">has often been </w:t>
      </w:r>
      <w:r w:rsidRPr="006F7126">
        <w:rPr>
          <w:rStyle w:val="Emphasis"/>
        </w:rPr>
        <w:t>stressed</w:t>
      </w:r>
      <w:r w:rsidRPr="006F7126">
        <w:rPr>
          <w:rStyle w:val="StyleUnderline"/>
        </w:rPr>
        <w:t xml:space="preserve"> and </w:t>
      </w:r>
      <w:r w:rsidRPr="006F7126">
        <w:rPr>
          <w:rStyle w:val="StyleUnderline"/>
          <w:highlight w:val="cyan"/>
        </w:rPr>
        <w:t xml:space="preserve">is </w:t>
      </w:r>
      <w:r w:rsidRPr="006F7126">
        <w:rPr>
          <w:rStyle w:val="Emphasis"/>
          <w:highlight w:val="cyan"/>
        </w:rPr>
        <w:t xml:space="preserve">hardly </w:t>
      </w:r>
      <w:r w:rsidRPr="006F7126">
        <w:rPr>
          <w:rStyle w:val="Emphasis"/>
          <w:highlight w:val="cyan"/>
        </w:rPr>
        <w:lastRenderedPageBreak/>
        <w:t>open to</w:t>
      </w:r>
      <w:r w:rsidRPr="006F7126">
        <w:rPr>
          <w:rStyle w:val="Emphasis"/>
        </w:rPr>
        <w:t xml:space="preserve"> serious </w:t>
      </w:r>
      <w:r w:rsidRPr="006F7126">
        <w:rPr>
          <w:rStyle w:val="Emphasis"/>
          <w:highlight w:val="cyan"/>
        </w:rPr>
        <w:t>question</w:t>
      </w:r>
      <w:r w:rsidRPr="006F7126">
        <w:rPr>
          <w:rStyle w:val="StyleUnderline"/>
        </w:rPr>
        <w:t xml:space="preserve">. So much is </w:t>
      </w:r>
      <w:r w:rsidRPr="006F7126">
        <w:rPr>
          <w:rStyle w:val="StyleUnderline"/>
          <w:highlight w:val="cyan"/>
        </w:rPr>
        <w:t xml:space="preserve">implied in the </w:t>
      </w:r>
      <w:r w:rsidRPr="006F7126">
        <w:rPr>
          <w:rStyle w:val="Emphasis"/>
          <w:highlight w:val="cyan"/>
        </w:rPr>
        <w:t>very fact</w:t>
      </w:r>
      <w:r w:rsidRPr="006F7126">
        <w:rPr>
          <w:rStyle w:val="StyleUnderline"/>
          <w:highlight w:val="cyan"/>
        </w:rPr>
        <w:t xml:space="preserve"> of</w:t>
      </w:r>
      <w:r w:rsidRPr="006F7126">
        <w:rPr>
          <w:rStyle w:val="StyleUnderline"/>
        </w:rPr>
        <w:t xml:space="preserve"> the </w:t>
      </w:r>
      <w:r w:rsidRPr="006F7126">
        <w:rPr>
          <w:rStyle w:val="Emphasis"/>
        </w:rPr>
        <w:t>s</w:t>
      </w:r>
      <w:r w:rsidRPr="006F7126">
        <w:rPr>
          <w:sz w:val="16"/>
        </w:rPr>
        <w:t xml:space="preserve">eparation </w:t>
      </w:r>
      <w:r w:rsidRPr="006F7126">
        <w:rPr>
          <w:rStyle w:val="Emphasis"/>
        </w:rPr>
        <w:t>o</w:t>
      </w:r>
      <w:r w:rsidRPr="006F7126">
        <w:rPr>
          <w:sz w:val="16"/>
        </w:rPr>
        <w:t xml:space="preserve">f the </w:t>
      </w:r>
      <w:r w:rsidRPr="006F7126">
        <w:rPr>
          <w:rStyle w:val="Emphasis"/>
        </w:rPr>
        <w:t>p</w:t>
      </w:r>
      <w:r w:rsidRPr="006F7126">
        <w:rPr>
          <w:sz w:val="16"/>
        </w:rPr>
        <w:t xml:space="preserve">owers of these departments </w:t>
      </w:r>
      <w:r w:rsidRPr="006F7126">
        <w:rPr>
          <w:rStyle w:val="StyleUnderline"/>
        </w:rPr>
        <w:t xml:space="preserve">by </w:t>
      </w:r>
      <w:r w:rsidRPr="006F7126">
        <w:rPr>
          <w:rStyle w:val="StyleUnderline"/>
          <w:highlight w:val="cyan"/>
        </w:rPr>
        <w:t xml:space="preserve">the </w:t>
      </w:r>
      <w:r w:rsidRPr="006F7126">
        <w:rPr>
          <w:rStyle w:val="Emphasis"/>
          <w:highlight w:val="cyan"/>
        </w:rPr>
        <w:t>Constitution</w:t>
      </w:r>
      <w:r w:rsidRPr="006F7126">
        <w:rPr>
          <w:sz w:val="16"/>
        </w:rPr>
        <w:t>; and in the rule which recognizes their essential co-equality. 38</w:t>
      </w:r>
    </w:p>
    <w:p w14:paraId="14CD4348" w14:textId="77777777" w:rsidR="00F0664B" w:rsidRPr="006F7126" w:rsidRDefault="00F0664B" w:rsidP="00F0664B">
      <w:pPr>
        <w:rPr>
          <w:sz w:val="16"/>
        </w:rPr>
      </w:pPr>
      <w:r w:rsidRPr="006F7126">
        <w:rPr>
          <w:rStyle w:val="StyleUnderline"/>
        </w:rPr>
        <w:t xml:space="preserve">Subsequent </w:t>
      </w:r>
      <w:r w:rsidRPr="006F7126">
        <w:rPr>
          <w:rStyle w:val="Emphasis"/>
          <w:highlight w:val="cyan"/>
        </w:rPr>
        <w:t>S</w:t>
      </w:r>
      <w:r w:rsidRPr="006F7126">
        <w:rPr>
          <w:rStyle w:val="StyleUnderline"/>
        </w:rPr>
        <w:t xml:space="preserve">upreme </w:t>
      </w:r>
      <w:r w:rsidRPr="006F7126">
        <w:rPr>
          <w:rStyle w:val="Emphasis"/>
          <w:highlight w:val="cyan"/>
        </w:rPr>
        <w:t>C</w:t>
      </w:r>
      <w:r w:rsidRPr="006F7126">
        <w:rPr>
          <w:rStyle w:val="StyleUnderline"/>
        </w:rPr>
        <w:t xml:space="preserve">ourt </w:t>
      </w:r>
      <w:r w:rsidRPr="006F7126">
        <w:rPr>
          <w:rStyle w:val="StyleUnderline"/>
          <w:highlight w:val="cyan"/>
        </w:rPr>
        <w:t>rulings</w:t>
      </w:r>
      <w:r w:rsidRPr="006F7126">
        <w:rPr>
          <w:rStyle w:val="StyleUnderline"/>
        </w:rPr>
        <w:t xml:space="preserve"> have </w:t>
      </w:r>
      <w:r w:rsidRPr="006F7126">
        <w:rPr>
          <w:rStyle w:val="StyleUnderline"/>
          <w:highlight w:val="cyan"/>
        </w:rPr>
        <w:t>made it</w:t>
      </w:r>
      <w:r w:rsidRPr="006F7126">
        <w:rPr>
          <w:rStyle w:val="StyleUnderline"/>
        </w:rPr>
        <w:t xml:space="preserve"> </w:t>
      </w:r>
      <w:r w:rsidRPr="006F7126">
        <w:rPr>
          <w:rStyle w:val="Emphasis"/>
        </w:rPr>
        <w:t xml:space="preserve">abundantly </w:t>
      </w:r>
      <w:r w:rsidRPr="006F7126">
        <w:rPr>
          <w:rStyle w:val="Emphasis"/>
          <w:highlight w:val="cyan"/>
        </w:rPr>
        <w:t>clear</w:t>
      </w:r>
      <w:r w:rsidRPr="006F7126">
        <w:rPr>
          <w:rStyle w:val="StyleUnderline"/>
        </w:rPr>
        <w:t xml:space="preserve"> that</w:t>
      </w:r>
      <w:r w:rsidRPr="006F7126">
        <w:rPr>
          <w:sz w:val="16"/>
        </w:rPr>
        <w:t xml:space="preserve"> persons exercising significant </w:t>
      </w:r>
      <w:r w:rsidRPr="006F7126">
        <w:rPr>
          <w:rStyle w:val="StyleUnderline"/>
          <w:highlight w:val="cyan"/>
        </w:rPr>
        <w:t>authority</w:t>
      </w:r>
      <w:r w:rsidRPr="006F7126">
        <w:rPr>
          <w:rStyle w:val="StyleUnderline"/>
        </w:rPr>
        <w:t xml:space="preserve"> pursuant to law </w:t>
      </w:r>
      <w:r w:rsidRPr="006F7126">
        <w:rPr>
          <w:rStyle w:val="Emphasis"/>
          <w:highlight w:val="cyan"/>
        </w:rPr>
        <w:t>must find</w:t>
      </w:r>
      <w:r w:rsidRPr="006F7126">
        <w:rPr>
          <w:rStyle w:val="Emphasis"/>
        </w:rPr>
        <w:t xml:space="preserve"> their </w:t>
      </w:r>
      <w:r w:rsidRPr="006F7126">
        <w:rPr>
          <w:rStyle w:val="Emphasis"/>
          <w:highlight w:val="cyan"/>
        </w:rPr>
        <w:t>place</w:t>
      </w:r>
      <w:r w:rsidRPr="006F7126">
        <w:rPr>
          <w:rStyle w:val="StyleUnderline"/>
          <w:highlight w:val="cyan"/>
        </w:rPr>
        <w:t xml:space="preserve"> within the </w:t>
      </w:r>
      <w:r w:rsidRPr="006F7126">
        <w:rPr>
          <w:rStyle w:val="Emphasis"/>
          <w:highlight w:val="cyan"/>
        </w:rPr>
        <w:t>tripartite design</w:t>
      </w:r>
      <w:r w:rsidRPr="006F7126">
        <w:rPr>
          <w:sz w:val="16"/>
        </w:rPr>
        <w:t>. 39 Moreover, as the Court's opinion in Bowsher v. Synar observed: "'Once an officer is appointed, it is only the authority that can remove him, and not the authority that appointed him that he must fear, and, in the performance of his functions, obey.'" 40 For that reason, in Bowsher the Court identified the provision governing the removal of the Comptroller General as "the critical factor" defining the status of his office. 41 In that case, the Comptroller General, although appointed by the President, was by virtue of his removability by Congress by joint resolution deemed to be "an officer of the Legislative Branch." 42</w:t>
      </w:r>
    </w:p>
    <w:p w14:paraId="219AD8C1" w14:textId="77777777" w:rsidR="00F0664B" w:rsidRPr="006F7126" w:rsidRDefault="00F0664B" w:rsidP="00F0664B">
      <w:pPr>
        <w:rPr>
          <w:sz w:val="12"/>
          <w:szCs w:val="12"/>
        </w:rPr>
      </w:pPr>
      <w:r w:rsidRPr="006F7126">
        <w:rPr>
          <w:sz w:val="12"/>
          <w:szCs w:val="12"/>
        </w:rPr>
        <w:t>Thus, the constitutional constraint that is to be dealt with by the courts in cases involving officer insulation from at-will removal, or the vesting of unreviewable discretion in an official subordinate to the President, is the separation of powers. The discrete question is how far Congress may go in insulating the roles of the agencies and officers of the government from presidential authority.</w:t>
      </w:r>
    </w:p>
    <w:p w14:paraId="4C7A3569" w14:textId="77777777" w:rsidR="00F0664B" w:rsidRPr="006F7126" w:rsidRDefault="00F0664B" w:rsidP="00F0664B">
      <w:pPr>
        <w:rPr>
          <w:sz w:val="12"/>
          <w:szCs w:val="12"/>
        </w:rPr>
      </w:pPr>
      <w:r w:rsidRPr="006F7126">
        <w:rPr>
          <w:sz w:val="12"/>
          <w:szCs w:val="12"/>
        </w:rPr>
        <w:t>Here it must be understood at the outset that the Constitution did not establish a division of three branches, each vested with a discrete portion of governmental power and no more. Rather, the Framers established three constitutional divisions: the President, the Congress, and the Judiciary. The document does not talk about the executive, the legislative and the judicial branches. Nor did it create the infrastructure of government. That task it left to the exclusive domain of the Congress. What the Framers were concerned about was the maintenance of a balance of political power between the President and Congress. That is what the separation of powers speaks to. The Framers were also concerned about the means of control to be afforded the branches over the agencies of government. This is what the checks and balances are meant to facilitate. In turn, the checks and balances are to be evaluated in terms of their effect on the nature and degree of control one branch has over the agencies and the impact that effect will have on the relative balance between Congress and the President. 43</w:t>
      </w:r>
    </w:p>
    <w:p w14:paraId="075FDA0F" w14:textId="77777777" w:rsidR="00F0664B" w:rsidRPr="006F7126" w:rsidRDefault="00F0664B" w:rsidP="00F0664B">
      <w:pPr>
        <w:rPr>
          <w:sz w:val="12"/>
          <w:szCs w:val="12"/>
        </w:rPr>
      </w:pPr>
      <w:r w:rsidRPr="006F7126">
        <w:rPr>
          <w:sz w:val="12"/>
          <w:szCs w:val="12"/>
        </w:rPr>
        <w:t>This schema is consistent with the Supreme Court's current standard for treatment of separation of powers questions. Thus in Nixon v. Administrator of General Services 44 the Court rejected the "'archaic view of the separation of powers as requiring three airtight departments of government.'" 45 In determining whether a statute disrupts the balance between the coordinate branches, the proper inquiry focuses on the extent to which the act "prevents the Executive Branch from accomplishing its constitutionally assigned functions." 46 The "Court thus has been mindful that the boundaries between each branch should be fixed 'according to common sense and the inherent necessities of the governmental coordination.'" 47 It has also noted that a "hermetic sealing off of the three branches of Government from one another would preclude establishment of a Nation capable of governing itself effectively." 48 "Rather, as Justice Jackson wrote: 'While the Constitution diffuses power the better to secure liberty, it also contemplates that practice will integrate the dispersed powers into a workable government. It enjoins upon its branches separateness but interdependence, autonomy but reciprocity.'" 49</w:t>
      </w:r>
    </w:p>
    <w:p w14:paraId="033D2DEC" w14:textId="77777777" w:rsidR="00F0664B" w:rsidRPr="006F7126" w:rsidRDefault="00F0664B" w:rsidP="00F0664B">
      <w:pPr>
        <w:rPr>
          <w:sz w:val="12"/>
          <w:szCs w:val="12"/>
        </w:rPr>
      </w:pPr>
      <w:r w:rsidRPr="006F7126">
        <w:rPr>
          <w:sz w:val="12"/>
          <w:szCs w:val="12"/>
        </w:rPr>
        <w:t>The Court's rejection of the "archaic view" tracks the pronouncements of the Framers. If the three branches of government were rigidly compartmentalized, checking and balancing would be impossible. When the idea of a rigidly pure separation was suggested to the Framers and debated by them, they consciously rejected it as impractical and unreasonable. 50 Recent commentators have emphasized that "by the time of the Philadelphia Convention the doctrine of separated powers had been modified to allow for checks and balances." 51 Rather, "the whole power of one department [should not be] exercised by the same hands which possess the whole power of another department." 52</w:t>
      </w:r>
    </w:p>
    <w:p w14:paraId="5D175A40" w14:textId="77777777" w:rsidR="00F0664B" w:rsidRPr="006F7126" w:rsidRDefault="00F0664B" w:rsidP="00F0664B">
      <w:pPr>
        <w:rPr>
          <w:sz w:val="12"/>
          <w:szCs w:val="12"/>
        </w:rPr>
      </w:pPr>
      <w:r w:rsidRPr="00F27FCD">
        <w:rPr>
          <w:sz w:val="12"/>
          <w:szCs w:val="12"/>
        </w:rPr>
        <w:t>The</w:t>
      </w:r>
      <w:r w:rsidRPr="006F7126">
        <w:rPr>
          <w:sz w:val="12"/>
          <w:szCs w:val="12"/>
        </w:rPr>
        <w:t xml:space="preserve"> approach announced by the Court in Nixon v. Administrator of General Services for adjudicating separation of powers challenges dictates a two-step functional analysis. The Court first asks whether the action of the challenged branch threatens to prevent another "from accomplishing its constitutionally assigned functions," and second, where there is a "potential for disruption," it determines "whether that impact is justified by an overriding need to promote objectives within the constitutional authority" of the moving branch. 53 Application of the test, however, has engendered some confusion and led to the suggestion that the Court had created contradictory lines of separation of powers rulings 54 that juxtapose irreconcilably constitutional formalism 55 with pragmatic functionalism. 56 The apparent conflict lent temporary encouragement to proponents of the unitary executive theory, but in the end has forced the Court to clarify its position in a manner that leaves little support for the theory.</w:t>
      </w:r>
    </w:p>
    <w:p w14:paraId="63EE26D6" w14:textId="77777777" w:rsidR="00F0664B" w:rsidRPr="006F7126" w:rsidRDefault="00F0664B" w:rsidP="00F0664B">
      <w:pPr>
        <w:rPr>
          <w:sz w:val="16"/>
        </w:rPr>
      </w:pPr>
      <w:r w:rsidRPr="006F7126">
        <w:rPr>
          <w:sz w:val="16"/>
        </w:rPr>
        <w:t>The major recent decision seen as buttressing a hierarchical view of the executive is INS v. Chadha, 57 in which the Supreme Court rejected the legislative veto as a violation of the constitutionally prescribed process for legislative action. It reasoned that since the exercise of the legislative veto is essentially legislative in purpose, it is subject to the Article I requirements of bicameral passage and presentment to the President. The majority argued that the "hydraulic pressure inherent within each of the separate Branches to exceed the outer limits of its power, even to accomplish desirable objectives, must be resisted." 58 </w:t>
      </w:r>
      <w:r w:rsidRPr="006F7126">
        <w:rPr>
          <w:rStyle w:val="StyleUnderline"/>
          <w:highlight w:val="cyan"/>
        </w:rPr>
        <w:t>The Court</w:t>
      </w:r>
      <w:r w:rsidRPr="006F7126">
        <w:rPr>
          <w:rStyle w:val="StyleUnderline"/>
        </w:rPr>
        <w:t xml:space="preserve">, taking a </w:t>
      </w:r>
      <w:r w:rsidRPr="006F7126">
        <w:rPr>
          <w:rStyle w:val="Emphasis"/>
        </w:rPr>
        <w:t>formalistic view</w:t>
      </w:r>
      <w:r w:rsidRPr="006F7126">
        <w:rPr>
          <w:rStyle w:val="StyleUnderline"/>
        </w:rPr>
        <w:t xml:space="preserve"> of the separation doctrine, emphasized the separateness of the </w:t>
      </w:r>
      <w:r w:rsidRPr="006F7126">
        <w:rPr>
          <w:rStyle w:val="Emphasis"/>
        </w:rPr>
        <w:t>legislative</w:t>
      </w:r>
      <w:r w:rsidRPr="006F7126">
        <w:rPr>
          <w:rStyle w:val="StyleUnderline"/>
        </w:rPr>
        <w:t xml:space="preserve">, </w:t>
      </w:r>
      <w:r w:rsidRPr="006F7126">
        <w:rPr>
          <w:rStyle w:val="Emphasis"/>
        </w:rPr>
        <w:t>executive</w:t>
      </w:r>
      <w:r w:rsidRPr="006F7126">
        <w:rPr>
          <w:rStyle w:val="StyleUnderline"/>
        </w:rPr>
        <w:t xml:space="preserve">, and </w:t>
      </w:r>
      <w:r w:rsidRPr="006F7126">
        <w:rPr>
          <w:rStyle w:val="Emphasis"/>
        </w:rPr>
        <w:t>judicial powers</w:t>
      </w:r>
      <w:r w:rsidRPr="006F7126">
        <w:rPr>
          <w:rStyle w:val="StyleUnderline"/>
        </w:rPr>
        <w:t xml:space="preserve"> by insisting that each branch</w:t>
      </w:r>
      <w:r w:rsidRPr="006F7126">
        <w:rPr>
          <w:sz w:val="16"/>
        </w:rPr>
        <w:t xml:space="preserve"> of government </w:t>
      </w:r>
      <w:r w:rsidRPr="006F7126">
        <w:rPr>
          <w:rStyle w:val="StyleUnderline"/>
        </w:rPr>
        <w:t>"</w:t>
      </w:r>
      <w:r w:rsidRPr="006F7126">
        <w:rPr>
          <w:rStyle w:val="Emphasis"/>
        </w:rPr>
        <w:t>confine itself</w:t>
      </w:r>
      <w:r w:rsidRPr="006F7126">
        <w:rPr>
          <w:rStyle w:val="StyleUnderline"/>
        </w:rPr>
        <w:t xml:space="preserve"> to its assigned responsibility."</w:t>
      </w:r>
      <w:r w:rsidRPr="006F7126">
        <w:rPr>
          <w:sz w:val="16"/>
        </w:rPr>
        <w:t xml:space="preserve"> 59 While conceding that the branches were not meant to be "hermetically" sealed from one another, </w:t>
      </w:r>
      <w:r w:rsidRPr="006F7126">
        <w:rPr>
          <w:rStyle w:val="StyleUnderline"/>
        </w:rPr>
        <w:t xml:space="preserve">it </w:t>
      </w:r>
      <w:r w:rsidRPr="006F7126">
        <w:rPr>
          <w:rStyle w:val="StyleUnderline"/>
          <w:highlight w:val="cyan"/>
        </w:rPr>
        <w:t>insisted</w:t>
      </w:r>
      <w:r w:rsidRPr="006F7126">
        <w:rPr>
          <w:rStyle w:val="StyleUnderline"/>
        </w:rPr>
        <w:t xml:space="preserve"> that </w:t>
      </w:r>
      <w:r w:rsidRPr="006F7126">
        <w:rPr>
          <w:rStyle w:val="StyleUnderline"/>
          <w:highlight w:val="cyan"/>
        </w:rPr>
        <w:t xml:space="preserve">"the </w:t>
      </w:r>
      <w:r w:rsidRPr="006F7126">
        <w:rPr>
          <w:rStyle w:val="Emphasis"/>
          <w:highlight w:val="cyan"/>
        </w:rPr>
        <w:t>powers</w:t>
      </w:r>
      <w:r w:rsidRPr="006F7126">
        <w:rPr>
          <w:rStyle w:val="StyleUnderline"/>
          <w:highlight w:val="cyan"/>
        </w:rPr>
        <w:t xml:space="preserve"> delegated to</w:t>
      </w:r>
      <w:r w:rsidRPr="006F7126">
        <w:rPr>
          <w:rStyle w:val="StyleUnderline"/>
        </w:rPr>
        <w:t xml:space="preserve"> the </w:t>
      </w:r>
      <w:r w:rsidRPr="006F7126">
        <w:rPr>
          <w:rStyle w:val="Emphasis"/>
          <w:highlight w:val="cyan"/>
        </w:rPr>
        <w:t>three Branches</w:t>
      </w:r>
      <w:r w:rsidRPr="006F7126">
        <w:rPr>
          <w:rStyle w:val="StyleUnderline"/>
          <w:highlight w:val="cyan"/>
        </w:rPr>
        <w:t xml:space="preserve"> are </w:t>
      </w:r>
      <w:r w:rsidRPr="006F7126">
        <w:rPr>
          <w:rStyle w:val="Emphasis"/>
          <w:highlight w:val="cyan"/>
        </w:rPr>
        <w:t>functionally identifiable</w:t>
      </w:r>
      <w:r w:rsidRPr="006F7126">
        <w:rPr>
          <w:sz w:val="16"/>
        </w:rPr>
        <w:t>. When any Branch acts, it is presumptively exercising the power the Constitution delegated to it." 60 Thus, express constitutional provisions providing for the involvement by one branch in the affairs of another are meant to be exclusive and bar such involvement where it is not affirmatively authorized. 61</w:t>
      </w:r>
    </w:p>
    <w:p w14:paraId="4254CB90" w14:textId="77777777" w:rsidR="00F0664B" w:rsidRPr="006F7126" w:rsidRDefault="00F0664B" w:rsidP="00F0664B">
      <w:pPr>
        <w:rPr>
          <w:sz w:val="12"/>
          <w:szCs w:val="12"/>
        </w:rPr>
      </w:pPr>
      <w:r w:rsidRPr="006F7126">
        <w:rPr>
          <w:sz w:val="12"/>
          <w:szCs w:val="12"/>
        </w:rPr>
        <w:t>For some, including the Justice Department, the meaning of the legislative veto case was apparent: the strict view of the separation of powers enunciated by Chadha was incompatible with the rationale and result of Humphrey's Executor and thus signalled a return to the expansive view of executive power contained in Myers. There the Court had opined that the President's Article II duty to see that the laws are faithfully executed necessarily recognizes the President's authority to exert "general administrative control of those executing the laws." 62 The President, as head of the Executive branch, must "supervise and guide" executive officers in "their construction of the statutes under which they act in order to secure that unitary and uniform execution of the laws which Article II of the Constitution evidently contemplated in vesting general executive power in the President alone." 63 As a consequence, the focus of constitutional removal power with respect to all executive officials must return to the President and the legitimacy of agency independence withdrawn.</w:t>
      </w:r>
    </w:p>
    <w:p w14:paraId="4A123BC3" w14:textId="77777777" w:rsidR="00F0664B" w:rsidRPr="006F7126" w:rsidRDefault="00F0664B" w:rsidP="00F0664B">
      <w:pPr>
        <w:rPr>
          <w:sz w:val="12"/>
          <w:szCs w:val="12"/>
        </w:rPr>
      </w:pPr>
      <w:r w:rsidRPr="006F7126">
        <w:rPr>
          <w:sz w:val="12"/>
          <w:szCs w:val="12"/>
        </w:rPr>
        <w:t>This view was pressed in a variety of litigation contexts and, for the first time, received a hospitable judicial reception in Synar v. United States. 64 There a three-judge panel of the district court dealt with a challenge to the constitutionality of the triggering mechanism of the Balanced Budget and Emergency Deficit Control Act of 1985, more popularly known as the Gramm-Rudman-Hollings Act. 65 In an unsigned per curiam opinion the court held that by vesting responsibility for executing the Act in the hands of the Comptroller General -- an officer who is subject to removal only by Congress itself -- Congress had effectively retained control over the execution of the law and thereby unconstitutionally intruded into the executive function. This narrow holding, however, was prefaced by a lengthy obiter dicta attack on Humphrey's Executor and the continued viability of independent agencies. The court characterized Humphrey's Executor as an aberration of New Deal jurisprudence and administrative theory that "is stamped with some of the political science preconceptions characteristic of its era and not of the present day," and questioned the efficacy of the concept of independent agencies:</w:t>
      </w:r>
    </w:p>
    <w:p w14:paraId="388B899F" w14:textId="77777777" w:rsidR="00F0664B" w:rsidRPr="006F7126" w:rsidRDefault="00F0664B" w:rsidP="00F0664B">
      <w:pPr>
        <w:rPr>
          <w:sz w:val="12"/>
          <w:szCs w:val="12"/>
        </w:rPr>
      </w:pPr>
      <w:r w:rsidRPr="006F7126">
        <w:rPr>
          <w:sz w:val="12"/>
          <w:szCs w:val="12"/>
        </w:rPr>
        <w:t>It is not as obvious today as it seemed in the 1930's that there can be such things as genuinely "independent" regulatory agencies, bodies of impartial experts whose independence from the President does not entail correspondingly greater dependence upon the committees of Congress to which they are then immediately accountable; or, indeed, that the decisions of such agencies so clearly involve scientific judgment rather than political choice that it is even theoretically desirable to insulate them from the democratic process. Moreover, "quasi-legislative" and "quasi-judicial" functions can no longer be regarded as extraordinary or even unusual activities of executive agencies. 66</w:t>
      </w:r>
    </w:p>
    <w:p w14:paraId="5C2B742C" w14:textId="77777777" w:rsidR="00F0664B" w:rsidRPr="006F7126" w:rsidRDefault="00F0664B" w:rsidP="00F0664B">
      <w:pPr>
        <w:rPr>
          <w:sz w:val="12"/>
          <w:szCs w:val="12"/>
        </w:rPr>
      </w:pPr>
      <w:r w:rsidRPr="006F7126">
        <w:rPr>
          <w:sz w:val="12"/>
          <w:szCs w:val="12"/>
        </w:rPr>
        <w:t>The court then questioned whether Humphrey's Executor was ever reconcilable with the separation doctrine. "It has in any event always been difficult to reconcile Humphrey's Executor's 'headless fourth branch' with a constitutional text and tradition establishing three branches of government. . . ." 67 It then noted with approval that "some knowledgeable observers . . . think that abandonment of the Humphrey's Executor analysis has been presaged by the Supreme Court's 1983 decision in INS v. Chadha." 68 The court commented:</w:t>
      </w:r>
    </w:p>
    <w:p w14:paraId="0A14ACE8" w14:textId="77777777" w:rsidR="00F0664B" w:rsidRPr="006F7126" w:rsidRDefault="00F0664B" w:rsidP="00F0664B">
      <w:pPr>
        <w:rPr>
          <w:sz w:val="12"/>
          <w:szCs w:val="12"/>
        </w:rPr>
      </w:pPr>
      <w:r w:rsidRPr="006F7126">
        <w:rPr>
          <w:sz w:val="12"/>
          <w:szCs w:val="12"/>
        </w:rPr>
        <w:t>Assuredly some of the language of the majority opinion in Chadha does not lie comfortably beside the central revelation of Humphrey's Executor that an officer such as a Federal Trade Commissioner "occupies no place in the executive department," and that an agency which exercises only "quasi-legislative or quasi-judicial powers" is "an agency of the legislative or judicial departments of the government." 69</w:t>
      </w:r>
    </w:p>
    <w:p w14:paraId="5639E97E" w14:textId="77777777" w:rsidR="00F0664B" w:rsidRPr="006F7126" w:rsidRDefault="00F0664B" w:rsidP="00F0664B">
      <w:pPr>
        <w:rPr>
          <w:sz w:val="12"/>
          <w:szCs w:val="12"/>
        </w:rPr>
      </w:pPr>
      <w:r w:rsidRPr="006F7126">
        <w:rPr>
          <w:sz w:val="12"/>
          <w:szCs w:val="12"/>
        </w:rPr>
        <w:t>The Synar court, however, conceded that "the Supreme Court's signals are not sufficiently clear . . . to justify our disregarding the rationale of Humphrey's Executor," 70 and proceeded with an analysis of the duties conferred on the Comptroller General that led it to its ultimately narrow conclusion that executive powers could not be exercised by officers removable by Congress. But the questions raised by the court's obiter dicta were carried forward to the Supreme Court in the Justice Department's brief in support of the lower court's ruling. 71</w:t>
      </w:r>
    </w:p>
    <w:p w14:paraId="06BF5CDF" w14:textId="77777777" w:rsidR="00F0664B" w:rsidRPr="006F7126" w:rsidRDefault="00F0664B" w:rsidP="00F0664B">
      <w:pPr>
        <w:rPr>
          <w:sz w:val="12"/>
          <w:szCs w:val="12"/>
        </w:rPr>
      </w:pPr>
      <w:r w:rsidRPr="006F7126">
        <w:rPr>
          <w:sz w:val="12"/>
          <w:szCs w:val="12"/>
        </w:rPr>
        <w:t xml:space="preserve">The potential breadth of the Solicitor General's arguments in his brief in Bowsher, and particularly their negative effect on independent officers and agencies, caused such concern (before they were effectively disavowed) that, as the Supreme Court's transcript of the oral argument reflects, Justice O'Connor exclaimed to the Solicitor General, "I'll confess, you scared me with </w:t>
      </w:r>
      <w:r w:rsidRPr="006F7126">
        <w:rPr>
          <w:sz w:val="12"/>
          <w:szCs w:val="12"/>
        </w:rPr>
        <w:lastRenderedPageBreak/>
        <w:t>it." 72 The Court's majority opinion quickly reassured that the issue at question in the case did not cast doubt on the status of the independent agencies: "Appellants therefore are wide of the mark in arguing that an affirmance in this case requires casting doubt on the status of 'independent' agencies because no issues involving such agencies are presented here." 73 The Court then went on to quote approvingly from Humphrey's Executor and cited the later removal case of Wiener v. United States. 74</w:t>
      </w:r>
    </w:p>
    <w:p w14:paraId="765A7F2C" w14:textId="77777777" w:rsidR="00F0664B" w:rsidRDefault="00F0664B" w:rsidP="00F0664B">
      <w:pPr>
        <w:rPr>
          <w:sz w:val="16"/>
        </w:rPr>
      </w:pPr>
      <w:r w:rsidRPr="006F7126">
        <w:rPr>
          <w:rStyle w:val="StyleUnderline"/>
        </w:rPr>
        <w:t xml:space="preserve">But the Court </w:t>
      </w:r>
      <w:r w:rsidRPr="006F7126">
        <w:rPr>
          <w:rStyle w:val="Emphasis"/>
        </w:rPr>
        <w:t>continued</w:t>
      </w:r>
      <w:r w:rsidRPr="006F7126">
        <w:rPr>
          <w:rStyle w:val="StyleUnderline"/>
        </w:rPr>
        <w:t xml:space="preserve"> to use the language of formalism, </w:t>
      </w:r>
      <w:r w:rsidRPr="006F7126">
        <w:rPr>
          <w:rStyle w:val="Emphasis"/>
        </w:rPr>
        <w:t>reiterating</w:t>
      </w:r>
      <w:r w:rsidRPr="006F7126">
        <w:rPr>
          <w:rStyle w:val="StyleUnderline"/>
        </w:rPr>
        <w:t xml:space="preserve"> its observation in </w:t>
      </w:r>
      <w:r w:rsidRPr="006F7126">
        <w:rPr>
          <w:rStyle w:val="Emphasis"/>
        </w:rPr>
        <w:t>Chadha</w:t>
      </w:r>
      <w:r w:rsidRPr="006F7126">
        <w:rPr>
          <w:rStyle w:val="StyleUnderline"/>
        </w:rPr>
        <w:t xml:space="preserve"> that </w:t>
      </w:r>
      <w:r w:rsidRPr="006F7126">
        <w:rPr>
          <w:rStyle w:val="StyleUnderline"/>
          <w:highlight w:val="cyan"/>
        </w:rPr>
        <w:t>"'the Constitution</w:t>
      </w:r>
      <w:r w:rsidRPr="006F7126">
        <w:rPr>
          <w:rStyle w:val="StyleUnderline"/>
        </w:rPr>
        <w:t xml:space="preserve"> sought to </w:t>
      </w:r>
      <w:r w:rsidRPr="006F7126">
        <w:rPr>
          <w:rStyle w:val="Emphasis"/>
          <w:highlight w:val="cyan"/>
        </w:rPr>
        <w:t>divide</w:t>
      </w:r>
      <w:r w:rsidRPr="006F7126">
        <w:rPr>
          <w:rStyle w:val="StyleUnderline"/>
          <w:highlight w:val="cyan"/>
        </w:rPr>
        <w:t xml:space="preserve"> the</w:t>
      </w:r>
      <w:r w:rsidRPr="006F7126">
        <w:rPr>
          <w:rStyle w:val="StyleUnderline"/>
        </w:rPr>
        <w:t xml:space="preserve"> delegated powers of the new </w:t>
      </w:r>
      <w:r w:rsidRPr="006F7126">
        <w:rPr>
          <w:rStyle w:val="Emphasis"/>
          <w:highlight w:val="cyan"/>
        </w:rPr>
        <w:t>F</w:t>
      </w:r>
      <w:r w:rsidRPr="006F7126">
        <w:rPr>
          <w:rStyle w:val="StyleUnderline"/>
        </w:rPr>
        <w:t xml:space="preserve">ederal </w:t>
      </w:r>
      <w:r w:rsidRPr="006F7126">
        <w:rPr>
          <w:rStyle w:val="Emphasis"/>
          <w:highlight w:val="cyan"/>
        </w:rPr>
        <w:t>G</w:t>
      </w:r>
      <w:r w:rsidRPr="006F7126">
        <w:rPr>
          <w:rStyle w:val="StyleUnderline"/>
        </w:rPr>
        <w:t xml:space="preserve">overnment </w:t>
      </w:r>
      <w:r w:rsidRPr="006F7126">
        <w:rPr>
          <w:rStyle w:val="StyleUnderline"/>
          <w:highlight w:val="cyan"/>
        </w:rPr>
        <w:t>into</w:t>
      </w:r>
      <w:r w:rsidRPr="006F7126">
        <w:rPr>
          <w:rStyle w:val="StyleUnderline"/>
        </w:rPr>
        <w:t xml:space="preserve"> </w:t>
      </w:r>
      <w:r w:rsidRPr="006F7126">
        <w:rPr>
          <w:rStyle w:val="Emphasis"/>
        </w:rPr>
        <w:t>three </w:t>
      </w:r>
      <w:r w:rsidRPr="006F7126">
        <w:rPr>
          <w:rStyle w:val="Emphasis"/>
          <w:highlight w:val="cyan"/>
        </w:rPr>
        <w:t>defined categories</w:t>
      </w:r>
      <w:r w:rsidRPr="006F7126">
        <w:rPr>
          <w:rStyle w:val="StyleUnderline"/>
          <w:highlight w:val="cyan"/>
        </w:rPr>
        <w:t xml:space="preserve">, </w:t>
      </w:r>
      <w:r w:rsidRPr="006F7126">
        <w:rPr>
          <w:rStyle w:val="Emphasis"/>
          <w:highlight w:val="cyan"/>
        </w:rPr>
        <w:t>Legislative</w:t>
      </w:r>
      <w:r w:rsidRPr="006F7126">
        <w:rPr>
          <w:rStyle w:val="StyleUnderline"/>
          <w:highlight w:val="cyan"/>
        </w:rPr>
        <w:t xml:space="preserve">, </w:t>
      </w:r>
      <w:r w:rsidRPr="006F7126">
        <w:rPr>
          <w:rStyle w:val="Emphasis"/>
          <w:highlight w:val="cyan"/>
        </w:rPr>
        <w:t>Executive</w:t>
      </w:r>
      <w:r w:rsidRPr="006F7126">
        <w:rPr>
          <w:rStyle w:val="StyleUnderline"/>
          <w:highlight w:val="cyan"/>
        </w:rPr>
        <w:t xml:space="preserve">, and </w:t>
      </w:r>
      <w:r w:rsidRPr="006F7126">
        <w:rPr>
          <w:rStyle w:val="Emphasis"/>
          <w:highlight w:val="cyan"/>
        </w:rPr>
        <w:t>Judicial</w:t>
      </w:r>
      <w:r w:rsidRPr="006F7126">
        <w:rPr>
          <w:rStyle w:val="StyleUnderline"/>
          <w:highlight w:val="cyan"/>
        </w:rPr>
        <w:t>,'"</w:t>
      </w:r>
      <w:r w:rsidRPr="006F7126">
        <w:rPr>
          <w:sz w:val="16"/>
        </w:rPr>
        <w:t> 75 and declaring that "the Constitution does not contemplate an active role for Congress in the supervision of officers charged with the execution of the laws it enacts." 76 Relying expressly on Myers and Chadha, the Court concluded that Congress could not reserve for itself the power to remove an officer charged with the execution of the laws, except by means of impeachment, without realizing "the dangers of congressional usurpation of Executive Branch functions." 77</w:t>
      </w:r>
      <w:bookmarkEnd w:id="0"/>
    </w:p>
    <w:p w14:paraId="1628804E" w14:textId="77777777" w:rsidR="00521703" w:rsidRDefault="00521703" w:rsidP="00F0664B">
      <w:pPr>
        <w:pStyle w:val="Analytic"/>
      </w:pPr>
    </w:p>
    <w:p w14:paraId="47877E72" w14:textId="77777777" w:rsidR="00F0664B" w:rsidRDefault="00F0664B" w:rsidP="00F0664B">
      <w:pPr>
        <w:pStyle w:val="Heading2"/>
      </w:pPr>
      <w:r>
        <w:lastRenderedPageBreak/>
        <w:t>2</w:t>
      </w:r>
    </w:p>
    <w:p w14:paraId="340AA9F1" w14:textId="77777777" w:rsidR="00F0664B" w:rsidRDefault="00F0664B" w:rsidP="00F0664B">
      <w:pPr>
        <w:pStyle w:val="Heading3"/>
      </w:pPr>
      <w:r>
        <w:lastRenderedPageBreak/>
        <w:t>1NC---OFF</w:t>
      </w:r>
    </w:p>
    <w:p w14:paraId="182643D1" w14:textId="77777777" w:rsidR="00F0664B" w:rsidRPr="004B1309" w:rsidRDefault="00F0664B" w:rsidP="00F0664B">
      <w:r w:rsidRPr="004B1309">
        <w:t>OAS CP.</w:t>
      </w:r>
    </w:p>
    <w:p w14:paraId="0F04646C" w14:textId="77777777" w:rsidR="00F0664B" w:rsidRDefault="00F0664B" w:rsidP="00F0664B">
      <w:pPr>
        <w:pStyle w:val="Heading4"/>
      </w:pPr>
      <w:r w:rsidRPr="00B011F7">
        <w:t xml:space="preserve">The United States federal government should subject </w:t>
      </w:r>
      <w:r>
        <w:rPr>
          <w:szCs w:val="26"/>
        </w:rPr>
        <w:t xml:space="preserve">increasing its development of Small Modular Reactors in the Arctic </w:t>
      </w:r>
      <w:r>
        <w:t>to a binding advisory opinion from the Inter-American Commission on Human rights.</w:t>
      </w:r>
    </w:p>
    <w:p w14:paraId="368D3F41" w14:textId="77777777" w:rsidR="00F0664B" w:rsidRPr="00147F4A" w:rsidRDefault="00F0664B" w:rsidP="00F0664B">
      <w:pPr>
        <w:pStyle w:val="Heading4"/>
        <w:rPr>
          <w:rFonts w:cs="Times New Roman"/>
        </w:rPr>
      </w:pPr>
      <w:r w:rsidRPr="00147F4A">
        <w:rPr>
          <w:rFonts w:cs="Times New Roman"/>
        </w:rPr>
        <w:t xml:space="preserve">The CP solves case and revitalizes </w:t>
      </w:r>
      <w:r w:rsidRPr="00147F4A">
        <w:rPr>
          <w:rFonts w:cs="Times New Roman"/>
          <w:u w:val="single"/>
        </w:rPr>
        <w:t>OAS credibility</w:t>
      </w:r>
      <w:r w:rsidRPr="00147F4A">
        <w:rPr>
          <w:rFonts w:cs="Times New Roman"/>
        </w:rPr>
        <w:t>.</w:t>
      </w:r>
    </w:p>
    <w:p w14:paraId="63C0670B" w14:textId="77777777" w:rsidR="00F0664B" w:rsidRPr="00147F4A" w:rsidRDefault="00F0664B" w:rsidP="00F0664B">
      <w:pPr>
        <w:rPr>
          <w:rFonts w:eastAsia="Cambria"/>
        </w:rPr>
      </w:pPr>
      <w:r w:rsidRPr="00147F4A">
        <w:rPr>
          <w:rFonts w:eastAsia="Cambria"/>
        </w:rPr>
        <w:t xml:space="preserve">G. L. </w:t>
      </w:r>
      <w:r w:rsidRPr="00147F4A">
        <w:rPr>
          <w:rFonts w:eastAsia="Cambria"/>
          <w:b/>
          <w:bCs/>
          <w:sz w:val="26"/>
          <w:u w:val="single"/>
        </w:rPr>
        <w:t>Neuman 08</w:t>
      </w:r>
      <w:r w:rsidRPr="00147F4A">
        <w:rPr>
          <w:rFonts w:eastAsia="Cambria"/>
        </w:rPr>
        <w:t>. * J. Sinclair Armstrong Professor of International, Foreign, and Comparative Law, Harvard Law School. 02/01/2008. “Import, Export, and Regional Consent in the Inter-American Court of Human Rights.” European Journal of International Law, vol. 19, no. 1, pp. 101–123.</w:t>
      </w:r>
    </w:p>
    <w:p w14:paraId="673E074E" w14:textId="77777777" w:rsidR="00F0664B" w:rsidRPr="00147F4A" w:rsidRDefault="00F0664B" w:rsidP="00F0664B">
      <w:pPr>
        <w:rPr>
          <w:rFonts w:eastAsia="Cambria"/>
          <w:b/>
          <w:iCs/>
          <w:u w:val="single"/>
          <w:bdr w:val="single" w:sz="8" w:space="0" w:color="auto"/>
        </w:rPr>
      </w:pPr>
      <w:r w:rsidRPr="00147F4A">
        <w:rPr>
          <w:rFonts w:eastAsia="Cambria"/>
          <w:sz w:val="16"/>
        </w:rPr>
        <w:t xml:space="preserve">Moreover, accepting state </w:t>
      </w:r>
      <w:r w:rsidRPr="00147F4A">
        <w:rPr>
          <w:rFonts w:eastAsia="Cambria"/>
          <w:highlight w:val="cyan"/>
          <w:u w:val="single"/>
        </w:rPr>
        <w:t>influence on</w:t>
      </w:r>
      <w:r w:rsidRPr="00147F4A">
        <w:rPr>
          <w:rFonts w:eastAsia="Cambria"/>
          <w:u w:val="single"/>
        </w:rPr>
        <w:t xml:space="preserve"> the evolution of </w:t>
      </w:r>
      <w:r w:rsidRPr="00147F4A">
        <w:rPr>
          <w:rFonts w:eastAsia="Cambria"/>
          <w:b/>
          <w:iCs/>
          <w:highlight w:val="cyan"/>
          <w:u w:val="single"/>
          <w:bdr w:val="single" w:sz="8" w:space="0" w:color="auto"/>
        </w:rPr>
        <w:t>h</w:t>
      </w:r>
      <w:r w:rsidRPr="00147F4A">
        <w:rPr>
          <w:rFonts w:eastAsia="Cambria"/>
          <w:u w:val="single"/>
        </w:rPr>
        <w:t xml:space="preserve">uman </w:t>
      </w:r>
      <w:r w:rsidRPr="00147F4A">
        <w:rPr>
          <w:rFonts w:eastAsia="Cambria"/>
          <w:b/>
          <w:iCs/>
          <w:highlight w:val="cyan"/>
          <w:u w:val="single"/>
          <w:bdr w:val="single" w:sz="8" w:space="0" w:color="auto"/>
        </w:rPr>
        <w:t>r</w:t>
      </w:r>
      <w:r w:rsidRPr="00147F4A">
        <w:rPr>
          <w:rFonts w:eastAsia="Cambria"/>
          <w:u w:val="single"/>
        </w:rPr>
        <w:t xml:space="preserve">ights </w:t>
      </w:r>
      <w:r w:rsidRPr="00147F4A">
        <w:rPr>
          <w:rFonts w:eastAsia="Cambria"/>
          <w:highlight w:val="cyan"/>
          <w:u w:val="single"/>
        </w:rPr>
        <w:t xml:space="preserve">norms is </w:t>
      </w:r>
      <w:r w:rsidRPr="00147F4A">
        <w:rPr>
          <w:rFonts w:eastAsia="Cambria"/>
          <w:b/>
          <w:iCs/>
          <w:highlight w:val="cyan"/>
          <w:u w:val="single"/>
          <w:bdr w:val="single" w:sz="8" w:space="0" w:color="auto"/>
        </w:rPr>
        <w:t>important for the</w:t>
      </w:r>
      <w:r w:rsidRPr="00147F4A">
        <w:rPr>
          <w:rFonts w:eastAsia="Cambria"/>
          <w:sz w:val="16"/>
        </w:rPr>
        <w:t xml:space="preserve"> effectiveness of the </w:t>
      </w:r>
      <w:r w:rsidRPr="00147F4A">
        <w:rPr>
          <w:rFonts w:eastAsia="Cambria"/>
          <w:b/>
          <w:iCs/>
          <w:highlight w:val="cyan"/>
          <w:u w:val="single"/>
          <w:bdr w:val="single" w:sz="8" w:space="0" w:color="auto"/>
        </w:rPr>
        <w:t>system</w:t>
      </w:r>
      <w:r w:rsidRPr="00147F4A">
        <w:rPr>
          <w:rFonts w:eastAsia="Cambria"/>
          <w:sz w:val="16"/>
        </w:rPr>
        <w:t xml:space="preserve">, a major factor in institutional interpretation. </w:t>
      </w:r>
      <w:r w:rsidRPr="00147F4A">
        <w:rPr>
          <w:rFonts w:eastAsia="Cambria"/>
          <w:u w:val="single"/>
        </w:rPr>
        <w:t xml:space="preserve">Making a human right more ‘ effective ’ does </w:t>
      </w:r>
      <w:r w:rsidRPr="00147F4A">
        <w:rPr>
          <w:rFonts w:eastAsia="Cambria"/>
          <w:b/>
          <w:iCs/>
          <w:u w:val="single"/>
          <w:bdr w:val="single" w:sz="8" w:space="0" w:color="auto"/>
        </w:rPr>
        <w:t>not</w:t>
      </w:r>
      <w:r w:rsidRPr="00147F4A">
        <w:rPr>
          <w:rFonts w:eastAsia="Cambria"/>
          <w:sz w:val="16"/>
        </w:rPr>
        <w:t xml:space="preserve"> necessarily </w:t>
      </w:r>
      <w:r w:rsidRPr="00147F4A">
        <w:rPr>
          <w:rFonts w:eastAsia="Cambria"/>
          <w:b/>
          <w:iCs/>
          <w:u w:val="single"/>
          <w:bdr w:val="single" w:sz="8" w:space="0" w:color="auto"/>
        </w:rPr>
        <w:t>mean</w:t>
      </w:r>
      <w:r w:rsidRPr="00147F4A">
        <w:rPr>
          <w:rFonts w:eastAsia="Cambria"/>
          <w:sz w:val="16"/>
        </w:rPr>
        <w:t xml:space="preserve"> </w:t>
      </w:r>
      <w:r w:rsidRPr="00147F4A">
        <w:rPr>
          <w:rFonts w:eastAsia="Cambria"/>
          <w:u w:val="single"/>
        </w:rPr>
        <w:t xml:space="preserve">giving the right a </w:t>
      </w:r>
      <w:r w:rsidRPr="00147F4A">
        <w:rPr>
          <w:rFonts w:eastAsia="Cambria"/>
          <w:b/>
          <w:iCs/>
          <w:u w:val="single"/>
          <w:bdr w:val="single" w:sz="8" w:space="0" w:color="auto"/>
        </w:rPr>
        <w:t>broader meaning</w:t>
      </w:r>
      <w:r w:rsidRPr="00147F4A">
        <w:rPr>
          <w:rFonts w:eastAsia="Cambria"/>
          <w:u w:val="single"/>
        </w:rPr>
        <w:t xml:space="preserve">. It means </w:t>
      </w:r>
      <w:r w:rsidRPr="00147F4A">
        <w:rPr>
          <w:rFonts w:eastAsia="Cambria"/>
          <w:highlight w:val="cyan"/>
          <w:u w:val="single"/>
        </w:rPr>
        <w:t>making</w:t>
      </w:r>
      <w:r w:rsidRPr="00147F4A">
        <w:rPr>
          <w:rFonts w:eastAsia="Cambria"/>
          <w:u w:val="single"/>
        </w:rPr>
        <w:t xml:space="preserve"> the </w:t>
      </w:r>
      <w:r w:rsidRPr="00147F4A">
        <w:rPr>
          <w:rFonts w:eastAsia="Cambria"/>
          <w:highlight w:val="cyan"/>
          <w:u w:val="single"/>
        </w:rPr>
        <w:t>enjoyment</w:t>
      </w:r>
      <w:r w:rsidRPr="00147F4A">
        <w:rPr>
          <w:rFonts w:eastAsia="Cambria"/>
          <w:u w:val="single"/>
        </w:rPr>
        <w:t xml:space="preserve"> of the right </w:t>
      </w:r>
      <w:r w:rsidRPr="00147F4A">
        <w:rPr>
          <w:rFonts w:eastAsia="Cambria"/>
          <w:b/>
          <w:iCs/>
          <w:highlight w:val="cyan"/>
          <w:u w:val="single"/>
          <w:bdr w:val="single" w:sz="8" w:space="0" w:color="auto"/>
        </w:rPr>
        <w:t>more of a reality</w:t>
      </w:r>
      <w:r w:rsidRPr="00147F4A">
        <w:rPr>
          <w:rFonts w:eastAsia="Cambria"/>
          <w:sz w:val="16"/>
        </w:rPr>
        <w:t xml:space="preserve">, 73 and that may require defi ning the positive content of the right in a manner that facilitates its implementation at a particular historical moment within the particular region. At times this may suggest the need for a broader or more categorical interpretation, 74 at times for a more tailored interpretation. When states within the region participate in the progressive evolution of a right, their </w:t>
      </w:r>
      <w:r w:rsidRPr="00147F4A">
        <w:rPr>
          <w:rFonts w:eastAsia="Cambria"/>
          <w:u w:val="single"/>
        </w:rPr>
        <w:t>actions make</w:t>
      </w:r>
      <w:r w:rsidRPr="00147F4A">
        <w:rPr>
          <w:rFonts w:eastAsia="Cambria"/>
          <w:sz w:val="16"/>
        </w:rPr>
        <w:t xml:space="preserve"> </w:t>
      </w:r>
      <w:r w:rsidRPr="00147F4A">
        <w:rPr>
          <w:rFonts w:eastAsia="Cambria"/>
          <w:b/>
          <w:iCs/>
          <w:u w:val="single"/>
          <w:bdr w:val="single" w:sz="8" w:space="0" w:color="auto"/>
        </w:rPr>
        <w:t>national enforcement</w:t>
      </w:r>
      <w:r w:rsidRPr="00147F4A">
        <w:rPr>
          <w:rFonts w:eastAsia="Cambria"/>
          <w:sz w:val="16"/>
        </w:rPr>
        <w:t xml:space="preserve"> </w:t>
      </w:r>
      <w:r w:rsidRPr="00147F4A">
        <w:rPr>
          <w:rFonts w:eastAsia="Cambria"/>
          <w:u w:val="single"/>
        </w:rPr>
        <w:t xml:space="preserve">more feasible and </w:t>
      </w:r>
      <w:r w:rsidRPr="00147F4A">
        <w:rPr>
          <w:rFonts w:eastAsia="Cambria"/>
          <w:highlight w:val="cyan"/>
          <w:u w:val="single"/>
        </w:rPr>
        <w:t>provide insights into</w:t>
      </w:r>
      <w:r w:rsidRPr="00147F4A">
        <w:rPr>
          <w:rFonts w:eastAsia="Cambria"/>
          <w:sz w:val="16"/>
        </w:rPr>
        <w:t xml:space="preserve"> the </w:t>
      </w:r>
      <w:r w:rsidRPr="00147F4A">
        <w:rPr>
          <w:rFonts w:eastAsia="Cambria"/>
          <w:highlight w:val="cyan"/>
          <w:u w:val="single"/>
        </w:rPr>
        <w:t>methods of</w:t>
      </w:r>
      <w:r w:rsidRPr="00147F4A">
        <w:rPr>
          <w:rFonts w:eastAsia="Cambria"/>
          <w:sz w:val="16"/>
          <w:highlight w:val="cyan"/>
        </w:rPr>
        <w:t xml:space="preserve"> </w:t>
      </w:r>
      <w:r w:rsidRPr="00147F4A">
        <w:rPr>
          <w:rFonts w:eastAsia="Cambria"/>
          <w:b/>
          <w:iCs/>
          <w:highlight w:val="cyan"/>
          <w:u w:val="single"/>
          <w:bdr w:val="single" w:sz="8" w:space="0" w:color="auto"/>
        </w:rPr>
        <w:t>implementation</w:t>
      </w:r>
      <w:r w:rsidRPr="00147F4A">
        <w:rPr>
          <w:rFonts w:eastAsia="Cambria"/>
          <w:sz w:val="16"/>
        </w:rPr>
        <w:t xml:space="preserve"> that may succeed. States will </w:t>
      </w:r>
      <w:r w:rsidRPr="00147F4A">
        <w:rPr>
          <w:rFonts w:eastAsia="Cambria"/>
          <w:u w:val="single"/>
        </w:rPr>
        <w:t>also</w:t>
      </w:r>
      <w:r w:rsidRPr="00147F4A">
        <w:rPr>
          <w:rFonts w:eastAsia="Cambria"/>
          <w:sz w:val="16"/>
        </w:rPr>
        <w:t xml:space="preserve"> be more likely to </w:t>
      </w:r>
      <w:r w:rsidRPr="00147F4A">
        <w:rPr>
          <w:rFonts w:eastAsia="Cambria"/>
          <w:highlight w:val="cyan"/>
          <w:u w:val="single"/>
        </w:rPr>
        <w:t>assist the Court in</w:t>
      </w:r>
      <w:r w:rsidRPr="00147F4A">
        <w:rPr>
          <w:rFonts w:eastAsia="Cambria"/>
          <w:sz w:val="16"/>
          <w:highlight w:val="cyan"/>
        </w:rPr>
        <w:t xml:space="preserve"> </w:t>
      </w:r>
      <w:r w:rsidRPr="00147F4A">
        <w:rPr>
          <w:rFonts w:eastAsia="Cambria"/>
          <w:b/>
          <w:iCs/>
          <w:highlight w:val="cyan"/>
          <w:u w:val="single"/>
          <w:bdr w:val="single" w:sz="8" w:space="0" w:color="auto"/>
        </w:rPr>
        <w:t>influencing a</w:t>
      </w:r>
      <w:r w:rsidRPr="00147F4A">
        <w:rPr>
          <w:rFonts w:eastAsia="Cambria"/>
          <w:sz w:val="16"/>
        </w:rPr>
        <w:t xml:space="preserve"> fellow </w:t>
      </w:r>
      <w:r w:rsidRPr="00147F4A">
        <w:rPr>
          <w:rFonts w:eastAsia="Cambria"/>
          <w:b/>
          <w:iCs/>
          <w:highlight w:val="cyan"/>
          <w:u w:val="single"/>
          <w:bdr w:val="single" w:sz="8" w:space="0" w:color="auto"/>
        </w:rPr>
        <w:t>member state to comply</w:t>
      </w:r>
      <w:r w:rsidRPr="00147F4A">
        <w:rPr>
          <w:rFonts w:eastAsia="Cambria"/>
          <w:sz w:val="12"/>
        </w:rPr>
        <w:t xml:space="preserve"> </w:t>
      </w:r>
      <w:r w:rsidRPr="00147F4A">
        <w:rPr>
          <w:rFonts w:eastAsia="Cambria"/>
          <w:sz w:val="4"/>
          <w:szCs w:val="4"/>
        </w:rPr>
        <w:t>with standards to which they themselves already subscribe. To the extent that the Court is pursuing the institutional goal of coordinating states ’ global and regional obligations, prematurely hardening global soft law at the regional level does not necessarily serve that goal. The dispersed set of processes that produce non-binding global texts may result in contradictions, and may not accurately foreshadow the content that would later be adopted as a binding human rights obligation. Soft law formulations often assert categorical claims that would require qualifi cations and exceptions to take into account countervailing interests, including other rights and resource constraints. These considerations do not entail that importation of global soft law norms and European doctrines that lack a regional basis in the Americas could never be instrumentally justifi ed. Nor do they imply that adding more detailed explanations of its borrowing practices would solve the Court’s compliance problems. 75 But they do suggest that greater caution may be required in evaluating the suitability of imported norms as interpretations of the American Convention. 6 The Exportation of Inter-American Interpretations The Inter-American Court is not, of course, merely a passive importer of human rights interpretations. Even as an importer, the Court is selective, but the Court also engages in innovative interpretations of its own, sometimes specifi cally based in regional realities, 76 and sometimes based on universalist considerations. 77 The Court aspires to be an exporter of human rights interpretations. The separate opinions of the Judges of the Court sometimes express their visible pride in the Court’s contributions to the wider human rights discourse. A prominent example involves the Court’s interpretation of the right to information on consular assistance as an individual right of arrested persons, adopted in an advisory opinion and subsequently confi rmed by the International Court of Justice in the LaGrand and Avena cases. 78 One judge has identifi ed the Court’s contributions to international human rights law as including the recognition of a positive obligation to ensure a dignifi ed life ( vida digna ) as inhering in the right to life; the recognition of the right to a life project; the broadening of the concept of victim; the aforementioned right to consular assistance; and the recognition of the labour rights of undocumented migrants. 79 A passage in another opinion stressed the Court’s achievements regarding the rights of members of indigenous communities, and the expansion of their legal capacity as subjects of international law. 80 Opinions also assert the parity of the Court with the European Court of Human Rights, the other regional human rights court: ‘ [t]he work of the Inter-American and European Courts of Human Rights has indeed contributed to the creation of an international ordre public based upon the respect for human rights in all circumstances ’ . 81 The Inter-American Court’s contributions also include its numerous references to jus cogens . The concept of jus cogens plays several different roles in the Court’s jurisprudence. It can serve its classical function as stated in the Vienna Convention on the Law of Treaties, invalidating a treaty provision. 82 Often it appears as an intensifying attribute in a contentious case: characterizing a violation of the ACHR by a state subject to the Court’s contentious jurisdiction as infringing a jus cogens norm increases the condemnation of the violation, and may justify a more extensive remedy. 83 Discussing the jus cogens character of an ACHR provision can also represent an assertion by the Court of normative authority with regard to an OAS state that has not ratifi ed the ACHR (e.g., the United States). 84 More broadly, the identifi cation of jus cogens rules is the ultimate form of norm export, asserting the universal applicability of the rule worldwide. The universally binding effect of a jus cogens norm is the antithesis of ‘ state voluntarism ’ . States cannot exempt themselves from such a norm by declining to ratify a treaty, or by persistent objection. Nor can a region of states contract to modify a jus cogens norm. To be sure, the effect of the Inter-American Court’s declaration of jus cogens outside its hemisphere depends on its persuasiveness to others; but those others may be tribunals and not states. The Court has been quite active in identifying jus cogens norms in recent years. These peremptory rules include prohibitions on slavery, 85 physical and psychological torture, 86 forced disappearance, 87 extrajudicial execution, 88 inhumane treatment (including corporal punishment), 89 discrimination, 90 crimes against humanity, 91 statutes of limitations for crimes against humanity, 92 and failure to punish perpetrators of crimes against humanity (also described as a right of ‘ access to justice ’ ). 93 Other possibilities have been raised but not decided, including the right of access to justice for all violations of rights, 94 minimum guarantees of international humanitarian law, 95 and ‘ failure to respect personal honor and beliefs (including those related to the relations between the living and the dead) ’ . 96 As one separate opinion observed, ‘ [t]he Inter-American Court has probably done for such identifi cation of the expansion of jus cogens more than any other contemporary international tribunal ’ . 97 How the Court has managed to see so much more than others will be explored in the next section. 7 Exporting a Principle of Universal Non-discrimination The Inter-American Court’s most ambitious effort thus far in expanding jus cogens was its advisory opinion on the Juridical Condition and Rights of Undocumented Migrants.98 There the Court asserted in sweeping terms the jus cogens character of an international norm of ‘ non-discrimination ’ applying to discriminatory action and inaction, de jure or de facto , public or private. The process of explanation and omission by which the Court justifi ed this conclusion deserves close attention. It operates by a technique of overgeneralization that neglects the consensual aspect of positive human rights norms. The advisory opinion arose from a request by Mexico for a ruling in response to a series of questions concerning discrimination against undocumented migrant workers by OAS states, in the light of the Universal Declaration, the American Declaration, the ICCPR, the ACHR, and general international law. 99 The request was apparently prompted by developments in the United States, most prominently a then-recent decision of the US Supreme Court restricting the remedies available for labour law violations committed against undocumented employees. 100 The Court clarifi ed its terminology by articulating a dichotomy between two kinds of differentiation: ‘ distinction ’ and ‘ discrimination ’ . 101 ‘ Distinction ’ refers to forms of differentiation that are ‘ reasonable, proportionate and objective ’ , and therefore permissible. ‘ Discrimination ’ , in contrast, refers to ‘ any exclusion, restriction or privilege that is not objective and reasonable, and which adversely affects human rights ’ . 102 The Court treated the three concepts of ‘ equality ’ , ‘ non-discrimination ’ , and ‘ equal protection of the law ’ as essentially inseparable elements of a single basic principle. 103 It found this principle refl ected in numerous international human rights instruments, citing more than 30 examples in a footnote. 104 The Court’s opinion did not take the time to investigate the different forms in which this principle was articulated in those instruments, binding or non-binding, addressing the state or private actors, focusing on particular bases of discrimination or discrimination in particular contexts, with or without exceptions. The Court then concluded that this principle was not only general, but peremptory: ‘ this Court considers that the principle of equality before the law, equal protection before the law, and non-discrimination belongs to jus cogens , because the whole legal structure of national and international public order rests on it and it is a fundamental principle that permeates all laws. Nowadays, no legal act that is in confl ict with this fundamental principle is acceptable … ’ . 105 The normative basis of this principle ‘ derives “ directly from the oneness of the human family and is linked to the essential dignity of the individual ” ’ . 106 As a consequence, ‘ the State, both internationally and in its domestic legal system, and by means of the acts of any of its powers or of third parties who act under its tolerance, acquiescence or negligence, cannot behave in a way that is contrary to the principle of equality and non-discrimination, to the detriment of a determined group of persons ’ . 107 Powerful consequences followed from this conclusion: ‘ States must abstain from carrying out any action that, in any way, directly or indirectly, is aimed at creating situations of de jure or de facto discrimination ’ against any group of persons. 108 Moreover, states were required to ‘ take affi rmative action to reverse or change discriminatory situations that exist in their societies to the detriment of a specifi c group of persons ’ . 109 For example, specifi cally in the case of employment relationships between private parties, the requirement of non-discrimination applied as between the employer and the employee, because ‘ the positive obligation of the State to ensure the effectiveness of the protected human rights gives rise to effects in relation to third parties ( erga omnes ) ’ . 110 Accordingly, ‘ States must ensure strict compliance with the labor legislation that provides the best protection for workers, irrespective of their … migratory status; … and to eradicate discriminatory practices against migrant workers by a specifi c employer or group of employers … ‘ . 111 The breadth of these conclusions might make one pause to inquire whether they could be justifi ed on either consensual or suprapositive grounds. That is, has the international community adopted a peremptory norm of the scope the Court identifi ed, or should it do so? 112 Why is non-discrimination in all matters affecting human rights a jus cogens norm? The Court cited a wide range of international instruments prohibiting discrimination in a variety of contexts, or on the basis of a number of different criteria. But, even taking these instruments at face value, the fact that many forms of discrimination are internationally forbidden does not demonstrate that all forms of discrimination violate a fundamental value of the international community. Consider, for example, unequal treatment of coastal fi shermen and open-sea fi shermen, 113 or of drug traffi ckers in comparison with other criminal defendants. 114 If positive evidence of opinio juris is required, what supports the conclusion that de jure unequal treatment of those categories must peremptorily comply with a proportionality test in order to be tolerable by the international community, let alone de facto unequal treatment of them, or failure to prevent private discrimination among them? On the other hand, if positive evidence of international condemnation is unnecessary because jus cogens determinations are considered inherently normative, then what is the normative argument in favour of elevating so broad and deep a prohibition of ‘ discrimination ’ to the level of jus cogens ? The Court had remarkably little to say about this, treating it as selfevident that ‘ [n]owadays, no legal act that is in confl ict with this fundamental principle is acceptable ’ . 115 The Court did assert that the norm of non-discrimination derives ‘ from the oneness of the human family ’ and the ‘ essential dignity of the individual ’ , 116 but those principles are more directly relevant to discrimination on the basis of race or gender than to the myriad differentiations among actors and actions arising within the spectrum of states ’ regulatory policies. The Court’s discussion of non-discrimination norms in human rights instruments is also noteworthy for what it omitted. The Court cited Article 2 of the International Covenant on Economic, Social and Cultural Rights (ICESCR), but failed to quote or describe it. In particular, the Court glossed over Article 2(3), which provides: Developing countries, with due regard to human rights and their national economy, may determine to what extent they would guarantee the economic rights recognized in the present Covenant to non-nationals. 117 That provision may not have been desired by the countries of Latin America, but its presence in the International Bill of Rights surely has some relevance to the scope of a jus cogens norm of non-discrimination. The Court also failed to discuss Article 22 of the ACHR, which expressly limits certain aspects of the right to freedom of movement to persons ‘ lawfully within the territory of a State Party ’ . 118 The reader will no doubt have observed that the Court has re-construed the erga omnes obligations resulting from peremptory norms of international law, which originally were obligations owed by the state to all other states (or to the international community at large), but which the Court additionally considered obligations owed by all individuals to the holder of a human right. Moreover, the obligations of individuals were modelled on the obligations of the state: just as the state is forbidden to discriminate against individuals, so is the employer forbidden to discriminate against individuals; just as the state must treat individuals as equal before the law, so must each individual treat every other individual as equal before something other than the law. The Court’s deduction proceeded very swiftly. In part, it resulted from the assumption of a general ‘ Drittwirkung theory, according to which fundamental rights must be respected by both the public authorities and by individuals with regard to other individuals ’ . 119 The Court did not inquire whether this theory of third party effect applied to some human rights but not others, or applied differently to different rights or to different aspects of particular rights. 120 Additionally, the Court invoked the example of the Convention on the Elimination of all Forms of Racial Discrimination, and its interpretation by the relevant treaty body. 121 The Court did not inquire whether the application of international norms regarding racial discrimination to the actions of individuals differed from the application of international norms regarding discrimination on bases that have not been singled out for special condemnation. The best support the Court invoked for its position was a glancing reference to the Human Rights Committee’s General Comment 18 on the obligation of non-discrimination under the ICCPR, 122 but the Court did not analyse the reasoning and limits of that General Comment, and even merged its mention of the General Comment with another General Comment on the right not to be subjected to torture and cruel, inhuman, or degrading treatment. 123 In one sense, the Court’s characterization of the general principle of non- discrimination as jus cogens might be considered harmless, because a tribunal always has the option of restraining itself from invalidating some desirable form of differential treatment by fi nding it to be a reasonable and proportionate ‘ distinction ’ rather than an act of ‘ discrimination ’ . Moreover, it would be unrealistic to view the Court’s action as a substantial reallocation of power to its own advantage, given the minimal likelihood that any particular issue would reach the Court, in light of the resource constraints of the inter-American system and the Commission’s control of access to the contentious jurisdiction. Nonetheless, the indeterminacy of the non-discrimination standard does confer substantial discretionary authority upon whatever courts or bodies have the opportunity to apply it, and elevating that standard above all merely consensual treaty provisions could lead to unpredictable and detrimental consequences across the entire range of international law. 8 Conclusion: Revaluing Regional Consent</w:t>
      </w:r>
      <w:r w:rsidRPr="00147F4A">
        <w:rPr>
          <w:rFonts w:eastAsia="Cambria"/>
          <w:sz w:val="12"/>
        </w:rPr>
        <w:t xml:space="preserve"> </w:t>
      </w:r>
      <w:r w:rsidRPr="00147F4A">
        <w:rPr>
          <w:rFonts w:eastAsia="Cambria"/>
          <w:highlight w:val="cyan"/>
          <w:u w:val="single"/>
        </w:rPr>
        <w:t xml:space="preserve">The jurisprudence of the </w:t>
      </w:r>
      <w:r w:rsidRPr="00147F4A">
        <w:rPr>
          <w:rFonts w:eastAsia="Cambria"/>
          <w:b/>
          <w:iCs/>
          <w:highlight w:val="cyan"/>
          <w:u w:val="single"/>
          <w:bdr w:val="single" w:sz="8" w:space="0" w:color="auto"/>
        </w:rPr>
        <w:t>I</w:t>
      </w:r>
      <w:r w:rsidRPr="00147F4A">
        <w:rPr>
          <w:rFonts w:eastAsia="Cambria"/>
          <w:sz w:val="16"/>
        </w:rPr>
        <w:t>nter-</w:t>
      </w:r>
      <w:r w:rsidRPr="00147F4A">
        <w:rPr>
          <w:rFonts w:eastAsia="Cambria"/>
          <w:b/>
          <w:iCs/>
          <w:highlight w:val="cyan"/>
          <w:u w:val="single"/>
          <w:bdr w:val="single" w:sz="8" w:space="0" w:color="auto"/>
        </w:rPr>
        <w:t>A</w:t>
      </w:r>
      <w:r w:rsidRPr="00147F4A">
        <w:rPr>
          <w:rFonts w:eastAsia="Cambria"/>
          <w:sz w:val="16"/>
        </w:rPr>
        <w:t xml:space="preserve">merican </w:t>
      </w:r>
      <w:r w:rsidRPr="00147F4A">
        <w:rPr>
          <w:rFonts w:eastAsia="Cambria"/>
          <w:b/>
          <w:iCs/>
          <w:highlight w:val="cyan"/>
          <w:u w:val="single"/>
          <w:bdr w:val="single" w:sz="8" w:space="0" w:color="auto"/>
        </w:rPr>
        <w:t>C</w:t>
      </w:r>
      <w:r w:rsidRPr="00147F4A">
        <w:rPr>
          <w:rFonts w:eastAsia="Cambria"/>
          <w:sz w:val="16"/>
        </w:rPr>
        <w:t xml:space="preserve">ourt </w:t>
      </w:r>
      <w:r w:rsidRPr="00147F4A">
        <w:rPr>
          <w:rFonts w:eastAsia="Cambria"/>
          <w:highlight w:val="cyan"/>
          <w:u w:val="single"/>
        </w:rPr>
        <w:t>has expanded rapidly</w:t>
      </w:r>
      <w:r w:rsidRPr="00147F4A">
        <w:rPr>
          <w:rFonts w:eastAsia="Cambria"/>
          <w:u w:val="single"/>
        </w:rPr>
        <w:t xml:space="preserve"> in the past decade, </w:t>
      </w:r>
      <w:r w:rsidRPr="00147F4A">
        <w:rPr>
          <w:rFonts w:eastAsia="Cambria"/>
          <w:highlight w:val="cyan"/>
          <w:u w:val="single"/>
        </w:rPr>
        <w:t>and</w:t>
      </w:r>
      <w:r w:rsidRPr="00147F4A">
        <w:rPr>
          <w:rFonts w:eastAsia="Cambria"/>
          <w:u w:val="single"/>
        </w:rPr>
        <w:t xml:space="preserve"> it </w:t>
      </w:r>
      <w:r w:rsidRPr="00147F4A">
        <w:rPr>
          <w:rFonts w:eastAsia="Cambria"/>
          <w:highlight w:val="cyan"/>
          <w:u w:val="single"/>
        </w:rPr>
        <w:t>may be entering</w:t>
      </w:r>
      <w:r w:rsidRPr="00147F4A">
        <w:rPr>
          <w:rFonts w:eastAsia="Cambria"/>
          <w:u w:val="single"/>
        </w:rPr>
        <w:t xml:space="preserve"> a period of </w:t>
      </w:r>
      <w:r w:rsidRPr="00147F4A">
        <w:rPr>
          <w:rFonts w:eastAsia="Cambria"/>
          <w:b/>
          <w:iCs/>
          <w:highlight w:val="cyan"/>
          <w:u w:val="single"/>
          <w:bdr w:val="single" w:sz="8" w:space="0" w:color="auto"/>
        </w:rPr>
        <w:t>consolidation</w:t>
      </w:r>
      <w:r w:rsidRPr="00147F4A">
        <w:rPr>
          <w:rFonts w:eastAsia="Cambria"/>
          <w:sz w:val="16"/>
        </w:rPr>
        <w:t xml:space="preserve">. A few separate opinions have noted with regret the prospect of changes in the Court’s doctrines. 124 Sympathetic observers might believe that </w:t>
      </w:r>
      <w:r w:rsidRPr="00147F4A">
        <w:rPr>
          <w:rFonts w:eastAsia="Cambria"/>
          <w:u w:val="single"/>
        </w:rPr>
        <w:t>some</w:t>
      </w:r>
      <w:r w:rsidRPr="00147F4A">
        <w:rPr>
          <w:rFonts w:eastAsia="Cambria"/>
          <w:sz w:val="16"/>
        </w:rPr>
        <w:t xml:space="preserve"> </w:t>
      </w:r>
      <w:r w:rsidRPr="00147F4A">
        <w:rPr>
          <w:rFonts w:eastAsia="Cambria"/>
          <w:b/>
          <w:iCs/>
          <w:u w:val="single"/>
          <w:bdr w:val="single" w:sz="8" w:space="0" w:color="auto"/>
        </w:rPr>
        <w:t xml:space="preserve">reorientation in </w:t>
      </w:r>
      <w:r w:rsidRPr="00147F4A">
        <w:rPr>
          <w:rFonts w:eastAsia="Cambria"/>
          <w:b/>
          <w:iCs/>
          <w:highlight w:val="cyan"/>
          <w:u w:val="single"/>
          <w:bdr w:val="single" w:sz="8" w:space="0" w:color="auto"/>
        </w:rPr>
        <w:t>the Court</w:t>
      </w:r>
      <w:r w:rsidRPr="00147F4A">
        <w:rPr>
          <w:rFonts w:eastAsia="Cambria"/>
          <w:b/>
          <w:iCs/>
          <w:u w:val="single"/>
          <w:bdr w:val="single" w:sz="8" w:space="0" w:color="auto"/>
        </w:rPr>
        <w:t>’s methodology</w:t>
      </w:r>
      <w:r w:rsidRPr="00147F4A">
        <w:rPr>
          <w:rFonts w:eastAsia="Cambria"/>
          <w:sz w:val="16"/>
        </w:rPr>
        <w:t xml:space="preserve"> </w:t>
      </w:r>
      <w:r w:rsidRPr="00147F4A">
        <w:rPr>
          <w:rFonts w:eastAsia="Cambria"/>
          <w:highlight w:val="cyan"/>
          <w:u w:val="single"/>
        </w:rPr>
        <w:t xml:space="preserve">would </w:t>
      </w:r>
      <w:r w:rsidRPr="00147F4A">
        <w:rPr>
          <w:rFonts w:eastAsia="Cambria"/>
          <w:b/>
          <w:iCs/>
          <w:highlight w:val="cyan"/>
          <w:u w:val="single"/>
          <w:bdr w:val="single" w:sz="8" w:space="0" w:color="auto"/>
        </w:rPr>
        <w:t>improve</w:t>
      </w:r>
      <w:r w:rsidRPr="00147F4A">
        <w:rPr>
          <w:rFonts w:eastAsia="Cambria"/>
          <w:sz w:val="16"/>
        </w:rPr>
        <w:t xml:space="preserve"> its performance as part of a system for the protection of human rights within </w:t>
      </w:r>
      <w:r w:rsidRPr="00147F4A">
        <w:rPr>
          <w:rFonts w:eastAsia="Cambria"/>
          <w:b/>
          <w:iCs/>
          <w:highlight w:val="cyan"/>
          <w:u w:val="single"/>
          <w:bdr w:val="single" w:sz="8" w:space="0" w:color="auto"/>
        </w:rPr>
        <w:t>the OAS</w:t>
      </w:r>
      <w:r w:rsidRPr="00147F4A">
        <w:rPr>
          <w:rFonts w:eastAsia="Cambria"/>
          <w:sz w:val="16"/>
        </w:rPr>
        <w:t xml:space="preserve">. The rights embodied in human rights conventions have suprapositive bases, but as embodied they also have consensual and institutional aspects. Ideally, interpretation draws on all three of these aspects in a manner that makes the convention system justifi able, politically acceptable, and effective. There is reason for concern that the Inter-American Court of Human Rights has become too divorced from the consensual aspect of a regional human rights convention in its interpretive practices, and that this departure is not compensated for by compelling normative analysis or strategic institutional design. </w:t>
      </w:r>
      <w:r w:rsidRPr="00147F4A">
        <w:rPr>
          <w:rFonts w:eastAsia="Cambria"/>
          <w:highlight w:val="cyan"/>
          <w:u w:val="single"/>
        </w:rPr>
        <w:t>The Court</w:t>
      </w:r>
      <w:r w:rsidRPr="00147F4A">
        <w:rPr>
          <w:rFonts w:eastAsia="Cambria"/>
          <w:sz w:val="16"/>
        </w:rPr>
        <w:t xml:space="preserve"> should not bow to the will of individual violators, but it </w:t>
      </w:r>
      <w:r w:rsidRPr="00147F4A">
        <w:rPr>
          <w:rFonts w:eastAsia="Cambria"/>
          <w:highlight w:val="cyan"/>
          <w:u w:val="single"/>
        </w:rPr>
        <w:t>needs to</w:t>
      </w:r>
      <w:r w:rsidRPr="00147F4A">
        <w:rPr>
          <w:rFonts w:eastAsia="Cambria"/>
          <w:sz w:val="16"/>
          <w:highlight w:val="cyan"/>
        </w:rPr>
        <w:t xml:space="preserve"> </w:t>
      </w:r>
      <w:r w:rsidRPr="00147F4A">
        <w:rPr>
          <w:rFonts w:eastAsia="Cambria"/>
          <w:b/>
          <w:iCs/>
          <w:highlight w:val="cyan"/>
          <w:u w:val="single"/>
          <w:bdr w:val="single" w:sz="8" w:space="0" w:color="auto"/>
        </w:rPr>
        <w:t>induce</w:t>
      </w:r>
      <w:r w:rsidRPr="00147F4A">
        <w:rPr>
          <w:rFonts w:eastAsia="Cambria"/>
          <w:sz w:val="16"/>
        </w:rPr>
        <w:t xml:space="preserve">, and not merely exhort, </w:t>
      </w:r>
      <w:r w:rsidRPr="00147F4A">
        <w:rPr>
          <w:rFonts w:eastAsia="Cambria"/>
          <w:b/>
          <w:iCs/>
          <w:highlight w:val="cyan"/>
          <w:u w:val="single"/>
          <w:bdr w:val="single" w:sz="8" w:space="0" w:color="auto"/>
        </w:rPr>
        <w:t>the support of</w:t>
      </w:r>
      <w:r w:rsidRPr="00147F4A">
        <w:rPr>
          <w:rFonts w:eastAsia="Cambria"/>
          <w:b/>
          <w:iCs/>
          <w:u w:val="single"/>
          <w:bdr w:val="single" w:sz="8" w:space="0" w:color="auto"/>
        </w:rPr>
        <w:t xml:space="preserve"> the </w:t>
      </w:r>
      <w:r w:rsidRPr="00147F4A">
        <w:rPr>
          <w:rFonts w:eastAsia="Cambria"/>
          <w:b/>
          <w:iCs/>
          <w:highlight w:val="cyan"/>
          <w:u w:val="single"/>
          <w:bdr w:val="single" w:sz="8" w:space="0" w:color="auto"/>
        </w:rPr>
        <w:t>regional</w:t>
      </w:r>
      <w:r w:rsidRPr="00147F4A">
        <w:rPr>
          <w:rFonts w:eastAsia="Cambria"/>
          <w:b/>
          <w:iCs/>
          <w:u w:val="single"/>
          <w:bdr w:val="single" w:sz="8" w:space="0" w:color="auto"/>
        </w:rPr>
        <w:t xml:space="preserve"> community of </w:t>
      </w:r>
      <w:r w:rsidRPr="00147F4A">
        <w:rPr>
          <w:rFonts w:eastAsia="Cambria"/>
          <w:b/>
          <w:iCs/>
          <w:highlight w:val="cyan"/>
          <w:u w:val="single"/>
          <w:bdr w:val="single" w:sz="8" w:space="0" w:color="auto"/>
        </w:rPr>
        <w:t>states.</w:t>
      </w:r>
    </w:p>
    <w:p w14:paraId="51AB3445" w14:textId="77777777" w:rsidR="00F0664B" w:rsidRPr="00E2711C" w:rsidRDefault="00F0664B" w:rsidP="00F0664B">
      <w:pPr>
        <w:pStyle w:val="Heading4"/>
        <w:rPr>
          <w:rFonts w:cs="Times New Roman"/>
        </w:rPr>
      </w:pPr>
      <w:r>
        <w:rPr>
          <w:rFonts w:cs="Times New Roman"/>
        </w:rPr>
        <w:t>That caps</w:t>
      </w:r>
      <w:r w:rsidRPr="00E2711C">
        <w:rPr>
          <w:rFonts w:cs="Times New Roman"/>
        </w:rPr>
        <w:t xml:space="preserve"> a litany of </w:t>
      </w:r>
      <w:r w:rsidRPr="00E2711C">
        <w:rPr>
          <w:rFonts w:cs="Times New Roman"/>
          <w:u w:val="single"/>
        </w:rPr>
        <w:t>existential threats</w:t>
      </w:r>
      <w:r w:rsidRPr="00E2711C">
        <w:rPr>
          <w:rFonts w:cs="Times New Roman"/>
        </w:rPr>
        <w:t>.</w:t>
      </w:r>
    </w:p>
    <w:p w14:paraId="30011B5A" w14:textId="77777777" w:rsidR="00F0664B" w:rsidRPr="00E2711C" w:rsidRDefault="00F0664B" w:rsidP="00F0664B">
      <w:pPr>
        <w:rPr>
          <w:rStyle w:val="Hyperlink"/>
        </w:rPr>
      </w:pPr>
      <w:r w:rsidRPr="00E2711C">
        <w:t xml:space="preserve">Lawrence J. </w:t>
      </w:r>
      <w:r w:rsidRPr="00E2711C">
        <w:rPr>
          <w:rStyle w:val="Style13ptBold"/>
        </w:rPr>
        <w:t>Gumbiner 14</w:t>
      </w:r>
      <w:r w:rsidRPr="00E2711C">
        <w:t>. Deputy U.S. Permanent Representative to the Organization of American States, World Affairs Council of Charlotte, North Carolina, HumanRights.org. 04-04-14. “The OAS and the Inter-American System.” http://www.humanrights.gov/2014/04/04/the-oas-and-the-inter-american-system/</w:t>
      </w:r>
    </w:p>
    <w:p w14:paraId="35830ED5" w14:textId="77777777" w:rsidR="00F0664B" w:rsidRDefault="00F0664B" w:rsidP="00F0664B">
      <w:pPr>
        <w:rPr>
          <w:sz w:val="16"/>
        </w:rPr>
      </w:pPr>
      <w:r w:rsidRPr="00E2711C">
        <w:rPr>
          <w:sz w:val="16"/>
        </w:rPr>
        <w:t xml:space="preserve">Introduction I want to extend my appreciation to the WAC for this invitation and the opportunity to share with you the United States’ foreign policy commitment to multilateral diplomacy through the Organization of American States and the inter-American system. In his address to an OAS General Assembly last June in Guatemala, Secretary of State John Kerry underscored that: “Across the Americas, the OAS enjoys a unique status as the region’s most inclusive, most respected regional organization…[I]t reflects the hard work of all of us trying to forge norms and create institutions that safeguard our shared commitment to our citizens of democracy and human dignity.” </w:t>
      </w:r>
      <w:r w:rsidRPr="00E2711C">
        <w:rPr>
          <w:rStyle w:val="StyleUnderline"/>
          <w:highlight w:val="cyan"/>
        </w:rPr>
        <w:t>Multilateral</w:t>
      </w:r>
      <w:r w:rsidRPr="00E2711C">
        <w:rPr>
          <w:rStyle w:val="StyleUnderline"/>
        </w:rPr>
        <w:t xml:space="preserve"> </w:t>
      </w:r>
      <w:r w:rsidRPr="00E2711C">
        <w:rPr>
          <w:rStyle w:val="StyleUnderline"/>
          <w:highlight w:val="cyan"/>
        </w:rPr>
        <w:t>diplomacy is</w:t>
      </w:r>
      <w:r w:rsidRPr="00E2711C">
        <w:rPr>
          <w:rStyle w:val="StyleUnderline"/>
        </w:rPr>
        <w:t xml:space="preserve"> an </w:t>
      </w:r>
      <w:r w:rsidRPr="00E2711C">
        <w:rPr>
          <w:rStyle w:val="Emphasis"/>
          <w:highlight w:val="cyan"/>
        </w:rPr>
        <w:t>essential</w:t>
      </w:r>
      <w:r w:rsidRPr="00E2711C">
        <w:rPr>
          <w:sz w:val="16"/>
        </w:rPr>
        <w:t xml:space="preserve">, indeed a vital, </w:t>
      </w:r>
      <w:r w:rsidRPr="00E2711C">
        <w:rPr>
          <w:rStyle w:val="Emphasis"/>
        </w:rPr>
        <w:t>element</w:t>
      </w:r>
      <w:r w:rsidRPr="00E2711C">
        <w:rPr>
          <w:sz w:val="16"/>
        </w:rPr>
        <w:t xml:space="preserve"> </w:t>
      </w:r>
      <w:r w:rsidRPr="00E2711C">
        <w:rPr>
          <w:rStyle w:val="StyleUnderline"/>
        </w:rPr>
        <w:t>of</w:t>
      </w:r>
      <w:r w:rsidRPr="00E2711C">
        <w:rPr>
          <w:sz w:val="16"/>
        </w:rPr>
        <w:t xml:space="preserve"> U.S. policy in </w:t>
      </w:r>
      <w:r w:rsidRPr="00E2711C">
        <w:rPr>
          <w:rStyle w:val="StyleUnderline"/>
        </w:rPr>
        <w:t>the Western Hemisphere.</w:t>
      </w:r>
      <w:r w:rsidRPr="00E2711C">
        <w:rPr>
          <w:sz w:val="16"/>
        </w:rPr>
        <w:t xml:space="preserve"> Over recent decades, </w:t>
      </w:r>
      <w:r w:rsidRPr="00E2711C">
        <w:rPr>
          <w:rStyle w:val="StyleUnderline"/>
        </w:rPr>
        <w:t>the</w:t>
      </w:r>
      <w:r w:rsidRPr="00E2711C">
        <w:rPr>
          <w:sz w:val="16"/>
        </w:rPr>
        <w:t xml:space="preserve"> Western </w:t>
      </w:r>
      <w:r w:rsidRPr="00E2711C">
        <w:rPr>
          <w:rStyle w:val="StyleUnderline"/>
        </w:rPr>
        <w:t>Hemisphere</w:t>
      </w:r>
      <w:r w:rsidRPr="00E2711C">
        <w:rPr>
          <w:sz w:val="16"/>
        </w:rPr>
        <w:t xml:space="preserve"> has </w:t>
      </w:r>
      <w:r w:rsidRPr="00E2711C">
        <w:rPr>
          <w:rStyle w:val="StyleUnderline"/>
        </w:rPr>
        <w:t>undergone</w:t>
      </w:r>
      <w:r w:rsidRPr="00E2711C">
        <w:rPr>
          <w:sz w:val="16"/>
        </w:rPr>
        <w:t xml:space="preserve"> profound and positive </w:t>
      </w:r>
      <w:r w:rsidRPr="00E2711C">
        <w:rPr>
          <w:rStyle w:val="StyleUnderline"/>
        </w:rPr>
        <w:t>changes</w:t>
      </w:r>
      <w:r w:rsidRPr="00E2711C">
        <w:rPr>
          <w:sz w:val="16"/>
        </w:rPr>
        <w:t xml:space="preserve">. People throughout the region have made enormous sacrifices </w:t>
      </w:r>
      <w:r w:rsidRPr="00E2711C">
        <w:rPr>
          <w:rStyle w:val="StyleUnderline"/>
          <w:highlight w:val="cyan"/>
        </w:rPr>
        <w:t>to</w:t>
      </w:r>
      <w:r w:rsidRPr="00E2711C">
        <w:rPr>
          <w:rStyle w:val="StyleUnderline"/>
        </w:rPr>
        <w:t xml:space="preserve"> </w:t>
      </w:r>
      <w:r w:rsidRPr="00E2711C">
        <w:rPr>
          <w:rStyle w:val="Emphasis"/>
        </w:rPr>
        <w:lastRenderedPageBreak/>
        <w:t>defeat dictators</w:t>
      </w:r>
      <w:r w:rsidRPr="00E2711C">
        <w:rPr>
          <w:sz w:val="16"/>
        </w:rPr>
        <w:t xml:space="preserve"> and </w:t>
      </w:r>
      <w:r w:rsidRPr="00E2711C">
        <w:rPr>
          <w:rStyle w:val="Emphasis"/>
          <w:highlight w:val="cyan"/>
        </w:rPr>
        <w:t>strengthen</w:t>
      </w:r>
      <w:r w:rsidRPr="00E2711C">
        <w:rPr>
          <w:sz w:val="16"/>
        </w:rPr>
        <w:t xml:space="preserve"> </w:t>
      </w:r>
      <w:r w:rsidRPr="00E2711C">
        <w:rPr>
          <w:rStyle w:val="StyleUnderline"/>
        </w:rPr>
        <w:t>their</w:t>
      </w:r>
      <w:r w:rsidRPr="00E2711C">
        <w:rPr>
          <w:sz w:val="16"/>
        </w:rPr>
        <w:t xml:space="preserve"> </w:t>
      </w:r>
      <w:r w:rsidRPr="00E2711C">
        <w:rPr>
          <w:rStyle w:val="Emphasis"/>
          <w:highlight w:val="cyan"/>
        </w:rPr>
        <w:t>democracies</w:t>
      </w:r>
      <w:r w:rsidRPr="00E2711C">
        <w:rPr>
          <w:sz w:val="16"/>
        </w:rPr>
        <w:t xml:space="preserve">, and generating increasing prosperity. We must now consolidate these gains in the face of very serious challenges. And the challenges we face emanate from poverty, from social exclusion, from struggles to provide security for average citizens and from the inability, in some societies, of democratic institutions to deliver the goods and services that people need. One fundamental debate in our hemisphere today is over how to develop truly democratic political systems. Winning elections alone is not sufficient. Elected leaders must govern justly and democratically, and respect for rule of law and democratic institutions must be instilled, to maintain legitimacy. Why the region matters But before I describe in more detail the importance of the OAS and our diplomacy in the Americas, I want to emphasize with you why, despite the cacophony of significant news from the rest of the world – from Russia to the Middle East to Asia – we should keep a keen focus on our interests in this hemisphere. With a GDP of $3.6 trillion, the Latin American and the Caribbean economy is over three times larger than that of India or Russia, and nearly as large as China or Japan. North America represented over 29% of our world trade in 2013, with Canada our top global trade partner and Mexico our third-largest partner. When it comes to energy, we are understandably very concerned about developments in the Middle East. But more than one-half of U.S. oil imports originate in this hemisphere, and this region will account for approximately 2/3 of global growth in petroleum production in the future. Venezuela has the second largest and Canada the third largest proven oil reserves. </w:t>
      </w:r>
      <w:r w:rsidRPr="00E2711C">
        <w:rPr>
          <w:rStyle w:val="StyleUnderline"/>
          <w:highlight w:val="cyan"/>
        </w:rPr>
        <w:t>We</w:t>
      </w:r>
      <w:r w:rsidRPr="00E2711C">
        <w:rPr>
          <w:sz w:val="16"/>
        </w:rPr>
        <w:t xml:space="preserve"> often </w:t>
      </w:r>
      <w:r w:rsidRPr="00E2711C">
        <w:rPr>
          <w:rStyle w:val="StyleUnderline"/>
          <w:highlight w:val="cyan"/>
        </w:rPr>
        <w:t xml:space="preserve">talk about water becoming the most </w:t>
      </w:r>
      <w:r w:rsidRPr="00E2711C">
        <w:rPr>
          <w:rStyle w:val="Emphasis"/>
          <w:highlight w:val="cyan"/>
        </w:rPr>
        <w:t>valuable commodity</w:t>
      </w:r>
      <w:r w:rsidRPr="00E2711C">
        <w:rPr>
          <w:rStyle w:val="StyleUnderline"/>
        </w:rPr>
        <w:t xml:space="preserve"> of the future</w:t>
      </w:r>
      <w:r w:rsidRPr="00E2711C">
        <w:rPr>
          <w:sz w:val="16"/>
        </w:rPr>
        <w:t xml:space="preserve">, with </w:t>
      </w:r>
      <w:r w:rsidRPr="00E2711C">
        <w:rPr>
          <w:rStyle w:val="Emphasis"/>
          <w:highlight w:val="cyan"/>
        </w:rPr>
        <w:t>wars being fought</w:t>
      </w:r>
      <w:r w:rsidRPr="00E2711C">
        <w:rPr>
          <w:sz w:val="16"/>
        </w:rPr>
        <w:t xml:space="preserve"> </w:t>
      </w:r>
      <w:r w:rsidRPr="00E2711C">
        <w:rPr>
          <w:rStyle w:val="StyleUnderline"/>
        </w:rPr>
        <w:t xml:space="preserve">and political </w:t>
      </w:r>
      <w:r w:rsidRPr="00E2711C">
        <w:rPr>
          <w:rStyle w:val="Emphasis"/>
          <w:highlight w:val="cyan"/>
        </w:rPr>
        <w:t>stability threatened</w:t>
      </w:r>
      <w:r w:rsidRPr="00E2711C">
        <w:rPr>
          <w:rStyle w:val="StyleUnderline"/>
        </w:rPr>
        <w:t xml:space="preserve"> over its</w:t>
      </w:r>
      <w:r w:rsidRPr="00E2711C">
        <w:rPr>
          <w:sz w:val="16"/>
        </w:rPr>
        <w:t xml:space="preserve"> availability. With this in mind, you should know that more than </w:t>
      </w:r>
      <w:r w:rsidRPr="00E2711C">
        <w:rPr>
          <w:rStyle w:val="Emphasis"/>
        </w:rPr>
        <w:t>45</w:t>
      </w:r>
      <w:r w:rsidRPr="00E2711C">
        <w:rPr>
          <w:rStyle w:val="StyleUnderline"/>
        </w:rPr>
        <w:t>%</w:t>
      </w:r>
      <w:r w:rsidRPr="00E2711C">
        <w:rPr>
          <w:sz w:val="16"/>
        </w:rPr>
        <w:t xml:space="preserve"> of the world’s fresh water is </w:t>
      </w:r>
      <w:r w:rsidRPr="00E2711C">
        <w:rPr>
          <w:rStyle w:val="StyleUnderline"/>
        </w:rPr>
        <w:t xml:space="preserve">in the </w:t>
      </w:r>
      <w:r w:rsidRPr="00E2711C">
        <w:rPr>
          <w:rStyle w:val="Emphasis"/>
        </w:rPr>
        <w:t>Americas</w:t>
      </w:r>
      <w:r w:rsidRPr="00E2711C">
        <w:rPr>
          <w:sz w:val="16"/>
        </w:rPr>
        <w:t xml:space="preserve">, including five of the top eight source countries in the world — Brazil, Canada, Colombia, USA, and Peru. </w:t>
      </w:r>
      <w:r w:rsidRPr="00E2711C">
        <w:rPr>
          <w:rStyle w:val="StyleUnderline"/>
          <w:highlight w:val="cyan"/>
        </w:rPr>
        <w:t>This hemisphere is</w:t>
      </w:r>
      <w:r w:rsidRPr="00E2711C">
        <w:rPr>
          <w:sz w:val="16"/>
        </w:rPr>
        <w:t xml:space="preserve"> also </w:t>
      </w:r>
      <w:r w:rsidRPr="00E2711C">
        <w:rPr>
          <w:rStyle w:val="StyleUnderline"/>
          <w:highlight w:val="cyan"/>
        </w:rPr>
        <w:t>home to</w:t>
      </w:r>
      <w:r w:rsidRPr="00E2711C">
        <w:rPr>
          <w:rStyle w:val="StyleUnderline"/>
        </w:rPr>
        <w:t xml:space="preserve"> six of </w:t>
      </w:r>
      <w:r w:rsidRPr="00E2711C">
        <w:rPr>
          <w:rStyle w:val="StyleUnderline"/>
          <w:highlight w:val="cyan"/>
        </w:rPr>
        <w:t>the</w:t>
      </w:r>
      <w:r w:rsidRPr="00E2711C">
        <w:rPr>
          <w:rStyle w:val="StyleUnderline"/>
        </w:rPr>
        <w:t xml:space="preserve"> top ten</w:t>
      </w:r>
      <w:r w:rsidRPr="00E2711C">
        <w:rPr>
          <w:sz w:val="16"/>
        </w:rPr>
        <w:t xml:space="preserve"> </w:t>
      </w:r>
      <w:r w:rsidRPr="00E2711C">
        <w:rPr>
          <w:rStyle w:val="StyleUnderline"/>
          <w:highlight w:val="cyan"/>
        </w:rPr>
        <w:t>most</w:t>
      </w:r>
      <w:r w:rsidRPr="00E2711C">
        <w:rPr>
          <w:sz w:val="16"/>
          <w:highlight w:val="cyan"/>
        </w:rPr>
        <w:t xml:space="preserve"> </w:t>
      </w:r>
      <w:r w:rsidRPr="00E2711C">
        <w:rPr>
          <w:rStyle w:val="Emphasis"/>
          <w:highlight w:val="cyan"/>
        </w:rPr>
        <w:t>bio diverse</w:t>
      </w:r>
      <w:r w:rsidRPr="00E2711C">
        <w:rPr>
          <w:sz w:val="16"/>
          <w:highlight w:val="cyan"/>
        </w:rPr>
        <w:t xml:space="preserve"> </w:t>
      </w:r>
      <w:r w:rsidRPr="00E2711C">
        <w:rPr>
          <w:rStyle w:val="StyleUnderline"/>
          <w:highlight w:val="cyan"/>
        </w:rPr>
        <w:t>countries</w:t>
      </w:r>
      <w:r w:rsidRPr="00E2711C">
        <w:rPr>
          <w:rStyle w:val="StyleUnderline"/>
        </w:rPr>
        <w:t xml:space="preserve"> in the world, </w:t>
      </w:r>
      <w:r w:rsidRPr="00E2711C">
        <w:rPr>
          <w:rStyle w:val="StyleUnderline"/>
          <w:highlight w:val="cyan"/>
        </w:rPr>
        <w:t>with</w:t>
      </w:r>
      <w:r w:rsidRPr="00E2711C">
        <w:rPr>
          <w:rStyle w:val="StyleUnderline"/>
        </w:rPr>
        <w:t xml:space="preserve"> all of the economic</w:t>
      </w:r>
      <w:r w:rsidRPr="00E2711C">
        <w:rPr>
          <w:sz w:val="16"/>
        </w:rPr>
        <w:t xml:space="preserve"> and </w:t>
      </w:r>
      <w:r w:rsidRPr="00E2711C">
        <w:rPr>
          <w:rStyle w:val="Emphasis"/>
          <w:highlight w:val="cyan"/>
        </w:rPr>
        <w:t>environmental considerations</w:t>
      </w:r>
      <w:r w:rsidRPr="00E2711C">
        <w:rPr>
          <w:sz w:val="16"/>
        </w:rPr>
        <w:t xml:space="preserve"> </w:t>
      </w:r>
      <w:r w:rsidRPr="00E2711C">
        <w:rPr>
          <w:rStyle w:val="StyleUnderline"/>
        </w:rPr>
        <w:t xml:space="preserve">that this richness </w:t>
      </w:r>
      <w:r w:rsidRPr="00E2711C">
        <w:rPr>
          <w:rStyle w:val="Emphasis"/>
        </w:rPr>
        <w:t>entails</w:t>
      </w:r>
      <w:r w:rsidRPr="00E2711C">
        <w:rPr>
          <w:sz w:val="16"/>
        </w:rPr>
        <w:t xml:space="preserve">. So when we talk about critical issues that impact the United States and where our key economic, political and security interests are at play on a daily basis — we need to start here in our own hemisphere. Why </w:t>
      </w:r>
      <w:r w:rsidRPr="00E2711C">
        <w:rPr>
          <w:rStyle w:val="StyleUnderline"/>
          <w:highlight w:val="cyan"/>
        </w:rPr>
        <w:t xml:space="preserve">the </w:t>
      </w:r>
      <w:r w:rsidRPr="00E2711C">
        <w:rPr>
          <w:rStyle w:val="Emphasis"/>
          <w:highlight w:val="cyan"/>
        </w:rPr>
        <w:t>OAS matters</w:t>
      </w:r>
      <w:r w:rsidRPr="00E2711C">
        <w:rPr>
          <w:rStyle w:val="StyleUnderline"/>
        </w:rPr>
        <w:t xml:space="preserve"> Which brings me back to the OAS: Why is it so important? Because it is </w:t>
      </w:r>
      <w:r w:rsidRPr="00E2711C">
        <w:rPr>
          <w:rStyle w:val="StyleUnderline"/>
          <w:highlight w:val="cyan"/>
        </w:rPr>
        <w:t xml:space="preserve">the </w:t>
      </w:r>
      <w:r w:rsidRPr="00E2711C">
        <w:rPr>
          <w:rStyle w:val="Emphasis"/>
          <w:highlight w:val="cyan"/>
        </w:rPr>
        <w:t>anchor</w:t>
      </w:r>
      <w:r w:rsidRPr="00E2711C">
        <w:rPr>
          <w:rStyle w:val="StyleUnderline"/>
          <w:highlight w:val="cyan"/>
        </w:rPr>
        <w:t xml:space="preserve"> of our </w:t>
      </w:r>
      <w:r w:rsidRPr="00E2711C">
        <w:rPr>
          <w:rStyle w:val="Emphasis"/>
          <w:highlight w:val="cyan"/>
        </w:rPr>
        <w:t>engagement</w:t>
      </w:r>
      <w:r w:rsidRPr="00E2711C">
        <w:rPr>
          <w:rStyle w:val="StyleUnderline"/>
        </w:rPr>
        <w:t xml:space="preserve"> in the </w:t>
      </w:r>
      <w:r w:rsidRPr="00E2711C">
        <w:rPr>
          <w:rStyle w:val="Emphasis"/>
        </w:rPr>
        <w:t>Americas</w:t>
      </w:r>
      <w:r w:rsidRPr="00E2711C">
        <w:rPr>
          <w:rStyle w:val="StyleUnderline"/>
        </w:rPr>
        <w:t>. Through</w:t>
      </w:r>
      <w:r w:rsidRPr="00E2711C">
        <w:rPr>
          <w:sz w:val="16"/>
        </w:rPr>
        <w:t xml:space="preserve"> some of the most tumultuous periods of our region’s history, the OAS has been a voice for democracy and human rights. </w:t>
      </w:r>
      <w:r w:rsidRPr="00E2711C">
        <w:rPr>
          <w:rStyle w:val="StyleUnderline"/>
        </w:rPr>
        <w:t xml:space="preserve">The OAS has been </w:t>
      </w:r>
      <w:r w:rsidRPr="00E2711C">
        <w:rPr>
          <w:rStyle w:val="StyleUnderline"/>
          <w:highlight w:val="cyan"/>
        </w:rPr>
        <w:t>critical to</w:t>
      </w:r>
      <w:r w:rsidRPr="00E2711C">
        <w:rPr>
          <w:rStyle w:val="StyleUnderline"/>
        </w:rPr>
        <w:t xml:space="preserve"> </w:t>
      </w:r>
      <w:r w:rsidRPr="00E2711C">
        <w:rPr>
          <w:rStyle w:val="Emphasis"/>
          <w:highlight w:val="cyan"/>
        </w:rPr>
        <w:t>peace</w:t>
      </w:r>
      <w:r w:rsidRPr="00E2711C">
        <w:rPr>
          <w:rStyle w:val="StyleUnderline"/>
        </w:rPr>
        <w:t>ful development</w:t>
      </w:r>
      <w:r w:rsidRPr="00E2711C">
        <w:rPr>
          <w:sz w:val="16"/>
        </w:rPr>
        <w:t xml:space="preserve"> </w:t>
      </w:r>
      <w:r w:rsidRPr="00E2711C">
        <w:rPr>
          <w:rStyle w:val="StyleUnderline"/>
          <w:highlight w:val="cyan"/>
        </w:rPr>
        <w:t>and</w:t>
      </w:r>
      <w:r w:rsidRPr="00E2711C">
        <w:rPr>
          <w:sz w:val="16"/>
        </w:rPr>
        <w:t xml:space="preserve"> the growth of </w:t>
      </w:r>
      <w:r w:rsidRPr="00E2711C">
        <w:rPr>
          <w:rStyle w:val="Emphasis"/>
          <w:highlight w:val="cyan"/>
        </w:rPr>
        <w:t>democracy</w:t>
      </w:r>
      <w:r w:rsidRPr="00E2711C">
        <w:rPr>
          <w:sz w:val="16"/>
        </w:rPr>
        <w:t xml:space="preserve"> for over 100 years — it is the embodiment of the Inter-American system. The precursor of the OAS was the Pan American Union, created in 1910 as an early vision of hemispheric integration and mutual cooperation. In 1948, the OAS Charter was adopted at the Ninth Inter-American Conference in Bogota. That same year marked the adoption of the American Declaration of the Rights and Duties of Man, the first international human rights instrument, and a model for the U.N. Declaration of Human Rights. The Inter-American Commission on Human Rights was created by the OAS in 1959, the first of its kind, and also a model for the UN Human Rights Commission. As the hemisphere’s premier political multilateral institution, the OAS is the forum for the 34 democratically elected governments of the region to engage in dialogue, diplomacy, and conflict resolution. And it is for that reason that the United States is actively working to reform and strengthen the OAS and build a stronger, more vibrant, more effective institution — both financially and politically — to address 21st Century challenges affecting the region. To do that, we need to focus on its four pillars: democracy, human rights, integral development and hemispheric security. With this in mind, let me review with you the OAS progress on these pillars. Democracy On democracy, the United States is committed to working through the OAS to foster democratic governance and protect fundamental rights and liberties enshrined in the Inter-American Democratic Charter. Today, this Democratic Charter is at the core of a principled multilateralism in the Americas. With its adoption in September 2001, no OAS member state can be a disinterested spectator to what occurs in our hemisphere. The Charter, reflects a significant hemispheric commitment to the collective defense of regional democracy; a shared desire to lock in the democratic gains of recent decades and prevent a return to autocratic rule. Acting under the Inter-American Democratic Charter, and in the spirit of the Charter, the OAS has helped member states where democratic practices or institutions have been challenged. Of particular note was the OAS’ important role in Haiti, where it worked on voter registration and distribution of over 3.4 million ID cards that was essential for that country to make the transition to a functioning democracy and the elections in 2006. The OAS plays a critical role in Colombia through its mission for demobilization of illegal armed groups. In the event of a peace agreement with the guerrilla organization FARC, the OAS will be ready if requested to perform a similar function. Following the 2009 coup in Honduras, the OAS stepped in to help restore democracy. And in Venezuela, the OAS has remain engaged over the years in an effort to support and preserve democratic institutions in that country. As you are aware, a strong and vibrant debate is presently occurring at the OAS on how to deal with Venezuela’s current crisis after more than a month of protests. Fulfilling the promise of the Democratic Charter to proactively address threats to democracy is not an easy task among 34 sovereign states in a consensus-based organization. It is one of the key challenges facing the OAS as it adapts to hemispheric developments in the 21st century. Election Observation Missions (EOMS) Democracy starts with clean elections, and election observation is a key element in OAS efforts to strengthen democracy in the hemisphere. This year, the OAS has fielded or will be fielding high quality election observer missions — or EOMs — in El Salvador, Costa Rica, Colombia, Panama and Bolivia. We also expect they will assist with elections in Haiti and Antigua and Barbuda when elections there are called. The OAS enjoys a longstanding reputation for impartiality and technical competence on elections, respected worldwide for stringent standards in accordance with the United Nations supported “Principles for International Election Observation”. But what is particularly critical today is the recognition that a free and fair election is more than just counting up the ballots; indeed, the biggest threats to democratic elections in the Americas no longer come from elections that are “stolen” at the ballot box. The integrity of voter information, the politicization of electoral authorities, a weakened media, civil society and inadequate separation of powers ― are all factors that contribute to the integrity of elections. To that end, the OAS has developed groundbreaking new methodologies on such issues as campaign finance, media and gender. It is also working on election integrity and security, and sub-represented groups. The organization has created the first ever electoral quality management standard for electoral processes, officially endorsed by the International Organization for Standardization. These new approaches reflect a progressive vision of what electoral observation and analysis should be today. It is for that reason that despite much polarization in the region, the OAS stamp of approval on elections still represents the gold standard and is sought after by almost all electoral authorities in the hemisphere. Human Rights Furthering democracy through human rights is one of the institution’s most significant contributions. The Inter-American Human Rights System (IAHRS) ― the “crown jewel” of the </w:t>
      </w:r>
      <w:r w:rsidRPr="00E2711C">
        <w:rPr>
          <w:sz w:val="16"/>
        </w:rPr>
        <w:lastRenderedPageBreak/>
        <w:t xml:space="preserve">inter-American System ― is comprised of the Inter-American Commission on Human Rights and the Inter-American Court of Human Rights. The United States is proud to be the largest financial supporter of the Commission, which is located in Washington. It is comprised of seven Commissioners, and eight thematic rapporteurships, including an independent Special Rapporteur on Freedom of Expression. The Commission played an historically significant role in helping to combat the dictatorships of the 1980s ― particularly in the Southern Cone and Central America ― and bring about the growth of democracy that the region enjoys today. The Commission provides a critical forum for citizens — whether acting through NGOs or on their own — to seek redress of alleged human rights abuses. One of its most important functions is to produce country reports — well documented assessments of human rights conditions and issues in countries throughout the region, with a focus on the most egregious examples of human rights abuses. While the United States is not a party to the American Convention on Human Rights ― we signed it in 1977 but have not ratified it ― and is thus not subject to the jurisdiction of the Costa-Rica based Court, we are nevertheless a strong supporter of the court’s important regional role in protecting human rights. The future of the IAHRS is one of the most politically charged debates at the OAS today. For several years the System ― particularly the Commission and its Special Rapporteur on Freedom of Expression ― have come under sharp criticism from countries, led by Ecuador, who chafe under the scrutiny that the Commission provides. They are seeking dramatic changes, including a reduction in funding and moving of the HQ out of Washington. The United States has been and will remain a firm supporter of this important institution, and we will continue our financial assistance as well as political backing to assure that this remains the backbone of human rights advocacy in the hemisphere. Integral Development Integral development has been a core pillar for the OAS since the days of the Alliance for Progress, and is a critical function for many of the smaller states in our hemisphere. It is particularly relevant for Caribbean islands who rely on the organization for many projects and activities that are not available through the UN or multilateral development banks. One of the most significant functions the OAS provides is the forum to convene ministers from throughout the hemisphere. These ministers would not meet under any other umbrella. The OAS sponsors ministerial meetings on labor, education, environment, science, culture, tourism, and social development. The U.S. is a prime supporter of the development agenda in the OAS. Last night, in conjunction with the Department of Commerce and City of Charlotte we welcomed the America’s Competitive Exchange, with some 40 entrepreneurs and government officials from throughout the hemisphere. This hands-on connection between innovators and entrepreneurs from the U.S. and the rest of the hemisphere was an example of how the OAS can build positive, practical relationships to promote integral development. Some of our other initiatives include Small Business Development Centers for the Caribbean, a grants program to promote sustainable cities and communities, and the Energy &amp; Climate Partnership of the Americas, a program launched by President Obama at the Summit of the Americas in 2009. Hemispheric Security Hemispheric security is our final core function at the OAS. Even before the OAS was formally constituted ― mutual security was a driver of hemispheric cooperation, and the basis of the 1947 Rio Treaty on mutual defense. Today, security threats have evolved from the risk of foreign invasion to the question of citizen security – which polls show is the number one concern of citizens in our hemisphere – and one where the OAS and Inter-American System play a fundamental role. </w:t>
      </w:r>
      <w:r w:rsidRPr="00E2711C">
        <w:rPr>
          <w:rStyle w:val="StyleUnderline"/>
          <w:highlight w:val="cyan"/>
        </w:rPr>
        <w:t>We face</w:t>
      </w:r>
      <w:r w:rsidRPr="00E2711C">
        <w:rPr>
          <w:sz w:val="16"/>
        </w:rPr>
        <w:t xml:space="preserve"> these </w:t>
      </w:r>
      <w:r w:rsidRPr="00E2711C">
        <w:rPr>
          <w:rStyle w:val="Emphasis"/>
          <w:highlight w:val="cyan"/>
        </w:rPr>
        <w:t>threats</w:t>
      </w:r>
      <w:r w:rsidRPr="00E2711C">
        <w:rPr>
          <w:sz w:val="16"/>
        </w:rPr>
        <w:t xml:space="preserve"> in our hemisphere today by cooperating on anti-</w:t>
      </w:r>
      <w:r w:rsidRPr="00E2711C">
        <w:rPr>
          <w:rStyle w:val="Emphasis"/>
          <w:highlight w:val="cyan"/>
        </w:rPr>
        <w:t>terrorism</w:t>
      </w:r>
      <w:r w:rsidRPr="00E2711C">
        <w:rPr>
          <w:sz w:val="16"/>
        </w:rPr>
        <w:t>, counter-</w:t>
      </w:r>
      <w:r w:rsidRPr="00E2711C">
        <w:rPr>
          <w:rStyle w:val="Emphasis"/>
          <w:highlight w:val="cyan"/>
        </w:rPr>
        <w:t>narcotics</w:t>
      </w:r>
      <w:r w:rsidRPr="00E2711C">
        <w:rPr>
          <w:sz w:val="16"/>
        </w:rPr>
        <w:t>, anti-</w:t>
      </w:r>
      <w:r w:rsidRPr="00E2711C">
        <w:rPr>
          <w:rStyle w:val="Emphasis"/>
          <w:highlight w:val="cyan"/>
        </w:rPr>
        <w:t>corruption</w:t>
      </w:r>
      <w:r w:rsidRPr="00E2711C">
        <w:rPr>
          <w:sz w:val="16"/>
        </w:rPr>
        <w:t xml:space="preserve"> and </w:t>
      </w:r>
      <w:r w:rsidRPr="00E2711C">
        <w:rPr>
          <w:rStyle w:val="StyleUnderline"/>
        </w:rPr>
        <w:t>the fight against</w:t>
      </w:r>
      <w:r w:rsidRPr="00E2711C">
        <w:rPr>
          <w:sz w:val="16"/>
        </w:rPr>
        <w:t xml:space="preserve"> transnational </w:t>
      </w:r>
      <w:r w:rsidRPr="00E2711C">
        <w:rPr>
          <w:rStyle w:val="Emphasis"/>
          <w:highlight w:val="cyan"/>
        </w:rPr>
        <w:t>organized crime</w:t>
      </w:r>
      <w:r w:rsidRPr="00E2711C">
        <w:rPr>
          <w:sz w:val="16"/>
        </w:rPr>
        <w:t xml:space="preserve">. And </w:t>
      </w:r>
      <w:r w:rsidRPr="00E2711C">
        <w:rPr>
          <w:rStyle w:val="StyleUnderline"/>
        </w:rPr>
        <w:t>we</w:t>
      </w:r>
      <w:r w:rsidRPr="00E2711C">
        <w:rPr>
          <w:sz w:val="16"/>
        </w:rPr>
        <w:t xml:space="preserve"> continue to </w:t>
      </w:r>
      <w:r w:rsidRPr="00E2711C">
        <w:rPr>
          <w:rStyle w:val="Emphasis"/>
        </w:rPr>
        <w:t>promote</w:t>
      </w:r>
      <w:r w:rsidRPr="00E2711C">
        <w:rPr>
          <w:sz w:val="16"/>
        </w:rPr>
        <w:t xml:space="preserve"> military </w:t>
      </w:r>
      <w:r w:rsidRPr="00E2711C">
        <w:rPr>
          <w:rStyle w:val="Emphasis"/>
        </w:rPr>
        <w:t>cooperation</w:t>
      </w:r>
      <w:r w:rsidRPr="00E2711C">
        <w:rPr>
          <w:sz w:val="16"/>
        </w:rPr>
        <w:t xml:space="preserve"> and civil/military education </w:t>
      </w:r>
      <w:r w:rsidRPr="00E2711C">
        <w:rPr>
          <w:rStyle w:val="StyleUnderline"/>
        </w:rPr>
        <w:t>through the</w:t>
      </w:r>
      <w:r w:rsidRPr="00E2711C">
        <w:rPr>
          <w:sz w:val="16"/>
        </w:rPr>
        <w:t xml:space="preserve"> </w:t>
      </w:r>
      <w:r w:rsidRPr="00E2711C">
        <w:rPr>
          <w:rStyle w:val="Emphasis"/>
        </w:rPr>
        <w:t>Inter-American</w:t>
      </w:r>
      <w:r w:rsidRPr="00E2711C">
        <w:rPr>
          <w:sz w:val="16"/>
        </w:rPr>
        <w:t xml:space="preserve"> Defense </w:t>
      </w:r>
      <w:r w:rsidRPr="00E2711C">
        <w:rPr>
          <w:rStyle w:val="Emphasis"/>
        </w:rPr>
        <w:t>Board</w:t>
      </w:r>
      <w:r w:rsidRPr="00E2711C">
        <w:rPr>
          <w:sz w:val="16"/>
        </w:rPr>
        <w:t xml:space="preserve"> and its College. Even where some of our political relations are strained, we find that </w:t>
      </w:r>
      <w:r w:rsidRPr="00E2711C">
        <w:rPr>
          <w:rStyle w:val="StyleUnderline"/>
        </w:rPr>
        <w:t xml:space="preserve">we can </w:t>
      </w:r>
      <w:r w:rsidRPr="00E2711C">
        <w:rPr>
          <w:rStyle w:val="Emphasis"/>
        </w:rPr>
        <w:t>work effectively</w:t>
      </w:r>
      <w:r w:rsidRPr="00E2711C">
        <w:rPr>
          <w:sz w:val="16"/>
        </w:rPr>
        <w:t xml:space="preserve"> on many fronts </w:t>
      </w:r>
      <w:r w:rsidRPr="00E2711C">
        <w:rPr>
          <w:rStyle w:val="StyleUnderline"/>
        </w:rPr>
        <w:t>with</w:t>
      </w:r>
      <w:r w:rsidRPr="00E2711C">
        <w:rPr>
          <w:sz w:val="16"/>
        </w:rPr>
        <w:t xml:space="preserve"> public </w:t>
      </w:r>
      <w:r w:rsidRPr="00E2711C">
        <w:rPr>
          <w:rStyle w:val="Emphasis"/>
        </w:rPr>
        <w:t>security forces</w:t>
      </w:r>
      <w:r w:rsidRPr="00E2711C">
        <w:rPr>
          <w:sz w:val="16"/>
        </w:rPr>
        <w:t xml:space="preserve"> where we have common interests in providing basic protection for our citizenry. The Western Hemisphere responded to the events of 9/11 with greater resolve than any other area in the world, largely working through the OAS. Less than a year after the 9/11 attacks, the OAS adopted the Inter-American Convention Against Terrorism. As a result </w:t>
      </w:r>
      <w:r w:rsidRPr="00E2711C">
        <w:rPr>
          <w:rStyle w:val="StyleUnderline"/>
          <w:highlight w:val="cyan"/>
        </w:rPr>
        <w:t xml:space="preserve">the </w:t>
      </w:r>
      <w:r w:rsidRPr="00E2711C">
        <w:rPr>
          <w:rStyle w:val="Emphasis"/>
          <w:highlight w:val="cyan"/>
        </w:rPr>
        <w:t>OAS</w:t>
      </w:r>
      <w:r w:rsidRPr="00E2711C">
        <w:rPr>
          <w:sz w:val="16"/>
          <w:highlight w:val="cyan"/>
        </w:rPr>
        <w:t xml:space="preserve"> </w:t>
      </w:r>
      <w:r w:rsidRPr="00E2711C">
        <w:rPr>
          <w:rStyle w:val="StyleUnderline"/>
          <w:highlight w:val="cyan"/>
        </w:rPr>
        <w:t xml:space="preserve">has become a </w:t>
      </w:r>
      <w:r w:rsidRPr="00E2711C">
        <w:rPr>
          <w:rStyle w:val="Emphasis"/>
          <w:highlight w:val="cyan"/>
        </w:rPr>
        <w:t>leader</w:t>
      </w:r>
      <w:r w:rsidRPr="00E2711C">
        <w:rPr>
          <w:sz w:val="16"/>
        </w:rPr>
        <w:t xml:space="preserve"> in the region </w:t>
      </w:r>
      <w:r w:rsidRPr="00E2711C">
        <w:rPr>
          <w:rStyle w:val="StyleUnderline"/>
          <w:highlight w:val="cyan"/>
        </w:rPr>
        <w:t>in the</w:t>
      </w:r>
      <w:r w:rsidRPr="00E2711C">
        <w:rPr>
          <w:sz w:val="16"/>
          <w:highlight w:val="cyan"/>
        </w:rPr>
        <w:t xml:space="preserve"> </w:t>
      </w:r>
      <w:r w:rsidRPr="00E2711C">
        <w:rPr>
          <w:sz w:val="16"/>
        </w:rPr>
        <w:t xml:space="preserve">new </w:t>
      </w:r>
      <w:r w:rsidRPr="00E2711C">
        <w:rPr>
          <w:rStyle w:val="StyleUnderline"/>
          <w:highlight w:val="cyan"/>
        </w:rPr>
        <w:t>realm of</w:t>
      </w:r>
      <w:r w:rsidRPr="00E2711C">
        <w:rPr>
          <w:sz w:val="16"/>
          <w:highlight w:val="cyan"/>
        </w:rPr>
        <w:t xml:space="preserve"> </w:t>
      </w:r>
      <w:r w:rsidRPr="00E2711C">
        <w:rPr>
          <w:rStyle w:val="Emphasis"/>
          <w:highlight w:val="cyan"/>
        </w:rPr>
        <w:t>cyber</w:t>
      </w:r>
      <w:r w:rsidRPr="00E2711C">
        <w:rPr>
          <w:sz w:val="16"/>
          <w:highlight w:val="cyan"/>
        </w:rPr>
        <w:t>-</w:t>
      </w:r>
      <w:r w:rsidRPr="00E2711C">
        <w:rPr>
          <w:rStyle w:val="StyleUnderline"/>
          <w:highlight w:val="cyan"/>
        </w:rPr>
        <w:t>security</w:t>
      </w:r>
      <w:r w:rsidRPr="00E2711C">
        <w:rPr>
          <w:sz w:val="16"/>
        </w:rPr>
        <w:t xml:space="preserve"> and </w:t>
      </w:r>
      <w:r w:rsidRPr="00E2711C">
        <w:rPr>
          <w:rStyle w:val="Emphasis"/>
          <w:highlight w:val="cyan"/>
        </w:rPr>
        <w:t>terrorist</w:t>
      </w:r>
      <w:r w:rsidRPr="00E2711C">
        <w:rPr>
          <w:sz w:val="16"/>
        </w:rPr>
        <w:t xml:space="preserve"> cyber </w:t>
      </w:r>
      <w:r w:rsidRPr="00E2711C">
        <w:rPr>
          <w:rStyle w:val="Emphasis"/>
          <w:highlight w:val="cyan"/>
        </w:rPr>
        <w:t>attacks</w:t>
      </w:r>
      <w:r w:rsidRPr="00E2711C">
        <w:rPr>
          <w:sz w:val="16"/>
          <w:highlight w:val="cyan"/>
        </w:rPr>
        <w:t xml:space="preserve"> </w:t>
      </w:r>
      <w:r w:rsidRPr="00E2711C">
        <w:rPr>
          <w:rStyle w:val="StyleUnderline"/>
          <w:highlight w:val="cyan"/>
        </w:rPr>
        <w:t>on</w:t>
      </w:r>
      <w:r w:rsidRPr="00E2711C">
        <w:rPr>
          <w:sz w:val="16"/>
        </w:rPr>
        <w:t xml:space="preserve"> government networks and </w:t>
      </w:r>
      <w:r w:rsidRPr="00E2711C">
        <w:rPr>
          <w:rStyle w:val="Emphasis"/>
        </w:rPr>
        <w:t xml:space="preserve">critical </w:t>
      </w:r>
      <w:r w:rsidRPr="00E2711C">
        <w:rPr>
          <w:rStyle w:val="Emphasis"/>
          <w:highlight w:val="cyan"/>
        </w:rPr>
        <w:t>infrastructure</w:t>
      </w:r>
      <w:r w:rsidRPr="00E2711C">
        <w:rPr>
          <w:sz w:val="16"/>
        </w:rPr>
        <w:t xml:space="preserve">. </w:t>
      </w:r>
      <w:r w:rsidRPr="00E2711C">
        <w:rPr>
          <w:rStyle w:val="StyleUnderline"/>
          <w:highlight w:val="cyan"/>
        </w:rPr>
        <w:t>One area</w:t>
      </w:r>
      <w:r w:rsidRPr="00E2711C">
        <w:rPr>
          <w:sz w:val="16"/>
        </w:rPr>
        <w:t xml:space="preserve"> where </w:t>
      </w:r>
      <w:r w:rsidRPr="00E2711C">
        <w:rPr>
          <w:rStyle w:val="StyleUnderline"/>
          <w:highlight w:val="cyan"/>
        </w:rPr>
        <w:t>the OAS has proved</w:t>
      </w:r>
      <w:r w:rsidRPr="00E2711C">
        <w:rPr>
          <w:rStyle w:val="StyleUnderline"/>
        </w:rPr>
        <w:t xml:space="preserve"> most </w:t>
      </w:r>
      <w:r w:rsidRPr="00E2711C">
        <w:rPr>
          <w:rStyle w:val="StyleUnderline"/>
          <w:highlight w:val="cyan"/>
        </w:rPr>
        <w:t>effective is</w:t>
      </w:r>
      <w:r w:rsidRPr="00E2711C">
        <w:rPr>
          <w:rStyle w:val="StyleUnderline"/>
        </w:rPr>
        <w:t xml:space="preserve"> in </w:t>
      </w:r>
      <w:r w:rsidRPr="00E2711C">
        <w:rPr>
          <w:rStyle w:val="Emphasis"/>
          <w:highlight w:val="cyan"/>
        </w:rPr>
        <w:t>de-mining</w:t>
      </w:r>
      <w:r w:rsidRPr="00E2711C">
        <w:rPr>
          <w:sz w:val="16"/>
        </w:rPr>
        <w:t xml:space="preserve">. Over the past two decades we have pored tremendous efforts into humanitarian demining, mine education, and victims’ assistance. With U.S. financial support, OAS efforts significantly contributed to the severe reduction on elimination of mines in Central America, in Peru, Ecuador and Colombia. Summits of the Americas Closely tied to the OAS is the pinnacle of U.S. multilateral engagement in the region, The Summit of the Americas ― the only hemispheric event that brings together all democratically elected Heads of State and Government in the Western Hemisphere. Since its inception in 1994 under President Clinton, six summits and two special summits have taken place from Buenos Aires to Quebec. The outcomes are too numerous to list in total here, but they have been substantial. In addition to the Energy &amp; Climate Partnership I referred to earlier, the Obama Administration has launched through the Summit process “Connecting the Americas 2022” to facilitate universal access to electricity and cleaner, more reliable power for citizens across the region, and “100,000 Strong in the Americas”, a program to promote increased international student exchanges between the United States and Latin America and the Caribbean. The last Summit in Cartagena Colombia in 2012 featured the first “CEO Summit of the Americas”, a high-level dialogue among the region’s business and government leaders focused on pragmatic partnerships between governments and the private sector to boost economic growth. We expect that tradition to continue at the next summit, to be held in Panama in 2015. An important issue going forward is how to more closely link the Summits with the OAS. Presently, the OAS hosts the secretariat of the Summit of the Americas, and serves as a clearinghouse for the implementation of Summit objectives. Part of our discussions with the U.S. Congress on OAS reform is how to create more direct linkages between these institutions. The Challenges Ahead Over the last decades, the hemisphere and the OAS have made enormous progress, but we now face new challenges on the political, economic and security fronts that must be addressed with leadership in bilateral as well as multilateral fora. Let me briefly touch on our overall policy in the hemisphere. Our approach at the OAS represents the multilateral apporach to the policy. The themes are similar. We continue to fervently support democracy, but based on good governance and respect for diversity of opinions that underpins democratic values. Several countries in the region see threats to democratic governance and freedom of expression. We are particularly concerned by the deteriorating situation in Venezuela, where the United States has called on the Venezuelan government to respect the human rights and the rule of law and begin a peaceful dialogue that alleviates the current tension. We have made that case and will continue to do so forcefully in the OAS. Economic engagement lies at the center of our strategy. Our current efforts are focused on concluding the Trans-Pacific Partnership that include several Asian countries, our NAFTA partners plus Chile and Peru. We have a sustained economic policy dialogue with Brazil and are strengthening our ties with Pacific Alliance members Mexico, Chile, Colombia and Peru. Prosperity </w:t>
      </w:r>
      <w:r w:rsidRPr="00E2711C">
        <w:rPr>
          <w:sz w:val="16"/>
        </w:rPr>
        <w:lastRenderedPageBreak/>
        <w:t xml:space="preserve">cannot exist without security. That is why we continue to invest in security cooperation with Mexico, Central America, the Caribbean, and Colombia. And lastly, a more vigorous energy diplomacy is a core priority. The evolving world energy map has created huge openings for greater cooperation on energy matters in the Western Hemisphere, including collaboration to promote energy security with responsible environmental stewardship. The OAS provides significant value-added on all of these themes and plays an important catalytic role in advancing our shared hemispheric agenda. But the organization must be nimble to adjust to changing circumstances, one that reflects the realities of the Americas in the 21st Century. For that reason, we are working on a reform agenda at this venerable institution. We are </w:t>
      </w:r>
      <w:r w:rsidRPr="00E2711C">
        <w:rPr>
          <w:rStyle w:val="StyleUnderline"/>
          <w:highlight w:val="cyan"/>
        </w:rPr>
        <w:t xml:space="preserve">building a </w:t>
      </w:r>
      <w:r w:rsidRPr="00E2711C">
        <w:rPr>
          <w:rStyle w:val="Emphasis"/>
          <w:highlight w:val="cyan"/>
        </w:rPr>
        <w:t>better</w:t>
      </w:r>
      <w:r w:rsidRPr="00E2711C">
        <w:rPr>
          <w:sz w:val="16"/>
        </w:rPr>
        <w:t xml:space="preserve">, more modern </w:t>
      </w:r>
      <w:r w:rsidRPr="00E2711C">
        <w:rPr>
          <w:rStyle w:val="Emphasis"/>
          <w:highlight w:val="cyan"/>
        </w:rPr>
        <w:t>OAS</w:t>
      </w:r>
      <w:r w:rsidRPr="00E2711C">
        <w:rPr>
          <w:sz w:val="16"/>
        </w:rPr>
        <w:t xml:space="preserve">, not only based on up to date management practices, but one that </w:t>
      </w:r>
      <w:r w:rsidRPr="00E2711C">
        <w:rPr>
          <w:rStyle w:val="StyleUnderline"/>
          <w:highlight w:val="cyan"/>
        </w:rPr>
        <w:t xml:space="preserve">focusses on the </w:t>
      </w:r>
      <w:r w:rsidRPr="00E2711C">
        <w:rPr>
          <w:rStyle w:val="Emphasis"/>
          <w:highlight w:val="cyan"/>
        </w:rPr>
        <w:t>key challenges</w:t>
      </w:r>
      <w:r w:rsidRPr="00E2711C">
        <w:rPr>
          <w:rStyle w:val="StyleUnderline"/>
          <w:highlight w:val="cyan"/>
        </w:rPr>
        <w:t xml:space="preserve"> of our </w:t>
      </w:r>
      <w:r w:rsidRPr="00E2711C">
        <w:rPr>
          <w:rStyle w:val="Emphasis"/>
          <w:highlight w:val="cyan"/>
        </w:rPr>
        <w:t>time</w:t>
      </w:r>
      <w:r w:rsidRPr="00E2711C">
        <w:rPr>
          <w:sz w:val="16"/>
        </w:rPr>
        <w:t>.</w:t>
      </w:r>
    </w:p>
    <w:p w14:paraId="2ACEE0BE" w14:textId="77777777" w:rsidR="00521703" w:rsidRDefault="00521703" w:rsidP="00F0664B">
      <w:pPr>
        <w:pStyle w:val="Analytic"/>
      </w:pPr>
    </w:p>
    <w:p w14:paraId="5562D591" w14:textId="77777777" w:rsidR="00F0664B" w:rsidRDefault="00F0664B" w:rsidP="00F0664B">
      <w:pPr>
        <w:pStyle w:val="Heading2"/>
      </w:pPr>
      <w:r>
        <w:lastRenderedPageBreak/>
        <w:t>3</w:t>
      </w:r>
    </w:p>
    <w:p w14:paraId="4BA811FD" w14:textId="77777777" w:rsidR="00F0664B" w:rsidRDefault="00F0664B" w:rsidP="00F0664B">
      <w:pPr>
        <w:pStyle w:val="Heading3"/>
      </w:pPr>
      <w:r>
        <w:lastRenderedPageBreak/>
        <w:t>1NC---OFF</w:t>
      </w:r>
    </w:p>
    <w:p w14:paraId="09C6E97C" w14:textId="77777777" w:rsidR="00F0664B" w:rsidRDefault="00F0664B" w:rsidP="00F0664B">
      <w:r>
        <w:t>Neolib K</w:t>
      </w:r>
    </w:p>
    <w:p w14:paraId="2EF7F3F8" w14:textId="77777777" w:rsidR="00F0664B" w:rsidRDefault="00F0664B" w:rsidP="00F0664B">
      <w:pPr>
        <w:pStyle w:val="Heading4"/>
      </w:pPr>
      <w:r w:rsidRPr="00222CED">
        <w:rPr>
          <w:u w:val="single"/>
        </w:rPr>
        <w:t>Exploration</w:t>
      </w:r>
      <w:r>
        <w:t xml:space="preserve"> and </w:t>
      </w:r>
      <w:r w:rsidRPr="00222CED">
        <w:rPr>
          <w:u w:val="single"/>
        </w:rPr>
        <w:t>development</w:t>
      </w:r>
      <w:r>
        <w:t xml:space="preserve"> of the Arctic feeds into </w:t>
      </w:r>
      <w:r w:rsidRPr="00222CED">
        <w:rPr>
          <w:u w:val="single"/>
        </w:rPr>
        <w:t>capitalism</w:t>
      </w:r>
      <w:r>
        <w:t xml:space="preserve">. </w:t>
      </w:r>
    </w:p>
    <w:p w14:paraId="7957343A" w14:textId="77777777" w:rsidR="00F0664B" w:rsidRDefault="00F0664B" w:rsidP="00F0664B">
      <w:r>
        <w:rPr>
          <w:rStyle w:val="Style13ptBold"/>
        </w:rPr>
        <w:t>Silva ’22</w:t>
      </w:r>
      <w:r w:rsidRPr="00222CED">
        <w:t xml:space="preserve"> [</w:t>
      </w:r>
      <w:r>
        <w:t>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217B8BAF" w14:textId="77777777" w:rsidR="00F0664B" w:rsidRPr="00222CED" w:rsidRDefault="00F0664B" w:rsidP="00F0664B">
      <w:pPr>
        <w:rPr>
          <w:rStyle w:val="StyleUnderline"/>
        </w:rPr>
      </w:pPr>
      <w:r w:rsidRPr="00222CED">
        <w:rPr>
          <w:sz w:val="16"/>
        </w:rPr>
        <w:t xml:space="preserve">Old colonialisms and the new: legacies, continuities and further issues While </w:t>
      </w:r>
      <w:r w:rsidRPr="00222CED">
        <w:rPr>
          <w:rStyle w:val="Emphasis"/>
        </w:rPr>
        <w:t xml:space="preserve">contemporary projects of </w:t>
      </w:r>
      <w:r w:rsidRPr="00222CED">
        <w:rPr>
          <w:rStyle w:val="Emphasis"/>
          <w:highlight w:val="cyan"/>
        </w:rPr>
        <w:t>economic development</w:t>
      </w:r>
      <w:r w:rsidRPr="00222CED">
        <w:rPr>
          <w:rStyle w:val="StyleUnderline"/>
          <w:highlight w:val="cyan"/>
        </w:rPr>
        <w:t xml:space="preserve"> in</w:t>
      </w:r>
      <w:r w:rsidRPr="00222CED">
        <w:rPr>
          <w:rStyle w:val="StyleUnderline"/>
        </w:rPr>
        <w:t xml:space="preserve"> the </w:t>
      </w:r>
      <w:r w:rsidRPr="00222CED">
        <w:rPr>
          <w:rStyle w:val="StyleUnderline"/>
          <w:highlight w:val="cyan"/>
        </w:rPr>
        <w:t>Arctic</w:t>
      </w:r>
      <w:r w:rsidRPr="00222CED">
        <w:rPr>
          <w:rStyle w:val="StyleUnderline"/>
        </w:rPr>
        <w:t xml:space="preserve"> have </w:t>
      </w:r>
      <w:r w:rsidRPr="00222CED">
        <w:rPr>
          <w:rStyle w:val="Emphasis"/>
          <w:highlight w:val="cyan"/>
        </w:rPr>
        <w:t>reached new scales</w:t>
      </w:r>
      <w:r w:rsidRPr="00222CED">
        <w:rPr>
          <w:rStyle w:val="StyleUnderline"/>
        </w:rPr>
        <w:t xml:space="preserve"> and exploit new resource frontiers</w:t>
      </w:r>
      <w:r w:rsidRPr="00222CED">
        <w:rPr>
          <w:sz w:val="16"/>
        </w:rPr>
        <w:t xml:space="preserve">, they are closely </w:t>
      </w:r>
      <w:r w:rsidRPr="00222CED">
        <w:rPr>
          <w:rStyle w:val="StyleUnderline"/>
          <w:highlight w:val="cyan"/>
        </w:rPr>
        <w:t>related to</w:t>
      </w:r>
      <w:r w:rsidRPr="00222CED">
        <w:rPr>
          <w:sz w:val="16"/>
        </w:rPr>
        <w:t xml:space="preserve"> </w:t>
      </w:r>
      <w:r w:rsidRPr="002655A3">
        <w:rPr>
          <w:sz w:val="16"/>
        </w:rPr>
        <w:t xml:space="preserve">the </w:t>
      </w:r>
      <w:r w:rsidRPr="002655A3">
        <w:rPr>
          <w:rStyle w:val="Emphasis"/>
        </w:rPr>
        <w:t>continuity</w:t>
      </w:r>
      <w:r w:rsidRPr="002655A3">
        <w:rPr>
          <w:rStyle w:val="StyleUnderline"/>
        </w:rPr>
        <w:t xml:space="preserve"> of ‘old’</w:t>
      </w:r>
      <w:r w:rsidRPr="00222CED">
        <w:rPr>
          <w:rStyle w:val="StyleUnderline"/>
        </w:rPr>
        <w:t xml:space="preserve"> </w:t>
      </w:r>
      <w:r w:rsidRPr="00222CED">
        <w:rPr>
          <w:rStyle w:val="Emphasis"/>
          <w:highlight w:val="cyan"/>
        </w:rPr>
        <w:t>Arctic</w:t>
      </w:r>
      <w:r w:rsidRPr="002655A3">
        <w:rPr>
          <w:rStyle w:val="Emphasis"/>
        </w:rPr>
        <w:t xml:space="preserve"> colonialisms</w:t>
      </w:r>
      <w:r w:rsidRPr="002655A3">
        <w:rPr>
          <w:rStyle w:val="StyleUnderline"/>
        </w:rPr>
        <w:t>. In</w:t>
      </w:r>
      <w:r w:rsidRPr="002655A3">
        <w:rPr>
          <w:sz w:val="16"/>
        </w:rPr>
        <w:t xml:space="preserve"> their</w:t>
      </w:r>
      <w:r w:rsidRPr="00222CED">
        <w:rPr>
          <w:sz w:val="16"/>
        </w:rPr>
        <w:t xml:space="preserve"> </w:t>
      </w:r>
      <w:r w:rsidRPr="00222CED">
        <w:rPr>
          <w:rStyle w:val="StyleUnderline"/>
        </w:rPr>
        <w:t xml:space="preserve">development, </w:t>
      </w:r>
      <w:r w:rsidRPr="002655A3">
        <w:rPr>
          <w:rStyle w:val="StyleUnderline"/>
        </w:rPr>
        <w:t>the perpetuation of</w:t>
      </w:r>
      <w:r w:rsidRPr="002655A3">
        <w:rPr>
          <w:sz w:val="16"/>
        </w:rPr>
        <w:t xml:space="preserve"> the</w:t>
      </w:r>
      <w:r w:rsidRPr="00222CED">
        <w:rPr>
          <w:sz w:val="16"/>
        </w:rPr>
        <w:t xml:space="preserve"> </w:t>
      </w:r>
      <w:r w:rsidRPr="00222CED">
        <w:rPr>
          <w:rStyle w:val="Emphasis"/>
          <w:highlight w:val="cyan"/>
        </w:rPr>
        <w:t>settler-colonial logic</w:t>
      </w:r>
      <w:r w:rsidRPr="00222CED">
        <w:rPr>
          <w:rStyle w:val="StyleUnderline"/>
        </w:rPr>
        <w:t xml:space="preserve"> </w:t>
      </w:r>
      <w:r w:rsidRPr="00222CED">
        <w:rPr>
          <w:rStyle w:val="StyleUnderline"/>
          <w:highlight w:val="cyan"/>
        </w:rPr>
        <w:t xml:space="preserve">of </w:t>
      </w:r>
      <w:r w:rsidRPr="00222CED">
        <w:rPr>
          <w:rStyle w:val="Emphasis"/>
          <w:highlight w:val="cyan"/>
        </w:rPr>
        <w:t>capitalist</w:t>
      </w:r>
      <w:r w:rsidRPr="002655A3">
        <w:rPr>
          <w:rStyle w:val="Emphasis"/>
        </w:rPr>
        <w:t xml:space="preserve"> economic</w:t>
      </w:r>
      <w:r w:rsidRPr="00222CED">
        <w:rPr>
          <w:rStyle w:val="Emphasis"/>
        </w:rPr>
        <w:t xml:space="preserve"> </w:t>
      </w:r>
      <w:r w:rsidRPr="00222CED">
        <w:rPr>
          <w:rStyle w:val="Emphasis"/>
          <w:highlight w:val="cyan"/>
        </w:rPr>
        <w:t>development</w:t>
      </w:r>
      <w:r w:rsidRPr="00222CED">
        <w:rPr>
          <w:sz w:val="16"/>
        </w:rPr>
        <w:t xml:space="preserve"> coupled with reasons of the Euro-American polities that claim the Arctic as part of their territory constitute the basis of ‘Arctic geopolitics’. Another new </w:t>
      </w:r>
      <w:r w:rsidRPr="002655A3">
        <w:rPr>
          <w:sz w:val="16"/>
        </w:rPr>
        <w:t xml:space="preserve">element is </w:t>
      </w:r>
      <w:r w:rsidRPr="002655A3">
        <w:rPr>
          <w:rStyle w:val="StyleUnderline"/>
        </w:rPr>
        <w:t xml:space="preserve">the </w:t>
      </w:r>
      <w:r w:rsidRPr="002655A3">
        <w:rPr>
          <w:rStyle w:val="Emphasis"/>
        </w:rPr>
        <w:t>growing importance of the Arctic</w:t>
      </w:r>
      <w:r w:rsidRPr="002655A3">
        <w:rPr>
          <w:rStyle w:val="StyleUnderline"/>
        </w:rPr>
        <w:t xml:space="preserve"> as a geopolitical hotspot</w:t>
      </w:r>
      <w:r w:rsidRPr="002655A3">
        <w:rPr>
          <w:sz w:val="16"/>
        </w:rPr>
        <w:t xml:space="preserve"> in world politics. While </w:t>
      </w:r>
      <w:r w:rsidRPr="002655A3">
        <w:rPr>
          <w:rStyle w:val="Emphasis"/>
        </w:rPr>
        <w:t>economic</w:t>
      </w:r>
      <w:r w:rsidRPr="002655A3">
        <w:rPr>
          <w:rStyle w:val="StyleUnderline"/>
        </w:rPr>
        <w:t xml:space="preserve"> reasons are an </w:t>
      </w:r>
      <w:r w:rsidRPr="002655A3">
        <w:rPr>
          <w:rStyle w:val="Emphasis"/>
        </w:rPr>
        <w:t>important driver</w:t>
      </w:r>
      <w:r w:rsidRPr="002655A3">
        <w:rPr>
          <w:rStyle w:val="StyleUnderline"/>
        </w:rPr>
        <w:t xml:space="preserve"> for territorial reorganizations</w:t>
      </w:r>
      <w:r w:rsidRPr="002655A3">
        <w:rPr>
          <w:sz w:val="16"/>
        </w:rPr>
        <w:t xml:space="preserve"> in the Arctic, national security and defence issues also play an important part in such</w:t>
      </w:r>
      <w:r w:rsidRPr="00222CED">
        <w:rPr>
          <w:sz w:val="16"/>
        </w:rPr>
        <w:t xml:space="preserve"> processes. The </w:t>
      </w:r>
      <w:r w:rsidRPr="00222CED">
        <w:rPr>
          <w:rStyle w:val="StyleUnderline"/>
        </w:rPr>
        <w:t>reorganization of military structures and the redefinition of military</w:t>
      </w:r>
      <w:r w:rsidRPr="00222CED">
        <w:rPr>
          <w:sz w:val="16"/>
        </w:rPr>
        <w:t xml:space="preserve"> strategies and </w:t>
      </w:r>
      <w:r w:rsidRPr="00222CED">
        <w:rPr>
          <w:rStyle w:val="StyleUnderline"/>
        </w:rPr>
        <w:t>objectives in the Arctic</w:t>
      </w:r>
      <w:r w:rsidRPr="00222CED">
        <w:rPr>
          <w:sz w:val="16"/>
        </w:rPr>
        <w:t xml:space="preserve"> – seen in Russia, in the US and Canada, encompassing all of the Inuit homeland – points to </w:t>
      </w:r>
      <w:r w:rsidRPr="00222CED">
        <w:rPr>
          <w:rStyle w:val="StyleUnderline"/>
        </w:rPr>
        <w:t>a tendency of increased control being exercised over</w:t>
      </w:r>
      <w:r w:rsidRPr="00222CED">
        <w:rPr>
          <w:sz w:val="16"/>
        </w:rPr>
        <w:t xml:space="preserve"> </w:t>
      </w:r>
      <w:r w:rsidRPr="00222CED">
        <w:rPr>
          <w:rStyle w:val="StyleUnderline"/>
        </w:rPr>
        <w:t>hyperborean spaces</w:t>
      </w:r>
      <w:r w:rsidRPr="00222CED">
        <w:rPr>
          <w:sz w:val="16"/>
        </w:rPr>
        <w:t xml:space="preserve"> by States. The </w:t>
      </w:r>
      <w:r w:rsidRPr="00222CED">
        <w:rPr>
          <w:rStyle w:val="StyleUnderline"/>
          <w:highlight w:val="cyan"/>
        </w:rPr>
        <w:t>emergence of</w:t>
      </w:r>
      <w:r w:rsidRPr="002655A3">
        <w:rPr>
          <w:rStyle w:val="StyleUnderline"/>
        </w:rPr>
        <w:t xml:space="preserve"> </w:t>
      </w:r>
      <w:r w:rsidRPr="002655A3">
        <w:rPr>
          <w:rStyle w:val="Emphasis"/>
        </w:rPr>
        <w:t xml:space="preserve">neo-extractivist </w:t>
      </w:r>
      <w:r w:rsidRPr="00222CED">
        <w:rPr>
          <w:rStyle w:val="Emphasis"/>
          <w:highlight w:val="cyan"/>
        </w:rPr>
        <w:t>capitalist development</w:t>
      </w:r>
      <w:r w:rsidRPr="00222CED">
        <w:rPr>
          <w:sz w:val="16"/>
        </w:rPr>
        <w:t xml:space="preserve">21) might be </w:t>
      </w:r>
      <w:r w:rsidRPr="00222CED">
        <w:rPr>
          <w:rStyle w:val="StyleUnderline"/>
          <w:highlight w:val="cyan"/>
        </w:rPr>
        <w:t xml:space="preserve">the </w:t>
      </w:r>
      <w:r w:rsidRPr="002655A3">
        <w:rPr>
          <w:rStyle w:val="StyleUnderline"/>
          <w:highlight w:val="cyan"/>
        </w:rPr>
        <w:t>defining f</w:t>
      </w:r>
      <w:r w:rsidRPr="00222CED">
        <w:rPr>
          <w:rStyle w:val="StyleUnderline"/>
          <w:highlight w:val="cyan"/>
        </w:rPr>
        <w:t>eature of</w:t>
      </w:r>
      <w:r w:rsidRPr="00222CED">
        <w:rPr>
          <w:rStyle w:val="StyleUnderline"/>
        </w:rPr>
        <w:t xml:space="preserve"> </w:t>
      </w:r>
      <w:r w:rsidRPr="00222CED">
        <w:rPr>
          <w:rStyle w:val="Emphasis"/>
        </w:rPr>
        <w:t xml:space="preserve">emerging </w:t>
      </w:r>
      <w:r w:rsidRPr="00222CED">
        <w:rPr>
          <w:rStyle w:val="Emphasis"/>
          <w:highlight w:val="cyan"/>
        </w:rPr>
        <w:t>Arctic colonialism</w:t>
      </w:r>
      <w:r w:rsidRPr="00222CED">
        <w:rPr>
          <w:rStyle w:val="Emphasis"/>
        </w:rPr>
        <w:t>s</w:t>
      </w:r>
      <w:r w:rsidRPr="00222CED">
        <w:rPr>
          <w:rStyle w:val="StyleUnderline"/>
        </w:rPr>
        <w:t xml:space="preserve">. Neo-extractivist </w:t>
      </w:r>
      <w:r w:rsidRPr="002655A3">
        <w:rPr>
          <w:rStyle w:val="Emphasis"/>
        </w:rPr>
        <w:t>capital accumulation</w:t>
      </w:r>
      <w:r w:rsidRPr="002655A3">
        <w:rPr>
          <w:rStyle w:val="StyleUnderline"/>
        </w:rPr>
        <w:t xml:space="preserve"> is characterized by pressure over natural resources and</w:t>
      </w:r>
      <w:r w:rsidRPr="00222CED">
        <w:rPr>
          <w:sz w:val="16"/>
        </w:rPr>
        <w:t xml:space="preserve"> the </w:t>
      </w:r>
      <w:r w:rsidRPr="00222CED">
        <w:rPr>
          <w:rStyle w:val="Emphasis"/>
          <w:highlight w:val="cyan"/>
        </w:rPr>
        <w:t>demand</w:t>
      </w:r>
      <w:r w:rsidRPr="00222CED">
        <w:rPr>
          <w:rStyle w:val="StyleUnderline"/>
          <w:highlight w:val="cyan"/>
        </w:rPr>
        <w:t xml:space="preserve"> for </w:t>
      </w:r>
      <w:r w:rsidRPr="00222CED">
        <w:rPr>
          <w:rStyle w:val="Emphasis"/>
          <w:highlight w:val="cyan"/>
        </w:rPr>
        <w:t>greater capitalist control</w:t>
      </w:r>
      <w:r w:rsidRPr="00222CED">
        <w:rPr>
          <w:rStyle w:val="StyleUnderline"/>
        </w:rPr>
        <w:t xml:space="preserve"> over space</w:t>
      </w:r>
      <w:r w:rsidRPr="00222CED">
        <w:rPr>
          <w:sz w:val="16"/>
        </w:rPr>
        <w:t xml:space="preserve">, reinforcing a </w:t>
      </w:r>
      <w:r w:rsidRPr="002655A3">
        <w:rPr>
          <w:rStyle w:val="StyleUnderline"/>
        </w:rPr>
        <w:t>relationship between humanity and nature</w:t>
      </w:r>
      <w:r w:rsidRPr="00222CED">
        <w:rPr>
          <w:rStyle w:val="StyleUnderline"/>
        </w:rPr>
        <w:t xml:space="preserve"> </w:t>
      </w:r>
      <w:r w:rsidRPr="00222CED">
        <w:rPr>
          <w:rStyle w:val="StyleUnderline"/>
          <w:highlight w:val="cyan"/>
        </w:rPr>
        <w:t>based on</w:t>
      </w:r>
      <w:r w:rsidRPr="00222CED">
        <w:rPr>
          <w:sz w:val="16"/>
        </w:rPr>
        <w:t xml:space="preserve"> the </w:t>
      </w:r>
      <w:r w:rsidRPr="00222CED">
        <w:rPr>
          <w:rStyle w:val="Emphasis"/>
          <w:highlight w:val="cyan"/>
        </w:rPr>
        <w:t>economic value</w:t>
      </w:r>
      <w:r w:rsidRPr="00222CED">
        <w:rPr>
          <w:rStyle w:val="StyleUnderline"/>
          <w:highlight w:val="cyan"/>
        </w:rPr>
        <w:t xml:space="preserve"> of</w:t>
      </w:r>
      <w:r w:rsidRPr="00222CED">
        <w:rPr>
          <w:sz w:val="16"/>
        </w:rPr>
        <w:t xml:space="preserve"> land and </w:t>
      </w:r>
      <w:r w:rsidRPr="00222CED">
        <w:rPr>
          <w:rStyle w:val="StyleUnderline"/>
        </w:rPr>
        <w:t xml:space="preserve">natural </w:t>
      </w:r>
      <w:r w:rsidRPr="00222CED">
        <w:rPr>
          <w:rStyle w:val="StyleUnderline"/>
          <w:highlight w:val="cyan"/>
        </w:rPr>
        <w:t>resources</w:t>
      </w:r>
      <w:r w:rsidRPr="00222CED">
        <w:rPr>
          <w:sz w:val="16"/>
        </w:rPr>
        <w:t xml:space="preserve">. While colonial </w:t>
      </w:r>
      <w:r w:rsidRPr="00222CED">
        <w:rPr>
          <w:rStyle w:val="StyleUnderline"/>
        </w:rPr>
        <w:t>projects attempt to recast themselves as</w:t>
      </w:r>
      <w:r w:rsidRPr="00222CED">
        <w:rPr>
          <w:sz w:val="16"/>
        </w:rPr>
        <w:t xml:space="preserve"> </w:t>
      </w:r>
      <w:r w:rsidRPr="00222CED">
        <w:rPr>
          <w:rStyle w:val="StyleUnderline"/>
        </w:rPr>
        <w:t>necessary</w:t>
      </w:r>
      <w:r w:rsidRPr="00222CED">
        <w:rPr>
          <w:sz w:val="16"/>
        </w:rPr>
        <w:t xml:space="preserve"> in the face of external threats or as the reasonable way </w:t>
      </w:r>
      <w:r w:rsidRPr="002655A3">
        <w:rPr>
          <w:sz w:val="16"/>
        </w:rPr>
        <w:t xml:space="preserve">of </w:t>
      </w:r>
      <w:r w:rsidRPr="002655A3">
        <w:rPr>
          <w:rStyle w:val="Emphasis"/>
        </w:rPr>
        <w:t>seizing the Arctic resource boom</w:t>
      </w:r>
      <w:r w:rsidRPr="002655A3">
        <w:rPr>
          <w:sz w:val="16"/>
        </w:rPr>
        <w:t>, th</w:t>
      </w:r>
      <w:r w:rsidRPr="00222CED">
        <w:rPr>
          <w:sz w:val="16"/>
        </w:rPr>
        <w:t xml:space="preserve">eir </w:t>
      </w:r>
      <w:r w:rsidRPr="00222CED">
        <w:rPr>
          <w:rStyle w:val="Emphasis"/>
          <w:highlight w:val="cyan"/>
        </w:rPr>
        <w:t>objectives</w:t>
      </w:r>
      <w:r w:rsidRPr="00222CED">
        <w:rPr>
          <w:rStyle w:val="StyleUnderline"/>
        </w:rPr>
        <w:t xml:space="preserve"> are </w:t>
      </w:r>
      <w:r w:rsidRPr="00222CED">
        <w:rPr>
          <w:rStyle w:val="Emphasis"/>
          <w:highlight w:val="cyan"/>
        </w:rPr>
        <w:t>similar to</w:t>
      </w:r>
      <w:r w:rsidRPr="00222CED">
        <w:rPr>
          <w:rStyle w:val="StyleUnderline"/>
        </w:rPr>
        <w:t xml:space="preserve"> those of </w:t>
      </w:r>
      <w:r w:rsidRPr="00222CED">
        <w:rPr>
          <w:rStyle w:val="Emphasis"/>
          <w:highlight w:val="cyan"/>
        </w:rPr>
        <w:t>old colonialisms</w:t>
      </w:r>
      <w:r w:rsidRPr="00222CED">
        <w:rPr>
          <w:rStyle w:val="StyleUnderline"/>
        </w:rPr>
        <w:t>: subsume indigenous territories</w:t>
      </w:r>
      <w:r w:rsidRPr="00222CED">
        <w:rPr>
          <w:sz w:val="16"/>
        </w:rPr>
        <w:t xml:space="preserve"> and subjectivities </w:t>
      </w:r>
      <w:r w:rsidRPr="00222CED">
        <w:rPr>
          <w:rStyle w:val="StyleUnderline"/>
          <w:highlight w:val="cyan"/>
        </w:rPr>
        <w:t xml:space="preserve">under the </w:t>
      </w:r>
      <w:r w:rsidRPr="00222CED">
        <w:rPr>
          <w:rStyle w:val="Emphasis"/>
          <w:highlight w:val="cyan"/>
        </w:rPr>
        <w:t>logic of capital</w:t>
      </w:r>
      <w:r w:rsidRPr="002655A3">
        <w:rPr>
          <w:rStyle w:val="Emphasis"/>
        </w:rPr>
        <w:t>is</w:t>
      </w:r>
      <w:r w:rsidRPr="00222CED">
        <w:rPr>
          <w:rStyle w:val="Emphasis"/>
        </w:rPr>
        <w:t>t accumulation</w:t>
      </w:r>
      <w:r w:rsidRPr="00222CED">
        <w:rPr>
          <w:sz w:val="16"/>
        </w:rPr>
        <w:t xml:space="preserve"> and </w:t>
      </w:r>
      <w:r w:rsidRPr="00222CED">
        <w:rPr>
          <w:rStyle w:val="StyleUnderline"/>
        </w:rPr>
        <w:t>extending</w:t>
      </w:r>
      <w:r w:rsidRPr="00222CED">
        <w:rPr>
          <w:sz w:val="16"/>
        </w:rPr>
        <w:t xml:space="preserve"> State (and </w:t>
      </w:r>
      <w:r w:rsidRPr="00222CED">
        <w:rPr>
          <w:rStyle w:val="Emphasis"/>
        </w:rPr>
        <w:t>capital) control</w:t>
      </w:r>
      <w:r w:rsidRPr="00222CED">
        <w:rPr>
          <w:rStyle w:val="StyleUnderline"/>
        </w:rPr>
        <w:t xml:space="preserve"> over the populations that inhabit them</w:t>
      </w:r>
      <w:r w:rsidRPr="00222CED">
        <w:rPr>
          <w:sz w:val="16"/>
        </w:rPr>
        <w:t xml:space="preserve">. It is possible to note that, if their scale and methods are somehow different from eighteenth and nineteenth century colonialisms, they still </w:t>
      </w:r>
      <w:r w:rsidRPr="00222CED">
        <w:rPr>
          <w:rStyle w:val="StyleUnderline"/>
        </w:rPr>
        <w:t>represent a continuity of the colonial project</w:t>
      </w:r>
      <w:r w:rsidRPr="00222CED">
        <w:rPr>
          <w:sz w:val="16"/>
        </w:rPr>
        <w:t xml:space="preserve">. Moreover, the long history of the nefarious impacts of colonialism and the deep disarticulation it brought to the Inuit peoples allowed the erasure of indigenous presences and </w:t>
      </w:r>
      <w:r w:rsidRPr="00222CED">
        <w:rPr>
          <w:rStyle w:val="StyleUnderline"/>
        </w:rPr>
        <w:t xml:space="preserve">the emergence of </w:t>
      </w:r>
      <w:r w:rsidRPr="00222CED">
        <w:rPr>
          <w:rStyle w:val="Emphasis"/>
          <w:highlight w:val="cyan"/>
        </w:rPr>
        <w:t>‘empty Arctic’</w:t>
      </w:r>
      <w:r w:rsidRPr="00222CED">
        <w:rPr>
          <w:rStyle w:val="Emphasis"/>
        </w:rPr>
        <w:t xml:space="preserve"> narratives</w:t>
      </w:r>
      <w:r w:rsidRPr="00222CED">
        <w:rPr>
          <w:sz w:val="16"/>
        </w:rPr>
        <w:t xml:space="preserve"> – </w:t>
      </w:r>
      <w:r w:rsidRPr="00222CED">
        <w:rPr>
          <w:rStyle w:val="StyleUnderline"/>
          <w:highlight w:val="cyan"/>
        </w:rPr>
        <w:t>used by</w:t>
      </w:r>
      <w:r w:rsidRPr="00222CED">
        <w:rPr>
          <w:sz w:val="16"/>
        </w:rPr>
        <w:t xml:space="preserve"> both </w:t>
      </w:r>
      <w:r w:rsidRPr="00222CED">
        <w:rPr>
          <w:rStyle w:val="Emphasis"/>
          <w:highlight w:val="cyan"/>
        </w:rPr>
        <w:t>neo-extractivist</w:t>
      </w:r>
      <w:r w:rsidRPr="00222CED">
        <w:rPr>
          <w:rStyle w:val="Emphasis"/>
        </w:rPr>
        <w:t xml:space="preserve"> capitalism</w:t>
      </w:r>
      <w:r w:rsidRPr="00222CED">
        <w:rPr>
          <w:rStyle w:val="StyleUnderline"/>
        </w:rPr>
        <w:t xml:space="preserve"> and the </w:t>
      </w:r>
      <w:r w:rsidRPr="00222CED">
        <w:rPr>
          <w:rStyle w:val="Emphasis"/>
        </w:rPr>
        <w:t>national-territorial State</w:t>
      </w:r>
      <w:r w:rsidRPr="00222CED">
        <w:rPr>
          <w:rStyle w:val="StyleUnderline"/>
        </w:rPr>
        <w:t xml:space="preserve"> </w:t>
      </w:r>
      <w:r w:rsidRPr="00222CED">
        <w:rPr>
          <w:rStyle w:val="StyleUnderline"/>
          <w:highlight w:val="cyan"/>
        </w:rPr>
        <w:t>in legitimizing</w:t>
      </w:r>
      <w:r w:rsidRPr="00222CED">
        <w:rPr>
          <w:rStyle w:val="StyleUnderline"/>
        </w:rPr>
        <w:t xml:space="preserve"> the rationale behind such </w:t>
      </w:r>
      <w:r w:rsidRPr="00222CED">
        <w:rPr>
          <w:rStyle w:val="StyleUnderline"/>
          <w:highlight w:val="cyan"/>
        </w:rPr>
        <w:t>projects</w:t>
      </w:r>
      <w:r w:rsidRPr="00222CED">
        <w:rPr>
          <w:rStyle w:val="StyleUnderline"/>
        </w:rPr>
        <w:t>.</w:t>
      </w:r>
    </w:p>
    <w:p w14:paraId="1BAA80BC" w14:textId="77777777" w:rsidR="00F0664B" w:rsidRPr="002D3EB3" w:rsidRDefault="00F0664B" w:rsidP="00F0664B">
      <w:pPr>
        <w:pStyle w:val="Heading4"/>
      </w:pPr>
      <w:r>
        <w:t xml:space="preserve">Capitalism causes </w:t>
      </w:r>
      <w:r>
        <w:rPr>
          <w:u w:val="single"/>
        </w:rPr>
        <w:t>extinction</w:t>
      </w:r>
      <w:r>
        <w:t>.</w:t>
      </w:r>
    </w:p>
    <w:p w14:paraId="77195CB3" w14:textId="77777777" w:rsidR="00F0664B" w:rsidRPr="00192C41" w:rsidRDefault="00F0664B" w:rsidP="00F0664B">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230625E8" w14:textId="77777777" w:rsidR="00F0664B" w:rsidRDefault="00F0664B" w:rsidP="00F0664B">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5164E0">
        <w:rPr>
          <w:rStyle w:val="Emphasis"/>
          <w:highlight w:val="cyan"/>
          <w:bdr w:val="single" w:sz="4" w:space="0" w:color="auto"/>
        </w:rPr>
        <w:t>new stage</w:t>
      </w:r>
      <w:r w:rsidRPr="002D3EB3">
        <w:rPr>
          <w:rStyle w:val="StyleUnderline"/>
          <w:highlight w:val="cyan"/>
        </w:rPr>
        <w:t xml:space="preserve"> threatening</w:t>
      </w:r>
      <w:r w:rsidRPr="00942AFA">
        <w:rPr>
          <w:rStyle w:val="StyleUnderline"/>
        </w:rPr>
        <w:t xml:space="preserve"> the </w:t>
      </w:r>
      <w:r w:rsidRPr="005164E0">
        <w:rPr>
          <w:rStyle w:val="Emphasis"/>
          <w:bdr w:val="single" w:sz="4" w:space="0" w:color="auto"/>
        </w:rPr>
        <w:t>very survival</w:t>
      </w:r>
      <w:r w:rsidRPr="002D3EB3">
        <w:rPr>
          <w:rStyle w:val="StyleUnderline"/>
        </w:rPr>
        <w:t xml:space="preserve"> of </w:t>
      </w:r>
      <w:r w:rsidRPr="005164E0">
        <w:rPr>
          <w:rStyle w:val="Emphasis"/>
          <w:bdr w:val="single" w:sz="4" w:space="0" w:color="auto"/>
        </w:rPr>
        <w:t>humanity</w:t>
      </w:r>
      <w:r w:rsidRPr="00942AFA">
        <w:rPr>
          <w:rStyle w:val="StyleUnderline"/>
        </w:rPr>
        <w:t xml:space="preserve"> and </w:t>
      </w:r>
      <w:r w:rsidRPr="005164E0">
        <w:rPr>
          <w:rStyle w:val="Emphasis"/>
          <w:highlight w:val="cyan"/>
          <w:bdr w:val="single" w:sz="4" w:space="0" w:color="auto"/>
        </w:rPr>
        <w:t>all</w:t>
      </w:r>
      <w:r w:rsidRPr="005164E0">
        <w:rPr>
          <w:rStyle w:val="Emphasis"/>
          <w:bdr w:val="single" w:sz="4" w:space="0" w:color="auto"/>
        </w:rPr>
        <w:t xml:space="preserve"> life</w:t>
      </w:r>
      <w:r w:rsidRPr="002D3EB3">
        <w:rPr>
          <w:rStyle w:val="Emphasis"/>
        </w:rPr>
        <w:t xml:space="preserve"> </w:t>
      </w:r>
      <w:r w:rsidRPr="005164E0">
        <w:rPr>
          <w:rStyle w:val="Emphasis"/>
          <w:highlight w:val="cyan"/>
          <w:bdr w:val="single" w:sz="4" w:space="0" w:color="auto"/>
        </w:rPr>
        <w:t>species</w:t>
      </w:r>
      <w:r w:rsidRPr="006C663F">
        <w:rPr>
          <w:rStyle w:val="StyleUnderline"/>
        </w:rPr>
        <w:t xml:space="preserve"> because of</w:t>
      </w:r>
      <w:r w:rsidRPr="00942AFA">
        <w:rPr>
          <w:rStyle w:val="StyleUnderline"/>
        </w:rPr>
        <w:t xml:space="preserve"> </w:t>
      </w:r>
      <w:r w:rsidRPr="005164E0">
        <w:rPr>
          <w:rStyle w:val="Emphasis"/>
          <w:bdr w:val="single" w:sz="4" w:space="0" w:color="auto"/>
        </w:rPr>
        <w:t xml:space="preserve">run-away </w:t>
      </w:r>
      <w:r w:rsidRPr="005164E0">
        <w:rPr>
          <w:rStyle w:val="Emphasis"/>
          <w:highlight w:val="cyan"/>
          <w:bdr w:val="single" w:sz="4" w:space="0" w:color="auto"/>
        </w:rPr>
        <w:t>climate change</w:t>
      </w:r>
      <w:r w:rsidRPr="002D3EB3">
        <w:rPr>
          <w:rStyle w:val="StyleUnderline"/>
          <w:highlight w:val="cyan"/>
        </w:rPr>
        <w:t xml:space="preserve"> and</w:t>
      </w:r>
      <w:r w:rsidRPr="00942AFA">
        <w:rPr>
          <w:rStyle w:val="StyleUnderline"/>
        </w:rPr>
        <w:t xml:space="preserve"> </w:t>
      </w:r>
      <w:r w:rsidRPr="005164E0">
        <w:rPr>
          <w:rStyle w:val="Emphasis"/>
          <w:bdr w:val="single" w:sz="4" w:space="0" w:color="auto"/>
        </w:rPr>
        <w:t xml:space="preserve">endless </w:t>
      </w:r>
      <w:r w:rsidRPr="005164E0">
        <w:rPr>
          <w:rStyle w:val="Emphasis"/>
          <w:highlight w:val="cyan"/>
          <w:bdr w:val="single" w:sz="4" w:space="0" w:color="auto"/>
        </w:rPr>
        <w:t>militarism</w:t>
      </w:r>
      <w:r w:rsidRPr="00942AFA">
        <w:rPr>
          <w:rStyle w:val="StyleUnderline"/>
        </w:rPr>
        <w:t xml:space="preserve"> in the </w:t>
      </w:r>
      <w:r w:rsidRPr="005164E0">
        <w:rPr>
          <w:rStyle w:val="Emphasis"/>
          <w:bdr w:val="single" w:sz="4" w:space="0" w:color="auto"/>
        </w:rPr>
        <w:t>nuclear age</w:t>
      </w:r>
      <w:r w:rsidRPr="002D3EB3">
        <w:rPr>
          <w:sz w:val="16"/>
        </w:rPr>
        <w:t xml:space="preserve">. </w:t>
      </w:r>
      <w:r w:rsidRPr="006C663F">
        <w:rPr>
          <w:rStyle w:val="StyleUnderline"/>
        </w:rPr>
        <w:t>Both</w:t>
      </w:r>
      <w:r w:rsidRPr="00942AFA">
        <w:rPr>
          <w:rStyle w:val="StyleUnderline"/>
        </w:rPr>
        <w:t xml:space="preserve"> </w:t>
      </w:r>
      <w:r w:rsidRPr="005164E0">
        <w:rPr>
          <w:rStyle w:val="Emphasis"/>
          <w:bdr w:val="single" w:sz="4" w:space="0" w:color="auto"/>
        </w:rPr>
        <w:t>climate change</w:t>
      </w:r>
      <w:r w:rsidRPr="00942AFA">
        <w:rPr>
          <w:rStyle w:val="StyleUnderline"/>
        </w:rPr>
        <w:t xml:space="preserve"> and </w:t>
      </w:r>
      <w:r w:rsidRPr="005164E0">
        <w:rPr>
          <w:rStyle w:val="Emphasis"/>
          <w:bdr w:val="single" w:sz="4" w:space="0" w:color="auto"/>
        </w:rPr>
        <w:t>war</w:t>
      </w:r>
      <w:r w:rsidRPr="00942AFA">
        <w:rPr>
          <w:rStyle w:val="StyleUnderline"/>
        </w:rPr>
        <w:t xml:space="preserve"> now </w:t>
      </w:r>
      <w:r w:rsidRPr="002D3EB3">
        <w:rPr>
          <w:rStyle w:val="StyleUnderline"/>
          <w:highlight w:val="cyan"/>
        </w:rPr>
        <w:t xml:space="preserve">threaten </w:t>
      </w:r>
      <w:r w:rsidRPr="005164E0">
        <w:rPr>
          <w:rStyle w:val="Emphasis"/>
          <w:highlight w:val="cyan"/>
          <w:bdr w:val="single" w:sz="4" w:space="0" w:color="auto"/>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5164E0">
        <w:rPr>
          <w:rStyle w:val="Emphasis"/>
          <w:bdr w:val="single" w:sz="4" w:space="0" w:color="auto"/>
        </w:rPr>
        <w:t xml:space="preserve">endless </w:t>
      </w:r>
      <w:r w:rsidRPr="005164E0">
        <w:rPr>
          <w:rStyle w:val="Emphasis"/>
          <w:highlight w:val="cyan"/>
          <w:bdr w:val="single" w:sz="4" w:space="0" w:color="auto"/>
        </w:rPr>
        <w:t>profits</w:t>
      </w:r>
      <w:r w:rsidRPr="002D3EB3">
        <w:rPr>
          <w:rStyle w:val="StyleUnderline"/>
        </w:rPr>
        <w:t xml:space="preserve"> and </w:t>
      </w:r>
      <w:r w:rsidRPr="005164E0">
        <w:rPr>
          <w:rStyle w:val="Emphasis"/>
          <w:bdr w:val="single" w:sz="4" w:space="0" w:color="auto"/>
        </w:rPr>
        <w:t>production</w:t>
      </w:r>
      <w:r w:rsidRPr="002D3EB3">
        <w:rPr>
          <w:rStyle w:val="StyleUnderline"/>
        </w:rPr>
        <w:t xml:space="preserve"> </w:t>
      </w:r>
      <w:r w:rsidRPr="002D3EB3">
        <w:rPr>
          <w:rStyle w:val="StyleUnderline"/>
          <w:highlight w:val="cyan"/>
        </w:rPr>
        <w:t xml:space="preserve">is depleting </w:t>
      </w:r>
      <w:r w:rsidRPr="005164E0">
        <w:rPr>
          <w:rStyle w:val="Emphasis"/>
          <w:highlight w:val="cyan"/>
          <w:bdr w:val="single" w:sz="4" w:space="0" w:color="auto"/>
        </w:rPr>
        <w:t>scarce</w:t>
      </w:r>
      <w:r w:rsidRPr="002D3EB3">
        <w:rPr>
          <w:rStyle w:val="StyleUnderline"/>
        </w:rPr>
        <w:t xml:space="preserve"> vital </w:t>
      </w:r>
      <w:r w:rsidRPr="005164E0">
        <w:rPr>
          <w:rStyle w:val="Emphasis"/>
          <w:highlight w:val="cyan"/>
          <w:bdr w:val="single" w:sz="4" w:space="0" w:color="auto"/>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5164E0">
        <w:rPr>
          <w:rStyle w:val="Emphasis"/>
          <w:bdr w:val="single" w:sz="4" w:space="0" w:color="auto"/>
        </w:rPr>
        <w:t>existential crisis</w:t>
      </w:r>
      <w:r w:rsidRPr="002D3EB3">
        <w:rPr>
          <w:rStyle w:val="StyleUnderline"/>
        </w:rPr>
        <w:t xml:space="preserve"> of </w:t>
      </w:r>
      <w:r w:rsidRPr="005164E0">
        <w:rPr>
          <w:rStyle w:val="Emphasis"/>
          <w:highlight w:val="cyan"/>
          <w:bdr w:val="single" w:sz="4" w:space="0" w:color="auto"/>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5164E0">
        <w:rPr>
          <w:rStyle w:val="Emphasis"/>
          <w:highlight w:val="cyan"/>
          <w:bdr w:val="single" w:sz="4" w:space="0" w:color="auto"/>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5164E0">
        <w:rPr>
          <w:rStyle w:val="Emphasis"/>
          <w:highlight w:val="cyan"/>
          <w:bdr w:val="single" w:sz="4" w:space="0" w:color="auto"/>
        </w:rPr>
        <w:t>existential</w:t>
      </w:r>
      <w:r w:rsidRPr="005164E0">
        <w:rPr>
          <w:rStyle w:val="Emphasis"/>
          <w:bdr w:val="single" w:sz="4" w:space="0" w:color="auto"/>
        </w:rPr>
        <w:t xml:space="preserve"> risk</w:t>
      </w:r>
      <w:r w:rsidRPr="002D3EB3">
        <w:rPr>
          <w:sz w:val="16"/>
        </w:rPr>
        <w:t>. These once unbelievable perils are a creation of our own hands – and of the leaders and systems we are taught to cherish.</w:t>
      </w:r>
      <w:r>
        <w:rPr>
          <w:sz w:val="16"/>
        </w:rPr>
        <w:t xml:space="preserve"> </w:t>
      </w:r>
      <w:r w:rsidRPr="002D3EB3">
        <w:rPr>
          <w:sz w:val="16"/>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w:t>
      </w:r>
      <w:r w:rsidRPr="002D3EB3">
        <w:rPr>
          <w:sz w:val="16"/>
        </w:rPr>
        <w:lastRenderedPageBreak/>
        <w:t>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r>
        <w:rPr>
          <w:sz w:val="16"/>
        </w:rPr>
        <w:t xml:space="preserve"> </w:t>
      </w: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r>
        <w:rPr>
          <w:sz w:val="16"/>
        </w:rPr>
        <w:t xml:space="preserve"> </w:t>
      </w: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r>
        <w:rPr>
          <w:sz w:val="16"/>
        </w:rPr>
        <w:t xml:space="preserve"> </w:t>
      </w:r>
      <w:r w:rsidRPr="002D3EB3">
        <w:rPr>
          <w:sz w:val="16"/>
        </w:rPr>
        <w:t>We’re too afraid to bring children into the world with future that’s forecast.7</w:t>
      </w:r>
      <w:r>
        <w:rPr>
          <w:sz w:val="16"/>
        </w:rPr>
        <w:t xml:space="preserve"> </w:t>
      </w:r>
      <w:r w:rsidRPr="002D3EB3">
        <w:rPr>
          <w:sz w:val="16"/>
        </w:rPr>
        <w:t>Alexandria Ocasio-Cortez, one of America’s most influential progressive Democrats in Congress, and a self-proclaimed “democratic socialist,” says she understands the birthstrikers, commenting on Instagram Live:</w:t>
      </w:r>
      <w:r>
        <w:rPr>
          <w:sz w:val="16"/>
        </w:rPr>
        <w:t xml:space="preserve"> </w:t>
      </w:r>
      <w:r w:rsidRPr="002D3EB3">
        <w:rPr>
          <w:sz w:val="16"/>
        </w:rPr>
        <w:t>It is basically a scientific consensus that the lives of our children are going to be very difficult, and it does lead young people to have a legitimate question: is it OK to still have children?8</w:t>
      </w:r>
      <w:r>
        <w:rPr>
          <w:sz w:val="16"/>
        </w:rPr>
        <w:t xml:space="preserve"> </w:t>
      </w: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5164E0">
        <w:rPr>
          <w:rStyle w:val="Emphasis"/>
          <w:highlight w:val="cyan"/>
          <w:bdr w:val="single" w:sz="4" w:space="0" w:color="auto"/>
        </w:rPr>
        <w:t>Doomsday Clock</w:t>
      </w:r>
      <w:r w:rsidRPr="002D3EB3">
        <w:rPr>
          <w:rStyle w:val="StyleUnderline"/>
        </w:rPr>
        <w:t>”</w:t>
      </w:r>
      <w:r w:rsidRPr="002D3EB3">
        <w:rPr>
          <w:sz w:val="16"/>
        </w:rPr>
        <w:t xml:space="preserve"> that they created after World War II </w:t>
      </w:r>
      <w:r w:rsidRPr="005164E0">
        <w:rPr>
          <w:rStyle w:val="Emphasis"/>
          <w:highlight w:val="cyan"/>
          <w:bdr w:val="single" w:sz="4" w:space="0" w:color="auto"/>
        </w:rPr>
        <w:t>closer</w:t>
      </w:r>
      <w:r w:rsidRPr="005164E0">
        <w:rPr>
          <w:rStyle w:val="Emphasis"/>
          <w:bdr w:val="single" w:sz="4" w:space="0" w:color="auto"/>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r>
        <w:rPr>
          <w:sz w:val="16"/>
        </w:rPr>
        <w:t xml:space="preserve"> </w:t>
      </w:r>
      <w:r w:rsidRPr="002D3EB3">
        <w:rPr>
          <w:sz w:val="16"/>
        </w:rPr>
        <w:t>We are like passengers on the Titanic, ignoring the iceberg ahead in terms of climate and nuclear threats.9</w:t>
      </w:r>
      <w:r>
        <w:rPr>
          <w:sz w:val="16"/>
        </w:rPr>
        <w:t xml:space="preserve"> </w:t>
      </w: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5164E0">
        <w:rPr>
          <w:rStyle w:val="Emphasis"/>
          <w:highlight w:val="cyan"/>
          <w:bdr w:val="single" w:sz="4" w:space="0" w:color="auto"/>
        </w:rPr>
        <w:t>code red</w:t>
      </w:r>
      <w:r w:rsidRPr="005164E0">
        <w:rPr>
          <w:rStyle w:val="StyleUnderline"/>
        </w:rPr>
        <w:t xml:space="preserve"> </w:t>
      </w:r>
      <w:r w:rsidRPr="002D3EB3">
        <w:rPr>
          <w:rStyle w:val="StyleUnderline"/>
        </w:rPr>
        <w:t xml:space="preserve">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5164E0">
        <w:rPr>
          <w:rStyle w:val="Emphasis"/>
          <w:highlight w:val="cyan"/>
          <w:bdr w:val="single" w:sz="4" w:space="0" w:color="auto"/>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5164E0">
        <w:rPr>
          <w:rStyle w:val="Emphasis"/>
          <w:highlight w:val="cyan"/>
          <w:bdr w:val="single" w:sz="4" w:space="0" w:color="auto"/>
        </w:rPr>
        <w:t>ten years</w:t>
      </w:r>
      <w:r w:rsidRPr="002D3EB3">
        <w:rPr>
          <w:rStyle w:val="StyleUnderline"/>
          <w:highlight w:val="cyan"/>
        </w:rPr>
        <w:t xml:space="preserve"> to make </w:t>
      </w:r>
      <w:r w:rsidRPr="005164E0">
        <w:rPr>
          <w:rStyle w:val="Emphasis"/>
          <w:highlight w:val="cyan"/>
          <w:bdr w:val="single" w:sz="4" w:space="0" w:color="auto"/>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r>
        <w:rPr>
          <w:sz w:val="16"/>
        </w:rPr>
        <w:t xml:space="preserve"> </w:t>
      </w: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5164E0">
        <w:rPr>
          <w:rStyle w:val="Emphasis"/>
          <w:highlight w:val="cyan"/>
          <w:bdr w:val="single" w:sz="4" w:space="0" w:color="auto"/>
        </w:rPr>
        <w:t>alter</w:t>
      </w:r>
      <w:r w:rsidRPr="002D3EB3">
        <w:rPr>
          <w:rStyle w:val="StyleUnderline"/>
          <w:highlight w:val="cyan"/>
        </w:rPr>
        <w:t xml:space="preserve"> the way it </w:t>
      </w:r>
      <w:r w:rsidRPr="005164E0">
        <w:rPr>
          <w:rStyle w:val="Emphasis"/>
          <w:highlight w:val="cyan"/>
          <w:bdr w:val="single" w:sz="4" w:space="0" w:color="auto"/>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r>
        <w:rPr>
          <w:sz w:val="16"/>
        </w:rPr>
        <w:t xml:space="preserve"> </w:t>
      </w:r>
      <w:r w:rsidRPr="002D3EB3">
        <w:rPr>
          <w:sz w:val="16"/>
        </w:rPr>
        <w:t xml:space="preserve">As 2022 drew to a close, </w:t>
      </w:r>
      <w:r w:rsidRPr="002D3EB3">
        <w:rPr>
          <w:rStyle w:val="StyleUnderline"/>
        </w:rPr>
        <w:t xml:space="preserve">the </w:t>
      </w:r>
      <w:r w:rsidRPr="005164E0">
        <w:rPr>
          <w:rStyle w:val="Emphasis"/>
          <w:highlight w:val="cyan"/>
          <w:bdr w:val="single" w:sz="4" w:space="0" w:color="auto"/>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5164E0">
        <w:rPr>
          <w:rStyle w:val="Emphasis"/>
          <w:highlight w:val="cyan"/>
          <w:bdr w:val="single" w:sz="4" w:space="0" w:color="auto"/>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3DE8F7E5" w14:textId="77777777" w:rsidR="00F0664B" w:rsidRPr="00D760BF" w:rsidRDefault="00F0664B" w:rsidP="00F0664B">
      <w:pPr>
        <w:pStyle w:val="Heading4"/>
      </w:pPr>
      <w:r>
        <w:t xml:space="preserve">The alternative is a </w:t>
      </w:r>
      <w:r w:rsidRPr="00D760BF">
        <w:rPr>
          <w:u w:val="single"/>
        </w:rPr>
        <w:t>dual-power strategy</w:t>
      </w:r>
      <w:r>
        <w:t xml:space="preserve"> of base building that affirms a model of the communist party.</w:t>
      </w:r>
    </w:p>
    <w:p w14:paraId="2D7AD207" w14:textId="77777777" w:rsidR="00F0664B" w:rsidRDefault="00F0664B" w:rsidP="00F0664B">
      <w:r>
        <w:rPr>
          <w:rStyle w:val="Style13ptBold"/>
        </w:rPr>
        <w:t>Escalante ‘18</w:t>
      </w:r>
      <w:r w:rsidRPr="00520097">
        <w:t xml:space="preserve"> </w:t>
      </w:r>
      <w:r>
        <w:t xml:space="preserve">[Alyson </w:t>
      </w:r>
      <w:r w:rsidRPr="00D760BF">
        <w:t>Escalante is a Marxist-Leninist, Materialist Feminist and Anti-Imperialist activist.</w:t>
      </w:r>
      <w:r>
        <w:t xml:space="preserve"> “Party Organizing in the 21t Century”, </w:t>
      </w:r>
      <w:r>
        <w:rPr>
          <w:i/>
          <w:iCs/>
        </w:rPr>
        <w:t xml:space="preserve">The Forge News, </w:t>
      </w:r>
      <w:r>
        <w:t xml:space="preserve">10-21-2018, </w:t>
      </w:r>
      <w:r w:rsidRPr="00DB28A1">
        <w:t>https://theforgenews.org/2018/09/21/party-organizing-in-the-21st-century/</w:t>
      </w:r>
      <w:r>
        <w:t>, DOA: 7/15/24]</w:t>
      </w:r>
    </w:p>
    <w:p w14:paraId="5BD8151B" w14:textId="77777777" w:rsidR="00F0664B" w:rsidRPr="004B1309" w:rsidRDefault="00F0664B" w:rsidP="00F0664B">
      <w:pPr>
        <w:rPr>
          <w:u w:val="single"/>
        </w:rPr>
      </w:pPr>
      <w:r w:rsidRPr="00D760BF">
        <w:rPr>
          <w:u w:val="single"/>
        </w:rPr>
        <w:t>The Need For A</w:t>
      </w:r>
      <w:r w:rsidRPr="004508AF">
        <w:rPr>
          <w:u w:val="single"/>
        </w:rPr>
        <w:t xml:space="preserve"> </w:t>
      </w:r>
      <w:r w:rsidRPr="00D760BF">
        <w:rPr>
          <w:u w:val="single"/>
        </w:rPr>
        <w:t>Party:</w:t>
      </w:r>
      <w:r w:rsidRPr="004508AF">
        <w:rPr>
          <w:u w:val="single"/>
        </w:rPr>
        <w:t xml:space="preserve"> </w:t>
      </w:r>
      <w:r w:rsidRPr="00D760BF">
        <w:rPr>
          <w:u w:val="single"/>
        </w:rPr>
        <w:t xml:space="preserve">I would argue that within the </w:t>
      </w:r>
      <w:r w:rsidRPr="00222CED">
        <w:rPr>
          <w:rStyle w:val="Emphasis"/>
          <w:highlight w:val="cyan"/>
        </w:rPr>
        <w:t>base building</w:t>
      </w:r>
      <w:r w:rsidRPr="00222CED">
        <w:rPr>
          <w:rStyle w:val="Emphasis"/>
        </w:rPr>
        <w:t xml:space="preserve"> movement</w:t>
      </w:r>
      <w:r w:rsidRPr="00D760BF">
        <w:rPr>
          <w:u w:val="single"/>
        </w:rPr>
        <w:t xml:space="preserve">, there is a </w:t>
      </w:r>
      <w:r w:rsidRPr="00BD7EE0">
        <w:rPr>
          <w:highlight w:val="cyan"/>
          <w:u w:val="single"/>
        </w:rPr>
        <w:t xml:space="preserve">move towards </w:t>
      </w:r>
      <w:r w:rsidRPr="00222CED">
        <w:rPr>
          <w:rStyle w:val="Emphasis"/>
          <w:highlight w:val="cyan"/>
        </w:rPr>
        <w:t>party organizing</w:t>
      </w:r>
      <w:r w:rsidRPr="00D760BF">
        <w:rPr>
          <w:u w:val="single"/>
        </w:rPr>
        <w:t>, but this trend has not always been explicitly theorized or forwarded within the movement.</w:t>
      </w:r>
      <w:r w:rsidRPr="004508AF">
        <w:rPr>
          <w:u w:val="single"/>
        </w:rPr>
        <w:t xml:space="preserve"> </w:t>
      </w:r>
      <w:r w:rsidRPr="00D760BF">
        <w:rPr>
          <w:u w:val="single"/>
        </w:rPr>
        <w:t xml:space="preserve">My goal in this essay is to argue that </w:t>
      </w:r>
      <w:r w:rsidRPr="00222CED">
        <w:rPr>
          <w:rStyle w:val="Emphasis"/>
        </w:rPr>
        <w:t>base building</w:t>
      </w:r>
      <w:r w:rsidRPr="00D760BF">
        <w:rPr>
          <w:u w:val="single"/>
        </w:rPr>
        <w:t xml:space="preserve"> and </w:t>
      </w:r>
      <w:r w:rsidRPr="00222CED">
        <w:rPr>
          <w:rStyle w:val="Emphasis"/>
          <w:highlight w:val="cyan"/>
        </w:rPr>
        <w:t>dual power</w:t>
      </w:r>
      <w:r w:rsidRPr="00222CED">
        <w:rPr>
          <w:rStyle w:val="Emphasis"/>
        </w:rPr>
        <w:t xml:space="preserve"> strategy</w:t>
      </w:r>
      <w:r w:rsidRPr="00D760BF">
        <w:rPr>
          <w:u w:val="single"/>
        </w:rPr>
        <w:t xml:space="preserve"> can be </w:t>
      </w:r>
      <w:r w:rsidRPr="00BD7EE0">
        <w:rPr>
          <w:highlight w:val="cyan"/>
          <w:u w:val="single"/>
        </w:rPr>
        <w:t xml:space="preserve">best </w:t>
      </w:r>
      <w:r w:rsidRPr="00222CED">
        <w:rPr>
          <w:rStyle w:val="Emphasis"/>
          <w:highlight w:val="cyan"/>
        </w:rPr>
        <w:t>forwarded through</w:t>
      </w:r>
      <w:r w:rsidRPr="00222CED">
        <w:rPr>
          <w:rStyle w:val="Emphasis"/>
        </w:rPr>
        <w:t xml:space="preserve"> party </w:t>
      </w:r>
      <w:r w:rsidRPr="00222CED">
        <w:rPr>
          <w:rStyle w:val="Emphasis"/>
          <w:highlight w:val="cyan"/>
        </w:rPr>
        <w:t>organizing</w:t>
      </w:r>
      <w:r w:rsidRPr="00D760BF">
        <w:rPr>
          <w:u w:val="single"/>
        </w:rPr>
        <w:t xml:space="preserve">, and that </w:t>
      </w:r>
      <w:r w:rsidRPr="00222CED">
        <w:rPr>
          <w:rStyle w:val="Emphasis"/>
        </w:rPr>
        <w:t>party organizing</w:t>
      </w:r>
      <w:r w:rsidRPr="00D760BF">
        <w:rPr>
          <w:u w:val="single"/>
        </w:rPr>
        <w:t xml:space="preserve"> can </w:t>
      </w:r>
      <w:r w:rsidRPr="00BD7EE0">
        <w:rPr>
          <w:highlight w:val="cyan"/>
          <w:u w:val="single"/>
        </w:rPr>
        <w:t>allow</w:t>
      </w:r>
      <w:r w:rsidRPr="00D760BF">
        <w:rPr>
          <w:u w:val="single"/>
        </w:rPr>
        <w:t xml:space="preserve"> this </w:t>
      </w:r>
      <w:r w:rsidRPr="00222CED">
        <w:rPr>
          <w:rStyle w:val="Emphasis"/>
        </w:rPr>
        <w:t>emerging movement</w:t>
      </w:r>
      <w:r w:rsidRPr="00D760BF">
        <w:rPr>
          <w:u w:val="single"/>
        </w:rPr>
        <w:t xml:space="preserve"> to solidify into a </w:t>
      </w:r>
      <w:r w:rsidRPr="00222CED">
        <w:rPr>
          <w:rStyle w:val="Emphasis"/>
        </w:rPr>
        <w:t xml:space="preserve">powerful </w:t>
      </w:r>
      <w:r w:rsidRPr="00222CED">
        <w:rPr>
          <w:rStyle w:val="Emphasis"/>
          <w:highlight w:val="cyan"/>
        </w:rPr>
        <w:t>revolutionary socialist tendency</w:t>
      </w:r>
      <w:r w:rsidRPr="00D760BF">
        <w:rPr>
          <w:u w:val="single"/>
        </w:rPr>
        <w:t xml:space="preserve"> in the </w:t>
      </w:r>
      <w:r w:rsidRPr="00222CED">
        <w:rPr>
          <w:rStyle w:val="Emphasis"/>
        </w:rPr>
        <w:t>U</w:t>
      </w:r>
      <w:r w:rsidRPr="00D760BF">
        <w:rPr>
          <w:u w:val="single"/>
        </w:rPr>
        <w:t xml:space="preserve">nited </w:t>
      </w:r>
      <w:r w:rsidRPr="00222CED">
        <w:rPr>
          <w:rStyle w:val="Emphasis"/>
        </w:rPr>
        <w:t>S</w:t>
      </w:r>
      <w:r w:rsidRPr="00D760BF">
        <w:rPr>
          <w:u w:val="single"/>
        </w:rPr>
        <w:t>ta</w:t>
      </w:r>
      <w:r w:rsidRPr="00222CED">
        <w:rPr>
          <w:rStyle w:val="StyleUnderline"/>
        </w:rPr>
        <w:t>tes</w:t>
      </w:r>
      <w:r w:rsidRPr="00B44D97">
        <w:rPr>
          <w:sz w:val="16"/>
        </w:rPr>
        <w:t xml:space="preserve">. One of the crucial insights of the base building movement is that the current state of the left in the United States is one in which revolution is not currently possible. There exists very little popular support for socialist politics. </w:t>
      </w:r>
      <w:r w:rsidRPr="00D760BF">
        <w:rPr>
          <w:u w:val="single"/>
        </w:rPr>
        <w:t xml:space="preserve">A century of </w:t>
      </w:r>
      <w:r w:rsidRPr="00222CED">
        <w:rPr>
          <w:rStyle w:val="Emphasis"/>
        </w:rPr>
        <w:t>anticommunist propaganda</w:t>
      </w:r>
      <w:r w:rsidRPr="00D760BF">
        <w:rPr>
          <w:u w:val="single"/>
        </w:rPr>
        <w:t xml:space="preserve"> has been extremely effective in convincing even the most oppressed and marginalized that communism has nothing to offer them.</w:t>
      </w:r>
      <w:r w:rsidRPr="004508AF">
        <w:rPr>
          <w:u w:val="single"/>
        </w:rPr>
        <w:t xml:space="preserve"> </w:t>
      </w:r>
      <w:r w:rsidRPr="00D760BF">
        <w:rPr>
          <w:u w:val="single"/>
        </w:rPr>
        <w:t xml:space="preserve">The base building emphasis on </w:t>
      </w:r>
      <w:r w:rsidRPr="00222CED">
        <w:rPr>
          <w:rStyle w:val="Emphasis"/>
        </w:rPr>
        <w:t>dual power responds directly</w:t>
      </w:r>
      <w:r w:rsidRPr="00D760BF">
        <w:rPr>
          <w:u w:val="single"/>
        </w:rPr>
        <w:t xml:space="preserve"> to this insight. By </w:t>
      </w:r>
      <w:r w:rsidRPr="00222CED">
        <w:rPr>
          <w:rStyle w:val="Emphasis"/>
          <w:highlight w:val="cyan"/>
        </w:rPr>
        <w:t>building institutions</w:t>
      </w:r>
      <w:r w:rsidRPr="00222CED">
        <w:rPr>
          <w:highlight w:val="cyan"/>
          <w:u w:val="single"/>
        </w:rPr>
        <w:t xml:space="preserve"> w</w:t>
      </w:r>
      <w:r w:rsidRPr="00BD7EE0">
        <w:rPr>
          <w:highlight w:val="cyan"/>
          <w:u w:val="single"/>
        </w:rPr>
        <w:t>hich</w:t>
      </w:r>
      <w:r w:rsidRPr="00D760BF">
        <w:rPr>
          <w:u w:val="single"/>
        </w:rPr>
        <w:t xml:space="preserve"> can </w:t>
      </w:r>
      <w:r w:rsidRPr="00BD7EE0">
        <w:rPr>
          <w:highlight w:val="cyan"/>
          <w:u w:val="single"/>
        </w:rPr>
        <w:t>meet</w:t>
      </w:r>
      <w:r w:rsidRPr="00D760BF">
        <w:rPr>
          <w:u w:val="single"/>
        </w:rPr>
        <w:t xml:space="preserve"> </w:t>
      </w:r>
      <w:r w:rsidRPr="00222CED">
        <w:rPr>
          <w:rStyle w:val="Emphasis"/>
        </w:rPr>
        <w:t xml:space="preserve">people’s </w:t>
      </w:r>
      <w:r w:rsidRPr="00222CED">
        <w:rPr>
          <w:rStyle w:val="Emphasis"/>
          <w:highlight w:val="cyan"/>
        </w:rPr>
        <w:t>needs</w:t>
      </w:r>
      <w:r w:rsidRPr="00D760BF">
        <w:rPr>
          <w:u w:val="single"/>
        </w:rPr>
        <w:t xml:space="preserve">, we are able to concretely </w:t>
      </w:r>
      <w:r w:rsidRPr="00222CED">
        <w:rPr>
          <w:rStyle w:val="Emphasis"/>
          <w:highlight w:val="cyan"/>
        </w:rPr>
        <w:t>demonstrate</w:t>
      </w:r>
      <w:r w:rsidRPr="00222CED">
        <w:rPr>
          <w:rStyle w:val="Emphasis"/>
        </w:rPr>
        <w:t xml:space="preserve"> that communists</w:t>
      </w:r>
      <w:r w:rsidRPr="00D760BF">
        <w:rPr>
          <w:u w:val="single"/>
        </w:rPr>
        <w:t xml:space="preserve"> </w:t>
      </w:r>
      <w:r w:rsidRPr="00D760BF">
        <w:rPr>
          <w:u w:val="single"/>
        </w:rPr>
        <w:lastRenderedPageBreak/>
        <w:t xml:space="preserve">can </w:t>
      </w:r>
      <w:r w:rsidRPr="00222CED">
        <w:rPr>
          <w:rStyle w:val="Emphasis"/>
        </w:rPr>
        <w:t xml:space="preserve">offer the </w:t>
      </w:r>
      <w:r w:rsidRPr="00222CED">
        <w:rPr>
          <w:rStyle w:val="Emphasis"/>
          <w:highlight w:val="cyan"/>
        </w:rPr>
        <w:t>oppressed relief</w:t>
      </w:r>
      <w:r w:rsidRPr="00222CED">
        <w:rPr>
          <w:highlight w:val="cyan"/>
          <w:u w:val="single"/>
        </w:rPr>
        <w:t xml:space="preserve"> from</w:t>
      </w:r>
      <w:r w:rsidRPr="00D760BF">
        <w:rPr>
          <w:u w:val="single"/>
        </w:rPr>
        <w:t xml:space="preserve"> the horrific conditions of </w:t>
      </w:r>
      <w:r w:rsidRPr="00BD7EE0">
        <w:rPr>
          <w:highlight w:val="cyan"/>
          <w:u w:val="single"/>
        </w:rPr>
        <w:t>capitalism</w:t>
      </w:r>
      <w:r w:rsidRPr="00D760BF">
        <w:rPr>
          <w:u w:val="single"/>
        </w:rPr>
        <w:t xml:space="preserve">. Base building strategy recognizes that actually doing the work to serve the people does infinitely more to </w:t>
      </w:r>
      <w:r w:rsidRPr="00222CED">
        <w:rPr>
          <w:rStyle w:val="Emphasis"/>
        </w:rPr>
        <w:t>create a socialist base of popular support</w:t>
      </w:r>
      <w:r w:rsidRPr="00D760BF">
        <w:rPr>
          <w:u w:val="single"/>
        </w:rPr>
        <w:t xml:space="preserve"> than electing democratic socialist candidates or holding endless political education classes can ever hope to do. </w:t>
      </w:r>
      <w:r w:rsidRPr="00222CED">
        <w:rPr>
          <w:rStyle w:val="Emphasis"/>
        </w:rPr>
        <w:t>Dual power is about proving</w:t>
      </w:r>
      <w:r w:rsidRPr="00D760BF">
        <w:rPr>
          <w:u w:val="single"/>
        </w:rPr>
        <w:t xml:space="preserve"> that </w:t>
      </w:r>
      <w:r w:rsidRPr="00222CED">
        <w:rPr>
          <w:rStyle w:val="Emphasis"/>
        </w:rPr>
        <w:t>we have something to offer</w:t>
      </w:r>
      <w:r w:rsidRPr="00D760BF">
        <w:rPr>
          <w:u w:val="single"/>
        </w:rPr>
        <w:t xml:space="preserve"> the oppressed</w:t>
      </w:r>
      <w:r w:rsidRPr="00B44D97">
        <w:rPr>
          <w:sz w:val="16"/>
        </w:rPr>
        <w:t xml:space="preserve">. The question, of course, remains: once we have built a base of popular support, what do we do next? If it turns out that establishing socialist institutions to meet people’s needs does in fact create sympathy towards the cause of communism, how can we mobilize that base? </w:t>
      </w:r>
      <w:r w:rsidRPr="00D760BF">
        <w:rPr>
          <w:u w:val="single"/>
        </w:rPr>
        <w:t>Put simply: in order to mobilize the base which base builders hope to create, we need to have already done the work of building a communist party. It is not enough to simply meet peoples needs.</w:t>
      </w:r>
      <w:r w:rsidRPr="00B44D97">
        <w:rPr>
          <w:sz w:val="16"/>
        </w:rPr>
        <w:t xml:space="preserve"> </w:t>
      </w:r>
      <w:r w:rsidRPr="00D760BF">
        <w:rPr>
          <w:u w:val="single"/>
        </w:rPr>
        <w:t xml:space="preserve">Rather, we must </w:t>
      </w:r>
      <w:r w:rsidRPr="00222CED">
        <w:rPr>
          <w:rStyle w:val="Emphasis"/>
          <w:highlight w:val="cyan"/>
        </w:rPr>
        <w:t>build the institution</w:t>
      </w:r>
      <w:r w:rsidRPr="00222CED">
        <w:rPr>
          <w:rStyle w:val="Emphasis"/>
        </w:rPr>
        <w:t>s</w:t>
      </w:r>
      <w:r w:rsidRPr="00222CED">
        <w:t xml:space="preserve"> </w:t>
      </w:r>
      <w:r w:rsidRPr="00D760BF">
        <w:rPr>
          <w:u w:val="single"/>
        </w:rPr>
        <w:t xml:space="preserve">of </w:t>
      </w:r>
      <w:r w:rsidRPr="00222CED">
        <w:rPr>
          <w:rStyle w:val="Emphasis"/>
          <w:highlight w:val="cyan"/>
        </w:rPr>
        <w:t>dual power in</w:t>
      </w:r>
      <w:r w:rsidRPr="00D760BF">
        <w:rPr>
          <w:u w:val="single"/>
        </w:rPr>
        <w:t xml:space="preserve"> the </w:t>
      </w:r>
      <w:r w:rsidRPr="00222CED">
        <w:rPr>
          <w:rStyle w:val="Emphasis"/>
          <w:highlight w:val="cyan"/>
        </w:rPr>
        <w:t>name of communism</w:t>
      </w:r>
      <w:r w:rsidRPr="00D760BF">
        <w:rPr>
          <w:u w:val="single"/>
        </w:rPr>
        <w:t xml:space="preserve">. We must </w:t>
      </w:r>
      <w:r w:rsidRPr="00222CED">
        <w:rPr>
          <w:rStyle w:val="Emphasis"/>
        </w:rPr>
        <w:t>refuse covert front organizing</w:t>
      </w:r>
      <w:r w:rsidRPr="00D760BF">
        <w:rPr>
          <w:u w:val="single"/>
        </w:rPr>
        <w:t xml:space="preserve"> and instead </w:t>
      </w:r>
      <w:r w:rsidRPr="00222CED">
        <w:rPr>
          <w:rStyle w:val="Emphasis"/>
        </w:rPr>
        <w:t>have a public face as a communist party</w:t>
      </w:r>
      <w:r w:rsidRPr="00222CED">
        <w:rPr>
          <w:rStyle w:val="StyleUnderline"/>
        </w:rPr>
        <w:t>.</w:t>
      </w:r>
      <w:r w:rsidRPr="00D760BF">
        <w:rPr>
          <w:u w:val="single"/>
        </w:rPr>
        <w:t xml:space="preserve"> When we build tenants unions, serve the people programs, and other dual power projects, we must </w:t>
      </w:r>
      <w:r w:rsidRPr="00BD7EE0">
        <w:rPr>
          <w:highlight w:val="cyan"/>
          <w:u w:val="single"/>
        </w:rPr>
        <w:t>make it clear</w:t>
      </w:r>
      <w:r w:rsidRPr="00D760BF">
        <w:rPr>
          <w:u w:val="single"/>
        </w:rPr>
        <w:t xml:space="preserve"> that </w:t>
      </w:r>
      <w:r w:rsidRPr="00BD7EE0">
        <w:rPr>
          <w:highlight w:val="cyan"/>
          <w:u w:val="single"/>
        </w:rPr>
        <w:t>we are</w:t>
      </w:r>
      <w:r w:rsidRPr="00D760BF">
        <w:rPr>
          <w:u w:val="single"/>
        </w:rPr>
        <w:t xml:space="preserve"> </w:t>
      </w:r>
      <w:r w:rsidRPr="00222CED">
        <w:rPr>
          <w:rStyle w:val="Emphasis"/>
        </w:rPr>
        <w:t xml:space="preserve">organizing as </w:t>
      </w:r>
      <w:r w:rsidRPr="00222CED">
        <w:rPr>
          <w:rStyle w:val="Emphasis"/>
          <w:highlight w:val="cyan"/>
        </w:rPr>
        <w:t>communists</w:t>
      </w:r>
      <w:r w:rsidRPr="00222CED">
        <w:rPr>
          <w:rStyle w:val="Emphasis"/>
        </w:rPr>
        <w:t xml:space="preserve">, unified </w:t>
      </w:r>
      <w:r w:rsidRPr="00222CED">
        <w:rPr>
          <w:rStyle w:val="Emphasis"/>
          <w:highlight w:val="cyan"/>
        </w:rPr>
        <w:t>around a party</w:t>
      </w:r>
      <w:r w:rsidRPr="00D760BF">
        <w:rPr>
          <w:u w:val="single"/>
        </w:rPr>
        <w:t xml:space="preserve">, and are not content simply with establishing endless dual power organizations. We must be clear that </w:t>
      </w:r>
      <w:r w:rsidRPr="00222CED">
        <w:rPr>
          <w:rStyle w:val="Emphasis"/>
        </w:rPr>
        <w:t>our strategy is revolutionary</w:t>
      </w:r>
      <w:r w:rsidRPr="00D760BF">
        <w:rPr>
          <w:u w:val="single"/>
        </w:rPr>
        <w:t xml:space="preserve"> and in order to make this clear </w:t>
      </w:r>
      <w:r w:rsidRPr="00222CED">
        <w:rPr>
          <w:rStyle w:val="Emphasis"/>
        </w:rPr>
        <w:t>we must adopt party organizing</w:t>
      </w:r>
      <w:r w:rsidRPr="00D760BF">
        <w:rPr>
          <w:u w:val="single"/>
        </w:rPr>
        <w:t>.</w:t>
      </w:r>
      <w:r w:rsidRPr="004508AF">
        <w:rPr>
          <w:u w:val="single"/>
        </w:rPr>
        <w:t xml:space="preserve"> </w:t>
      </w:r>
      <w:r w:rsidRPr="00D760BF">
        <w:rPr>
          <w:u w:val="single"/>
        </w:rPr>
        <w:t xml:space="preserve">By “party organizing” I mean an organizational strategy which </w:t>
      </w:r>
      <w:r w:rsidRPr="00222CED">
        <w:rPr>
          <w:rStyle w:val="Emphasis"/>
        </w:rPr>
        <w:t>adopts the party model</w:t>
      </w:r>
      <w:r w:rsidRPr="00D760BF">
        <w:rPr>
          <w:u w:val="single"/>
        </w:rPr>
        <w:t>.</w:t>
      </w:r>
      <w:r w:rsidRPr="00B44D97">
        <w:rPr>
          <w:sz w:val="16"/>
        </w:rPr>
        <w:t xml:space="preserve"> Such organizing focuses on building a party whose membership is formally unified around a party line determined by democratic centralist decision making. </w:t>
      </w:r>
      <w:r w:rsidRPr="00D760BF">
        <w:rPr>
          <w:u w:val="single"/>
        </w:rPr>
        <w:t xml:space="preserve">The party model </w:t>
      </w:r>
      <w:r w:rsidRPr="00222CED">
        <w:rPr>
          <w:rStyle w:val="Emphasis"/>
          <w:highlight w:val="cyan"/>
        </w:rPr>
        <w:t>creates internal methods</w:t>
      </w:r>
      <w:r w:rsidRPr="00222CED">
        <w:rPr>
          <w:highlight w:val="cyan"/>
          <w:u w:val="single"/>
        </w:rPr>
        <w:t xml:space="preserve"> for</w:t>
      </w:r>
      <w:r w:rsidRPr="00D760BF">
        <w:rPr>
          <w:u w:val="single"/>
        </w:rPr>
        <w:t xml:space="preserve"> </w:t>
      </w:r>
      <w:r w:rsidRPr="00222CED">
        <w:rPr>
          <w:rStyle w:val="Emphasis"/>
        </w:rPr>
        <w:t>holding</w:t>
      </w:r>
      <w:r w:rsidRPr="00D760BF">
        <w:rPr>
          <w:u w:val="single"/>
        </w:rPr>
        <w:t xml:space="preserve"> party </w:t>
      </w:r>
      <w:r w:rsidRPr="00222CED">
        <w:rPr>
          <w:rStyle w:val="Emphasis"/>
        </w:rPr>
        <w:t xml:space="preserve">members </w:t>
      </w:r>
      <w:r w:rsidRPr="00222CED">
        <w:rPr>
          <w:rStyle w:val="Emphasis"/>
          <w:highlight w:val="cyan"/>
        </w:rPr>
        <w:t>accountable</w:t>
      </w:r>
      <w:r w:rsidRPr="00222CED">
        <w:rPr>
          <w:highlight w:val="cyan"/>
          <w:u w:val="single"/>
        </w:rPr>
        <w:t>, unifying</w:t>
      </w:r>
      <w:r w:rsidRPr="00D760BF">
        <w:rPr>
          <w:u w:val="single"/>
        </w:rPr>
        <w:t xml:space="preserve"> party </w:t>
      </w:r>
      <w:r w:rsidRPr="00222CED">
        <w:rPr>
          <w:rStyle w:val="Emphasis"/>
        </w:rPr>
        <w:t xml:space="preserve">member </w:t>
      </w:r>
      <w:r w:rsidRPr="00222CED">
        <w:rPr>
          <w:rStyle w:val="Emphasis"/>
          <w:highlight w:val="cyan"/>
        </w:rPr>
        <w:t>action</w:t>
      </w:r>
      <w:r w:rsidRPr="00D760BF">
        <w:rPr>
          <w:u w:val="single"/>
        </w:rPr>
        <w:t xml:space="preserve"> around </w:t>
      </w:r>
      <w:r w:rsidRPr="00222CED">
        <w:rPr>
          <w:rStyle w:val="Emphasis"/>
          <w:highlight w:val="cyan"/>
        </w:rPr>
        <w:t>democratically</w:t>
      </w:r>
      <w:r w:rsidRPr="00222CED">
        <w:rPr>
          <w:rStyle w:val="Emphasis"/>
        </w:rPr>
        <w:t xml:space="preserve"> determined goals</w:t>
      </w:r>
      <w:r w:rsidRPr="00D760BF">
        <w:rPr>
          <w:u w:val="single"/>
        </w:rPr>
        <w:t xml:space="preserve">, and for </w:t>
      </w:r>
      <w:r w:rsidRPr="00222CED">
        <w:rPr>
          <w:rStyle w:val="Emphasis"/>
          <w:highlight w:val="cyan"/>
        </w:rPr>
        <w:t>educating party members</w:t>
      </w:r>
      <w:r w:rsidRPr="00222CED">
        <w:rPr>
          <w:rStyle w:val="Emphasis"/>
        </w:rPr>
        <w:t xml:space="preserve"> in communist theory and praxis</w:t>
      </w:r>
      <w:r w:rsidRPr="00D760BF">
        <w:rPr>
          <w:u w:val="single"/>
        </w:rPr>
        <w:t>.</w:t>
      </w:r>
      <w:r w:rsidRPr="00B44D97">
        <w:rPr>
          <w:sz w:val="16"/>
        </w:rPr>
        <w:t xml:space="preserve"> </w:t>
      </w:r>
      <w:r w:rsidRPr="00D760BF">
        <w:rPr>
          <w:u w:val="single"/>
        </w:rPr>
        <w:t xml:space="preserve">A communist organization utilizing the party model works to build dual power institutions while simultaneously educating the communities they hope to serve. Organizations which adopt the party model focus on propagandizing around the need for </w:t>
      </w:r>
      <w:r w:rsidRPr="00222CED">
        <w:rPr>
          <w:rStyle w:val="Emphasis"/>
        </w:rPr>
        <w:t>revolutionary socialism</w:t>
      </w:r>
      <w:r w:rsidRPr="00D760BF">
        <w:rPr>
          <w:u w:val="single"/>
        </w:rPr>
        <w:t xml:space="preserve">. They function as the forefront of political organizing, empowering local communities to theorize their </w:t>
      </w:r>
      <w:r w:rsidRPr="00222CED">
        <w:rPr>
          <w:rStyle w:val="Emphasis"/>
        </w:rPr>
        <w:t>liberation through communist theory</w:t>
      </w:r>
      <w:r w:rsidRPr="00D760BF">
        <w:rPr>
          <w:u w:val="single"/>
        </w:rPr>
        <w:t xml:space="preserve"> while </w:t>
      </w:r>
      <w:r w:rsidRPr="00222CED">
        <w:rPr>
          <w:rStyle w:val="Emphasis"/>
        </w:rPr>
        <w:t>organizing communities</w:t>
      </w:r>
      <w:r w:rsidRPr="00D760BF">
        <w:rPr>
          <w:u w:val="single"/>
        </w:rPr>
        <w:t xml:space="preserve"> to literally </w:t>
      </w:r>
      <w:r w:rsidRPr="00222CED">
        <w:rPr>
          <w:rStyle w:val="Emphasis"/>
        </w:rPr>
        <w:t>fight for their liberation</w:t>
      </w:r>
      <w:r w:rsidRPr="00D760BF">
        <w:rPr>
          <w:u w:val="single"/>
        </w:rPr>
        <w:t>. A party is not simply a group of individuals doing work together, but is a formal organization unified in its fight against capitalism.</w:t>
      </w:r>
      <w:r w:rsidRPr="004508AF">
        <w:rPr>
          <w:u w:val="single"/>
        </w:rPr>
        <w:t xml:space="preserve"> </w:t>
      </w:r>
      <w:r w:rsidRPr="00222CED">
        <w:rPr>
          <w:rStyle w:val="Emphasis"/>
        </w:rPr>
        <w:t>Party organizing has much to offer</w:t>
      </w:r>
      <w:r w:rsidRPr="00D760BF">
        <w:rPr>
          <w:u w:val="single"/>
        </w:rPr>
        <w:t xml:space="preserve"> the base building movement. By </w:t>
      </w:r>
      <w:r w:rsidRPr="00222CED">
        <w:rPr>
          <w:rStyle w:val="Emphasis"/>
          <w:highlight w:val="cyan"/>
        </w:rPr>
        <w:t>working</w:t>
      </w:r>
      <w:r w:rsidRPr="00222CED">
        <w:rPr>
          <w:rStyle w:val="Emphasis"/>
        </w:rPr>
        <w:t xml:space="preserve"> in a </w:t>
      </w:r>
      <w:r w:rsidRPr="00222CED">
        <w:rPr>
          <w:rStyle w:val="Emphasis"/>
          <w:highlight w:val="cyan"/>
        </w:rPr>
        <w:t>unified party</w:t>
      </w:r>
      <w:r w:rsidRPr="00D760BF">
        <w:rPr>
          <w:u w:val="single"/>
        </w:rPr>
        <w:t xml:space="preserve">, base builders can </w:t>
      </w:r>
      <w:r w:rsidRPr="00222CED">
        <w:rPr>
          <w:rStyle w:val="Emphasis"/>
          <w:highlight w:val="cyan"/>
        </w:rPr>
        <w:t>ensure</w:t>
      </w:r>
      <w:r w:rsidRPr="00222CED">
        <w:rPr>
          <w:rStyle w:val="Emphasis"/>
        </w:rPr>
        <w:t xml:space="preserve"> that </w:t>
      </w:r>
      <w:r w:rsidRPr="00222CED">
        <w:rPr>
          <w:rStyle w:val="Emphasis"/>
          <w:highlight w:val="cyan"/>
        </w:rPr>
        <w:t>local</w:t>
      </w:r>
      <w:r w:rsidRPr="00222CED">
        <w:rPr>
          <w:rStyle w:val="Emphasis"/>
        </w:rPr>
        <w:t xml:space="preserve"> </w:t>
      </w:r>
      <w:r w:rsidRPr="00222CED">
        <w:rPr>
          <w:rStyle w:val="Emphasis"/>
          <w:highlight w:val="cyan"/>
        </w:rPr>
        <w:t>struggles</w:t>
      </w:r>
      <w:r w:rsidRPr="00D760BF">
        <w:rPr>
          <w:u w:val="single"/>
        </w:rPr>
        <w:t xml:space="preserve"> are </w:t>
      </w:r>
      <w:r w:rsidRPr="00222CED">
        <w:rPr>
          <w:rStyle w:val="Emphasis"/>
          <w:highlight w:val="cyan"/>
        </w:rPr>
        <w:t>tied to</w:t>
      </w:r>
      <w:r w:rsidRPr="00D760BF">
        <w:rPr>
          <w:u w:val="single"/>
        </w:rPr>
        <w:t xml:space="preserve"> and informed by </w:t>
      </w:r>
      <w:r w:rsidRPr="00222CED">
        <w:rPr>
          <w:rStyle w:val="Emphasis"/>
        </w:rPr>
        <w:t xml:space="preserve">a </w:t>
      </w:r>
      <w:r w:rsidRPr="00222CED">
        <w:rPr>
          <w:rStyle w:val="Emphasis"/>
          <w:highlight w:val="cyan"/>
        </w:rPr>
        <w:t>unified national</w:t>
      </w:r>
      <w:r w:rsidRPr="00D760BF">
        <w:rPr>
          <w:u w:val="single"/>
        </w:rPr>
        <w:t xml:space="preserve"> and </w:t>
      </w:r>
      <w:r w:rsidRPr="00222CED">
        <w:rPr>
          <w:rStyle w:val="Emphasis"/>
        </w:rPr>
        <w:t xml:space="preserve">international </w:t>
      </w:r>
      <w:r w:rsidRPr="00222CED">
        <w:rPr>
          <w:rStyle w:val="Emphasis"/>
          <w:highlight w:val="cyan"/>
        </w:rPr>
        <w:t>strategy</w:t>
      </w:r>
      <w:r w:rsidRPr="00D760BF">
        <w:rPr>
          <w:u w:val="single"/>
        </w:rPr>
        <w:t>.</w:t>
      </w:r>
      <w:r w:rsidRPr="00B44D97">
        <w:rPr>
          <w:sz w:val="16"/>
        </w:rPr>
        <w:t xml:space="preserve"> While the most horrific manifestations of capitalism take on particular and unique form at the local level, we need to remember that 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D760BF">
        <w:rPr>
          <w:u w:val="single"/>
        </w:rPr>
        <w:t xml:space="preserve">Furthermore, party organizing allows for </w:t>
      </w:r>
      <w:r w:rsidRPr="00222CED">
        <w:rPr>
          <w:rStyle w:val="Emphasis"/>
        </w:rPr>
        <w:t>local organizations</w:t>
      </w:r>
      <w:r w:rsidRPr="00D760BF">
        <w:rPr>
          <w:u w:val="single"/>
        </w:rPr>
        <w:t xml:space="preserve"> and </w:t>
      </w:r>
      <w:r w:rsidRPr="00222CED">
        <w:rPr>
          <w:rStyle w:val="Emphasis"/>
        </w:rPr>
        <w:t>individual organizers</w:t>
      </w:r>
      <w:r w:rsidRPr="00D760BF">
        <w:rPr>
          <w:u w:val="single"/>
        </w:rPr>
        <w:t xml:space="preserve"> to be </w:t>
      </w:r>
      <w:r w:rsidRPr="00222CED">
        <w:rPr>
          <w:rStyle w:val="Emphasis"/>
        </w:rPr>
        <w:t>held accountable</w:t>
      </w:r>
      <w:r w:rsidRPr="00D760BF">
        <w:rPr>
          <w:u w:val="single"/>
        </w:rPr>
        <w:t xml:space="preserve"> for their actions. It </w:t>
      </w:r>
      <w:r w:rsidRPr="00222CED">
        <w:rPr>
          <w:rStyle w:val="Emphasis"/>
        </w:rPr>
        <w:t>allows criticism to function</w:t>
      </w:r>
      <w:r w:rsidRPr="00D760BF">
        <w:rPr>
          <w:u w:val="single"/>
        </w:rPr>
        <w:t xml:space="preserve"> not as one independent group criticizing another independent group, but rather as comrades with a formal organizational unity working together to sharpen each others strategies and to help </w:t>
      </w:r>
      <w:r w:rsidRPr="00222CED">
        <w:rPr>
          <w:rStyle w:val="Emphasis"/>
        </w:rPr>
        <w:t>correct chauvinist ideas and actions</w:t>
      </w:r>
      <w:r w:rsidRPr="00D760BF">
        <w:rPr>
          <w:u w:val="single"/>
        </w:rPr>
        <w:t>. In the context of the socialist movement within the United States, such accountability is crucial</w:t>
      </w:r>
      <w:r w:rsidRPr="00B44D97">
        <w:rPr>
          <w:sz w:val="16"/>
        </w:rPr>
        <w:t xml:space="preserve">. As a movement which operates within a settler colonial society, imperialist and colonial ideal frequently infect leftist organizing. </w:t>
      </w:r>
      <w:r w:rsidRPr="00222CED">
        <w:rPr>
          <w:rStyle w:val="Emphasis"/>
          <w:highlight w:val="cyan"/>
        </w:rPr>
        <w:t>Creating formal unity</w:t>
      </w:r>
      <w:r w:rsidRPr="00222CED">
        <w:rPr>
          <w:rStyle w:val="Emphasis"/>
        </w:rPr>
        <w:t xml:space="preserve"> and party procedure</w:t>
      </w:r>
      <w:r w:rsidRPr="00D760BF">
        <w:rPr>
          <w:u w:val="single"/>
        </w:rPr>
        <w:t xml:space="preserve"> for dealing with and correcting these ideas allows us to </w:t>
      </w:r>
      <w:r w:rsidRPr="00222CED">
        <w:rPr>
          <w:rStyle w:val="Emphasis"/>
          <w:highlight w:val="cyan"/>
        </w:rPr>
        <w:t>address</w:t>
      </w:r>
      <w:r w:rsidRPr="00222CED">
        <w:rPr>
          <w:rStyle w:val="Emphasis"/>
        </w:rPr>
        <w:t xml:space="preserve"> these </w:t>
      </w:r>
      <w:r w:rsidRPr="00222CED">
        <w:rPr>
          <w:rStyle w:val="Emphasis"/>
          <w:highlight w:val="cyan"/>
        </w:rPr>
        <w:t>consistent problems</w:t>
      </w:r>
      <w:r w:rsidRPr="00D760BF">
        <w:rPr>
          <w:u w:val="single"/>
        </w:rPr>
        <w:t xml:space="preserve"> within </w:t>
      </w:r>
      <w:r w:rsidRPr="00222CED">
        <w:rPr>
          <w:rStyle w:val="Emphasis"/>
        </w:rPr>
        <w:t>American socialist organizing</w:t>
      </w:r>
      <w:r w:rsidRPr="00D760BF">
        <w:rPr>
          <w:u w:val="single"/>
        </w:rPr>
        <w:t>.</w:t>
      </w:r>
      <w:r w:rsidRPr="004508AF">
        <w:rPr>
          <w:u w:val="single"/>
        </w:rPr>
        <w:t xml:space="preserve"> </w:t>
      </w:r>
      <w:r w:rsidRPr="00D760BF">
        <w:rPr>
          <w:u w:val="single"/>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B44D97">
        <w:rPr>
          <w:sz w:val="16"/>
        </w:rPr>
        <w:t xml:space="preserve">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w:t>
      </w:r>
      <w:r w:rsidRPr="00D760BF">
        <w:rPr>
          <w:u w:val="single"/>
        </w:rPr>
        <w:t xml:space="preserve">It ensures that there are </w:t>
      </w:r>
      <w:r w:rsidRPr="00222CED">
        <w:rPr>
          <w:rStyle w:val="Emphasis"/>
          <w:highlight w:val="cyan"/>
        </w:rPr>
        <w:t>formal processes for educating communities</w:t>
      </w:r>
      <w:r w:rsidRPr="00D760BF">
        <w:rPr>
          <w:u w:val="single"/>
        </w:rPr>
        <w:t xml:space="preserve"> in communist theory and praxis, and also </w:t>
      </w:r>
      <w:r w:rsidRPr="00222CED">
        <w:rPr>
          <w:rStyle w:val="Emphasis"/>
        </w:rPr>
        <w:t>enables them to act and organize</w:t>
      </w:r>
      <w:r w:rsidRPr="00D760BF">
        <w:rPr>
          <w:u w:val="single"/>
        </w:rPr>
        <w:t xml:space="preserve"> in accordance with their own local conditions.</w:t>
      </w:r>
      <w:r w:rsidRPr="004508AF">
        <w:rPr>
          <w:u w:val="single"/>
        </w:rPr>
        <w:t xml:space="preserve"> </w:t>
      </w:r>
    </w:p>
    <w:p w14:paraId="0BAEA05A" w14:textId="77777777" w:rsidR="00F0664B" w:rsidRDefault="00F0664B" w:rsidP="00F0664B">
      <w:pPr>
        <w:pStyle w:val="Heading2"/>
      </w:pPr>
      <w:r>
        <w:lastRenderedPageBreak/>
        <w:t>4</w:t>
      </w:r>
    </w:p>
    <w:p w14:paraId="454A539E" w14:textId="77777777" w:rsidR="00F0664B" w:rsidRDefault="00F0664B" w:rsidP="00F0664B">
      <w:pPr>
        <w:pStyle w:val="Heading3"/>
      </w:pPr>
      <w:r>
        <w:lastRenderedPageBreak/>
        <w:t>1NC---OFF</w:t>
      </w:r>
    </w:p>
    <w:p w14:paraId="4F76B3B5" w14:textId="77777777" w:rsidR="00F0664B" w:rsidRDefault="00F0664B" w:rsidP="00F0664B">
      <w:r w:rsidRPr="004B1309">
        <w:t>OIL DA.</w:t>
      </w:r>
    </w:p>
    <w:p w14:paraId="328C04A4" w14:textId="1E12EDDB" w:rsidR="00745A11" w:rsidRPr="004B1309" w:rsidRDefault="00745A11" w:rsidP="00745A11">
      <w:pPr>
        <w:pStyle w:val="Heading4"/>
      </w:pPr>
      <w:r>
        <w:t>The United States federal government should significantly increase its drilling of oil.</w:t>
      </w:r>
    </w:p>
    <w:p w14:paraId="17D90265" w14:textId="77777777" w:rsidR="00F0664B" w:rsidRPr="00C766B0" w:rsidRDefault="00F0664B" w:rsidP="00F0664B">
      <w:pPr>
        <w:pStyle w:val="Heading4"/>
        <w:rPr>
          <w:b w:val="0"/>
          <w:bCs/>
        </w:rPr>
      </w:pPr>
      <w:r>
        <w:t xml:space="preserve">Oil prices are </w:t>
      </w:r>
      <w:r>
        <w:rPr>
          <w:u w:val="single"/>
        </w:rPr>
        <w:t>up 16%</w:t>
      </w:r>
      <w:r>
        <w:t>.</w:t>
      </w:r>
    </w:p>
    <w:p w14:paraId="7B3D95C9" w14:textId="77777777" w:rsidR="00F0664B" w:rsidRDefault="00F0664B" w:rsidP="00F0664B">
      <w:r w:rsidRPr="00C766B0">
        <w:rPr>
          <w:rStyle w:val="Style13ptBold"/>
        </w:rPr>
        <w:t>Prasad ’</w:t>
      </w:r>
      <w:r>
        <w:rPr>
          <w:rStyle w:val="Style13ptBold"/>
        </w:rPr>
        <w:t>24</w:t>
      </w:r>
      <w:r w:rsidRPr="00C766B0">
        <w:t xml:space="preserve"> [Nikita; April 19</w:t>
      </w:r>
      <w:r>
        <w:t>, 2024</w:t>
      </w:r>
      <w:r w:rsidRPr="00C766B0">
        <w:t xml:space="preserve">; Commodities reporter; Mint, </w:t>
      </w:r>
      <w:r>
        <w:t>“</w:t>
      </w:r>
      <w:r w:rsidRPr="00C766B0">
        <w:t>Oil rises 16% YTD on Middle-East Crisis: How will the fresh spike impact India and world markets---Explained,</w:t>
      </w:r>
      <w:r>
        <w:t>”</w:t>
      </w:r>
      <w:r w:rsidRPr="00C766B0">
        <w:t xml:space="preserve"> livemint.com/market/commodities/oil-rises-16-ytd-on-middle-east-crisis-how-will-the-fresh-spike-impact-india-and-world-marketsexplained-11713542067277.html]</w:t>
      </w:r>
    </w:p>
    <w:p w14:paraId="04A82999" w14:textId="77777777" w:rsidR="00F0664B" w:rsidRPr="00C766B0" w:rsidRDefault="00F0664B" w:rsidP="00F0664B">
      <w:pPr>
        <w:rPr>
          <w:sz w:val="16"/>
        </w:rPr>
      </w:pPr>
      <w:r w:rsidRPr="00C766B0">
        <w:rPr>
          <w:rStyle w:val="StyleUnderline"/>
          <w:highlight w:val="cyan"/>
        </w:rPr>
        <w:t>Oil prices are up</w:t>
      </w:r>
      <w:r w:rsidRPr="00C766B0">
        <w:rPr>
          <w:sz w:val="16"/>
        </w:rPr>
        <w:t xml:space="preserve"> around </w:t>
      </w:r>
      <w:r w:rsidRPr="00C766B0">
        <w:rPr>
          <w:rStyle w:val="Emphasis"/>
          <w:highlight w:val="cyan"/>
        </w:rPr>
        <w:t>16 per cent</w:t>
      </w:r>
      <w:r w:rsidRPr="00C766B0">
        <w:rPr>
          <w:rStyle w:val="StyleUnderline"/>
        </w:rPr>
        <w:t xml:space="preserve"> so far this year near the </w:t>
      </w:r>
      <w:r w:rsidRPr="00C766B0">
        <w:rPr>
          <w:rStyle w:val="Emphasis"/>
        </w:rPr>
        <w:t>$90</w:t>
      </w:r>
      <w:r w:rsidRPr="00C766B0">
        <w:rPr>
          <w:sz w:val="16"/>
        </w:rPr>
        <w:t xml:space="preserve"> per barrel-</w:t>
      </w:r>
      <w:r w:rsidRPr="00C766B0">
        <w:rPr>
          <w:rStyle w:val="StyleUnderline"/>
        </w:rPr>
        <w:t xml:space="preserve">mark, </w:t>
      </w:r>
      <w:r w:rsidRPr="00C766B0">
        <w:rPr>
          <w:rStyle w:val="StyleUnderline"/>
          <w:highlight w:val="cyan"/>
        </w:rPr>
        <w:t xml:space="preserve">with </w:t>
      </w:r>
      <w:r w:rsidRPr="00C766B0">
        <w:rPr>
          <w:rStyle w:val="Emphasis"/>
          <w:highlight w:val="cyan"/>
        </w:rPr>
        <w:t>supply worries</w:t>
      </w:r>
      <w:r w:rsidRPr="00C766B0">
        <w:rPr>
          <w:sz w:val="16"/>
        </w:rPr>
        <w:t xml:space="preserve"> high given escalating Middle East tensions between Iran and Israel and back-to-back attacks on energy infrastructure between Ukraine and Russia. The </w:t>
      </w:r>
      <w:r w:rsidRPr="00C766B0">
        <w:rPr>
          <w:rStyle w:val="StyleUnderline"/>
          <w:highlight w:val="cyan"/>
        </w:rPr>
        <w:t xml:space="preserve">rise in prices comes after </w:t>
      </w:r>
      <w:r w:rsidRPr="00C766B0">
        <w:rPr>
          <w:rStyle w:val="Emphasis"/>
          <w:highlight w:val="cyan"/>
        </w:rPr>
        <w:t>crude</w:t>
      </w:r>
      <w:r w:rsidRPr="00C766B0">
        <w:rPr>
          <w:sz w:val="16"/>
        </w:rPr>
        <w:t xml:space="preserve"> oil </w:t>
      </w:r>
      <w:r w:rsidRPr="00C766B0">
        <w:rPr>
          <w:rStyle w:val="StyleUnderline"/>
        </w:rPr>
        <w:t xml:space="preserve">had </w:t>
      </w:r>
      <w:r w:rsidRPr="00C766B0">
        <w:rPr>
          <w:rStyle w:val="StyleUnderline"/>
          <w:highlight w:val="cyan"/>
        </w:rPr>
        <w:t>cooled</w:t>
      </w:r>
      <w:r w:rsidRPr="00C766B0">
        <w:rPr>
          <w:rStyle w:val="StyleUnderline"/>
        </w:rPr>
        <w:t xml:space="preserve"> down</w:t>
      </w:r>
      <w:r w:rsidRPr="00C766B0">
        <w:rPr>
          <w:sz w:val="16"/>
        </w:rPr>
        <w:t xml:space="preserve"> as the Organisation of Petroleum Exporting Countries (OPEC) and its allies kept the supply policy unchanged till the second half of 2024.</w:t>
      </w:r>
    </w:p>
    <w:p w14:paraId="42508383" w14:textId="77777777" w:rsidR="00F0664B" w:rsidRPr="00C766B0" w:rsidRDefault="00F0664B" w:rsidP="00F0664B">
      <w:pPr>
        <w:rPr>
          <w:sz w:val="16"/>
        </w:rPr>
      </w:pPr>
      <w:r w:rsidRPr="00C766B0">
        <w:rPr>
          <w:sz w:val="16"/>
        </w:rPr>
        <w:t xml:space="preserve">The International Monetary Fund (IMF) has described an "adverse scenario" in which an </w:t>
      </w:r>
      <w:r w:rsidRPr="00C766B0">
        <w:rPr>
          <w:rStyle w:val="StyleUnderline"/>
          <w:highlight w:val="cyan"/>
        </w:rPr>
        <w:t>escalation</w:t>
      </w:r>
      <w:r w:rsidRPr="00C766B0">
        <w:rPr>
          <w:sz w:val="16"/>
        </w:rPr>
        <w:t xml:space="preserve"> of conflict </w:t>
      </w:r>
      <w:r w:rsidRPr="00C766B0">
        <w:rPr>
          <w:rStyle w:val="StyleUnderline"/>
          <w:highlight w:val="cyan"/>
        </w:rPr>
        <w:t xml:space="preserve">in the </w:t>
      </w:r>
      <w:r w:rsidRPr="00C766B0">
        <w:rPr>
          <w:rStyle w:val="Emphasis"/>
          <w:highlight w:val="cyan"/>
        </w:rPr>
        <w:t>Middle East</w:t>
      </w:r>
      <w:r w:rsidRPr="00C766B0">
        <w:rPr>
          <w:rStyle w:val="StyleUnderline"/>
          <w:highlight w:val="cyan"/>
        </w:rPr>
        <w:t xml:space="preserve"> would lead to a </w:t>
      </w:r>
      <w:r w:rsidRPr="00C766B0">
        <w:rPr>
          <w:rStyle w:val="Emphasis"/>
          <w:highlight w:val="cyan"/>
        </w:rPr>
        <w:t>15 per cent jump</w:t>
      </w:r>
      <w:r w:rsidRPr="00C766B0">
        <w:rPr>
          <w:rStyle w:val="StyleUnderline"/>
        </w:rPr>
        <w:t xml:space="preserve"> in oil prices</w:t>
      </w:r>
      <w:r w:rsidRPr="00C766B0">
        <w:rPr>
          <w:sz w:val="16"/>
        </w:rPr>
        <w:t xml:space="preserve"> and higher shipping costs that would hike global inflation by about 0.7 percentage points. Global brokerages such as Morgan Stanley has lifted its third quarter Brent crude oil forecast by $4 per barrel to $94 . </w:t>
      </w:r>
    </w:p>
    <w:p w14:paraId="25D20385" w14:textId="77777777" w:rsidR="00F0664B" w:rsidRPr="00717F97" w:rsidRDefault="00F0664B" w:rsidP="00F0664B">
      <w:pPr>
        <w:pStyle w:val="Heading4"/>
        <w:rPr>
          <w:sz w:val="28"/>
        </w:rPr>
      </w:pPr>
      <w:r w:rsidRPr="00717F97">
        <w:rPr>
          <w:sz w:val="28"/>
        </w:rPr>
        <w:t xml:space="preserve">The plan’s </w:t>
      </w:r>
      <w:r w:rsidRPr="00717F97">
        <w:rPr>
          <w:sz w:val="28"/>
          <w:u w:val="single"/>
        </w:rPr>
        <w:t>climate solvency</w:t>
      </w:r>
      <w:r w:rsidRPr="00717F97">
        <w:rPr>
          <w:sz w:val="28"/>
        </w:rPr>
        <w:t xml:space="preserve"> necessitates a </w:t>
      </w:r>
      <w:r w:rsidRPr="00717F97">
        <w:rPr>
          <w:sz w:val="28"/>
          <w:u w:val="single"/>
        </w:rPr>
        <w:t>collapse</w:t>
      </w:r>
      <w:r w:rsidRPr="00717F97">
        <w:rPr>
          <w:sz w:val="28"/>
        </w:rPr>
        <w:t xml:space="preserve"> in demand for oil, </w:t>
      </w:r>
      <w:r w:rsidRPr="00717F97">
        <w:rPr>
          <w:sz w:val="28"/>
          <w:u w:val="single"/>
        </w:rPr>
        <w:t>devastating</w:t>
      </w:r>
      <w:r w:rsidRPr="00717F97">
        <w:rPr>
          <w:sz w:val="28"/>
        </w:rPr>
        <w:t xml:space="preserve"> the economies of </w:t>
      </w:r>
      <w:r w:rsidRPr="00717F97">
        <w:rPr>
          <w:sz w:val="28"/>
          <w:u w:val="single"/>
        </w:rPr>
        <w:t>oil-dependent</w:t>
      </w:r>
      <w:r w:rsidRPr="00717F97">
        <w:rPr>
          <w:sz w:val="28"/>
        </w:rPr>
        <w:t xml:space="preserve"> nations.</w:t>
      </w:r>
    </w:p>
    <w:p w14:paraId="04DDD15F" w14:textId="77777777" w:rsidR="00F0664B" w:rsidRPr="00717F97" w:rsidRDefault="00F0664B" w:rsidP="00F0664B">
      <w:r w:rsidRPr="00717F97">
        <w:rPr>
          <w:rStyle w:val="Style13ptBold"/>
        </w:rPr>
        <w:t>Manley ’17</w:t>
      </w:r>
      <w:r w:rsidRPr="00717F97">
        <w:t xml:space="preserve"> [David, James Frederick Cust, Giorgia Cecchinato; February 2017; Lead Economic Analyst at the Natural Resource Governance Institute; Economist at the Office of the Chief Economist for Africa at the World Bank; Researcher in Data Science at the London School of Economics &amp; Political Science; Oxford Centre for the Analysis of Resource Rich Economies, “Stranded Nations? The Climate Policy Implications for Fossil Fuel-Rich Developing Countries,” no. 34]</w:t>
      </w:r>
    </w:p>
    <w:p w14:paraId="4CB5EB00" w14:textId="77777777" w:rsidR="00F0664B" w:rsidRPr="00717F97" w:rsidRDefault="00F0664B" w:rsidP="00F0664B">
      <w:pPr>
        <w:rPr>
          <w:sz w:val="16"/>
        </w:rPr>
      </w:pPr>
      <w:r w:rsidRPr="00717F97">
        <w:rPr>
          <w:sz w:val="16"/>
        </w:rPr>
        <w:t xml:space="preserve">In comparison, the estimated combustible carbon dioxide content of the world’s reserves3 of oil, gas, and coal in 2014 was 2,900 gigatonnes (McGlade and Ekins 2014). Therefore, </w:t>
      </w:r>
      <w:r w:rsidRPr="008515EB">
        <w:rPr>
          <w:rStyle w:val="StyleUnderline"/>
          <w:highlight w:val="cyan"/>
        </w:rPr>
        <w:t xml:space="preserve">to </w:t>
      </w:r>
      <w:r w:rsidRPr="008515EB">
        <w:rPr>
          <w:rStyle w:val="Emphasis"/>
          <w:sz w:val="28"/>
          <w:highlight w:val="cyan"/>
        </w:rPr>
        <w:t>avoid</w:t>
      </w:r>
      <w:r w:rsidRPr="00717F97">
        <w:rPr>
          <w:sz w:val="16"/>
        </w:rPr>
        <w:t xml:space="preserve"> using up the world’s carbon budget and causing extreme </w:t>
      </w:r>
      <w:r w:rsidRPr="008515EB">
        <w:rPr>
          <w:rStyle w:val="StyleUnderline"/>
          <w:highlight w:val="cyan"/>
        </w:rPr>
        <w:t xml:space="preserve">climate change, </w:t>
      </w:r>
      <w:r w:rsidRPr="008515EB">
        <w:rPr>
          <w:rStyle w:val="Emphasis"/>
          <w:sz w:val="28"/>
          <w:highlight w:val="cyan"/>
        </w:rPr>
        <w:t>two thirds</w:t>
      </w:r>
      <w:r w:rsidRPr="008515EB">
        <w:rPr>
          <w:rStyle w:val="StyleUnderline"/>
          <w:highlight w:val="cyan"/>
        </w:rPr>
        <w:t xml:space="preserve"> of</w:t>
      </w:r>
      <w:r w:rsidRPr="00717F97">
        <w:rPr>
          <w:sz w:val="16"/>
        </w:rPr>
        <w:t xml:space="preserve"> existing </w:t>
      </w:r>
      <w:r w:rsidRPr="008515EB">
        <w:rPr>
          <w:rStyle w:val="StyleUnderline"/>
          <w:highlight w:val="cyan"/>
        </w:rPr>
        <w:t>fossil fuel</w:t>
      </w:r>
      <w:r w:rsidRPr="00717F97">
        <w:rPr>
          <w:sz w:val="16"/>
        </w:rPr>
        <w:t xml:space="preserve"> reserve</w:t>
      </w:r>
      <w:r w:rsidRPr="008515EB">
        <w:rPr>
          <w:rStyle w:val="StyleUnderline"/>
          <w:highlight w:val="cyan"/>
        </w:rPr>
        <w:t xml:space="preserve">s must remain </w:t>
      </w:r>
      <w:r w:rsidRPr="008515EB">
        <w:rPr>
          <w:rStyle w:val="Emphasis"/>
          <w:sz w:val="28"/>
          <w:highlight w:val="cyan"/>
        </w:rPr>
        <w:t>undeveloped</w:t>
      </w:r>
      <w:r w:rsidRPr="00717F97">
        <w:rPr>
          <w:sz w:val="16"/>
        </w:rPr>
        <w:t>.</w:t>
      </w:r>
    </w:p>
    <w:p w14:paraId="7A052F65" w14:textId="77777777" w:rsidR="00F0664B" w:rsidRPr="00717F97" w:rsidRDefault="00F0664B" w:rsidP="00F0664B">
      <w:pPr>
        <w:rPr>
          <w:sz w:val="16"/>
        </w:rPr>
      </w:pPr>
      <w:r w:rsidRPr="00717F97">
        <w:rPr>
          <w:sz w:val="16"/>
        </w:rPr>
        <w:t xml:space="preserve">Keeping </w:t>
      </w:r>
      <w:r w:rsidRPr="00717F97">
        <w:rPr>
          <w:rStyle w:val="StyleUnderline"/>
        </w:rPr>
        <w:t>two thirds of reserves</w:t>
      </w:r>
      <w:r w:rsidRPr="00717F97">
        <w:rPr>
          <w:sz w:val="16"/>
        </w:rPr>
        <w:t xml:space="preserve"> in the ground </w:t>
      </w:r>
      <w:r w:rsidRPr="00717F97">
        <w:rPr>
          <w:rStyle w:val="StyleUnderline"/>
        </w:rPr>
        <w:t xml:space="preserve">necessitates a </w:t>
      </w:r>
      <w:r w:rsidRPr="00717F97">
        <w:rPr>
          <w:rStyle w:val="Emphasis"/>
          <w:sz w:val="28"/>
        </w:rPr>
        <w:t>significant</w:t>
      </w:r>
      <w:r w:rsidRPr="00717F97">
        <w:rPr>
          <w:rStyle w:val="StyleUnderline"/>
        </w:rPr>
        <w:t xml:space="preserve"> reduction</w:t>
      </w:r>
      <w:r w:rsidRPr="00717F97">
        <w:rPr>
          <w:sz w:val="16"/>
        </w:rPr>
        <w:t xml:space="preserve"> in the world’s use </w:t>
      </w:r>
      <w:r w:rsidRPr="00717F97">
        <w:rPr>
          <w:rStyle w:val="StyleUnderline"/>
        </w:rPr>
        <w:t xml:space="preserve">of fossil fuels. </w:t>
      </w:r>
      <w:r w:rsidRPr="008515EB">
        <w:rPr>
          <w:rStyle w:val="StyleUnderline"/>
          <w:highlight w:val="cyan"/>
        </w:rPr>
        <w:t>This</w:t>
      </w:r>
      <w:r w:rsidRPr="00717F97">
        <w:rPr>
          <w:sz w:val="16"/>
        </w:rPr>
        <w:t xml:space="preserve">, in turn, </w:t>
      </w:r>
      <w:r w:rsidRPr="008515EB">
        <w:rPr>
          <w:rStyle w:val="StyleUnderline"/>
          <w:highlight w:val="cyan"/>
        </w:rPr>
        <w:t>necessitates a</w:t>
      </w:r>
      <w:r w:rsidRPr="00717F97">
        <w:rPr>
          <w:rStyle w:val="StyleUnderline"/>
        </w:rPr>
        <w:t xml:space="preserve"> long-term </w:t>
      </w:r>
      <w:r w:rsidRPr="008515EB">
        <w:rPr>
          <w:rStyle w:val="Emphasis"/>
          <w:sz w:val="28"/>
          <w:highlight w:val="cyan"/>
        </w:rPr>
        <w:t>decline</w:t>
      </w:r>
      <w:r w:rsidRPr="008515EB">
        <w:rPr>
          <w:rStyle w:val="StyleUnderline"/>
          <w:highlight w:val="cyan"/>
        </w:rPr>
        <w:t xml:space="preserve"> in the </w:t>
      </w:r>
      <w:r w:rsidRPr="008515EB">
        <w:rPr>
          <w:rStyle w:val="Emphasis"/>
          <w:sz w:val="28"/>
          <w:highlight w:val="cyan"/>
        </w:rPr>
        <w:t>demand</w:t>
      </w:r>
      <w:r w:rsidRPr="008515EB">
        <w:rPr>
          <w:rStyle w:val="StyleUnderline"/>
          <w:highlight w:val="cyan"/>
        </w:rPr>
        <w:t xml:space="preserve"> for fossil fuels</w:t>
      </w:r>
      <w:r w:rsidRPr="00717F97">
        <w:rPr>
          <w:rStyle w:val="StyleUnderline"/>
        </w:rPr>
        <w:t xml:space="preserve">, which </w:t>
      </w:r>
      <w:r w:rsidRPr="008515EB">
        <w:rPr>
          <w:rStyle w:val="StyleUnderline"/>
          <w:highlight w:val="cyan"/>
        </w:rPr>
        <w:t>could occur if governments impose</w:t>
      </w:r>
      <w:r w:rsidRPr="00717F97">
        <w:rPr>
          <w:rStyle w:val="StyleUnderline"/>
        </w:rPr>
        <w:t xml:space="preserve"> </w:t>
      </w:r>
      <w:r w:rsidRPr="00717F97">
        <w:rPr>
          <w:rStyle w:val="Emphasis"/>
          <w:sz w:val="28"/>
        </w:rPr>
        <w:t xml:space="preserve">carbon </w:t>
      </w:r>
      <w:r w:rsidRPr="008515EB">
        <w:rPr>
          <w:rStyle w:val="Emphasis"/>
          <w:sz w:val="28"/>
          <w:highlight w:val="cyan"/>
        </w:rPr>
        <w:t>taxes</w:t>
      </w:r>
      <w:r w:rsidRPr="00717F97">
        <w:rPr>
          <w:rStyle w:val="StyleUnderline"/>
        </w:rPr>
        <w:t xml:space="preserve"> or similar policies</w:t>
      </w:r>
      <w:r w:rsidRPr="00717F97">
        <w:rPr>
          <w:sz w:val="16"/>
        </w:rPr>
        <w:t xml:space="preserve">4 ; </w:t>
      </w:r>
      <w:r w:rsidRPr="008515EB">
        <w:rPr>
          <w:rStyle w:val="StyleUnderline"/>
          <w:highlight w:val="cyan"/>
        </w:rPr>
        <w:t xml:space="preserve">if there is a broad </w:t>
      </w:r>
      <w:r w:rsidRPr="008515EB">
        <w:rPr>
          <w:rStyle w:val="Emphasis"/>
          <w:sz w:val="28"/>
          <w:highlight w:val="cyan"/>
        </w:rPr>
        <w:t>transition</w:t>
      </w:r>
      <w:r w:rsidRPr="008515EB">
        <w:rPr>
          <w:rStyle w:val="StyleUnderline"/>
          <w:highlight w:val="cyan"/>
        </w:rPr>
        <w:t xml:space="preserve"> to </w:t>
      </w:r>
      <w:r w:rsidRPr="008515EB">
        <w:rPr>
          <w:rStyle w:val="Emphasis"/>
          <w:sz w:val="28"/>
          <w:highlight w:val="cyan"/>
        </w:rPr>
        <w:t>alternative energy</w:t>
      </w:r>
      <w:r w:rsidRPr="00717F97">
        <w:rPr>
          <w:sz w:val="16"/>
        </w:rPr>
        <w:t xml:space="preserve"> supplies, </w:t>
      </w:r>
      <w:r w:rsidRPr="008515EB">
        <w:rPr>
          <w:rStyle w:val="StyleUnderline"/>
          <w:highlight w:val="cyan"/>
        </w:rPr>
        <w:t>such as</w:t>
      </w:r>
      <w:r w:rsidRPr="00717F97">
        <w:rPr>
          <w:rStyle w:val="StyleUnderline"/>
        </w:rPr>
        <w:t xml:space="preserve"> </w:t>
      </w:r>
      <w:r w:rsidRPr="00717F97">
        <w:rPr>
          <w:rStyle w:val="Emphasis"/>
          <w:sz w:val="28"/>
        </w:rPr>
        <w:t>nuclear</w:t>
      </w:r>
      <w:r w:rsidRPr="00717F97">
        <w:rPr>
          <w:rStyle w:val="StyleUnderline"/>
        </w:rPr>
        <w:t xml:space="preserve"> or </w:t>
      </w:r>
      <w:r w:rsidRPr="008515EB">
        <w:rPr>
          <w:rStyle w:val="Emphasis"/>
          <w:sz w:val="28"/>
          <w:highlight w:val="cyan"/>
        </w:rPr>
        <w:t>renewables</w:t>
      </w:r>
      <w:r w:rsidRPr="008515EB">
        <w:rPr>
          <w:rStyle w:val="StyleUnderline"/>
          <w:highlight w:val="cyan"/>
        </w:rPr>
        <w:t>; or if economic activity becomes</w:t>
      </w:r>
      <w:r w:rsidRPr="00717F97">
        <w:rPr>
          <w:sz w:val="16"/>
        </w:rPr>
        <w:t xml:space="preserve"> significantly </w:t>
      </w:r>
      <w:r w:rsidRPr="008515EB">
        <w:rPr>
          <w:rStyle w:val="Emphasis"/>
          <w:sz w:val="28"/>
          <w:highlight w:val="cyan"/>
        </w:rPr>
        <w:t>more efficient</w:t>
      </w:r>
      <w:r w:rsidRPr="00717F97">
        <w:rPr>
          <w:sz w:val="16"/>
        </w:rPr>
        <w:t xml:space="preserve"> in using energy. </w:t>
      </w:r>
      <w:r w:rsidRPr="00717F97">
        <w:rPr>
          <w:rStyle w:val="StyleUnderline"/>
        </w:rPr>
        <w:t>Reserves may also remain undeveloped if governments</w:t>
      </w:r>
      <w:r w:rsidRPr="00717F97">
        <w:rPr>
          <w:sz w:val="16"/>
        </w:rPr>
        <w:t xml:space="preserve"> impose policies to </w:t>
      </w:r>
      <w:r w:rsidRPr="00717F97">
        <w:rPr>
          <w:rStyle w:val="Emphasis"/>
          <w:sz w:val="28"/>
        </w:rPr>
        <w:t>limit</w:t>
      </w:r>
      <w:r w:rsidRPr="00717F97">
        <w:rPr>
          <w:rStyle w:val="StyleUnderline"/>
        </w:rPr>
        <w:t xml:space="preserve"> the market supply</w:t>
      </w:r>
      <w:r w:rsidRPr="00717F97">
        <w:rPr>
          <w:sz w:val="16"/>
        </w:rPr>
        <w:t xml:space="preserve"> of fossil fuel resources. 5</w:t>
      </w:r>
    </w:p>
    <w:p w14:paraId="33F83213" w14:textId="77777777" w:rsidR="00F0664B" w:rsidRPr="00717F97" w:rsidRDefault="00F0664B" w:rsidP="00F0664B">
      <w:pPr>
        <w:rPr>
          <w:sz w:val="16"/>
        </w:rPr>
      </w:pPr>
      <w:r w:rsidRPr="008515EB">
        <w:rPr>
          <w:rStyle w:val="StyleUnderline"/>
          <w:highlight w:val="cyan"/>
        </w:rPr>
        <w:t>A fall in</w:t>
      </w:r>
      <w:r w:rsidRPr="00717F97">
        <w:rPr>
          <w:sz w:val="16"/>
        </w:rPr>
        <w:t xml:space="preserve"> fossil fuel </w:t>
      </w:r>
      <w:r w:rsidRPr="008515EB">
        <w:rPr>
          <w:rStyle w:val="StyleUnderline"/>
          <w:highlight w:val="cyan"/>
        </w:rPr>
        <w:t>demand</w:t>
      </w:r>
      <w:r w:rsidRPr="00717F97">
        <w:rPr>
          <w:sz w:val="16"/>
        </w:rPr>
        <w:t xml:space="preserve">, other things equal, </w:t>
      </w:r>
      <w:r w:rsidRPr="008515EB">
        <w:rPr>
          <w:rStyle w:val="StyleUnderline"/>
          <w:highlight w:val="cyan"/>
        </w:rPr>
        <w:t xml:space="preserve">will lead to a </w:t>
      </w:r>
      <w:r w:rsidRPr="008515EB">
        <w:rPr>
          <w:rStyle w:val="Emphasis"/>
          <w:sz w:val="28"/>
          <w:highlight w:val="cyan"/>
        </w:rPr>
        <w:t>fall</w:t>
      </w:r>
      <w:r w:rsidRPr="008515EB">
        <w:rPr>
          <w:rStyle w:val="StyleUnderline"/>
          <w:highlight w:val="cyan"/>
        </w:rPr>
        <w:t xml:space="preserve"> in</w:t>
      </w:r>
      <w:r w:rsidRPr="00717F97">
        <w:rPr>
          <w:sz w:val="16"/>
        </w:rPr>
        <w:t xml:space="preserve"> fossil fuel </w:t>
      </w:r>
      <w:r w:rsidRPr="008515EB">
        <w:rPr>
          <w:rStyle w:val="Emphasis"/>
          <w:sz w:val="28"/>
          <w:highlight w:val="cyan"/>
        </w:rPr>
        <w:t>prices</w:t>
      </w:r>
      <w:r w:rsidRPr="00717F97">
        <w:rPr>
          <w:sz w:val="16"/>
        </w:rPr>
        <w:t xml:space="preserve">. This might </w:t>
      </w:r>
      <w:r w:rsidRPr="008515EB">
        <w:rPr>
          <w:rStyle w:val="StyleUnderline"/>
          <w:highlight w:val="cyan"/>
        </w:rPr>
        <w:t>lead to</w:t>
      </w:r>
      <w:r w:rsidRPr="00717F97">
        <w:rPr>
          <w:sz w:val="16"/>
        </w:rPr>
        <w:t xml:space="preserve"> existing </w:t>
      </w:r>
      <w:r w:rsidRPr="008515EB">
        <w:rPr>
          <w:rStyle w:val="StyleUnderline"/>
          <w:highlight w:val="cyan"/>
        </w:rPr>
        <w:t>reserves remaining</w:t>
      </w:r>
      <w:r w:rsidRPr="00717F97">
        <w:rPr>
          <w:sz w:val="16"/>
        </w:rPr>
        <w:t xml:space="preserve"> undeveloped or ’</w:t>
      </w:r>
      <w:r w:rsidRPr="008515EB">
        <w:rPr>
          <w:rStyle w:val="Emphasis"/>
          <w:sz w:val="28"/>
          <w:highlight w:val="cyan"/>
        </w:rPr>
        <w:t>stranded</w:t>
      </w:r>
      <w:r w:rsidRPr="00717F97">
        <w:rPr>
          <w:sz w:val="16"/>
        </w:rPr>
        <w:t>‘. Meanwhile projects that remain commercially viable will be less valuable. This in turn may diminish the rents and therefore tax revenues fossil fuel extraction can generate for producing countries.</w:t>
      </w:r>
    </w:p>
    <w:p w14:paraId="53A5CA75" w14:textId="77777777" w:rsidR="00F0664B" w:rsidRPr="00717F97" w:rsidRDefault="00F0664B" w:rsidP="00F0664B">
      <w:pPr>
        <w:rPr>
          <w:sz w:val="16"/>
        </w:rPr>
      </w:pPr>
      <w:r w:rsidRPr="00717F97">
        <w:rPr>
          <w:sz w:val="16"/>
        </w:rPr>
        <w:t xml:space="preserve">To understand this, </w:t>
      </w:r>
      <w:r w:rsidRPr="00717F97">
        <w:rPr>
          <w:rStyle w:val="StyleUnderline"/>
        </w:rPr>
        <w:t>consider an example from the global oil market. The price</w:t>
      </w:r>
      <w:r w:rsidRPr="00717F97">
        <w:rPr>
          <w:sz w:val="16"/>
        </w:rPr>
        <w:t xml:space="preserve"> received </w:t>
      </w:r>
      <w:r w:rsidRPr="00717F97">
        <w:rPr>
          <w:rStyle w:val="StyleUnderline"/>
        </w:rPr>
        <w:t>for</w:t>
      </w:r>
      <w:r w:rsidRPr="00717F97">
        <w:rPr>
          <w:sz w:val="16"/>
        </w:rPr>
        <w:t xml:space="preserve"> a barrel of </w:t>
      </w:r>
      <w:r w:rsidRPr="008515EB">
        <w:rPr>
          <w:rStyle w:val="Emphasis"/>
          <w:sz w:val="28"/>
          <w:highlight w:val="cyan"/>
        </w:rPr>
        <w:t>oil</w:t>
      </w:r>
      <w:r w:rsidRPr="00717F97">
        <w:rPr>
          <w:sz w:val="16"/>
        </w:rPr>
        <w:t xml:space="preserve"> is roughly the same for all projects after accounting for relatively small differences in the quality of oil (such as viscosity) and transport costs. However, costs will differ considerably across location and geology. Figure 2 shows a representative global supply curve that ranks all oil projects from least to most expensive in terms of unit costs of production. For any given market price, lower cost projects, on the left part of the supply curve, will have a higher asset value per barrel than high cost projects. </w:t>
      </w:r>
      <w:r w:rsidRPr="00717F97">
        <w:rPr>
          <w:rStyle w:val="StyleUnderline"/>
        </w:rPr>
        <w:t>If the producer price falls</w:t>
      </w:r>
      <w:r w:rsidRPr="00717F97">
        <w:rPr>
          <w:sz w:val="16"/>
        </w:rPr>
        <w:t xml:space="preserve">, say </w:t>
      </w:r>
      <w:r w:rsidRPr="00717F97">
        <w:rPr>
          <w:rStyle w:val="StyleUnderline"/>
        </w:rPr>
        <w:t>in response to</w:t>
      </w:r>
      <w:r w:rsidRPr="00717F97">
        <w:rPr>
          <w:sz w:val="16"/>
        </w:rPr>
        <w:t xml:space="preserve"> a </w:t>
      </w:r>
      <w:r w:rsidRPr="00717F97">
        <w:rPr>
          <w:rStyle w:val="Emphasis"/>
          <w:sz w:val="28"/>
        </w:rPr>
        <w:t xml:space="preserve">climate </w:t>
      </w:r>
      <w:r w:rsidRPr="00717F97">
        <w:rPr>
          <w:rStyle w:val="Emphasis"/>
          <w:sz w:val="28"/>
        </w:rPr>
        <w:lastRenderedPageBreak/>
        <w:t>policy</w:t>
      </w:r>
      <w:r w:rsidRPr="00717F97">
        <w:rPr>
          <w:sz w:val="16"/>
        </w:rPr>
        <w:t xml:space="preserve">, some </w:t>
      </w:r>
      <w:r w:rsidRPr="00717F97">
        <w:rPr>
          <w:rStyle w:val="StyleUnderline"/>
        </w:rPr>
        <w:t>projects</w:t>
      </w:r>
      <w:r w:rsidRPr="00717F97">
        <w:rPr>
          <w:sz w:val="16"/>
        </w:rPr>
        <w:t xml:space="preserve"> with costs higher than the prevailing price </w:t>
      </w:r>
      <w:r w:rsidRPr="008515EB">
        <w:rPr>
          <w:rStyle w:val="StyleUnderline"/>
          <w:highlight w:val="cyan"/>
        </w:rPr>
        <w:t xml:space="preserve">will become </w:t>
      </w:r>
      <w:r w:rsidRPr="008515EB">
        <w:rPr>
          <w:rStyle w:val="Emphasis"/>
          <w:sz w:val="28"/>
          <w:highlight w:val="cyan"/>
        </w:rPr>
        <w:t>stranded</w:t>
      </w:r>
      <w:r w:rsidRPr="00717F97">
        <w:rPr>
          <w:sz w:val="16"/>
        </w:rPr>
        <w:t>, while some value of all remaining operating projects will be foregone.</w:t>
      </w:r>
    </w:p>
    <w:p w14:paraId="1A54D641" w14:textId="77777777" w:rsidR="00F0664B" w:rsidRPr="00717F97" w:rsidRDefault="00F0664B" w:rsidP="00F0664B">
      <w:pPr>
        <w:rPr>
          <w:sz w:val="16"/>
        </w:rPr>
      </w:pPr>
      <w:r w:rsidRPr="00717F97">
        <w:rPr>
          <w:sz w:val="16"/>
        </w:rPr>
        <w:t>Figure 2. How a fall in demand reduces value and strands fossil fuel reserves</w:t>
      </w:r>
    </w:p>
    <w:p w14:paraId="43AC36BB" w14:textId="77777777" w:rsidR="00F0664B" w:rsidRPr="00717F97" w:rsidRDefault="00F0664B" w:rsidP="00F0664B">
      <w:pPr>
        <w:rPr>
          <w:sz w:val="16"/>
        </w:rPr>
      </w:pPr>
      <w:r w:rsidRPr="00717F97">
        <w:rPr>
          <w:sz w:val="16"/>
        </w:rPr>
        <w:t xml:space="preserve">Asset stranding and </w:t>
      </w:r>
      <w:r w:rsidRPr="00717F97">
        <w:rPr>
          <w:rStyle w:val="StyleUnderline"/>
        </w:rPr>
        <w:t xml:space="preserve">significant </w:t>
      </w:r>
      <w:r w:rsidRPr="008515EB">
        <w:rPr>
          <w:rStyle w:val="StyleUnderline"/>
          <w:highlight w:val="cyan"/>
        </w:rPr>
        <w:t>falls in values</w:t>
      </w:r>
      <w:r w:rsidRPr="00717F97">
        <w:rPr>
          <w:sz w:val="16"/>
        </w:rPr>
        <w:t xml:space="preserve"> in the fossil fuel industry are </w:t>
      </w:r>
      <w:r w:rsidRPr="008515EB">
        <w:rPr>
          <w:rStyle w:val="StyleUnderline"/>
          <w:highlight w:val="cyan"/>
        </w:rPr>
        <w:t>not new</w:t>
      </w:r>
      <w:r w:rsidRPr="00717F97">
        <w:rPr>
          <w:sz w:val="16"/>
        </w:rPr>
        <w:t xml:space="preserve">, the recent commodity price slump has stranded many projects already and fossil fuel companies have seen the value of their assets reduced by many millions of dollars. </w:t>
      </w:r>
      <w:r w:rsidRPr="008515EB">
        <w:rPr>
          <w:rStyle w:val="Emphasis"/>
          <w:sz w:val="28"/>
          <w:highlight w:val="cyan"/>
        </w:rPr>
        <w:t>However</w:t>
      </w:r>
      <w:r w:rsidRPr="00717F97">
        <w:rPr>
          <w:sz w:val="16"/>
        </w:rPr>
        <w:t xml:space="preserve">, the scale of such an outcome under, for example, an </w:t>
      </w:r>
      <w:r w:rsidRPr="008515EB">
        <w:rPr>
          <w:rStyle w:val="Emphasis"/>
          <w:sz w:val="28"/>
          <w:highlight w:val="cyan"/>
        </w:rPr>
        <w:t>effective</w:t>
      </w:r>
      <w:r w:rsidRPr="008515EB">
        <w:rPr>
          <w:rStyle w:val="StyleUnderline"/>
          <w:highlight w:val="cyan"/>
        </w:rPr>
        <w:t xml:space="preserve"> global climate policy would be </w:t>
      </w:r>
      <w:r w:rsidRPr="008515EB">
        <w:rPr>
          <w:rStyle w:val="Emphasis"/>
          <w:sz w:val="28"/>
          <w:highlight w:val="cyan"/>
        </w:rPr>
        <w:t>entirely new</w:t>
      </w:r>
      <w:r w:rsidRPr="00717F97">
        <w:rPr>
          <w:sz w:val="16"/>
        </w:rPr>
        <w:t>. It would also imply a permanence not normally considered during commodity price slumps. For example, figure 3 shows estimates of the proportion of reserves already discovered that could become permanently stranded if the world keeps to its carbon budget.</w:t>
      </w:r>
    </w:p>
    <w:p w14:paraId="40BC89D6" w14:textId="77777777" w:rsidR="00F0664B" w:rsidRPr="00717F97" w:rsidRDefault="00F0664B" w:rsidP="00F0664B">
      <w:pPr>
        <w:rPr>
          <w:sz w:val="16"/>
        </w:rPr>
      </w:pPr>
      <w:r w:rsidRPr="00717F97">
        <w:rPr>
          <w:sz w:val="16"/>
        </w:rPr>
        <w:t>Figure 3. Regional distribution of reserves unburnable before 2050 for the two degree Celsius scenario</w:t>
      </w:r>
    </w:p>
    <w:p w14:paraId="1C00B1C8" w14:textId="77777777" w:rsidR="00F0664B" w:rsidRPr="00717F97" w:rsidRDefault="00F0664B" w:rsidP="00F0664B">
      <w:pPr>
        <w:rPr>
          <w:sz w:val="16"/>
        </w:rPr>
      </w:pPr>
      <w:r w:rsidRPr="00717F97">
        <w:rPr>
          <w:sz w:val="16"/>
        </w:rPr>
        <w:t xml:space="preserve">THE LIKELIHOOD OF CARBON MARKET RISK </w:t>
      </w:r>
    </w:p>
    <w:p w14:paraId="61B113BB" w14:textId="77777777" w:rsidR="00F0664B" w:rsidRPr="00717F97" w:rsidRDefault="00F0664B" w:rsidP="00F0664B">
      <w:pPr>
        <w:rPr>
          <w:sz w:val="16"/>
        </w:rPr>
      </w:pPr>
      <w:r w:rsidRPr="00717F97">
        <w:rPr>
          <w:sz w:val="16"/>
        </w:rPr>
        <w:t xml:space="preserve">Whether governments can implement effective climate policies to reduce global fossil fuel consumption or whether alternative energy sources gain sufficient market share is highly uncertain. This paper does not directly address this uncertainty but assumes that the probability is greater than zero. Further, </w:t>
      </w:r>
      <w:r w:rsidRPr="008515EB">
        <w:rPr>
          <w:rStyle w:val="Emphasis"/>
          <w:sz w:val="28"/>
          <w:highlight w:val="cyan"/>
        </w:rPr>
        <w:t>even if</w:t>
      </w:r>
      <w:r w:rsidRPr="008515EB">
        <w:rPr>
          <w:rStyle w:val="StyleUnderline"/>
          <w:highlight w:val="cyan"/>
        </w:rPr>
        <w:t xml:space="preserve"> the </w:t>
      </w:r>
      <w:r w:rsidRPr="008515EB">
        <w:rPr>
          <w:rStyle w:val="Emphasis"/>
          <w:sz w:val="28"/>
          <w:highlight w:val="cyan"/>
        </w:rPr>
        <w:t>probability</w:t>
      </w:r>
      <w:r w:rsidRPr="008515EB">
        <w:rPr>
          <w:rStyle w:val="StyleUnderline"/>
          <w:highlight w:val="cyan"/>
        </w:rPr>
        <w:t xml:space="preserve"> is </w:t>
      </w:r>
      <w:r w:rsidRPr="008515EB">
        <w:rPr>
          <w:rStyle w:val="Emphasis"/>
          <w:sz w:val="28"/>
          <w:highlight w:val="cyan"/>
        </w:rPr>
        <w:t>low</w:t>
      </w:r>
      <w:r w:rsidRPr="008515EB">
        <w:rPr>
          <w:rStyle w:val="StyleUnderline"/>
          <w:highlight w:val="cyan"/>
        </w:rPr>
        <w:t xml:space="preserve">, the impact on </w:t>
      </w:r>
      <w:r w:rsidRPr="008515EB">
        <w:rPr>
          <w:rStyle w:val="Emphasis"/>
          <w:sz w:val="28"/>
          <w:highlight w:val="cyan"/>
        </w:rPr>
        <w:t>fossil-fuel rich countries</w:t>
      </w:r>
      <w:r w:rsidRPr="00717F97">
        <w:rPr>
          <w:rStyle w:val="StyleUnderline"/>
        </w:rPr>
        <w:t xml:space="preserve"> may be </w:t>
      </w:r>
      <w:r w:rsidRPr="008515EB">
        <w:rPr>
          <w:rStyle w:val="Emphasis"/>
          <w:sz w:val="28"/>
          <w:highlight w:val="cyan"/>
        </w:rPr>
        <w:t>very large</w:t>
      </w:r>
      <w:r w:rsidRPr="00717F97">
        <w:rPr>
          <w:sz w:val="16"/>
        </w:rPr>
        <w:t xml:space="preserve"> for the reasons discussed. This has some corollary to the so-called ‘fat-tailed risk’ or the ‘precautionary principle’ of climate damages—where the probability of an impact is low, but the impact itself is high, necessitating precautionary actions (Weitzman 2011). Given these conditions fossil-fuel rich countries should carefully consider how their policy choices might be modified by carbon market risk and what type of, and how urgent, such precautionary actions should be. We will address these policies in the final part of this paper.</w:t>
      </w:r>
    </w:p>
    <w:p w14:paraId="614ED11C" w14:textId="77777777" w:rsidR="00F0664B" w:rsidRPr="00717F97" w:rsidRDefault="00F0664B" w:rsidP="00F0664B">
      <w:pPr>
        <w:rPr>
          <w:sz w:val="16"/>
        </w:rPr>
      </w:pPr>
      <w:r w:rsidRPr="00717F97">
        <w:rPr>
          <w:sz w:val="16"/>
        </w:rPr>
        <w:t>The likelihood of a permanent fall in fossil fuel demand, or ‘carbon market risk’ rest on four factors.</w:t>
      </w:r>
    </w:p>
    <w:p w14:paraId="27B919C2" w14:textId="77777777" w:rsidR="00F0664B" w:rsidRPr="00717F97" w:rsidRDefault="00F0664B" w:rsidP="00F0664B">
      <w:pPr>
        <w:rPr>
          <w:sz w:val="16"/>
        </w:rPr>
      </w:pPr>
      <w:r w:rsidRPr="00717F97">
        <w:rPr>
          <w:sz w:val="16"/>
        </w:rPr>
        <w:t xml:space="preserve">First, governments of carbon emitting countries could impose </w:t>
      </w:r>
      <w:r w:rsidRPr="00717F97">
        <w:rPr>
          <w:rStyle w:val="StyleUnderline"/>
        </w:rPr>
        <w:t>policies that keep emissions within the</w:t>
      </w:r>
      <w:r w:rsidRPr="00717F97">
        <w:rPr>
          <w:sz w:val="16"/>
        </w:rPr>
        <w:t xml:space="preserve"> global carbon </w:t>
      </w:r>
      <w:r w:rsidRPr="00717F97">
        <w:rPr>
          <w:rStyle w:val="StyleUnderline"/>
        </w:rPr>
        <w:t>budget</w:t>
      </w:r>
      <w:r w:rsidRPr="00717F97">
        <w:rPr>
          <w:sz w:val="16"/>
        </w:rPr>
        <w:t xml:space="preserve">. This </w:t>
      </w:r>
      <w:r w:rsidRPr="00717F97">
        <w:rPr>
          <w:rStyle w:val="StyleUnderline"/>
        </w:rPr>
        <w:t>could take the form of</w:t>
      </w:r>
      <w:r w:rsidRPr="00717F97">
        <w:rPr>
          <w:sz w:val="16"/>
        </w:rPr>
        <w:t xml:space="preserve"> demand-side</w:t>
      </w:r>
      <w:r w:rsidRPr="00717F97">
        <w:rPr>
          <w:rStyle w:val="StyleUnderline"/>
        </w:rPr>
        <w:t xml:space="preserve"> policies, such as</w:t>
      </w:r>
      <w:r w:rsidRPr="00717F97">
        <w:rPr>
          <w:sz w:val="16"/>
        </w:rPr>
        <w:t xml:space="preserve"> consumer </w:t>
      </w:r>
      <w:r w:rsidRPr="00717F97">
        <w:rPr>
          <w:rStyle w:val="Emphasis"/>
          <w:sz w:val="28"/>
        </w:rPr>
        <w:t>taxes</w:t>
      </w:r>
      <w:r w:rsidRPr="00717F97">
        <w:rPr>
          <w:sz w:val="16"/>
        </w:rPr>
        <w:t>, or supply-side measures such as producer taxes or quantity restrictions, or some mix of these policies. The Paris COP21 made some advance towards countries imposing climate policies but it is unclear how the result of these negotiations will influence policy.</w:t>
      </w:r>
    </w:p>
    <w:p w14:paraId="031DE140" w14:textId="77777777" w:rsidR="00F0664B" w:rsidRPr="00717F97" w:rsidRDefault="00F0664B" w:rsidP="00F0664B">
      <w:pPr>
        <w:rPr>
          <w:sz w:val="16"/>
        </w:rPr>
      </w:pPr>
      <w:r w:rsidRPr="00717F97">
        <w:rPr>
          <w:sz w:val="16"/>
        </w:rPr>
        <w:t xml:space="preserve">Second, </w:t>
      </w:r>
      <w:r w:rsidRPr="008515EB">
        <w:rPr>
          <w:rStyle w:val="StyleUnderline"/>
          <w:highlight w:val="cyan"/>
        </w:rPr>
        <w:t xml:space="preserve">the </w:t>
      </w:r>
      <w:r w:rsidRPr="008515EB">
        <w:rPr>
          <w:rStyle w:val="Emphasis"/>
          <w:sz w:val="28"/>
          <w:highlight w:val="cyan"/>
        </w:rPr>
        <w:t>market share</w:t>
      </w:r>
      <w:r w:rsidRPr="008515EB">
        <w:rPr>
          <w:rStyle w:val="StyleUnderline"/>
          <w:highlight w:val="cyan"/>
        </w:rPr>
        <w:t xml:space="preserve"> of </w:t>
      </w:r>
      <w:r w:rsidRPr="008515EB">
        <w:rPr>
          <w:rStyle w:val="Emphasis"/>
          <w:sz w:val="28"/>
          <w:highlight w:val="cyan"/>
        </w:rPr>
        <w:t>renewables</w:t>
      </w:r>
      <w:r w:rsidRPr="00717F97">
        <w:rPr>
          <w:sz w:val="16"/>
        </w:rPr>
        <w:t xml:space="preserve">, nuclear and other alternatives to fossil fuels </w:t>
      </w:r>
      <w:r w:rsidRPr="008515EB">
        <w:rPr>
          <w:rStyle w:val="StyleUnderline"/>
          <w:highlight w:val="cyan"/>
        </w:rPr>
        <w:t xml:space="preserve">could increase </w:t>
      </w:r>
      <w:r w:rsidRPr="008515EB">
        <w:rPr>
          <w:rStyle w:val="Emphasis"/>
          <w:sz w:val="28"/>
          <w:highlight w:val="cyan"/>
        </w:rPr>
        <w:t>substantially</w:t>
      </w:r>
      <w:r w:rsidRPr="00717F97">
        <w:rPr>
          <w:sz w:val="16"/>
        </w:rPr>
        <w:t xml:space="preserve">. Solar and wind power capacity has increased exponentially during the last decade, although starting from a small base in comparison to fossil fuel-derived energy. Currently 13 percent of global primary energy supply is from renewables. </w:t>
      </w:r>
      <w:r w:rsidRPr="008515EB">
        <w:rPr>
          <w:rStyle w:val="Emphasis"/>
          <w:highlight w:val="cyan"/>
        </w:rPr>
        <w:t>Projected</w:t>
      </w:r>
      <w:r w:rsidRPr="008515EB">
        <w:rPr>
          <w:rStyle w:val="StyleUnderline"/>
          <w:highlight w:val="cyan"/>
        </w:rPr>
        <w:t xml:space="preserve"> shares</w:t>
      </w:r>
      <w:r w:rsidRPr="00717F97">
        <w:rPr>
          <w:sz w:val="16"/>
        </w:rPr>
        <w:t xml:space="preserve"> of renewable energy to total energy </w:t>
      </w:r>
      <w:r w:rsidRPr="008515EB">
        <w:rPr>
          <w:rStyle w:val="StyleUnderline"/>
          <w:highlight w:val="cyan"/>
        </w:rPr>
        <w:t xml:space="preserve">in </w:t>
      </w:r>
      <w:r w:rsidRPr="008515EB">
        <w:rPr>
          <w:rStyle w:val="Emphasis"/>
          <w:highlight w:val="cyan"/>
        </w:rPr>
        <w:t>2030</w:t>
      </w:r>
      <w:r w:rsidRPr="00717F97">
        <w:rPr>
          <w:sz w:val="16"/>
        </w:rPr>
        <w:t xml:space="preserve"> in this share </w:t>
      </w:r>
      <w:r w:rsidRPr="008515EB">
        <w:rPr>
          <w:rStyle w:val="StyleUnderline"/>
          <w:highlight w:val="cyan"/>
        </w:rPr>
        <w:t xml:space="preserve">range from </w:t>
      </w:r>
      <w:r w:rsidRPr="008515EB">
        <w:rPr>
          <w:rStyle w:val="Emphasis"/>
          <w:highlight w:val="cyan"/>
        </w:rPr>
        <w:t>14 percent</w:t>
      </w:r>
      <w:r w:rsidRPr="00717F97">
        <w:rPr>
          <w:sz w:val="16"/>
        </w:rPr>
        <w:t>—by Exxon—</w:t>
      </w:r>
      <w:r w:rsidRPr="008515EB">
        <w:rPr>
          <w:rStyle w:val="StyleUnderline"/>
          <w:highlight w:val="cyan"/>
        </w:rPr>
        <w:t xml:space="preserve">to </w:t>
      </w:r>
      <w:r w:rsidRPr="008515EB">
        <w:rPr>
          <w:rStyle w:val="Emphasis"/>
          <w:highlight w:val="cyan"/>
        </w:rPr>
        <w:t>43 percent</w:t>
      </w:r>
      <w:r w:rsidRPr="00717F97">
        <w:rPr>
          <w:sz w:val="16"/>
        </w:rPr>
        <w:t>—by Geotechnical and Environment Associates (Meister Consultants Group 2015). The International Energy Agency, an often quoted authority on the subject, forecasts that renewables will still account for only 15 percent of global energy supply by 2040 (IEA 2015). However, the IEA has consistently underestimated renewables growth in the past, and so can be considered relatively pessimistic (Metayer et al. 2015).</w:t>
      </w:r>
    </w:p>
    <w:p w14:paraId="2C570973" w14:textId="77777777" w:rsidR="00F0664B" w:rsidRPr="00717F97" w:rsidRDefault="00F0664B" w:rsidP="00F0664B">
      <w:pPr>
        <w:rPr>
          <w:sz w:val="16"/>
        </w:rPr>
      </w:pPr>
      <w:r w:rsidRPr="00717F97">
        <w:rPr>
          <w:sz w:val="16"/>
        </w:rPr>
        <w:t xml:space="preserve">Third, </w:t>
      </w:r>
      <w:r w:rsidRPr="008515EB">
        <w:rPr>
          <w:rStyle w:val="StyleUnderline"/>
          <w:highlight w:val="cyan"/>
        </w:rPr>
        <w:t>energy efficiency</w:t>
      </w:r>
      <w:r w:rsidRPr="00717F97">
        <w:rPr>
          <w:sz w:val="16"/>
        </w:rPr>
        <w:t xml:space="preserve"> measures </w:t>
      </w:r>
      <w:r w:rsidRPr="008515EB">
        <w:rPr>
          <w:rStyle w:val="StyleUnderline"/>
          <w:highlight w:val="cyan"/>
        </w:rPr>
        <w:t>could</w:t>
      </w:r>
      <w:r w:rsidRPr="00717F97">
        <w:rPr>
          <w:sz w:val="16"/>
        </w:rPr>
        <w:t xml:space="preserve"> improve to </w:t>
      </w:r>
      <w:r w:rsidRPr="008515EB">
        <w:rPr>
          <w:rStyle w:val="Emphasis"/>
          <w:sz w:val="28"/>
          <w:highlight w:val="cyan"/>
        </w:rPr>
        <w:t>reduce</w:t>
      </w:r>
      <w:r w:rsidRPr="00717F97">
        <w:rPr>
          <w:sz w:val="16"/>
        </w:rPr>
        <w:t xml:space="preserve"> future </w:t>
      </w:r>
      <w:r w:rsidRPr="00717F97">
        <w:rPr>
          <w:rStyle w:val="StyleUnderline"/>
        </w:rPr>
        <w:t xml:space="preserve">energy </w:t>
      </w:r>
      <w:r w:rsidRPr="008515EB">
        <w:rPr>
          <w:rStyle w:val="StyleUnderline"/>
          <w:highlight w:val="cyan"/>
        </w:rPr>
        <w:t>demand</w:t>
      </w:r>
      <w:r w:rsidRPr="00717F97">
        <w:rPr>
          <w:rStyle w:val="StyleUnderline"/>
        </w:rPr>
        <w:t>. There are signs</w:t>
      </w:r>
      <w:r w:rsidRPr="00717F97">
        <w:rPr>
          <w:sz w:val="16"/>
        </w:rPr>
        <w:t xml:space="preserve"> that </w:t>
      </w:r>
      <w:r w:rsidRPr="00717F97">
        <w:rPr>
          <w:rStyle w:val="StyleUnderline"/>
        </w:rPr>
        <w:t xml:space="preserve">this will happen. </w:t>
      </w:r>
      <w:r w:rsidRPr="00717F97">
        <w:rPr>
          <w:sz w:val="16"/>
        </w:rPr>
        <w:t xml:space="preserve">The world economy is gradually ‘decarbonising’—greenhouse gas emissions per dollar of GDP are falling. From 2000 to 2014, </w:t>
      </w:r>
      <w:r w:rsidRPr="008515EB">
        <w:rPr>
          <w:rStyle w:val="StyleUnderline"/>
          <w:highlight w:val="cyan"/>
        </w:rPr>
        <w:t xml:space="preserve">the carbon intensity of economic activity has </w:t>
      </w:r>
      <w:r w:rsidRPr="008515EB">
        <w:rPr>
          <w:rStyle w:val="Emphasis"/>
          <w:highlight w:val="cyan"/>
        </w:rPr>
        <w:t>fallen</w:t>
      </w:r>
      <w:r w:rsidRPr="008515EB">
        <w:rPr>
          <w:rStyle w:val="StyleUnderline"/>
          <w:highlight w:val="cyan"/>
        </w:rPr>
        <w:t xml:space="preserve"> by </w:t>
      </w:r>
      <w:r w:rsidRPr="008515EB">
        <w:rPr>
          <w:rStyle w:val="Emphasis"/>
          <w:highlight w:val="cyan"/>
        </w:rPr>
        <w:t>1.3 percent</w:t>
      </w:r>
      <w:r w:rsidRPr="00717F97">
        <w:rPr>
          <w:sz w:val="16"/>
        </w:rPr>
        <w:t xml:space="preserve"> each year on average, although total greenhouse gas emissions are still rising as the global economy grew 3.7 percent a year on average over the same period (PWC 2015). This decarbonisation trend is set to continue. The carbon intensity of the Chinese economy, already the largest greenhouse gas emitter in the world, fell by two percent in this period, and 6.7 percent in 2013 to 2014. In addition, </w:t>
      </w:r>
      <w:r w:rsidRPr="008515EB">
        <w:rPr>
          <w:rStyle w:val="StyleUnderline"/>
          <w:highlight w:val="cyan"/>
        </w:rPr>
        <w:t>Green and Stern</w:t>
      </w:r>
      <w:r w:rsidRPr="00717F97">
        <w:rPr>
          <w:sz w:val="16"/>
        </w:rPr>
        <w:t xml:space="preserve"> (2015) </w:t>
      </w:r>
      <w:r w:rsidRPr="008515EB">
        <w:rPr>
          <w:rStyle w:val="StyleUnderline"/>
          <w:highlight w:val="cyan"/>
        </w:rPr>
        <w:t>forecast</w:t>
      </w:r>
      <w:r w:rsidRPr="00717F97">
        <w:rPr>
          <w:sz w:val="16"/>
        </w:rPr>
        <w:t xml:space="preserve"> that </w:t>
      </w:r>
      <w:r w:rsidRPr="008515EB">
        <w:rPr>
          <w:rStyle w:val="StyleUnderline"/>
          <w:highlight w:val="cyan"/>
        </w:rPr>
        <w:t>Chinese</w:t>
      </w:r>
      <w:r w:rsidRPr="00717F97">
        <w:rPr>
          <w:sz w:val="16"/>
        </w:rPr>
        <w:t xml:space="preserve"> carbon </w:t>
      </w:r>
      <w:r w:rsidRPr="008515EB">
        <w:rPr>
          <w:rStyle w:val="StyleUnderline"/>
          <w:highlight w:val="cyan"/>
        </w:rPr>
        <w:t xml:space="preserve">emissions will </w:t>
      </w:r>
      <w:r w:rsidRPr="008515EB">
        <w:rPr>
          <w:rStyle w:val="Emphasis"/>
          <w:highlight w:val="cyan"/>
        </w:rPr>
        <w:t>peak</w:t>
      </w:r>
      <w:r w:rsidRPr="008515EB">
        <w:rPr>
          <w:rStyle w:val="StyleUnderline"/>
          <w:highlight w:val="cyan"/>
        </w:rPr>
        <w:t xml:space="preserve"> by </w:t>
      </w:r>
      <w:r w:rsidRPr="008515EB">
        <w:rPr>
          <w:rStyle w:val="Emphasis"/>
          <w:highlight w:val="cyan"/>
        </w:rPr>
        <w:t>2025</w:t>
      </w:r>
      <w:r w:rsidRPr="00717F97">
        <w:rPr>
          <w:sz w:val="16"/>
        </w:rPr>
        <w:t>.</w:t>
      </w:r>
    </w:p>
    <w:p w14:paraId="22125946" w14:textId="77777777" w:rsidR="00F0664B" w:rsidRPr="00717F97" w:rsidRDefault="00F0664B" w:rsidP="00F0664B">
      <w:pPr>
        <w:rPr>
          <w:sz w:val="16"/>
        </w:rPr>
      </w:pPr>
      <w:r w:rsidRPr="00717F97">
        <w:rPr>
          <w:rStyle w:val="StyleUnderline"/>
        </w:rPr>
        <w:t>A fourth factor is</w:t>
      </w:r>
      <w:r w:rsidRPr="00717F97">
        <w:rPr>
          <w:sz w:val="16"/>
        </w:rPr>
        <w:t xml:space="preserve"> the success or failure of carbon capture and storage (</w:t>
      </w:r>
      <w:r w:rsidRPr="00717F97">
        <w:rPr>
          <w:rStyle w:val="Emphasis"/>
          <w:sz w:val="28"/>
        </w:rPr>
        <w:t>CCS</w:t>
      </w:r>
      <w:r w:rsidRPr="00717F97">
        <w:rPr>
          <w:sz w:val="16"/>
        </w:rPr>
        <w:t>) methods—including both initiatives to expand ‘carbon sinks’ such as forests, and technologies that directly prevent carbon emission from entering the atmosphere. If these develop, there is less need to restrict fossil fuel production for climate change purposes: the carbon and other greenhouse gases can be removed from the atmosphere and stored. However, CCS faces three problems: first, aside from forests, man-made CCS methods are not currently commercially viable; second, retrofitting CCS technologies to transport, power stations and other carbon emitters appears prohibitively expensive; and third, there is currently few viable methods to safely store carbon without sufficiently reducing the risks of carbon leaking into the atmosphere after being ‘captured (Helm 2015).</w:t>
      </w:r>
    </w:p>
    <w:p w14:paraId="34F78A67" w14:textId="77777777" w:rsidR="00F0664B" w:rsidRPr="00717F97" w:rsidRDefault="00F0664B" w:rsidP="00F0664B">
      <w:pPr>
        <w:rPr>
          <w:sz w:val="16"/>
        </w:rPr>
      </w:pPr>
      <w:r w:rsidRPr="00717F97">
        <w:rPr>
          <w:sz w:val="16"/>
        </w:rPr>
        <w:t>FROM STRANDED ASSETS TO STRANDED NATIONS: THREE CHALLENGES</w:t>
      </w:r>
    </w:p>
    <w:p w14:paraId="17855F32" w14:textId="77777777" w:rsidR="00F0664B" w:rsidRPr="00717F97" w:rsidRDefault="00F0664B" w:rsidP="00F0664B">
      <w:pPr>
        <w:rPr>
          <w:sz w:val="16"/>
        </w:rPr>
      </w:pPr>
      <w:r w:rsidRPr="00717F97">
        <w:rPr>
          <w:sz w:val="16"/>
        </w:rPr>
        <w:t>The risk of stranded assets for fossil fuel investors is receiving increasing attention and concern from researchers and analysts, in particular the work by Carbon Tracker (see Leaton 2013). If stranded assets are a concern for investors, we argue they should be an even bigger concern for many fossil fuel-rich developing countries.</w:t>
      </w:r>
    </w:p>
    <w:p w14:paraId="72A1C978" w14:textId="77777777" w:rsidR="00F0664B" w:rsidRPr="00717F97" w:rsidRDefault="00F0664B" w:rsidP="00F0664B">
      <w:pPr>
        <w:rPr>
          <w:sz w:val="16"/>
        </w:rPr>
      </w:pPr>
      <w:r w:rsidRPr="00717F97">
        <w:rPr>
          <w:sz w:val="16"/>
        </w:rPr>
        <w:t>We focus on fossil fuel-rich developing countries (FFRDCs), which we define as those countries: 1) whose value of known fossil fuel reserves is at least 25 percent of their total wealth (Produced, Intangible, Foreign and Natural assets)6 OR the value of fossil fuel production is at least 10 percent of GDP; AND 2) whose GNI per capita is less than USD 12,736 (Middle, Low middle or Low income country definition according to World Bank classification). Figure 4 maps these FFRDCs; the appendix describes how we calculated fossil fuel values.</w:t>
      </w:r>
    </w:p>
    <w:p w14:paraId="43BAE54C" w14:textId="77777777" w:rsidR="00F0664B" w:rsidRPr="00717F97" w:rsidRDefault="00F0664B" w:rsidP="00F0664B">
      <w:pPr>
        <w:rPr>
          <w:sz w:val="16"/>
        </w:rPr>
      </w:pPr>
      <w:r w:rsidRPr="00717F97">
        <w:rPr>
          <w:sz w:val="16"/>
        </w:rPr>
        <w:t>Figure 4. Fossil fuel rich developing countries</w:t>
      </w:r>
    </w:p>
    <w:p w14:paraId="73FB733E" w14:textId="77777777" w:rsidR="00F0664B" w:rsidRPr="00717F97" w:rsidRDefault="00F0664B" w:rsidP="00F0664B">
      <w:pPr>
        <w:rPr>
          <w:sz w:val="16"/>
        </w:rPr>
      </w:pPr>
      <w:r w:rsidRPr="00717F97">
        <w:rPr>
          <w:sz w:val="16"/>
        </w:rPr>
        <w:lastRenderedPageBreak/>
        <w:t>For these FFRDCs, the realisation of carbon market risk—the widespread adoption of carbon policies, rise in alternative energy use or the decarbonisation of the world economy—resulting in a permanent fall in the producer price of fossil fuels presents three challenges.</w:t>
      </w:r>
    </w:p>
    <w:p w14:paraId="1080FB2D" w14:textId="77777777" w:rsidR="00F0664B" w:rsidRPr="00717F97" w:rsidRDefault="00F0664B" w:rsidP="00F0664B">
      <w:pPr>
        <w:rPr>
          <w:sz w:val="16"/>
        </w:rPr>
      </w:pPr>
      <w:r w:rsidRPr="00717F97">
        <w:rPr>
          <w:sz w:val="16"/>
        </w:rPr>
        <w:t xml:space="preserve">CHALLENGE 1: FFRDCS ARE HIGHLY EXPOSED TO CARBON MARKET RISK </w:t>
      </w:r>
    </w:p>
    <w:p w14:paraId="3F30A552" w14:textId="77777777" w:rsidR="00F0664B" w:rsidRPr="00717F97" w:rsidRDefault="00F0664B" w:rsidP="00F0664B">
      <w:pPr>
        <w:rPr>
          <w:sz w:val="16"/>
        </w:rPr>
      </w:pPr>
      <w:r w:rsidRPr="00717F97">
        <w:rPr>
          <w:sz w:val="16"/>
        </w:rPr>
        <w:t>According to one estimate, of the USD 25 trillion of fossil fuel value at risk, fossil fuel-rich governments face 80 percent of the risk (Nelson 2014). A fall in fossil fuel prices for producers significantly reduces the rents available from fossil fuel extraction on existing investments, and makes further development of reserves less profitable, potentially stranding much of their fossil fuel reserves and related assets. This reduces government revenues collected from fossil fuel extraction and non-fiscal benefits to the domestic economy. A decline in government revenues in particular restricts the ability of governments to support economic development—although strong public financial management practices can help governments, in the short term, to shield their budgets to abrupt changes to government revenues.</w:t>
      </w:r>
    </w:p>
    <w:p w14:paraId="48430890" w14:textId="77777777" w:rsidR="00F0664B" w:rsidRPr="00717F97" w:rsidRDefault="00F0664B" w:rsidP="00F0664B">
      <w:pPr>
        <w:rPr>
          <w:sz w:val="16"/>
        </w:rPr>
      </w:pPr>
      <w:r w:rsidRPr="00717F97">
        <w:rPr>
          <w:sz w:val="16"/>
        </w:rPr>
        <w:t>Fossil fuel-rich developing countries (FFRDCs) currently hold a significantly proportion of their national wealth in the form of fossil fuel reserves and related assets (figure 5) and their fossil fuel wealth is more at risk of a permanent decline in prices than non-FFRDCs (figure 7). The possibility of a permanent fall in fossil fuel use exposes these countries to the risk of losing this portion of national wealth.7</w:t>
      </w:r>
    </w:p>
    <w:p w14:paraId="4EAC6AFB" w14:textId="77777777" w:rsidR="00F0664B" w:rsidRPr="00717F97" w:rsidRDefault="00F0664B" w:rsidP="00F0664B">
      <w:pPr>
        <w:rPr>
          <w:sz w:val="16"/>
        </w:rPr>
      </w:pPr>
      <w:r w:rsidRPr="00717F97">
        <w:rPr>
          <w:sz w:val="16"/>
        </w:rPr>
        <w:t>Figure 5 shows that FFRDCs ranked according to the value of fossil fuel reserves to GDP. Their median ratio of fossil fuel reserves to GDP is 3.66, compared with a median for non-FFRCs of 0.58. Note that prospective countries that are potentially rich in fossil fuels but with few developed projects and currently low production rates—Tanzania, Uganda, Guatemala, among others—do not fall within our definition of ‘fossil fuel-rich developing countries’. However, the analysis and policy implications in this paper are highly relevant for these countries as they create policies that will govern their sectors over the next few decades.</w:t>
      </w:r>
    </w:p>
    <w:p w14:paraId="479103E3" w14:textId="77777777" w:rsidR="00F0664B" w:rsidRPr="00717F97" w:rsidRDefault="00F0664B" w:rsidP="00F0664B">
      <w:pPr>
        <w:rPr>
          <w:sz w:val="16"/>
        </w:rPr>
      </w:pPr>
      <w:r w:rsidRPr="00717F97">
        <w:rPr>
          <w:sz w:val="16"/>
        </w:rPr>
        <w:t>Figure 5. Fossil fuel rich developing countries</w:t>
      </w:r>
    </w:p>
    <w:p w14:paraId="214EFA1A" w14:textId="77777777" w:rsidR="00F0664B" w:rsidRPr="00717F97" w:rsidRDefault="00F0664B" w:rsidP="00F0664B">
      <w:pPr>
        <w:rPr>
          <w:sz w:val="16"/>
        </w:rPr>
      </w:pPr>
      <w:r w:rsidRPr="00717F97">
        <w:rPr>
          <w:sz w:val="16"/>
        </w:rPr>
        <w:t>Important factors in valuing FFRDCs’ reserves are the assumptions on fossil fuel prices, costs and the social discount rate. We have chosen to use prices realised in 2015 which are low by historical standards, and so produce a relatively optimistic -for FFRDCs- estimate of the value at risk. We analyse the value of production from reserves, rather than rent, so ignore costs of exploration, development and production. In addition, we have chosen a social discount rate of four percent, as used by the World Bank to estimate wealth values in World Bank (2011).</w:t>
      </w:r>
    </w:p>
    <w:p w14:paraId="6DDD7ABA" w14:textId="77777777" w:rsidR="00F0664B" w:rsidRPr="00717F97" w:rsidRDefault="00F0664B" w:rsidP="00F0664B">
      <w:pPr>
        <w:rPr>
          <w:sz w:val="16"/>
        </w:rPr>
      </w:pPr>
      <w:r w:rsidRPr="00717F97">
        <w:rPr>
          <w:sz w:val="16"/>
        </w:rPr>
        <w:t>Figure 7 shows the effect of a simulated decline in prices for the whole set of fossil fuel-rich developing countries, comparing the value of reserves given constant prices and the value of reserves given a steady decline in prices of two percent year-on-year. This price decline is assumed purely to illustrate the effect of a declining price path. In practice, the price decline may be higher or lower than this, and is unlikely to be a smooth decline.8</w:t>
      </w:r>
    </w:p>
    <w:p w14:paraId="64BA361E" w14:textId="77777777" w:rsidR="00F0664B" w:rsidRPr="00717F97" w:rsidRDefault="00F0664B" w:rsidP="00F0664B">
      <w:pPr>
        <w:rPr>
          <w:sz w:val="16"/>
        </w:rPr>
      </w:pPr>
      <w:r w:rsidRPr="00717F97">
        <w:rPr>
          <w:sz w:val="16"/>
        </w:rPr>
        <w:t xml:space="preserve">The assumption of a smooth decline in prices abstracts away from the likely path of prices. </w:t>
      </w:r>
      <w:r w:rsidRPr="00717F97">
        <w:rPr>
          <w:rStyle w:val="StyleUnderline"/>
        </w:rPr>
        <w:t xml:space="preserve">The combination of </w:t>
      </w:r>
      <w:r w:rsidRPr="008515EB">
        <w:rPr>
          <w:rStyle w:val="Emphasis"/>
          <w:sz w:val="28"/>
          <w:highlight w:val="cyan"/>
        </w:rPr>
        <w:t>climate change policies</w:t>
      </w:r>
      <w:r w:rsidRPr="00717F97">
        <w:rPr>
          <w:rStyle w:val="StyleUnderline"/>
        </w:rPr>
        <w:t xml:space="preserve"> and</w:t>
      </w:r>
      <w:r w:rsidRPr="00717F97">
        <w:rPr>
          <w:sz w:val="16"/>
        </w:rPr>
        <w:t xml:space="preserve"> the </w:t>
      </w:r>
      <w:r w:rsidRPr="00717F97">
        <w:rPr>
          <w:rStyle w:val="StyleUnderline"/>
        </w:rPr>
        <w:t>rising</w:t>
      </w:r>
      <w:r w:rsidRPr="00717F97">
        <w:rPr>
          <w:sz w:val="16"/>
        </w:rPr>
        <w:t xml:space="preserve"> market share of </w:t>
      </w:r>
      <w:r w:rsidRPr="00717F97">
        <w:rPr>
          <w:rStyle w:val="StyleUnderline"/>
        </w:rPr>
        <w:t>alternative energy</w:t>
      </w:r>
      <w:r w:rsidRPr="00717F97">
        <w:rPr>
          <w:sz w:val="16"/>
        </w:rPr>
        <w:t xml:space="preserve"> sources </w:t>
      </w:r>
      <w:r w:rsidRPr="008515EB">
        <w:rPr>
          <w:rStyle w:val="StyleUnderline"/>
          <w:highlight w:val="cyan"/>
        </w:rPr>
        <w:t xml:space="preserve">may result in an </w:t>
      </w:r>
      <w:r w:rsidRPr="008515EB">
        <w:rPr>
          <w:rStyle w:val="Emphasis"/>
          <w:sz w:val="28"/>
          <w:highlight w:val="cyan"/>
        </w:rPr>
        <w:t>abrupt</w:t>
      </w:r>
      <w:r w:rsidRPr="008515EB">
        <w:rPr>
          <w:rStyle w:val="StyleUnderline"/>
          <w:highlight w:val="cyan"/>
        </w:rPr>
        <w:t xml:space="preserve"> and </w:t>
      </w:r>
      <w:r w:rsidRPr="008515EB">
        <w:rPr>
          <w:rStyle w:val="Emphasis"/>
          <w:sz w:val="28"/>
          <w:highlight w:val="cyan"/>
        </w:rPr>
        <w:t>permanent</w:t>
      </w:r>
      <w:r w:rsidRPr="008515EB">
        <w:rPr>
          <w:rStyle w:val="StyleUnderline"/>
          <w:highlight w:val="cyan"/>
        </w:rPr>
        <w:t xml:space="preserve"> fall in </w:t>
      </w:r>
      <w:r w:rsidRPr="008515EB">
        <w:rPr>
          <w:rStyle w:val="Emphasis"/>
          <w:sz w:val="28"/>
          <w:highlight w:val="cyan"/>
        </w:rPr>
        <w:t>prices</w:t>
      </w:r>
      <w:r w:rsidRPr="00717F97">
        <w:rPr>
          <w:sz w:val="16"/>
        </w:rPr>
        <w:t xml:space="preserve"> at some point in the future. For further discussion of our modelling of a price decline, please refer to the Appendix.</w:t>
      </w:r>
    </w:p>
    <w:p w14:paraId="56BB032D" w14:textId="77777777" w:rsidR="00F0664B" w:rsidRPr="00717F97" w:rsidRDefault="00F0664B" w:rsidP="00F0664B">
      <w:pPr>
        <w:rPr>
          <w:sz w:val="16"/>
        </w:rPr>
      </w:pPr>
      <w:r w:rsidRPr="00717F97">
        <w:rPr>
          <w:sz w:val="16"/>
        </w:rPr>
        <w:t>Figure 7. Decline in fossil fuel values if fossil fuel prices fall year-on-year by one percent</w:t>
      </w:r>
    </w:p>
    <w:p w14:paraId="5F75ACDD" w14:textId="77777777" w:rsidR="00F0664B" w:rsidRPr="00717F97" w:rsidRDefault="00F0664B" w:rsidP="00F0664B">
      <w:pPr>
        <w:rPr>
          <w:sz w:val="16"/>
        </w:rPr>
      </w:pPr>
      <w:r w:rsidRPr="00717F97">
        <w:rPr>
          <w:sz w:val="16"/>
        </w:rPr>
        <w:t>The value-at-risk column in figure 7 shows the difference in the value of reserves assuming current prices are maintained, and the value of reserves assuming a year-on-year decline of two percent. The difference is largely determined by the rate at which countries can deplete their reserves, which we assume to be equal to the current production rate in each country. Countries with lower reserveto-production ratios are likely able to extract their resources faster than those with high reserve-toproduction ratios and avoid more of the effect of a fall in future values. Venezuela, for example, has large reserves and low production rates, so could see a fifth of the value of its reserves cut under the assumed fall in prices.</w:t>
      </w:r>
    </w:p>
    <w:p w14:paraId="40757A1E" w14:textId="77777777" w:rsidR="00F0664B" w:rsidRPr="00717F97" w:rsidRDefault="00F0664B" w:rsidP="00F0664B">
      <w:pPr>
        <w:rPr>
          <w:sz w:val="16"/>
        </w:rPr>
      </w:pPr>
      <w:r w:rsidRPr="00717F97">
        <w:rPr>
          <w:sz w:val="16"/>
        </w:rPr>
        <w:t>CHALLENGE 2: FFRDCS COULD BE LESS ABLE TO DIVERSIFY THEIR CARBON MARKET RISK</w:t>
      </w:r>
    </w:p>
    <w:p w14:paraId="75DAB6F3" w14:textId="77777777" w:rsidR="00F0664B" w:rsidRPr="00717F97" w:rsidRDefault="00F0664B" w:rsidP="00F0664B">
      <w:pPr>
        <w:rPr>
          <w:sz w:val="16"/>
        </w:rPr>
      </w:pPr>
      <w:r w:rsidRPr="00717F97">
        <w:rPr>
          <w:sz w:val="16"/>
        </w:rPr>
        <w:t>Not only are FFRDCs exposed to a possible permanent fall in fossil fuel use, but—compared with fossil fuel companies—FFRDCs are less able to diversify their exposure (Mitchell et al. 2015). This suggests that the arguments made of the dangers of stranded assets for fossil fuel companies are even more relevant for fossil fuel-rich developing countries.</w:t>
      </w:r>
    </w:p>
    <w:p w14:paraId="62A97140" w14:textId="77777777" w:rsidR="00F0664B" w:rsidRPr="00717F97" w:rsidRDefault="00F0664B" w:rsidP="00F0664B">
      <w:pPr>
        <w:rPr>
          <w:sz w:val="16"/>
        </w:rPr>
      </w:pPr>
      <w:r w:rsidRPr="008515EB">
        <w:rPr>
          <w:rStyle w:val="StyleUnderline"/>
          <w:highlight w:val="cyan"/>
        </w:rPr>
        <w:t>The ability to diversify</w:t>
      </w:r>
      <w:r w:rsidRPr="00717F97">
        <w:rPr>
          <w:sz w:val="16"/>
        </w:rPr>
        <w:t xml:space="preserve"> or reduce their exposure to carbon market risk </w:t>
      </w:r>
      <w:r w:rsidRPr="008515EB">
        <w:rPr>
          <w:rStyle w:val="StyleUnderline"/>
          <w:highlight w:val="cyan"/>
        </w:rPr>
        <w:t>depends</w:t>
      </w:r>
      <w:r w:rsidRPr="00717F97">
        <w:rPr>
          <w:rStyle w:val="StyleUnderline"/>
        </w:rPr>
        <w:t xml:space="preserve"> on</w:t>
      </w:r>
      <w:r w:rsidRPr="00717F97">
        <w:rPr>
          <w:sz w:val="16"/>
        </w:rPr>
        <w:t xml:space="preserve"> two factors. First, </w:t>
      </w:r>
      <w:r w:rsidRPr="00717F97">
        <w:rPr>
          <w:rStyle w:val="StyleUnderline"/>
        </w:rPr>
        <w:t>the</w:t>
      </w:r>
      <w:r w:rsidRPr="00717F97">
        <w:rPr>
          <w:sz w:val="16"/>
        </w:rPr>
        <w:t xml:space="preserve"> time and </w:t>
      </w:r>
      <w:r w:rsidRPr="00717F97">
        <w:rPr>
          <w:rStyle w:val="StyleUnderline"/>
        </w:rPr>
        <w:t xml:space="preserve">cost of </w:t>
      </w:r>
      <w:r w:rsidRPr="00717F97">
        <w:rPr>
          <w:rStyle w:val="Emphasis"/>
          <w:sz w:val="28"/>
        </w:rPr>
        <w:t>converting</w:t>
      </w:r>
      <w:r w:rsidRPr="00717F97">
        <w:rPr>
          <w:sz w:val="16"/>
        </w:rPr>
        <w:t xml:space="preserve"> their </w:t>
      </w:r>
      <w:r w:rsidRPr="00717F97">
        <w:rPr>
          <w:rStyle w:val="StyleUnderline"/>
        </w:rPr>
        <w:t>fossil fuel</w:t>
      </w:r>
      <w:r w:rsidRPr="00717F97">
        <w:rPr>
          <w:sz w:val="16"/>
        </w:rPr>
        <w:t xml:space="preserve"> related </w:t>
      </w:r>
      <w:r w:rsidRPr="00717F97">
        <w:rPr>
          <w:rStyle w:val="StyleUnderline"/>
        </w:rPr>
        <w:t>assets into other</w:t>
      </w:r>
      <w:r w:rsidRPr="00717F97">
        <w:rPr>
          <w:sz w:val="16"/>
        </w:rPr>
        <w:t xml:space="preserve"> non-related </w:t>
      </w:r>
      <w:r w:rsidRPr="00717F97">
        <w:rPr>
          <w:rStyle w:val="StyleUnderline"/>
        </w:rPr>
        <w:t>assets</w:t>
      </w:r>
      <w:r w:rsidRPr="00717F97">
        <w:rPr>
          <w:sz w:val="16"/>
        </w:rPr>
        <w:t xml:space="preserve">, such as cash—known in the financial sense as the asset’s liquidity. </w:t>
      </w:r>
      <w:r w:rsidRPr="00717F97">
        <w:rPr>
          <w:rStyle w:val="StyleUnderline"/>
        </w:rPr>
        <w:t>Second, the ability to hold a diversified portfolio</w:t>
      </w:r>
      <w:r w:rsidRPr="00717F97">
        <w:rPr>
          <w:sz w:val="16"/>
        </w:rPr>
        <w:t xml:space="preserve"> of assets.</w:t>
      </w:r>
    </w:p>
    <w:p w14:paraId="196A9086" w14:textId="77777777" w:rsidR="00F0664B" w:rsidRPr="00717F97" w:rsidRDefault="00F0664B" w:rsidP="00F0664B">
      <w:pPr>
        <w:rPr>
          <w:sz w:val="16"/>
        </w:rPr>
      </w:pPr>
      <w:r w:rsidRPr="00717F97">
        <w:rPr>
          <w:sz w:val="16"/>
        </w:rPr>
        <w:t>In terms of market liquidity, companies can relatively easily divest from fossil fuel related assets into assets less exposed to carbon market risk. While it is likely that as more companies seek to divest liquidity will fall, but with sufficient time, an orderly transition can occur. Companies own the extraction rights to relatively few booked reserves, with relatively high production rates. For example, in 2013, the reserve-to-production ratios for all oil and gas companies were 12.8 years and 13.9 years respectively (EY 2013). Therefore, companies can, in principle, stop replacing their reserves and run down their existing reserves over the next 13 to 14 years. Although, given that most oil companies currently seek to maintain or increase their reserves, this is unlikely to happen immediately.</w:t>
      </w:r>
    </w:p>
    <w:p w14:paraId="28372A37" w14:textId="77777777" w:rsidR="00F0664B" w:rsidRPr="00717F97" w:rsidRDefault="00F0664B" w:rsidP="00F0664B">
      <w:pPr>
        <w:rPr>
          <w:sz w:val="16"/>
        </w:rPr>
      </w:pPr>
      <w:r w:rsidRPr="00717F97">
        <w:rPr>
          <w:sz w:val="16"/>
        </w:rPr>
        <w:t>In comparison to companies, FFRDCs hold fossil fuel assets that are less financially liquid. For FFRDCs, fossil fuel assets can typically only be converted at the rate based on the time taken to develop and produce from an extraction project. Using past reserve-to-production ratios as an indicator of the speed at which countries can convert their subsoil assets into cash, figure 8 shows that most countries must wait many decades (a median of 45 years) to liquidate their fossil fuel wealth, unless they can find ways to increase their rates of production.</w:t>
      </w:r>
    </w:p>
    <w:p w14:paraId="675B4909" w14:textId="77777777" w:rsidR="00F0664B" w:rsidRPr="00717F97" w:rsidRDefault="00F0664B" w:rsidP="00F0664B">
      <w:pPr>
        <w:rPr>
          <w:sz w:val="16"/>
        </w:rPr>
      </w:pPr>
      <w:r w:rsidRPr="00717F97">
        <w:rPr>
          <w:rStyle w:val="StyleUnderline"/>
        </w:rPr>
        <w:t>For</w:t>
      </w:r>
      <w:r w:rsidRPr="00717F97">
        <w:rPr>
          <w:sz w:val="16"/>
        </w:rPr>
        <w:t xml:space="preserve"> those </w:t>
      </w:r>
      <w:r w:rsidRPr="00717F97">
        <w:rPr>
          <w:rStyle w:val="StyleUnderline"/>
        </w:rPr>
        <w:t>countries that enter development agreements with</w:t>
      </w:r>
      <w:r w:rsidRPr="00717F97">
        <w:rPr>
          <w:sz w:val="16"/>
        </w:rPr>
        <w:t xml:space="preserve"> private sector </w:t>
      </w:r>
      <w:r w:rsidRPr="00717F97">
        <w:rPr>
          <w:rStyle w:val="StyleUnderline"/>
        </w:rPr>
        <w:t xml:space="preserve">companies, the </w:t>
      </w:r>
      <w:r w:rsidRPr="00717F97">
        <w:rPr>
          <w:rStyle w:val="Emphasis"/>
          <w:sz w:val="28"/>
        </w:rPr>
        <w:t>depletion</w:t>
      </w:r>
      <w:r w:rsidRPr="00717F97">
        <w:rPr>
          <w:rStyle w:val="StyleUnderline"/>
        </w:rPr>
        <w:t xml:space="preserve"> of </w:t>
      </w:r>
      <w:r w:rsidRPr="00717F97">
        <w:rPr>
          <w:rStyle w:val="Emphasis"/>
          <w:sz w:val="28"/>
        </w:rPr>
        <w:t>reserves</w:t>
      </w:r>
      <w:r w:rsidRPr="00717F97">
        <w:rPr>
          <w:rStyle w:val="StyleUnderline"/>
        </w:rPr>
        <w:t xml:space="preserve"> will be </w:t>
      </w:r>
      <w:r w:rsidRPr="00717F97">
        <w:rPr>
          <w:rStyle w:val="Emphasis"/>
          <w:sz w:val="28"/>
        </w:rPr>
        <w:t>equal</w:t>
      </w:r>
      <w:r w:rsidRPr="00717F97">
        <w:rPr>
          <w:sz w:val="16"/>
        </w:rPr>
        <w:t xml:space="preserve"> between countries and companies—the same reserve is being depleted. What accounts for difference in reserve-to-production ratios is the national ownership and production of reserves led by state-owned enterprises in many FFRDCs. For instance, 18 of the 23 countries in figure 8 have national oil companies. 9</w:t>
      </w:r>
    </w:p>
    <w:p w14:paraId="340DBBEE" w14:textId="77777777" w:rsidR="00F0664B" w:rsidRPr="00717F97" w:rsidRDefault="00F0664B" w:rsidP="00F0664B">
      <w:pPr>
        <w:rPr>
          <w:sz w:val="16"/>
        </w:rPr>
      </w:pPr>
      <w:r w:rsidRPr="00717F97">
        <w:rPr>
          <w:sz w:val="16"/>
        </w:rPr>
        <w:t>Figure 8. Fossil fuel-rich developing countries’ weighted reserves-to-production ratios (years)</w:t>
      </w:r>
    </w:p>
    <w:p w14:paraId="0DEF7540" w14:textId="77777777" w:rsidR="00F0664B" w:rsidRPr="00717F97" w:rsidRDefault="00F0664B" w:rsidP="00F0664B">
      <w:pPr>
        <w:rPr>
          <w:sz w:val="16"/>
        </w:rPr>
      </w:pPr>
      <w:r w:rsidRPr="00717F97">
        <w:rPr>
          <w:sz w:val="16"/>
        </w:rPr>
        <w:lastRenderedPageBreak/>
        <w:t>In addition to being able to liquidate their fossil fuel assets quicker than FFRDCs, companies also own or manage a more diversified portfolio of fossil fuel assets, for example across a variety of different countries and with different cost profiles; in contrast to countries whose fossil fuel reserves are geographically bound.</w:t>
      </w:r>
    </w:p>
    <w:p w14:paraId="3671DF48" w14:textId="77777777" w:rsidR="00F0664B" w:rsidRPr="00717F97" w:rsidRDefault="00F0664B" w:rsidP="00F0664B">
      <w:pPr>
        <w:rPr>
          <w:sz w:val="16"/>
        </w:rPr>
      </w:pPr>
      <w:r w:rsidRPr="00717F97">
        <w:rPr>
          <w:sz w:val="16"/>
        </w:rPr>
        <w:t xml:space="preserve">Further, </w:t>
      </w:r>
      <w:r w:rsidRPr="008515EB">
        <w:rPr>
          <w:rStyle w:val="Emphasis"/>
          <w:sz w:val="28"/>
          <w:highlight w:val="cyan"/>
        </w:rPr>
        <w:t>few</w:t>
      </w:r>
      <w:r w:rsidRPr="008515EB">
        <w:rPr>
          <w:rStyle w:val="StyleUnderline"/>
          <w:highlight w:val="cyan"/>
        </w:rPr>
        <w:t xml:space="preserve"> resource rich countries have successfully </w:t>
      </w:r>
      <w:r w:rsidRPr="008515EB">
        <w:rPr>
          <w:rStyle w:val="Emphasis"/>
          <w:sz w:val="28"/>
          <w:highlight w:val="cyan"/>
        </w:rPr>
        <w:t>diversified</w:t>
      </w:r>
      <w:r w:rsidRPr="00717F97">
        <w:rPr>
          <w:rStyle w:val="StyleUnderline"/>
        </w:rPr>
        <w:t xml:space="preserve"> their economies </w:t>
      </w:r>
      <w:r w:rsidRPr="008515EB">
        <w:rPr>
          <w:rStyle w:val="StyleUnderline"/>
          <w:highlight w:val="cyan"/>
        </w:rPr>
        <w:t>and holding foreign assets</w:t>
      </w:r>
      <w:r w:rsidRPr="00717F97">
        <w:rPr>
          <w:rStyle w:val="StyleUnderline"/>
        </w:rPr>
        <w:t xml:space="preserve"> has been </w:t>
      </w:r>
      <w:r w:rsidRPr="008515EB">
        <w:rPr>
          <w:rStyle w:val="Emphasis"/>
          <w:sz w:val="28"/>
          <w:highlight w:val="cyan"/>
        </w:rPr>
        <w:t>limited</w:t>
      </w:r>
      <w:r w:rsidRPr="00717F97">
        <w:rPr>
          <w:sz w:val="16"/>
        </w:rPr>
        <w:t xml:space="preserve"> by the rate of depletion and ability to hold revenues as savings (Venables 2016). Sovereign wealth funds (SWFs), in which funds are invested in foreign assets, are one way for a government to hold a wider range of non-fossil fuel linked assets. However, making funds available for this purpose can be difficult given government expenditure needs within the country, and can increase the risk of inappropriate use of these funds (Bauer 2014). Further, the assets of sovereign wealth funds owned by FFRDC governments represent only three percent of their fossil fuel reserves on average (see figure 9).</w:t>
      </w:r>
    </w:p>
    <w:p w14:paraId="498FAE7D" w14:textId="77777777" w:rsidR="00F0664B" w:rsidRPr="00717F97" w:rsidRDefault="00F0664B" w:rsidP="00F0664B">
      <w:pPr>
        <w:rPr>
          <w:sz w:val="16"/>
        </w:rPr>
      </w:pPr>
      <w:r w:rsidRPr="00717F97">
        <w:rPr>
          <w:sz w:val="16"/>
        </w:rPr>
        <w:t>Figure 9. FFRDCs hold few foreign assets relative to their fossil fuel reserves</w:t>
      </w:r>
    </w:p>
    <w:p w14:paraId="2825C961" w14:textId="77777777" w:rsidR="00F0664B" w:rsidRPr="00717F97" w:rsidRDefault="00F0664B" w:rsidP="00F0664B">
      <w:pPr>
        <w:rPr>
          <w:sz w:val="16"/>
        </w:rPr>
      </w:pPr>
      <w:r w:rsidRPr="00717F97">
        <w:rPr>
          <w:sz w:val="16"/>
        </w:rPr>
        <w:t xml:space="preserve">CHALLENGE 3: FFRDCS MAY PURSUE POLICIES THAT INCREASE EXPOSURE TO CARBON MARKET RISK </w:t>
      </w:r>
    </w:p>
    <w:p w14:paraId="4CAB4B28" w14:textId="77777777" w:rsidR="00F0664B" w:rsidRPr="00717F97" w:rsidRDefault="00F0664B" w:rsidP="00F0664B">
      <w:pPr>
        <w:rPr>
          <w:sz w:val="16"/>
        </w:rPr>
      </w:pPr>
      <w:r w:rsidRPr="00717F97">
        <w:rPr>
          <w:sz w:val="16"/>
        </w:rPr>
        <w:t>In addition to being exposed and limited in their ability to diversify from carbon market risk, some of the economic policies common to fossil fuel-rich countries may increase FFRDCs’ exposure.</w:t>
      </w:r>
    </w:p>
    <w:p w14:paraId="626F0ADB" w14:textId="77777777" w:rsidR="00F0664B" w:rsidRPr="00717F97" w:rsidRDefault="00F0664B" w:rsidP="00F0664B">
      <w:pPr>
        <w:rPr>
          <w:sz w:val="16"/>
        </w:rPr>
      </w:pPr>
      <w:r w:rsidRPr="00717F97">
        <w:rPr>
          <w:sz w:val="16"/>
        </w:rPr>
        <w:t xml:space="preserve">First, </w:t>
      </w:r>
      <w:r w:rsidRPr="008515EB">
        <w:rPr>
          <w:rStyle w:val="StyleUnderline"/>
          <w:highlight w:val="cyan"/>
        </w:rPr>
        <w:t>National Oil Companies</w:t>
      </w:r>
      <w:r w:rsidRPr="00717F97">
        <w:rPr>
          <w:sz w:val="16"/>
        </w:rPr>
        <w:t xml:space="preserve"> (NOCs), common in oil-rich countries, </w:t>
      </w:r>
      <w:r w:rsidRPr="00717F97">
        <w:rPr>
          <w:rStyle w:val="StyleUnderline"/>
        </w:rPr>
        <w:t>involve</w:t>
      </w:r>
      <w:r w:rsidRPr="00717F97">
        <w:rPr>
          <w:sz w:val="16"/>
        </w:rPr>
        <w:t xml:space="preserve"> the </w:t>
      </w:r>
      <w:r w:rsidRPr="00717F97">
        <w:rPr>
          <w:rStyle w:val="StyleUnderline"/>
        </w:rPr>
        <w:t>investment of state capital into fossil fuel assets</w:t>
      </w:r>
      <w:r w:rsidRPr="00717F97">
        <w:rPr>
          <w:sz w:val="16"/>
        </w:rPr>
        <w:t xml:space="preserve">. If the expected life of these assets is long enough that </w:t>
      </w:r>
      <w:r w:rsidRPr="008515EB">
        <w:rPr>
          <w:rStyle w:val="StyleUnderline"/>
          <w:highlight w:val="cyan"/>
        </w:rPr>
        <w:t>declining oil</w:t>
      </w:r>
      <w:r w:rsidRPr="00717F97">
        <w:rPr>
          <w:sz w:val="16"/>
        </w:rPr>
        <w:t xml:space="preserve">, gas or coal prices </w:t>
      </w:r>
      <w:r w:rsidRPr="008515EB">
        <w:rPr>
          <w:rStyle w:val="Emphasis"/>
          <w:sz w:val="28"/>
          <w:highlight w:val="cyan"/>
        </w:rPr>
        <w:t>will</w:t>
      </w:r>
      <w:r w:rsidRPr="008515EB">
        <w:rPr>
          <w:rStyle w:val="StyleUnderline"/>
          <w:highlight w:val="cyan"/>
        </w:rPr>
        <w:t xml:space="preserve"> impact returns</w:t>
      </w:r>
      <w:r w:rsidRPr="00717F97">
        <w:rPr>
          <w:sz w:val="16"/>
        </w:rPr>
        <w:t xml:space="preserve">, or a government cannot liquidate these assets at a reasonable value, then </w:t>
      </w:r>
      <w:r w:rsidRPr="008515EB">
        <w:rPr>
          <w:rStyle w:val="StyleUnderline"/>
          <w:highlight w:val="cyan"/>
        </w:rPr>
        <w:t>governments</w:t>
      </w:r>
      <w:r w:rsidRPr="00717F97">
        <w:rPr>
          <w:sz w:val="16"/>
        </w:rPr>
        <w:t xml:space="preserve">, by investing in an NOC, may be </w:t>
      </w:r>
      <w:r w:rsidRPr="008515EB">
        <w:rPr>
          <w:rStyle w:val="Emphasis"/>
          <w:sz w:val="28"/>
          <w:highlight w:val="cyan"/>
        </w:rPr>
        <w:t>increasing</w:t>
      </w:r>
      <w:r w:rsidRPr="00717F97">
        <w:rPr>
          <w:rStyle w:val="StyleUnderline"/>
        </w:rPr>
        <w:t xml:space="preserve"> the </w:t>
      </w:r>
      <w:r w:rsidRPr="008515EB">
        <w:rPr>
          <w:rStyle w:val="Emphasis"/>
          <w:sz w:val="28"/>
          <w:highlight w:val="cyan"/>
        </w:rPr>
        <w:t>exposure</w:t>
      </w:r>
      <w:r w:rsidRPr="00717F97">
        <w:rPr>
          <w:rStyle w:val="StyleUnderline"/>
        </w:rPr>
        <w:t xml:space="preserve"> of </w:t>
      </w:r>
      <w:r w:rsidRPr="00717F97">
        <w:rPr>
          <w:rStyle w:val="Emphasis"/>
          <w:sz w:val="28"/>
        </w:rPr>
        <w:t>national wealth</w:t>
      </w:r>
      <w:r w:rsidRPr="00717F97">
        <w:rPr>
          <w:sz w:val="16"/>
        </w:rPr>
        <w:t xml:space="preserve"> and public assets to carbon market risk. This exposure increases for NOCs that operate reserves abroad in the same manner as other oil companies are exposed to carbon market risk (see above). Figure 10 shows the significant values of state ownership in NOCs in FFRDCs (for which there is data).</w:t>
      </w:r>
    </w:p>
    <w:p w14:paraId="59005EC8" w14:textId="77777777" w:rsidR="00F0664B" w:rsidRPr="00717F97" w:rsidRDefault="00F0664B" w:rsidP="00F0664B">
      <w:pPr>
        <w:rPr>
          <w:sz w:val="16"/>
        </w:rPr>
      </w:pPr>
      <w:r w:rsidRPr="00717F97">
        <w:rPr>
          <w:sz w:val="16"/>
        </w:rPr>
        <w:t>Figure 10. State owned oil companies</w:t>
      </w:r>
    </w:p>
    <w:p w14:paraId="7E40F5B8" w14:textId="77777777" w:rsidR="00F0664B" w:rsidRPr="00717F97" w:rsidRDefault="00F0664B" w:rsidP="00F0664B">
      <w:pPr>
        <w:rPr>
          <w:sz w:val="16"/>
        </w:rPr>
      </w:pPr>
      <w:r w:rsidRPr="00717F97">
        <w:rPr>
          <w:sz w:val="16"/>
        </w:rPr>
        <w:t xml:space="preserve">Second, some governments seek to capture value by encouraging the domestic private sector to participate in oil, gas, and coal supply chains, often known as promoting ‘local content’. This aims to increase the share of the proceeds from extraction retained by the domestic economy. In addition, some local content policies aim to develop skills of local workers and advance business practices that spread to other sectors in the economy not directly related to extraction. However, whatever the objectives, such policies to promote local content may increase a country’s exposure to the carbon market risk by increasing the total share of a country’s assets (either foregone public revenues, or a share of the nation’s human or physical capital) that would be exposed to a fall in fossil fuel demand. </w:t>
      </w:r>
      <w:r w:rsidRPr="008515EB">
        <w:rPr>
          <w:rStyle w:val="StyleUnderline"/>
          <w:highlight w:val="cyan"/>
        </w:rPr>
        <w:t>If</w:t>
      </w:r>
      <w:r w:rsidRPr="00717F97">
        <w:rPr>
          <w:sz w:val="16"/>
        </w:rPr>
        <w:t xml:space="preserve"> the public, physical and human capital </w:t>
      </w:r>
      <w:r w:rsidRPr="008515EB">
        <w:rPr>
          <w:rStyle w:val="StyleUnderline"/>
          <w:highlight w:val="cyan"/>
        </w:rPr>
        <w:t>investment</w:t>
      </w:r>
      <w:r w:rsidRPr="00717F97">
        <w:rPr>
          <w:sz w:val="16"/>
        </w:rPr>
        <w:t xml:space="preserve"> in local content </w:t>
      </w:r>
      <w:r w:rsidRPr="008515EB">
        <w:rPr>
          <w:rStyle w:val="StyleUnderline"/>
          <w:highlight w:val="cyan"/>
        </w:rPr>
        <w:t xml:space="preserve">delivers </w:t>
      </w:r>
      <w:r w:rsidRPr="008515EB">
        <w:rPr>
          <w:rStyle w:val="Emphasis"/>
          <w:sz w:val="28"/>
          <w:highlight w:val="cyan"/>
        </w:rPr>
        <w:t>high returns</w:t>
      </w:r>
      <w:r w:rsidRPr="00717F97">
        <w:rPr>
          <w:sz w:val="16"/>
        </w:rPr>
        <w:t>—both in the financial and social sense—</w:t>
      </w:r>
      <w:r w:rsidRPr="00717F97">
        <w:rPr>
          <w:rStyle w:val="StyleUnderline"/>
        </w:rPr>
        <w:t xml:space="preserve">in the </w:t>
      </w:r>
      <w:r w:rsidRPr="008515EB">
        <w:rPr>
          <w:rStyle w:val="Emphasis"/>
          <w:sz w:val="28"/>
          <w:highlight w:val="cyan"/>
        </w:rPr>
        <w:t>earlier</w:t>
      </w:r>
      <w:r w:rsidRPr="00717F97">
        <w:rPr>
          <w:rStyle w:val="StyleUnderline"/>
        </w:rPr>
        <w:t xml:space="preserve"> rather than </w:t>
      </w:r>
      <w:r w:rsidRPr="00717F97">
        <w:rPr>
          <w:rStyle w:val="Emphasis"/>
          <w:sz w:val="28"/>
        </w:rPr>
        <w:t>later</w:t>
      </w:r>
      <w:r w:rsidRPr="00717F97">
        <w:rPr>
          <w:rStyle w:val="StyleUnderline"/>
        </w:rPr>
        <w:t xml:space="preserve"> years</w:t>
      </w:r>
      <w:r w:rsidRPr="00717F97">
        <w:rPr>
          <w:sz w:val="16"/>
        </w:rPr>
        <w:t xml:space="preserve">, or if the skills and business developed to supply fossil industries can be applied to other sectors, </w:t>
      </w:r>
      <w:r w:rsidRPr="00717F97">
        <w:rPr>
          <w:rStyle w:val="StyleUnderline"/>
        </w:rPr>
        <w:t>the</w:t>
      </w:r>
      <w:r w:rsidRPr="00717F97">
        <w:rPr>
          <w:sz w:val="16"/>
        </w:rPr>
        <w:t xml:space="preserve"> carbon market </w:t>
      </w:r>
      <w:r w:rsidRPr="008515EB">
        <w:rPr>
          <w:rStyle w:val="Emphasis"/>
          <w:sz w:val="28"/>
          <w:highlight w:val="cyan"/>
        </w:rPr>
        <w:t>risk</w:t>
      </w:r>
      <w:r w:rsidRPr="008515EB">
        <w:rPr>
          <w:rStyle w:val="StyleUnderline"/>
          <w:highlight w:val="cyan"/>
        </w:rPr>
        <w:t xml:space="preserve"> is </w:t>
      </w:r>
      <w:r w:rsidRPr="008515EB">
        <w:rPr>
          <w:rStyle w:val="Emphasis"/>
          <w:sz w:val="28"/>
          <w:highlight w:val="cyan"/>
        </w:rPr>
        <w:t>reduced</w:t>
      </w:r>
      <w:r w:rsidRPr="00717F97">
        <w:rPr>
          <w:sz w:val="16"/>
        </w:rPr>
        <w:t>. However, if local content takes many years to develop, foregoes significant tax revenues, or has limited value outside the fossil fuel sector, these policies may increase countries’ exposure.</w:t>
      </w:r>
    </w:p>
    <w:p w14:paraId="1D1F9699" w14:textId="77777777" w:rsidR="00F0664B" w:rsidRPr="00717F97" w:rsidRDefault="00F0664B" w:rsidP="00F0664B">
      <w:pPr>
        <w:rPr>
          <w:sz w:val="16"/>
        </w:rPr>
      </w:pPr>
      <w:r w:rsidRPr="00717F97">
        <w:rPr>
          <w:sz w:val="16"/>
        </w:rPr>
        <w:t xml:space="preserve">Third, </w:t>
      </w:r>
      <w:r w:rsidRPr="008515EB">
        <w:rPr>
          <w:rStyle w:val="StyleUnderline"/>
          <w:highlight w:val="cyan"/>
        </w:rPr>
        <w:t>fossil fuel rich countries</w:t>
      </w:r>
      <w:r w:rsidRPr="00717F97">
        <w:rPr>
          <w:sz w:val="16"/>
        </w:rPr>
        <w:t xml:space="preserve"> have tended to </w:t>
      </w:r>
      <w:r w:rsidRPr="008515EB">
        <w:rPr>
          <w:rStyle w:val="StyleUnderline"/>
          <w:highlight w:val="cyan"/>
        </w:rPr>
        <w:t>develop economies that are</w:t>
      </w:r>
      <w:r w:rsidRPr="00717F97">
        <w:rPr>
          <w:sz w:val="16"/>
        </w:rPr>
        <w:t xml:space="preserve"> relatively </w:t>
      </w:r>
      <w:r w:rsidRPr="008515EB">
        <w:rPr>
          <w:rStyle w:val="Emphasis"/>
          <w:sz w:val="28"/>
          <w:highlight w:val="cyan"/>
        </w:rPr>
        <w:t>carbonintensive</w:t>
      </w:r>
      <w:r w:rsidRPr="00717F97">
        <w:rPr>
          <w:sz w:val="16"/>
        </w:rPr>
        <w:t>. Figure 11 shows that petroleum and coal producers (highlighted in red and blue respectively) emit a larger amount of carbon per dollar of GDP than non-fossil fuel producers). A chief policy that has led to this carbon intensive development is the tendency for fossil fuel producers to subsidise fuel consumption (Friedrichs and Inderwildi 2013).</w:t>
      </w:r>
    </w:p>
    <w:p w14:paraId="5FE11DB5" w14:textId="77777777" w:rsidR="00F0664B" w:rsidRPr="00717F97" w:rsidRDefault="00F0664B" w:rsidP="00F0664B">
      <w:pPr>
        <w:rPr>
          <w:sz w:val="16"/>
        </w:rPr>
      </w:pPr>
      <w:r w:rsidRPr="00717F97">
        <w:rPr>
          <w:sz w:val="16"/>
        </w:rPr>
        <w:t>Figure 11. The carbon intensity of economies in terms of the ratio of carbon emitted per dollar of GDP</w:t>
      </w:r>
    </w:p>
    <w:p w14:paraId="5A3D9673" w14:textId="77777777" w:rsidR="00F0664B" w:rsidRPr="00FA691B" w:rsidRDefault="00F0664B" w:rsidP="00F0664B">
      <w:pPr>
        <w:rPr>
          <w:sz w:val="16"/>
        </w:rPr>
      </w:pPr>
      <w:r w:rsidRPr="00717F97">
        <w:rPr>
          <w:sz w:val="16"/>
        </w:rPr>
        <w:t xml:space="preserve">This is a concern for countries wishing to reduce global carbon emissions, but also a concern for </w:t>
      </w:r>
      <w:r w:rsidRPr="008515EB">
        <w:rPr>
          <w:rStyle w:val="StyleUnderline"/>
          <w:highlight w:val="cyan"/>
        </w:rPr>
        <w:t>fossil fuel-rich countries</w:t>
      </w:r>
      <w:r w:rsidRPr="00717F97">
        <w:rPr>
          <w:sz w:val="16"/>
        </w:rPr>
        <w:t xml:space="preserve"> seeking to reduce exposure to the carbon market risk. These countries </w:t>
      </w:r>
      <w:r w:rsidRPr="008515EB">
        <w:rPr>
          <w:rStyle w:val="StyleUnderline"/>
          <w:highlight w:val="cyan"/>
        </w:rPr>
        <w:t xml:space="preserve">could </w:t>
      </w:r>
      <w:r w:rsidRPr="008515EB">
        <w:rPr>
          <w:rStyle w:val="Emphasis"/>
          <w:sz w:val="28"/>
          <w:highlight w:val="cyan"/>
        </w:rPr>
        <w:t>suffer</w:t>
      </w:r>
      <w:r w:rsidRPr="00717F97">
        <w:rPr>
          <w:sz w:val="16"/>
        </w:rPr>
        <w:t xml:space="preserve"> in two ways. First, </w:t>
      </w:r>
      <w:r w:rsidRPr="00717F97">
        <w:rPr>
          <w:rStyle w:val="StyleUnderline"/>
        </w:rPr>
        <w:t xml:space="preserve">if </w:t>
      </w:r>
      <w:r w:rsidRPr="008515EB">
        <w:rPr>
          <w:rStyle w:val="StyleUnderline"/>
          <w:highlight w:val="cyan"/>
        </w:rPr>
        <w:t xml:space="preserve">their </w:t>
      </w:r>
      <w:r w:rsidRPr="008515EB">
        <w:rPr>
          <w:rStyle w:val="Emphasis"/>
          <w:sz w:val="28"/>
          <w:highlight w:val="cyan"/>
        </w:rPr>
        <w:t>trading partners</w:t>
      </w:r>
      <w:r w:rsidRPr="00717F97">
        <w:rPr>
          <w:sz w:val="16"/>
        </w:rPr>
        <w:t xml:space="preserve"> (such as the European Union) </w:t>
      </w:r>
      <w:r w:rsidRPr="00717F97">
        <w:rPr>
          <w:rStyle w:val="StyleUnderline"/>
        </w:rPr>
        <w:t>impose a</w:t>
      </w:r>
      <w:r w:rsidRPr="00717F97">
        <w:rPr>
          <w:sz w:val="16"/>
        </w:rPr>
        <w:t xml:space="preserve"> carbon consumption </w:t>
      </w:r>
      <w:r w:rsidRPr="00717F97">
        <w:rPr>
          <w:rStyle w:val="StyleUnderline"/>
        </w:rPr>
        <w:t>tax</w:t>
      </w:r>
      <w:r w:rsidRPr="00717F97">
        <w:rPr>
          <w:sz w:val="16"/>
        </w:rPr>
        <w:t xml:space="preserve">: a policy in which the consumers of products are taxed according to the carbon content of the product, rather than a tax imposed on carbon emitters (Helm 2015). Second, </w:t>
      </w:r>
      <w:r w:rsidRPr="00717F97">
        <w:rPr>
          <w:rStyle w:val="StyleUnderline"/>
        </w:rPr>
        <w:t xml:space="preserve">they would </w:t>
      </w:r>
      <w:r w:rsidRPr="00717F97">
        <w:rPr>
          <w:rStyle w:val="Emphasis"/>
          <w:sz w:val="28"/>
        </w:rPr>
        <w:t>suffer</w:t>
      </w:r>
      <w:r w:rsidRPr="00717F97">
        <w:rPr>
          <w:rStyle w:val="StyleUnderline"/>
        </w:rPr>
        <w:t xml:space="preserve"> </w:t>
      </w:r>
      <w:r w:rsidRPr="008515EB">
        <w:rPr>
          <w:rStyle w:val="StyleUnderline"/>
          <w:highlight w:val="cyan"/>
        </w:rPr>
        <w:t>if</w:t>
      </w:r>
      <w:r w:rsidRPr="00717F97">
        <w:rPr>
          <w:sz w:val="16"/>
        </w:rPr>
        <w:t xml:space="preserve"> climate finance </w:t>
      </w:r>
      <w:r w:rsidRPr="008515EB">
        <w:rPr>
          <w:rStyle w:val="StyleUnderline"/>
          <w:highlight w:val="cyan"/>
        </w:rPr>
        <w:t>initiatives</w:t>
      </w:r>
      <w:r w:rsidRPr="00717F97">
        <w:rPr>
          <w:sz w:val="16"/>
        </w:rPr>
        <w:t xml:space="preserve"> reward those countries that do </w:t>
      </w:r>
      <w:r w:rsidRPr="008515EB">
        <w:rPr>
          <w:rStyle w:val="Emphasis"/>
          <w:sz w:val="28"/>
          <w:highlight w:val="cyan"/>
        </w:rPr>
        <w:t>reduce</w:t>
      </w:r>
      <w:r w:rsidRPr="00717F97">
        <w:rPr>
          <w:sz w:val="16"/>
        </w:rPr>
        <w:t xml:space="preserve"> fossil fuel consumption or </w:t>
      </w:r>
      <w:r w:rsidRPr="008515EB">
        <w:rPr>
          <w:rStyle w:val="Emphasis"/>
          <w:sz w:val="28"/>
          <w:highlight w:val="cyan"/>
        </w:rPr>
        <w:t>emissions</w:t>
      </w:r>
      <w:r w:rsidRPr="00717F97">
        <w:rPr>
          <w:sz w:val="16"/>
        </w:rPr>
        <w:t>.</w:t>
      </w:r>
    </w:p>
    <w:p w14:paraId="07C1909F" w14:textId="77777777" w:rsidR="00F0664B" w:rsidRPr="00717F97" w:rsidRDefault="00F0664B" w:rsidP="00F0664B">
      <w:pPr>
        <w:pStyle w:val="Heading4"/>
        <w:rPr>
          <w:sz w:val="28"/>
        </w:rPr>
      </w:pPr>
      <w:r w:rsidRPr="00717F97">
        <w:rPr>
          <w:sz w:val="28"/>
        </w:rPr>
        <w:t xml:space="preserve">Low oil prices escalate </w:t>
      </w:r>
      <w:r w:rsidRPr="00717F97">
        <w:rPr>
          <w:sz w:val="28"/>
          <w:u w:val="single"/>
        </w:rPr>
        <w:t>every</w:t>
      </w:r>
      <w:r w:rsidRPr="00717F97">
        <w:rPr>
          <w:sz w:val="28"/>
        </w:rPr>
        <w:t xml:space="preserve"> hotspot and cause </w:t>
      </w:r>
      <w:r w:rsidRPr="00717F97">
        <w:rPr>
          <w:sz w:val="28"/>
          <w:u w:val="single"/>
        </w:rPr>
        <w:t>every</w:t>
      </w:r>
      <w:r w:rsidRPr="00717F97">
        <w:rPr>
          <w:sz w:val="28"/>
        </w:rPr>
        <w:t xml:space="preserve"> impact.</w:t>
      </w:r>
    </w:p>
    <w:p w14:paraId="27D5EB3F" w14:textId="77777777" w:rsidR="00F0664B" w:rsidRPr="00717F97" w:rsidRDefault="00F0664B" w:rsidP="00F0664B">
      <w:r w:rsidRPr="00717F97">
        <w:rPr>
          <w:rStyle w:val="Style13ptBold"/>
        </w:rPr>
        <w:t>Karl ’16</w:t>
      </w:r>
      <w:r w:rsidRPr="00717F97">
        <w:t xml:space="preserve"> [Terry Lynn; January 21; Professor of Political Science at Stanford University, PhD in Political Science from Stanford University; Politico, “These prices ‘spell the downfall of frail governments,’” http://www.politico.com/magazine/story/2016/01/oil-crash-hidden-consequences-213550#ixzz4NOVMKcWW]</w:t>
      </w:r>
    </w:p>
    <w:p w14:paraId="54AE8E4D" w14:textId="77777777" w:rsidR="00F0664B" w:rsidRPr="00717F97" w:rsidRDefault="00F0664B" w:rsidP="00F0664B">
      <w:pPr>
        <w:rPr>
          <w:sz w:val="16"/>
        </w:rPr>
      </w:pPr>
      <w:r w:rsidRPr="00717F97">
        <w:rPr>
          <w:sz w:val="16"/>
        </w:rPr>
        <w:t xml:space="preserve">Most </w:t>
      </w:r>
      <w:r w:rsidRPr="008515EB">
        <w:rPr>
          <w:rStyle w:val="Emphasis"/>
          <w:sz w:val="28"/>
          <w:highlight w:val="cyan"/>
        </w:rPr>
        <w:t>immediately</w:t>
      </w:r>
      <w:r w:rsidRPr="008515EB">
        <w:rPr>
          <w:rStyle w:val="StyleUnderline"/>
          <w:highlight w:val="cyan"/>
        </w:rPr>
        <w:t xml:space="preserve">, low prices are a </w:t>
      </w:r>
      <w:r w:rsidRPr="008515EB">
        <w:rPr>
          <w:rStyle w:val="Emphasis"/>
          <w:sz w:val="28"/>
          <w:highlight w:val="cyan"/>
        </w:rPr>
        <w:t>catalyst</w:t>
      </w:r>
      <w:r w:rsidRPr="008515EB">
        <w:rPr>
          <w:rStyle w:val="StyleUnderline"/>
          <w:highlight w:val="cyan"/>
        </w:rPr>
        <w:t xml:space="preserve"> for</w:t>
      </w:r>
      <w:r w:rsidRPr="00717F97">
        <w:rPr>
          <w:rStyle w:val="StyleUnderline"/>
        </w:rPr>
        <w:t xml:space="preserve"> the rise in </w:t>
      </w:r>
      <w:r w:rsidRPr="008515EB">
        <w:rPr>
          <w:rStyle w:val="StyleUnderline"/>
          <w:highlight w:val="cyan"/>
        </w:rPr>
        <w:t>global conflict</w:t>
      </w:r>
      <w:r w:rsidRPr="00717F97">
        <w:rPr>
          <w:rStyle w:val="StyleUnderline"/>
        </w:rPr>
        <w:t xml:space="preserve">. </w:t>
      </w:r>
      <w:r w:rsidRPr="008515EB">
        <w:rPr>
          <w:rStyle w:val="StyleUnderline"/>
          <w:highlight w:val="cyan"/>
        </w:rPr>
        <w:t xml:space="preserve">Cheap oil translates into </w:t>
      </w:r>
      <w:r w:rsidRPr="008515EB">
        <w:rPr>
          <w:rStyle w:val="Emphasis"/>
          <w:sz w:val="28"/>
          <w:highlight w:val="cyan"/>
        </w:rPr>
        <w:t>huge</w:t>
      </w:r>
      <w:r w:rsidRPr="008515EB">
        <w:rPr>
          <w:rStyle w:val="StyleUnderline"/>
          <w:highlight w:val="cyan"/>
        </w:rPr>
        <w:t xml:space="preserve"> revenue losses and</w:t>
      </w:r>
      <w:r w:rsidRPr="00717F97">
        <w:rPr>
          <w:rStyle w:val="StyleUnderline"/>
        </w:rPr>
        <w:t xml:space="preserve"> </w:t>
      </w:r>
      <w:r w:rsidRPr="00717F97">
        <w:rPr>
          <w:rStyle w:val="Emphasis"/>
          <w:sz w:val="28"/>
        </w:rPr>
        <w:t xml:space="preserve">increased </w:t>
      </w:r>
      <w:r w:rsidRPr="008515EB">
        <w:rPr>
          <w:rStyle w:val="Emphasis"/>
          <w:sz w:val="28"/>
          <w:highlight w:val="cyan"/>
        </w:rPr>
        <w:t>poverty</w:t>
      </w:r>
      <w:r w:rsidRPr="00717F97">
        <w:rPr>
          <w:sz w:val="16"/>
        </w:rPr>
        <w:t xml:space="preserve">, especially for Russia, Brazil and Mexico but also for Canada. </w:t>
      </w:r>
      <w:r w:rsidRPr="00717F97">
        <w:rPr>
          <w:rStyle w:val="StyleUnderline"/>
        </w:rPr>
        <w:t>In</w:t>
      </w:r>
      <w:r w:rsidRPr="00717F97">
        <w:rPr>
          <w:sz w:val="16"/>
        </w:rPr>
        <w:t xml:space="preserve"> the 10 </w:t>
      </w:r>
      <w:r w:rsidRPr="00717F97">
        <w:rPr>
          <w:sz w:val="16"/>
        </w:rPr>
        <w:lastRenderedPageBreak/>
        <w:t xml:space="preserve">OPEC countries where oil comprises more than 85 percent of export revenue, the consequences are especially dire. Where </w:t>
      </w:r>
      <w:r w:rsidRPr="008515EB">
        <w:rPr>
          <w:rStyle w:val="Emphasis"/>
          <w:sz w:val="28"/>
          <w:highlight w:val="cyan"/>
        </w:rPr>
        <w:t>regime</w:t>
      </w:r>
      <w:r w:rsidRPr="00717F97">
        <w:rPr>
          <w:rStyle w:val="Emphasis"/>
          <w:sz w:val="28"/>
        </w:rPr>
        <w:t xml:space="preserve"> </w:t>
      </w:r>
      <w:r w:rsidRPr="008515EB">
        <w:rPr>
          <w:rStyle w:val="Emphasis"/>
          <w:sz w:val="28"/>
          <w:highlight w:val="cyan"/>
        </w:rPr>
        <w:t>stability</w:t>
      </w:r>
      <w:r w:rsidRPr="008515EB">
        <w:rPr>
          <w:rStyle w:val="StyleUnderline"/>
          <w:highlight w:val="cyan"/>
        </w:rPr>
        <w:t xml:space="preserve"> rests on a</w:t>
      </w:r>
      <w:r w:rsidRPr="00717F97">
        <w:rPr>
          <w:sz w:val="16"/>
        </w:rPr>
        <w:t xml:space="preserve"> classic “</w:t>
      </w:r>
      <w:r w:rsidRPr="008515EB">
        <w:rPr>
          <w:rStyle w:val="Emphasis"/>
          <w:sz w:val="28"/>
          <w:highlight w:val="cyan"/>
        </w:rPr>
        <w:t>oil pact</w:t>
      </w:r>
      <w:r w:rsidRPr="00717F97">
        <w:rPr>
          <w:sz w:val="16"/>
        </w:rPr>
        <w:t xml:space="preserve">” (that is, the provision of economic benefits to key constituencies in exchange for political support or, at least, passivity), </w:t>
      </w:r>
      <w:r w:rsidRPr="008515EB">
        <w:rPr>
          <w:rStyle w:val="StyleUnderline"/>
          <w:highlight w:val="cyan"/>
        </w:rPr>
        <w:t>low prices create</w:t>
      </w:r>
      <w:r w:rsidRPr="00717F97">
        <w:rPr>
          <w:rStyle w:val="StyleUnderline"/>
        </w:rPr>
        <w:t xml:space="preserve"> a toxic mix of weak currencies, </w:t>
      </w:r>
      <w:r w:rsidRPr="008515EB">
        <w:rPr>
          <w:rStyle w:val="Emphasis"/>
          <w:sz w:val="28"/>
          <w:highlight w:val="cyan"/>
        </w:rPr>
        <w:t>inflation</w:t>
      </w:r>
      <w:r w:rsidRPr="00717F97">
        <w:rPr>
          <w:sz w:val="16"/>
        </w:rPr>
        <w:t xml:space="preserve">, growing </w:t>
      </w:r>
      <w:r w:rsidRPr="008515EB">
        <w:rPr>
          <w:rStyle w:val="Emphasis"/>
          <w:sz w:val="28"/>
          <w:highlight w:val="cyan"/>
        </w:rPr>
        <w:t>debt</w:t>
      </w:r>
      <w:r w:rsidRPr="00717F97">
        <w:rPr>
          <w:rStyle w:val="StyleUnderline"/>
        </w:rPr>
        <w:t xml:space="preserve">, </w:t>
      </w:r>
      <w:r w:rsidRPr="008515EB">
        <w:rPr>
          <w:rStyle w:val="Emphasis"/>
          <w:sz w:val="28"/>
          <w:highlight w:val="cyan"/>
        </w:rPr>
        <w:t>budget</w:t>
      </w:r>
      <w:r w:rsidRPr="008515EB">
        <w:rPr>
          <w:rStyle w:val="StyleUnderline"/>
          <w:highlight w:val="cyan"/>
        </w:rPr>
        <w:t xml:space="preserve"> and </w:t>
      </w:r>
      <w:r w:rsidRPr="008515EB">
        <w:rPr>
          <w:rStyle w:val="Emphasis"/>
          <w:sz w:val="28"/>
          <w:highlight w:val="cyan"/>
        </w:rPr>
        <w:t>trade deficits</w:t>
      </w:r>
      <w:r w:rsidRPr="008515EB">
        <w:rPr>
          <w:rStyle w:val="StyleUnderline"/>
          <w:highlight w:val="cyan"/>
        </w:rPr>
        <w:t xml:space="preserve">, rising </w:t>
      </w:r>
      <w:r w:rsidRPr="008515EB">
        <w:rPr>
          <w:rStyle w:val="Emphasis"/>
          <w:sz w:val="28"/>
          <w:highlight w:val="cyan"/>
        </w:rPr>
        <w:t>food prices</w:t>
      </w:r>
      <w:r w:rsidRPr="008515EB">
        <w:rPr>
          <w:rStyle w:val="StyleUnderline"/>
          <w:highlight w:val="cyan"/>
        </w:rPr>
        <w:t>, cuts in essential services</w:t>
      </w:r>
      <w:r w:rsidRPr="00717F97">
        <w:rPr>
          <w:rStyle w:val="StyleUnderline"/>
        </w:rPr>
        <w:t xml:space="preserve"> and soaring </w:t>
      </w:r>
      <w:r w:rsidRPr="00717F97">
        <w:rPr>
          <w:rStyle w:val="Emphasis"/>
          <w:sz w:val="28"/>
        </w:rPr>
        <w:t>poverty</w:t>
      </w:r>
      <w:r w:rsidRPr="00717F97">
        <w:rPr>
          <w:sz w:val="16"/>
        </w:rPr>
        <w:t>.</w:t>
      </w:r>
    </w:p>
    <w:p w14:paraId="47960593" w14:textId="77777777" w:rsidR="00F0664B" w:rsidRPr="00717F97" w:rsidRDefault="00F0664B" w:rsidP="00F0664B">
      <w:pPr>
        <w:rPr>
          <w:sz w:val="16"/>
        </w:rPr>
      </w:pPr>
      <w:r w:rsidRPr="00717F97">
        <w:rPr>
          <w:rStyle w:val="StyleUnderline"/>
        </w:rPr>
        <w:t xml:space="preserve">Such a </w:t>
      </w:r>
      <w:r w:rsidRPr="008515EB">
        <w:rPr>
          <w:rStyle w:val="StyleUnderline"/>
          <w:highlight w:val="cyan"/>
        </w:rPr>
        <w:t>grim prognosis</w:t>
      </w:r>
      <w:r w:rsidRPr="00717F97">
        <w:rPr>
          <w:sz w:val="16"/>
        </w:rPr>
        <w:t xml:space="preserve"> traditionally </w:t>
      </w:r>
      <w:r w:rsidRPr="008515EB">
        <w:rPr>
          <w:rStyle w:val="StyleUnderline"/>
          <w:highlight w:val="cyan"/>
        </w:rPr>
        <w:t xml:space="preserve">spells the </w:t>
      </w:r>
      <w:r w:rsidRPr="008515EB">
        <w:rPr>
          <w:rStyle w:val="Emphasis"/>
          <w:sz w:val="28"/>
          <w:highlight w:val="cyan"/>
        </w:rPr>
        <w:t>downfall</w:t>
      </w:r>
      <w:r w:rsidRPr="008515EB">
        <w:rPr>
          <w:rStyle w:val="StyleUnderline"/>
          <w:highlight w:val="cyan"/>
        </w:rPr>
        <w:t xml:space="preserve"> of </w:t>
      </w:r>
      <w:r w:rsidRPr="008515EB">
        <w:rPr>
          <w:rStyle w:val="Emphasis"/>
          <w:sz w:val="28"/>
          <w:highlight w:val="cyan"/>
        </w:rPr>
        <w:t>fragile governments</w:t>
      </w:r>
      <w:r w:rsidRPr="00717F97">
        <w:rPr>
          <w:sz w:val="16"/>
        </w:rPr>
        <w:t>—</w:t>
      </w:r>
      <w:r w:rsidRPr="008515EB">
        <w:rPr>
          <w:rStyle w:val="StyleUnderline"/>
          <w:highlight w:val="cyan"/>
        </w:rPr>
        <w:t>and</w:t>
      </w:r>
      <w:r w:rsidRPr="00717F97">
        <w:rPr>
          <w:sz w:val="16"/>
        </w:rPr>
        <w:t xml:space="preserve">, sometimes, </w:t>
      </w:r>
      <w:r w:rsidRPr="00717F97">
        <w:rPr>
          <w:rStyle w:val="StyleUnderline"/>
        </w:rPr>
        <w:t xml:space="preserve">even </w:t>
      </w:r>
      <w:r w:rsidRPr="008515EB">
        <w:rPr>
          <w:rStyle w:val="StyleUnderline"/>
          <w:highlight w:val="cyan"/>
        </w:rPr>
        <w:t xml:space="preserve">regimes that </w:t>
      </w:r>
      <w:r w:rsidRPr="008515EB">
        <w:rPr>
          <w:rStyle w:val="Emphasis"/>
          <w:sz w:val="28"/>
          <w:highlight w:val="cyan"/>
        </w:rPr>
        <w:t>appear</w:t>
      </w:r>
      <w:r w:rsidRPr="008515EB">
        <w:rPr>
          <w:rStyle w:val="StyleUnderline"/>
          <w:highlight w:val="cyan"/>
        </w:rPr>
        <w:t xml:space="preserve"> stable</w:t>
      </w:r>
      <w:r w:rsidRPr="00717F97">
        <w:rPr>
          <w:rStyle w:val="StyleUnderline"/>
        </w:rPr>
        <w:t xml:space="preserve">. In </w:t>
      </w:r>
      <w:r w:rsidRPr="00717F97">
        <w:rPr>
          <w:rStyle w:val="Emphasis"/>
          <w:sz w:val="28"/>
        </w:rPr>
        <w:t>Venezuela</w:t>
      </w:r>
      <w:r w:rsidRPr="00717F97">
        <w:rPr>
          <w:sz w:val="16"/>
        </w:rPr>
        <w:t xml:space="preserve">, which is already in a constitutional crisis, this year’s projected 10 percent </w:t>
      </w:r>
      <w:r w:rsidRPr="008515EB">
        <w:rPr>
          <w:rStyle w:val="StyleUnderline"/>
          <w:highlight w:val="cyan"/>
        </w:rPr>
        <w:t>economic contraction will plunge</w:t>
      </w:r>
      <w:r w:rsidRPr="00717F97">
        <w:rPr>
          <w:rStyle w:val="StyleUnderline"/>
        </w:rPr>
        <w:t xml:space="preserve"> its</w:t>
      </w:r>
      <w:r w:rsidRPr="00717F97">
        <w:rPr>
          <w:sz w:val="16"/>
        </w:rPr>
        <w:t xml:space="preserve"> extremely polarized </w:t>
      </w:r>
      <w:r w:rsidRPr="008515EB">
        <w:rPr>
          <w:rStyle w:val="StyleUnderline"/>
          <w:highlight w:val="cyan"/>
        </w:rPr>
        <w:t>population into</w:t>
      </w:r>
      <w:r w:rsidRPr="00717F97">
        <w:rPr>
          <w:sz w:val="16"/>
        </w:rPr>
        <w:t xml:space="preserve"> even more intense </w:t>
      </w:r>
      <w:r w:rsidRPr="008515EB">
        <w:rPr>
          <w:rStyle w:val="Emphasis"/>
          <w:sz w:val="28"/>
          <w:highlight w:val="cyan"/>
        </w:rPr>
        <w:t>civil conflict</w:t>
      </w:r>
      <w:r w:rsidRPr="00717F97">
        <w:rPr>
          <w:rStyle w:val="StyleUnderline"/>
        </w:rPr>
        <w:t>. The</w:t>
      </w:r>
      <w:r w:rsidRPr="00717F97">
        <w:rPr>
          <w:sz w:val="16"/>
        </w:rPr>
        <w:t xml:space="preserve"> already dangerous </w:t>
      </w:r>
      <w:r w:rsidRPr="008515EB">
        <w:rPr>
          <w:rStyle w:val="StyleUnderline"/>
          <w:highlight w:val="cyan"/>
        </w:rPr>
        <w:t xml:space="preserve">situation in the </w:t>
      </w:r>
      <w:r w:rsidRPr="008515EB">
        <w:rPr>
          <w:rStyle w:val="Emphasis"/>
          <w:sz w:val="28"/>
          <w:highlight w:val="cyan"/>
        </w:rPr>
        <w:t>Mid</w:t>
      </w:r>
      <w:r w:rsidRPr="00717F97">
        <w:rPr>
          <w:rStyle w:val="Emphasis"/>
          <w:sz w:val="28"/>
        </w:rPr>
        <w:t xml:space="preserve">dle </w:t>
      </w:r>
      <w:r w:rsidRPr="008515EB">
        <w:rPr>
          <w:rStyle w:val="Emphasis"/>
          <w:sz w:val="28"/>
          <w:highlight w:val="cyan"/>
        </w:rPr>
        <w:t>East</w:t>
      </w:r>
      <w:r w:rsidRPr="008515EB">
        <w:rPr>
          <w:rStyle w:val="StyleUnderline"/>
          <w:highlight w:val="cyan"/>
        </w:rPr>
        <w:t xml:space="preserve"> and</w:t>
      </w:r>
      <w:r w:rsidRPr="00717F97">
        <w:rPr>
          <w:rStyle w:val="StyleUnderline"/>
        </w:rPr>
        <w:t xml:space="preserve"> </w:t>
      </w:r>
      <w:r w:rsidRPr="00717F97">
        <w:rPr>
          <w:rStyle w:val="Emphasis"/>
          <w:sz w:val="28"/>
        </w:rPr>
        <w:t xml:space="preserve">North </w:t>
      </w:r>
      <w:r w:rsidRPr="008515EB">
        <w:rPr>
          <w:rStyle w:val="Emphasis"/>
          <w:sz w:val="28"/>
          <w:highlight w:val="cyan"/>
        </w:rPr>
        <w:t>Africa</w:t>
      </w:r>
      <w:r w:rsidRPr="008515EB">
        <w:rPr>
          <w:rStyle w:val="StyleUnderline"/>
          <w:highlight w:val="cyan"/>
        </w:rPr>
        <w:t xml:space="preserve"> will be </w:t>
      </w:r>
      <w:r w:rsidRPr="008515EB">
        <w:rPr>
          <w:rStyle w:val="Emphasis"/>
          <w:sz w:val="28"/>
          <w:highlight w:val="cyan"/>
        </w:rPr>
        <w:t>intensified</w:t>
      </w:r>
      <w:r w:rsidRPr="00717F97">
        <w:rPr>
          <w:sz w:val="16"/>
        </w:rPr>
        <w:t xml:space="preserve">. Because national boundaries in that region are not resolved and political institutions are crumbling, the grim economic forecast for </w:t>
      </w:r>
      <w:r w:rsidRPr="00717F97">
        <w:rPr>
          <w:rStyle w:val="StyleUnderline"/>
        </w:rPr>
        <w:t>oil-exporting governments</w:t>
      </w:r>
      <w:r w:rsidRPr="00717F97">
        <w:rPr>
          <w:sz w:val="16"/>
        </w:rPr>
        <w:t xml:space="preserve"> makes them </w:t>
      </w:r>
      <w:r w:rsidRPr="00717F97">
        <w:rPr>
          <w:rStyle w:val="Emphasis"/>
          <w:sz w:val="28"/>
        </w:rPr>
        <w:t>less</w:t>
      </w:r>
      <w:r w:rsidRPr="00717F97">
        <w:rPr>
          <w:rStyle w:val="StyleUnderline"/>
        </w:rPr>
        <w:t xml:space="preserve"> capable of </w:t>
      </w:r>
      <w:r w:rsidRPr="00717F97">
        <w:rPr>
          <w:rStyle w:val="Emphasis"/>
          <w:sz w:val="28"/>
        </w:rPr>
        <w:t>appeasing</w:t>
      </w:r>
      <w:r w:rsidRPr="00717F97">
        <w:rPr>
          <w:rStyle w:val="StyleUnderline"/>
        </w:rPr>
        <w:t xml:space="preserve"> their populations</w:t>
      </w:r>
      <w:r w:rsidRPr="00717F97">
        <w:rPr>
          <w:sz w:val="16"/>
        </w:rPr>
        <w:t xml:space="preserve"> or securing their oil facilities and pipelines in the face of vicious insurgencies. The Islamic State, for example, lives off the earnings from oil fields in Syria and Iraq, and similar dynamics fund Boko Haram in Nigeria and al Qaeda affiliates in Central Asia and the Caucasus.</w:t>
      </w:r>
    </w:p>
    <w:p w14:paraId="6160BDEE" w14:textId="77777777" w:rsidR="00F0664B" w:rsidRPr="00717F97" w:rsidRDefault="00F0664B" w:rsidP="00F0664B">
      <w:pPr>
        <w:rPr>
          <w:sz w:val="16"/>
        </w:rPr>
      </w:pPr>
      <w:r w:rsidRPr="00717F97">
        <w:rPr>
          <w:sz w:val="16"/>
        </w:rPr>
        <w:t>Ironically, one likely impact of this oil glut is a future price spike. Despite all the current hype, only a relatively thin margin separates surplus from shortage. Global crude oil production has already dropped substantially, with U.S production falling to 2008 levels. The delayed actions of major producers like Chevron and ExxonMobil, which are holding off planned large-scale oil projects—and, hence, millions of barrels of future supply—has the potential to fuel a surge in prices as early as next year. And widespread conflict in oil regions—exacerbated by low and unstable oil prices—could significantly disrupt supply at almost any time.</w:t>
      </w:r>
    </w:p>
    <w:p w14:paraId="57633205" w14:textId="77777777" w:rsidR="00F0664B" w:rsidRPr="00334140" w:rsidRDefault="00F0664B" w:rsidP="00F0664B">
      <w:pPr>
        <w:rPr>
          <w:sz w:val="16"/>
        </w:rPr>
      </w:pPr>
      <w:r w:rsidRPr="008515EB">
        <w:rPr>
          <w:rStyle w:val="Emphasis"/>
          <w:sz w:val="28"/>
          <w:highlight w:val="cyan"/>
        </w:rPr>
        <w:t>Oil</w:t>
      </w:r>
      <w:r w:rsidRPr="00717F97">
        <w:rPr>
          <w:sz w:val="16"/>
        </w:rPr>
        <w:t xml:space="preserve">-related violence </w:t>
      </w:r>
      <w:r w:rsidRPr="008515EB">
        <w:rPr>
          <w:rStyle w:val="StyleUnderline"/>
          <w:highlight w:val="cyan"/>
        </w:rPr>
        <w:t>underlies</w:t>
      </w:r>
      <w:r w:rsidRPr="00717F97">
        <w:rPr>
          <w:sz w:val="16"/>
        </w:rPr>
        <w:t xml:space="preserve"> almost </w:t>
      </w:r>
      <w:r w:rsidRPr="008515EB">
        <w:rPr>
          <w:rStyle w:val="Emphasis"/>
          <w:sz w:val="28"/>
          <w:highlight w:val="cyan"/>
        </w:rPr>
        <w:t>all</w:t>
      </w:r>
      <w:r w:rsidRPr="008515EB">
        <w:rPr>
          <w:rStyle w:val="StyleUnderline"/>
          <w:highlight w:val="cyan"/>
        </w:rPr>
        <w:t xml:space="preserve"> of today’s </w:t>
      </w:r>
      <w:r w:rsidRPr="008515EB">
        <w:rPr>
          <w:rStyle w:val="Emphasis"/>
          <w:sz w:val="28"/>
          <w:highlight w:val="cyan"/>
        </w:rPr>
        <w:t>major hotspots</w:t>
      </w:r>
      <w:r w:rsidRPr="00717F97">
        <w:rPr>
          <w:rStyle w:val="StyleUnderline"/>
        </w:rPr>
        <w:t xml:space="preserve">, even </w:t>
      </w:r>
      <w:r w:rsidRPr="00717F97">
        <w:rPr>
          <w:sz w:val="16"/>
        </w:rPr>
        <w:t xml:space="preserve">those </w:t>
      </w:r>
      <w:r w:rsidRPr="00717F97">
        <w:rPr>
          <w:rStyle w:val="StyleUnderline"/>
        </w:rPr>
        <w:t xml:space="preserve">conflicts that appear </w:t>
      </w:r>
      <w:r w:rsidRPr="00717F97">
        <w:rPr>
          <w:rStyle w:val="Emphasis"/>
          <w:sz w:val="28"/>
        </w:rPr>
        <w:t>solely</w:t>
      </w:r>
      <w:r w:rsidRPr="00717F97">
        <w:rPr>
          <w:rStyle w:val="StyleUnderline"/>
        </w:rPr>
        <w:t xml:space="preserve"> ethnic or religious</w:t>
      </w:r>
      <w:r w:rsidRPr="00717F97">
        <w:rPr>
          <w:sz w:val="16"/>
        </w:rPr>
        <w:t xml:space="preserve"> in nature, </w:t>
      </w:r>
      <w:r w:rsidRPr="008515EB">
        <w:rPr>
          <w:rStyle w:val="StyleUnderline"/>
          <w:highlight w:val="cyan"/>
        </w:rPr>
        <w:t>including</w:t>
      </w:r>
      <w:r w:rsidRPr="00717F97">
        <w:rPr>
          <w:sz w:val="16"/>
        </w:rPr>
        <w:t xml:space="preserve"> the </w:t>
      </w:r>
      <w:r w:rsidRPr="008515EB">
        <w:rPr>
          <w:rStyle w:val="StyleUnderline"/>
          <w:highlight w:val="cyan"/>
        </w:rPr>
        <w:t>Syria</w:t>
      </w:r>
      <w:r w:rsidRPr="00717F97">
        <w:rPr>
          <w:sz w:val="16"/>
        </w:rPr>
        <w:t xml:space="preserve">n Civil War and its spillover into </w:t>
      </w:r>
      <w:r w:rsidRPr="008515EB">
        <w:rPr>
          <w:rStyle w:val="StyleUnderline"/>
          <w:highlight w:val="cyan"/>
        </w:rPr>
        <w:t>Iraq</w:t>
      </w:r>
      <w:r w:rsidRPr="00717F97">
        <w:rPr>
          <w:sz w:val="16"/>
        </w:rPr>
        <w:t xml:space="preserve">, growing tensions between </w:t>
      </w:r>
      <w:r w:rsidRPr="008515EB">
        <w:rPr>
          <w:rStyle w:val="Emphasis"/>
          <w:sz w:val="28"/>
          <w:highlight w:val="cyan"/>
        </w:rPr>
        <w:t>Iran</w:t>
      </w:r>
      <w:r w:rsidRPr="00717F97">
        <w:rPr>
          <w:sz w:val="16"/>
        </w:rPr>
        <w:t xml:space="preserve"> and </w:t>
      </w:r>
      <w:r w:rsidRPr="008515EB">
        <w:rPr>
          <w:rStyle w:val="StyleUnderline"/>
          <w:highlight w:val="cyan"/>
        </w:rPr>
        <w:t>Saudi Arabia</w:t>
      </w:r>
      <w:r w:rsidRPr="00717F97">
        <w:rPr>
          <w:sz w:val="16"/>
        </w:rPr>
        <w:t xml:space="preserve">, and the continued civil unrest in Yemen, Afghanistan, South Sudan, Nigeria, Algeria, Somalia, Libya and the Sahel, </w:t>
      </w:r>
      <w:r w:rsidRPr="008515EB">
        <w:rPr>
          <w:rStyle w:val="Emphasis"/>
          <w:sz w:val="28"/>
          <w:highlight w:val="cyan"/>
        </w:rPr>
        <w:t>Russia</w:t>
      </w:r>
      <w:r w:rsidRPr="00717F97">
        <w:rPr>
          <w:sz w:val="16"/>
        </w:rPr>
        <w:t xml:space="preserve"> and the </w:t>
      </w:r>
      <w:r w:rsidRPr="008515EB">
        <w:rPr>
          <w:rStyle w:val="Emphasis"/>
          <w:sz w:val="28"/>
          <w:highlight w:val="cyan"/>
        </w:rPr>
        <w:t>Ukraine</w:t>
      </w:r>
      <w:r w:rsidRPr="008515EB">
        <w:rPr>
          <w:rStyle w:val="StyleUnderline"/>
          <w:highlight w:val="cyan"/>
        </w:rPr>
        <w:t xml:space="preserve"> and Venezuela</w:t>
      </w:r>
      <w:r w:rsidRPr="00717F97">
        <w:rPr>
          <w:sz w:val="16"/>
        </w:rPr>
        <w:t xml:space="preserve">, to name a few. Many of </w:t>
      </w:r>
      <w:r w:rsidRPr="00717F97">
        <w:rPr>
          <w:rStyle w:val="StyleUnderline"/>
        </w:rPr>
        <w:t xml:space="preserve">these </w:t>
      </w:r>
      <w:r w:rsidRPr="008515EB">
        <w:rPr>
          <w:rStyle w:val="StyleUnderline"/>
          <w:highlight w:val="cyan"/>
        </w:rPr>
        <w:t>governments</w:t>
      </w:r>
      <w:r w:rsidRPr="00717F97">
        <w:rPr>
          <w:sz w:val="16"/>
        </w:rPr>
        <w:t>—</w:t>
      </w:r>
      <w:r w:rsidRPr="00717F97">
        <w:rPr>
          <w:rStyle w:val="StyleUnderline"/>
        </w:rPr>
        <w:t>including</w:t>
      </w:r>
      <w:r w:rsidRPr="00717F97">
        <w:rPr>
          <w:sz w:val="16"/>
        </w:rPr>
        <w:t xml:space="preserve">, notably, </w:t>
      </w:r>
      <w:r w:rsidRPr="00717F97">
        <w:rPr>
          <w:rStyle w:val="Emphasis"/>
          <w:sz w:val="28"/>
        </w:rPr>
        <w:t>Russia</w:t>
      </w:r>
      <w:r w:rsidRPr="00717F97">
        <w:rPr>
          <w:rStyle w:val="StyleUnderline"/>
        </w:rPr>
        <w:t xml:space="preserve"> and </w:t>
      </w:r>
      <w:r w:rsidRPr="00717F97">
        <w:rPr>
          <w:rStyle w:val="Emphasis"/>
          <w:sz w:val="28"/>
        </w:rPr>
        <w:t>Saudi Arabia</w:t>
      </w:r>
      <w:r w:rsidRPr="00717F97">
        <w:rPr>
          <w:rStyle w:val="StyleUnderline"/>
        </w:rPr>
        <w:t>—</w:t>
      </w:r>
      <w:r w:rsidRPr="008515EB">
        <w:rPr>
          <w:rStyle w:val="StyleUnderline"/>
          <w:highlight w:val="cyan"/>
        </w:rPr>
        <w:t xml:space="preserve">have </w:t>
      </w:r>
      <w:r w:rsidRPr="008515EB">
        <w:rPr>
          <w:rStyle w:val="Emphasis"/>
          <w:sz w:val="28"/>
          <w:highlight w:val="cyan"/>
        </w:rPr>
        <w:t>every</w:t>
      </w:r>
      <w:r w:rsidRPr="008515EB">
        <w:rPr>
          <w:rStyle w:val="StyleUnderline"/>
          <w:highlight w:val="cyan"/>
        </w:rPr>
        <w:t xml:space="preserve"> incentive to take </w:t>
      </w:r>
      <w:r w:rsidRPr="008515EB">
        <w:rPr>
          <w:rStyle w:val="Emphasis"/>
          <w:sz w:val="28"/>
          <w:highlight w:val="cyan"/>
        </w:rPr>
        <w:t>aggressive</w:t>
      </w:r>
      <w:r w:rsidRPr="008515EB">
        <w:rPr>
          <w:rStyle w:val="StyleUnderline"/>
          <w:highlight w:val="cyan"/>
        </w:rPr>
        <w:t xml:space="preserve"> nationalist political action</w:t>
      </w:r>
      <w:r w:rsidRPr="00717F97">
        <w:rPr>
          <w:sz w:val="16"/>
        </w:rPr>
        <w:t xml:space="preserve"> abroad </w:t>
      </w:r>
      <w:r w:rsidRPr="00717F97">
        <w:rPr>
          <w:rStyle w:val="StyleUnderline"/>
        </w:rPr>
        <w:t>t</w:t>
      </w:r>
      <w:r w:rsidRPr="008515EB">
        <w:rPr>
          <w:rStyle w:val="StyleUnderline"/>
          <w:highlight w:val="cyan"/>
        </w:rPr>
        <w:t xml:space="preserve">o </w:t>
      </w:r>
      <w:r w:rsidRPr="008515EB">
        <w:rPr>
          <w:rStyle w:val="Emphasis"/>
          <w:sz w:val="28"/>
          <w:highlight w:val="cyan"/>
        </w:rPr>
        <w:t>deflect</w:t>
      </w:r>
      <w:r w:rsidRPr="008515EB">
        <w:rPr>
          <w:rStyle w:val="StyleUnderline"/>
          <w:highlight w:val="cyan"/>
        </w:rPr>
        <w:t xml:space="preserve"> attention from </w:t>
      </w:r>
      <w:r w:rsidRPr="008515EB">
        <w:rPr>
          <w:rStyle w:val="Emphasis"/>
          <w:sz w:val="28"/>
          <w:highlight w:val="cyan"/>
        </w:rPr>
        <w:t>deteriorating</w:t>
      </w:r>
      <w:r w:rsidRPr="008515EB">
        <w:rPr>
          <w:rStyle w:val="StyleUnderline"/>
          <w:highlight w:val="cyan"/>
        </w:rPr>
        <w:t xml:space="preserve"> economic conditions</w:t>
      </w:r>
      <w:r w:rsidRPr="00717F97">
        <w:rPr>
          <w:sz w:val="16"/>
        </w:rPr>
        <w:t xml:space="preserve"> at home.</w:t>
      </w:r>
    </w:p>
    <w:p w14:paraId="1382CC80" w14:textId="77777777" w:rsidR="00F0664B" w:rsidRPr="004B1309" w:rsidRDefault="00F0664B" w:rsidP="00F0664B"/>
    <w:p w14:paraId="1BEC0672" w14:textId="77777777" w:rsidR="00F0664B" w:rsidRDefault="00F0664B" w:rsidP="00F0664B">
      <w:pPr>
        <w:pStyle w:val="Heading2"/>
      </w:pPr>
      <w:r>
        <w:lastRenderedPageBreak/>
        <w:t>5</w:t>
      </w:r>
    </w:p>
    <w:p w14:paraId="48C002E1" w14:textId="77777777" w:rsidR="00F0664B" w:rsidRDefault="00F0664B" w:rsidP="00F0664B">
      <w:pPr>
        <w:pStyle w:val="Heading3"/>
      </w:pPr>
      <w:r>
        <w:lastRenderedPageBreak/>
        <w:t>1NC---OFF</w:t>
      </w:r>
    </w:p>
    <w:p w14:paraId="093B45D0" w14:textId="77777777" w:rsidR="00F0664B" w:rsidRPr="004B1309" w:rsidRDefault="00F0664B" w:rsidP="00F0664B">
      <w:r>
        <w:t>Alaska CP</w:t>
      </w:r>
    </w:p>
    <w:p w14:paraId="41F1E865" w14:textId="77777777" w:rsidR="00F0664B" w:rsidRDefault="00F0664B" w:rsidP="00F0664B">
      <w:pPr>
        <w:pStyle w:val="Heading4"/>
        <w:rPr>
          <w:bCs/>
        </w:rPr>
      </w:pPr>
      <w:r w:rsidRPr="00892526">
        <w:rPr>
          <w:bCs/>
        </w:rPr>
        <w:t>The state of Alaska should</w:t>
      </w:r>
      <w:r>
        <w:rPr>
          <w:bCs/>
        </w:rPr>
        <w:t>:</w:t>
      </w:r>
    </w:p>
    <w:p w14:paraId="786D4E7E" w14:textId="77777777" w:rsidR="00F0664B" w:rsidRPr="00892526" w:rsidRDefault="00F0664B" w:rsidP="00F0664B">
      <w:pPr>
        <w:pStyle w:val="Heading4"/>
        <w:rPr>
          <w:bCs/>
        </w:rPr>
      </w:pPr>
      <w:r>
        <w:rPr>
          <w:bCs/>
        </w:rPr>
        <w:t>---c</w:t>
      </w:r>
      <w:r w:rsidRPr="00892526">
        <w:rPr>
          <w:bCs/>
        </w:rPr>
        <w:t xml:space="preserve">ondition its participation in federal </w:t>
      </w:r>
      <w:r>
        <w:rPr>
          <w:bCs/>
        </w:rPr>
        <w:t>initiatives</w:t>
      </w:r>
      <w:r w:rsidRPr="00892526">
        <w:rPr>
          <w:bCs/>
        </w:rPr>
        <w:t xml:space="preserve"> on exclusive and sufficient funding, authority, and ability to </w:t>
      </w:r>
      <w:r w:rsidRPr="007545E3">
        <w:rPr>
          <w:bCs/>
        </w:rPr>
        <w:t>significantly increase its development of Small Modular Reactors in the Arctic</w:t>
      </w:r>
      <w:r>
        <w:rPr>
          <w:bCs/>
        </w:rPr>
        <w:t>.</w:t>
      </w:r>
    </w:p>
    <w:p w14:paraId="146935E1" w14:textId="77777777" w:rsidR="00F0664B" w:rsidRDefault="00F0664B" w:rsidP="00F0664B">
      <w:pPr>
        <w:pStyle w:val="Heading4"/>
        <w:rPr>
          <w:bCs/>
        </w:rPr>
      </w:pPr>
      <w:r>
        <w:rPr>
          <w:bCs/>
        </w:rPr>
        <w:t>---</w:t>
      </w:r>
      <w:r w:rsidRPr="007545E3">
        <w:rPr>
          <w:bCs/>
        </w:rPr>
        <w:t>significantly increase its development of Small Modular Reactors in the Arctic.</w:t>
      </w:r>
    </w:p>
    <w:p w14:paraId="2344C731" w14:textId="77777777" w:rsidR="00F0664B" w:rsidRPr="007545E3" w:rsidRDefault="00F0664B" w:rsidP="00F0664B">
      <w:pPr>
        <w:pStyle w:val="Heading4"/>
      </w:pPr>
      <w:r>
        <w:t>The United States federal government should ban the development of renewable technologies.</w:t>
      </w:r>
    </w:p>
    <w:p w14:paraId="209A5D19" w14:textId="77777777" w:rsidR="00F0664B" w:rsidRPr="00892526" w:rsidRDefault="00F0664B" w:rsidP="00F0664B">
      <w:pPr>
        <w:pStyle w:val="Heading4"/>
        <w:rPr>
          <w:bCs/>
        </w:rPr>
      </w:pPr>
      <w:r w:rsidRPr="00892526">
        <w:rPr>
          <w:bCs/>
        </w:rPr>
        <w:t xml:space="preserve">The counterplan </w:t>
      </w:r>
      <w:r w:rsidRPr="00892526">
        <w:rPr>
          <w:bCs/>
          <w:u w:val="single"/>
        </w:rPr>
        <w:t>solves the case</w:t>
      </w:r>
      <w:r w:rsidRPr="00892526">
        <w:rPr>
          <w:bCs/>
        </w:rPr>
        <w:t xml:space="preserve"> and leverages a quid-pro-quo exchange to </w:t>
      </w:r>
      <w:r w:rsidRPr="00892526">
        <w:rPr>
          <w:bCs/>
          <w:u w:val="single"/>
        </w:rPr>
        <w:t>resuscitate</w:t>
      </w:r>
      <w:r w:rsidRPr="00892526">
        <w:rPr>
          <w:bCs/>
        </w:rPr>
        <w:t xml:space="preserve"> Alaskan federalism, solving an </w:t>
      </w:r>
      <w:r w:rsidRPr="00892526">
        <w:rPr>
          <w:bCs/>
          <w:u w:val="single"/>
        </w:rPr>
        <w:t>existential</w:t>
      </w:r>
      <w:r w:rsidRPr="00892526">
        <w:rPr>
          <w:bCs/>
        </w:rPr>
        <w:t xml:space="preserve"> laundry list.</w:t>
      </w:r>
    </w:p>
    <w:p w14:paraId="5CF247B2" w14:textId="77777777" w:rsidR="00F0664B" w:rsidRPr="00023FDD" w:rsidRDefault="00F0664B" w:rsidP="00F0664B">
      <w:r>
        <w:t xml:space="preserve">Chanda </w:t>
      </w:r>
      <w:r w:rsidRPr="00205813">
        <w:rPr>
          <w:rStyle w:val="Style13ptBold"/>
        </w:rPr>
        <w:t>Meek 16</w:t>
      </w:r>
      <w:r>
        <w:t xml:space="preserve">, Professor of political science at the University of Alaska Fairbanks, Ph.D. in natural resources and sustainability from the University of Alaska Fairbanks; Emily </w:t>
      </w:r>
      <w:r w:rsidRPr="00205813">
        <w:rPr>
          <w:b/>
          <w:bCs/>
        </w:rPr>
        <w:t>Russell</w:t>
      </w:r>
      <w:r>
        <w:t xml:space="preserve">, Ph.D. candidate in political science at Stanford University, B.A. in environmental studies and political science from the University of Michigan, "The Challenges of American Federalism in a Rapidly Changing Arctic," </w:t>
      </w:r>
      <w:r w:rsidRPr="00205813">
        <w:rPr>
          <w:i/>
          <w:iCs/>
        </w:rPr>
        <w:t>Governing the North American Arctic</w:t>
      </w:r>
      <w:r>
        <w:t>, pp. 169-177.</w:t>
      </w:r>
    </w:p>
    <w:p w14:paraId="55B559AB" w14:textId="77777777" w:rsidR="00F0664B" w:rsidRPr="00E538B5" w:rsidRDefault="00F0664B" w:rsidP="00F0664B">
      <w:r w:rsidRPr="00E538B5">
        <w:t>A growing need for coordination</w:t>
      </w:r>
    </w:p>
    <w:p w14:paraId="293DE571" w14:textId="77777777" w:rsidR="00F0664B" w:rsidRPr="00E538B5" w:rsidRDefault="00F0664B" w:rsidP="00F0664B">
      <w:r w:rsidRPr="00E538B5">
        <w:t xml:space="preserve">Alaska is, of course, not unique in its challenges coordinating with Washington, DC. Across the country, </w:t>
      </w:r>
      <w:r w:rsidRPr="009D4680">
        <w:rPr>
          <w:rStyle w:val="StyleUnderline"/>
        </w:rPr>
        <w:t xml:space="preserve">a </w:t>
      </w:r>
      <w:r w:rsidRPr="009D4680">
        <w:rPr>
          <w:rStyle w:val="Emphasis"/>
        </w:rPr>
        <w:t>m</w:t>
      </w:r>
      <w:r w:rsidRPr="00205813">
        <w:rPr>
          <w:rStyle w:val="Emphasis"/>
        </w:rPr>
        <w:t xml:space="preserve">ajor </w:t>
      </w:r>
      <w:r w:rsidRPr="009D4680">
        <w:rPr>
          <w:rStyle w:val="Emphasis"/>
          <w:highlight w:val="cyan"/>
        </w:rPr>
        <w:t>tension</w:t>
      </w:r>
      <w:r w:rsidRPr="00205813">
        <w:rPr>
          <w:rStyle w:val="StyleUnderline"/>
        </w:rPr>
        <w:t xml:space="preserve"> between </w:t>
      </w:r>
      <w:r w:rsidRPr="00205813">
        <w:rPr>
          <w:rStyle w:val="Emphasis"/>
        </w:rPr>
        <w:t>states</w:t>
      </w:r>
      <w:r w:rsidRPr="00205813">
        <w:rPr>
          <w:rStyle w:val="StyleUnderline"/>
        </w:rPr>
        <w:t xml:space="preserve"> and the </w:t>
      </w:r>
      <w:r w:rsidRPr="00205813">
        <w:rPr>
          <w:rStyle w:val="Emphasis"/>
        </w:rPr>
        <w:t>fed</w:t>
      </w:r>
      <w:r w:rsidRPr="00E538B5">
        <w:t xml:space="preserve">eral government </w:t>
      </w:r>
      <w:r w:rsidRPr="009D4680">
        <w:rPr>
          <w:rStyle w:val="StyleUnderline"/>
          <w:highlight w:val="cyan"/>
        </w:rPr>
        <w:t>has involved</w:t>
      </w:r>
      <w:r w:rsidRPr="00E538B5">
        <w:t xml:space="preserve"> coordination of </w:t>
      </w:r>
      <w:r w:rsidRPr="009D4680">
        <w:rPr>
          <w:rStyle w:val="Emphasis"/>
          <w:highlight w:val="cyan"/>
        </w:rPr>
        <w:t>c</w:t>
      </w:r>
      <w:r w:rsidRPr="00E538B5">
        <w:t xml:space="preserve">oastal </w:t>
      </w:r>
      <w:r w:rsidRPr="009D4680">
        <w:rPr>
          <w:rStyle w:val="Emphasis"/>
          <w:highlight w:val="cyan"/>
        </w:rPr>
        <w:t>r</w:t>
      </w:r>
      <w:r w:rsidRPr="00E538B5">
        <w:t xml:space="preserve">esources </w:t>
      </w:r>
      <w:r w:rsidRPr="009D4680">
        <w:rPr>
          <w:rStyle w:val="Emphasis"/>
          <w:highlight w:val="cyan"/>
        </w:rPr>
        <w:t>m</w:t>
      </w:r>
      <w:r w:rsidRPr="00E538B5">
        <w:t xml:space="preserve">anagement. </w:t>
      </w:r>
      <w:r w:rsidRPr="00205813">
        <w:rPr>
          <w:rStyle w:val="StyleUnderline"/>
        </w:rPr>
        <w:t xml:space="preserve">More </w:t>
      </w:r>
      <w:r w:rsidRPr="00205813">
        <w:rPr>
          <w:rStyle w:val="Emphasis"/>
        </w:rPr>
        <w:t>effective</w:t>
      </w:r>
      <w:r w:rsidRPr="00205813">
        <w:rPr>
          <w:rStyle w:val="StyleUnderline"/>
        </w:rPr>
        <w:t xml:space="preserve"> ocean governance</w:t>
      </w:r>
      <w:r w:rsidRPr="00E538B5">
        <w:t xml:space="preserve"> (conservation and coordination of human uses of the seas) </w:t>
      </w:r>
      <w:r w:rsidRPr="00205813">
        <w:rPr>
          <w:rStyle w:val="StyleUnderline"/>
        </w:rPr>
        <w:t xml:space="preserve">has been a </w:t>
      </w:r>
      <w:r w:rsidRPr="00205813">
        <w:rPr>
          <w:rStyle w:val="Emphasis"/>
        </w:rPr>
        <w:t>major agenda</w:t>
      </w:r>
      <w:r w:rsidRPr="00E538B5">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205813">
        <w:rPr>
          <w:rStyle w:val="StyleUnderline"/>
        </w:rPr>
        <w:t xml:space="preserve">the </w:t>
      </w:r>
      <w:r w:rsidRPr="00D02994">
        <w:rPr>
          <w:rStyle w:val="Emphasis"/>
        </w:rPr>
        <w:t>specter</w:t>
      </w:r>
      <w:r w:rsidRPr="00205813">
        <w:rPr>
          <w:rStyle w:val="StyleUnderline"/>
        </w:rPr>
        <w:t xml:space="preserve"> of</w:t>
      </w:r>
      <w:r w:rsidRPr="00E538B5">
        <w:t xml:space="preserve"> new </w:t>
      </w:r>
      <w:r w:rsidRPr="009D4680">
        <w:rPr>
          <w:rStyle w:val="Emphasis"/>
          <w:highlight w:val="cyan"/>
        </w:rPr>
        <w:t>federal</w:t>
      </w:r>
      <w:r w:rsidRPr="00205813">
        <w:rPr>
          <w:rStyle w:val="Emphasis"/>
        </w:rPr>
        <w:t xml:space="preserve"> regulatory </w:t>
      </w:r>
      <w:r w:rsidRPr="009D4680">
        <w:rPr>
          <w:rStyle w:val="Emphasis"/>
          <w:highlight w:val="cyan"/>
        </w:rPr>
        <w:t>programs</w:t>
      </w:r>
      <w:r w:rsidRPr="00205813">
        <w:rPr>
          <w:rStyle w:val="StyleUnderline"/>
        </w:rPr>
        <w:t xml:space="preserve"> has </w:t>
      </w:r>
      <w:r w:rsidRPr="009D4680">
        <w:rPr>
          <w:rStyle w:val="StyleUnderline"/>
          <w:highlight w:val="cyan"/>
        </w:rPr>
        <w:t xml:space="preserve">lingered over </w:t>
      </w:r>
      <w:r w:rsidRPr="009D4680">
        <w:rPr>
          <w:rStyle w:val="Emphasis"/>
          <w:highlight w:val="cyan"/>
        </w:rPr>
        <w:t>Alaskan</w:t>
      </w:r>
      <w:r w:rsidRPr="00E538B5">
        <w:t xml:space="preserve"> discussions of </w:t>
      </w:r>
      <w:r w:rsidRPr="009D4680">
        <w:rPr>
          <w:rStyle w:val="Emphasis"/>
          <w:highlight w:val="cyan"/>
        </w:rPr>
        <w:t>c</w:t>
      </w:r>
      <w:r w:rsidRPr="00E538B5">
        <w:t xml:space="preserve">oastal </w:t>
      </w:r>
      <w:r w:rsidRPr="009D4680">
        <w:rPr>
          <w:rStyle w:val="Emphasis"/>
          <w:highlight w:val="cyan"/>
        </w:rPr>
        <w:t>z</w:t>
      </w:r>
      <w:r w:rsidRPr="00E538B5">
        <w:t xml:space="preserve">one </w:t>
      </w:r>
      <w:r w:rsidRPr="009D4680">
        <w:rPr>
          <w:rStyle w:val="Emphasis"/>
          <w:highlight w:val="cyan"/>
        </w:rPr>
        <w:t>m</w:t>
      </w:r>
      <w:r w:rsidRPr="00E538B5">
        <w:t xml:space="preserve">anagement </w:t>
      </w:r>
      <w:r w:rsidRPr="00205813">
        <w:rPr>
          <w:rStyle w:val="StyleUnderline"/>
        </w:rPr>
        <w:t xml:space="preserve">reform. The State of </w:t>
      </w:r>
      <w:r w:rsidRPr="009D4680">
        <w:rPr>
          <w:rStyle w:val="StyleUnderline"/>
        </w:rPr>
        <w:t xml:space="preserve">Alaska </w:t>
      </w:r>
      <w:r w:rsidRPr="009D4680">
        <w:rPr>
          <w:rStyle w:val="Emphasis"/>
        </w:rPr>
        <w:t>lacks</w:t>
      </w:r>
      <w:r w:rsidRPr="009D4680">
        <w:rPr>
          <w:rStyle w:val="StyleUnderline"/>
        </w:rPr>
        <w:t xml:space="preserve"> a comprehensive</w:t>
      </w:r>
      <w:r w:rsidRPr="00205813">
        <w:rPr>
          <w:rStyle w:val="StyleUnderline"/>
        </w:rPr>
        <w:t xml:space="preserve"> </w:t>
      </w:r>
      <w:r w:rsidRPr="00D02994">
        <w:rPr>
          <w:rStyle w:val="StyleUnderline"/>
        </w:rPr>
        <w:t xml:space="preserve">plan for </w:t>
      </w:r>
      <w:r w:rsidRPr="00D02994">
        <w:rPr>
          <w:rStyle w:val="Emphasis"/>
        </w:rPr>
        <w:t>Arctic</w:t>
      </w:r>
      <w:r w:rsidRPr="00D02994">
        <w:rPr>
          <w:rStyle w:val="StyleUnderline"/>
        </w:rPr>
        <w:t xml:space="preserve"> policy and change</w:t>
      </w:r>
      <w:r w:rsidRPr="00E538B5">
        <w:t xml:space="preserve"> but </w:t>
      </w:r>
      <w:r w:rsidRPr="009D4680">
        <w:rPr>
          <w:rStyle w:val="StyleUnderline"/>
          <w:highlight w:val="cyan"/>
        </w:rPr>
        <w:t>because any</w:t>
      </w:r>
      <w:r w:rsidRPr="00D02994">
        <w:rPr>
          <w:rStyle w:val="StyleUnderline"/>
        </w:rPr>
        <w:t xml:space="preserve"> oceans </w:t>
      </w:r>
      <w:r w:rsidRPr="009D4680">
        <w:rPr>
          <w:rStyle w:val="StyleUnderline"/>
          <w:highlight w:val="cyan"/>
        </w:rPr>
        <w:t>plan would</w:t>
      </w:r>
      <w:r w:rsidRPr="00E538B5">
        <w:t xml:space="preserve"> likely </w:t>
      </w:r>
      <w:r w:rsidRPr="009D4680">
        <w:rPr>
          <w:rStyle w:val="StyleUnderline"/>
          <w:highlight w:val="cyan"/>
        </w:rPr>
        <w:t>affect oil</w:t>
      </w:r>
      <w:r w:rsidRPr="00D02994">
        <w:rPr>
          <w:rStyle w:val="StyleUnderline"/>
        </w:rPr>
        <w:t xml:space="preserve"> and gas</w:t>
      </w:r>
      <w:r w:rsidRPr="00E538B5">
        <w:t xml:space="preserve"> interests at some level, over the past decade the state has not prioritized and has even opposed systemic planning for changes in ocean traffic, environmental change, and increasing industrialization. For example, through a resolution, the </w:t>
      </w:r>
      <w:r w:rsidRPr="009D4680">
        <w:rPr>
          <w:rStyle w:val="StyleUnderline"/>
          <w:highlight w:val="cyan"/>
        </w:rPr>
        <w:t>Alaska</w:t>
      </w:r>
      <w:r w:rsidRPr="00E538B5">
        <w:t xml:space="preserve">n House of Representatives </w:t>
      </w:r>
      <w:r w:rsidRPr="009D4680">
        <w:rPr>
          <w:rStyle w:val="Emphasis"/>
          <w:highlight w:val="cyan"/>
        </w:rPr>
        <w:t>warned</w:t>
      </w:r>
      <w:r w:rsidRPr="00E538B5">
        <w:t xml:space="preserve"> the federal government:</w:t>
      </w:r>
    </w:p>
    <w:p w14:paraId="4697DE3E" w14:textId="77777777" w:rsidR="00F0664B" w:rsidRPr="00E538B5" w:rsidRDefault="00F0664B" w:rsidP="00F0664B">
      <w:pPr>
        <w:ind w:left="720"/>
      </w:pPr>
      <w:r w:rsidRPr="00E538B5">
        <w:t xml:space="preserve">FURTHER RESOLVED that, </w:t>
      </w:r>
      <w:r w:rsidRPr="00D02994">
        <w:rPr>
          <w:rStyle w:val="StyleUnderline"/>
        </w:rPr>
        <w:t xml:space="preserve">if the </w:t>
      </w:r>
      <w:r w:rsidRPr="00D02994">
        <w:rPr>
          <w:rStyle w:val="Emphasis"/>
        </w:rPr>
        <w:t>N</w:t>
      </w:r>
      <w:r w:rsidRPr="00E538B5">
        <w:t xml:space="preserve">ational </w:t>
      </w:r>
      <w:r w:rsidRPr="00D02994">
        <w:rPr>
          <w:rStyle w:val="Emphasis"/>
        </w:rPr>
        <w:t>O</w:t>
      </w:r>
      <w:r w:rsidRPr="00E538B5">
        <w:t xml:space="preserve">cean </w:t>
      </w:r>
      <w:r w:rsidRPr="00D02994">
        <w:rPr>
          <w:rStyle w:val="Emphasis"/>
        </w:rPr>
        <w:t>C</w:t>
      </w:r>
      <w:r w:rsidRPr="00E538B5">
        <w:t xml:space="preserve">ouncil </w:t>
      </w:r>
      <w:r w:rsidRPr="00D02994">
        <w:rPr>
          <w:rStyle w:val="StyleUnderline"/>
        </w:rPr>
        <w:t>fails to include</w:t>
      </w:r>
      <w:r w:rsidRPr="00E538B5">
        <w:t xml:space="preserve"> an Alaska region exemption or to allow </w:t>
      </w:r>
      <w:r w:rsidRPr="0064144C">
        <w:rPr>
          <w:rStyle w:val="StyleUnderline"/>
        </w:rPr>
        <w:t>voluntary</w:t>
      </w:r>
      <w:r w:rsidRPr="00D02994">
        <w:rPr>
          <w:rStyle w:val="StyleUnderline"/>
        </w:rPr>
        <w:t xml:space="preserve"> state participation in the</w:t>
      </w:r>
      <w:r w:rsidRPr="00E538B5">
        <w:t xml:space="preserve"> development and implementation of a </w:t>
      </w:r>
      <w:r w:rsidRPr="00D02994">
        <w:rPr>
          <w:rStyle w:val="Emphasis"/>
        </w:rPr>
        <w:t>National</w:t>
      </w:r>
      <w:r w:rsidRPr="00E538B5">
        <w:t xml:space="preserve"> Ocean Policy Final Implementation </w:t>
      </w:r>
      <w:r w:rsidRPr="00D02994">
        <w:rPr>
          <w:rStyle w:val="StyleUnderline"/>
        </w:rPr>
        <w:t>Plan</w:t>
      </w:r>
      <w:r w:rsidRPr="00E538B5">
        <w:t xml:space="preserve"> and the coastal and marine spatial planning process, the </w:t>
      </w:r>
      <w:r w:rsidRPr="009D4680">
        <w:rPr>
          <w:rStyle w:val="Emphasis"/>
          <w:highlight w:val="cyan"/>
        </w:rPr>
        <w:t>Alaska</w:t>
      </w:r>
      <w:r w:rsidRPr="00E538B5">
        <w:t xml:space="preserve"> State Legislature </w:t>
      </w:r>
      <w:r w:rsidRPr="00D02994">
        <w:rPr>
          <w:rStyle w:val="Emphasis"/>
        </w:rPr>
        <w:t xml:space="preserve">opposes and </w:t>
      </w:r>
      <w:r w:rsidRPr="009D4680">
        <w:rPr>
          <w:rStyle w:val="Emphasis"/>
          <w:highlight w:val="cyan"/>
        </w:rPr>
        <w:t>declines</w:t>
      </w:r>
      <w:r w:rsidRPr="009D4680">
        <w:rPr>
          <w:rStyle w:val="StyleUnderline"/>
          <w:highlight w:val="cyan"/>
        </w:rPr>
        <w:t xml:space="preserve"> to</w:t>
      </w:r>
      <w:r w:rsidRPr="00E538B5">
        <w:t xml:space="preserve"> recognize, participate in, or </w:t>
      </w:r>
      <w:r w:rsidRPr="009D4680">
        <w:rPr>
          <w:rStyle w:val="StyleUnderline"/>
          <w:highlight w:val="cyan"/>
        </w:rPr>
        <w:t>enforce the</w:t>
      </w:r>
      <w:r w:rsidRPr="00E538B5">
        <w:t xml:space="preserve"> National Ocean Policy Final Implementation </w:t>
      </w:r>
      <w:r w:rsidRPr="009D4680">
        <w:rPr>
          <w:rStyle w:val="StyleUnderline"/>
          <w:highlight w:val="cyan"/>
        </w:rPr>
        <w:t>Plan</w:t>
      </w:r>
      <w:r w:rsidRPr="00E538B5">
        <w:t xml:space="preserve"> and the coastal and marine spatial planning process </w:t>
      </w:r>
      <w:r w:rsidRPr="00D02994">
        <w:rPr>
          <w:rStyle w:val="StyleUnderline"/>
        </w:rPr>
        <w:t>as it applies to the</w:t>
      </w:r>
      <w:r w:rsidRPr="00E538B5">
        <w:t xml:space="preserve"> Alaska and </w:t>
      </w:r>
      <w:r w:rsidRPr="0064144C">
        <w:rPr>
          <w:rStyle w:val="StyleUnderline"/>
        </w:rPr>
        <w:t>Arctic</w:t>
      </w:r>
      <w:r w:rsidRPr="00E538B5">
        <w:t xml:space="preserve"> regions.13</w:t>
      </w:r>
    </w:p>
    <w:p w14:paraId="4B35C139" w14:textId="77777777" w:rsidR="00F0664B" w:rsidRPr="00E538B5" w:rsidRDefault="00F0664B" w:rsidP="00F0664B">
      <w:r w:rsidRPr="00E538B5">
        <w:t xml:space="preserve">While </w:t>
      </w:r>
      <w:r w:rsidRPr="00D02994">
        <w:rPr>
          <w:rStyle w:val="StyleUnderline"/>
        </w:rPr>
        <w:t>the federal government</w:t>
      </w:r>
      <w:r w:rsidRPr="00E538B5">
        <w:t xml:space="preserve"> is authorized to create a regional ocean council in the absence of state action, it </w:t>
      </w:r>
      <w:r w:rsidRPr="00D02994">
        <w:rPr>
          <w:rStyle w:val="StyleUnderline"/>
        </w:rPr>
        <w:t xml:space="preserve">has </w:t>
      </w:r>
      <w:r w:rsidRPr="00D02994">
        <w:rPr>
          <w:rStyle w:val="Emphasis"/>
        </w:rPr>
        <w:t>yet</w:t>
      </w:r>
      <w:r w:rsidRPr="00D02994">
        <w:rPr>
          <w:rStyle w:val="StyleUnderline"/>
        </w:rPr>
        <w:t xml:space="preserve"> to do so</w:t>
      </w:r>
      <w:r w:rsidRPr="00E538B5">
        <w:t xml:space="preserve">. One unresolved question that has been discussed in public hearings is the form that federal–Alaska Native consultation and collaboration should take in regional Arctic Ocean </w:t>
      </w:r>
      <w:r w:rsidRPr="00E538B5">
        <w:lastRenderedPageBreak/>
        <w:t xml:space="preserve">policy and governance. As the federal government has recognized government-to-government fiduciary duties toward over 200 tribes and Alaska Native organizations in the state of Alaska, </w:t>
      </w:r>
      <w:r w:rsidRPr="00D02994">
        <w:rPr>
          <w:rStyle w:val="StyleUnderline"/>
        </w:rPr>
        <w:t xml:space="preserve">it will </w:t>
      </w:r>
      <w:r w:rsidRPr="00D02994">
        <w:rPr>
          <w:rStyle w:val="Emphasis"/>
        </w:rPr>
        <w:t>have to consider</w:t>
      </w:r>
      <w:r w:rsidRPr="00D02994">
        <w:rPr>
          <w:rStyle w:val="StyleUnderline"/>
        </w:rPr>
        <w:t xml:space="preserve"> the complex issue of</w:t>
      </w:r>
      <w:r w:rsidRPr="00E538B5">
        <w:t xml:space="preserve"> representation of </w:t>
      </w:r>
      <w:r w:rsidRPr="00D02994">
        <w:rPr>
          <w:rStyle w:val="Emphasis"/>
        </w:rPr>
        <w:t>Alaska Native</w:t>
      </w:r>
      <w:r w:rsidRPr="00E538B5">
        <w:t xml:space="preserve"> interest</w:t>
      </w:r>
      <w:r w:rsidRPr="00D02994">
        <w:rPr>
          <w:rStyle w:val="Emphasis"/>
        </w:rPr>
        <w:t>s</w:t>
      </w:r>
      <w:r w:rsidRPr="00E538B5">
        <w:t xml:space="preserve"> in any regional planning body.</w:t>
      </w:r>
    </w:p>
    <w:p w14:paraId="6842733C" w14:textId="77777777" w:rsidR="00F0664B" w:rsidRPr="00E538B5" w:rsidRDefault="00F0664B" w:rsidP="00F0664B">
      <w:r w:rsidRPr="00E538B5">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D02994">
        <w:rPr>
          <w:rStyle w:val="StyleUnderline"/>
        </w:rPr>
        <w:t xml:space="preserve">a </w:t>
      </w:r>
      <w:r w:rsidRPr="00D02994">
        <w:rPr>
          <w:rStyle w:val="Emphasis"/>
        </w:rPr>
        <w:t>proliferation</w:t>
      </w:r>
      <w:r w:rsidRPr="00D02994">
        <w:rPr>
          <w:rStyle w:val="StyleUnderline"/>
        </w:rPr>
        <w:t xml:space="preserve"> of</w:t>
      </w:r>
      <w:r w:rsidRPr="00E538B5">
        <w:t xml:space="preserve"> Washington, </w:t>
      </w:r>
      <w:r w:rsidRPr="00D02994">
        <w:rPr>
          <w:rStyle w:val="StyleUnderline"/>
        </w:rPr>
        <w:t xml:space="preserve">DC-based coordinating bodies is </w:t>
      </w:r>
      <w:r w:rsidRPr="00D02994">
        <w:rPr>
          <w:rStyle w:val="Emphasis"/>
        </w:rPr>
        <w:t>unlikely</w:t>
      </w:r>
      <w:r w:rsidRPr="00D02994">
        <w:rPr>
          <w:rStyle w:val="StyleUnderline"/>
        </w:rPr>
        <w:t xml:space="preserve"> to adequately</w:t>
      </w:r>
      <w:r w:rsidRPr="00E538B5">
        <w:t xml:space="preserve"> or efficiently </w:t>
      </w:r>
      <w:r w:rsidRPr="00D02994">
        <w:rPr>
          <w:rStyle w:val="StyleUnderline"/>
        </w:rPr>
        <w:t>engage with</w:t>
      </w:r>
      <w:r w:rsidRPr="00E538B5">
        <w:t xml:space="preserve"> the more </w:t>
      </w:r>
      <w:r w:rsidRPr="00D02994">
        <w:rPr>
          <w:rStyle w:val="Emphasis"/>
        </w:rPr>
        <w:t>widely distributed</w:t>
      </w:r>
      <w:r w:rsidRPr="002140AA">
        <w:rPr>
          <w:rStyle w:val="StyleUnderline"/>
        </w:rPr>
        <w:t xml:space="preserve"> stakeholders</w:t>
      </w:r>
      <w:r w:rsidRPr="00D02994">
        <w:rPr>
          <w:rStyle w:val="StyleUnderline"/>
        </w:rPr>
        <w:t xml:space="preserve"> in Alaska</w:t>
      </w:r>
      <w:r w:rsidRPr="00E538B5">
        <w:t>.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fit to our conceptions of coercive and treaty federalism.</w:t>
      </w:r>
    </w:p>
    <w:p w14:paraId="584BA23B" w14:textId="77777777" w:rsidR="00F0664B" w:rsidRPr="00E538B5" w:rsidRDefault="00F0664B" w:rsidP="00F0664B">
      <w:r>
        <w:t>&lt;&lt;PARAGRAPH BREAKS END&gt;&gt;</w:t>
      </w:r>
    </w:p>
    <w:p w14:paraId="689B9EAD" w14:textId="77777777" w:rsidR="00F0664B" w:rsidRPr="004433DF" w:rsidRDefault="00F0664B" w:rsidP="00F0664B">
      <w:pPr>
        <w:rPr>
          <w:sz w:val="4"/>
          <w:szCs w:val="4"/>
        </w:rPr>
      </w:pPr>
      <w:r w:rsidRPr="004433DF">
        <w:rPr>
          <w:sz w:val="4"/>
          <w:szCs w:val="4"/>
        </w:rPr>
        <w:t>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AngloAmerican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for the amount of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siting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particular developments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evaluator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has to proceed with development. The larger battles have been waged over development in federal waters, partially due to the fact that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as a way to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w:t>
      </w:r>
      <w:r>
        <w:rPr>
          <w:sz w:val="4"/>
          <w:szCs w:val="4"/>
        </w:rPr>
        <w:t xml:space="preserve"> </w:t>
      </w:r>
      <w:r w:rsidRPr="004433DF">
        <w:rPr>
          <w:sz w:val="4"/>
          <w:szCs w:val="4"/>
        </w:rPr>
        <w:t>State influence over Arctic policy The first federal policy to acknowledge the Arctic as a national security priority was Richard Nixon’s brief 1971 two-page National Security Decision Memorandum 144. Since then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35234C9B" w14:textId="77777777" w:rsidR="00F0664B" w:rsidRPr="00E538B5" w:rsidRDefault="00F0664B" w:rsidP="00F0664B">
      <w:r>
        <w:t>&lt;&lt;PARAGRAPH BREAKS BEGIN&gt;&gt;</w:t>
      </w:r>
    </w:p>
    <w:p w14:paraId="263EB685" w14:textId="77777777" w:rsidR="00F0664B" w:rsidRPr="00E538B5" w:rsidRDefault="00F0664B" w:rsidP="00F0664B">
      <w:r w:rsidRPr="004433DF">
        <w:rPr>
          <w:rStyle w:val="StyleUnderline"/>
        </w:rPr>
        <w:t xml:space="preserve">The </w:t>
      </w:r>
      <w:r w:rsidRPr="004433DF">
        <w:rPr>
          <w:rStyle w:val="Emphasis"/>
        </w:rPr>
        <w:t xml:space="preserve">State of </w:t>
      </w:r>
      <w:r w:rsidRPr="009D4680">
        <w:rPr>
          <w:rStyle w:val="Emphasis"/>
          <w:highlight w:val="cyan"/>
        </w:rPr>
        <w:t>Alaska</w:t>
      </w:r>
      <w:r w:rsidRPr="009D4680">
        <w:rPr>
          <w:rStyle w:val="StyleUnderline"/>
          <w:highlight w:val="cyan"/>
        </w:rPr>
        <w:t xml:space="preserve"> has not been</w:t>
      </w:r>
      <w:r w:rsidRPr="00E538B5">
        <w:t xml:space="preserve"> as </w:t>
      </w:r>
      <w:r w:rsidRPr="009D4680">
        <w:rPr>
          <w:rStyle w:val="StyleUnderline"/>
          <w:highlight w:val="cyan"/>
        </w:rPr>
        <w:t>active in</w:t>
      </w:r>
      <w:r w:rsidRPr="00E538B5">
        <w:t xml:space="preserve"> the development or implementation of </w:t>
      </w:r>
      <w:r w:rsidRPr="004433DF">
        <w:rPr>
          <w:rStyle w:val="Emphasis"/>
        </w:rPr>
        <w:t xml:space="preserve">Arctic </w:t>
      </w:r>
      <w:r w:rsidRPr="009D4680">
        <w:rPr>
          <w:rStyle w:val="Emphasis"/>
          <w:highlight w:val="cyan"/>
        </w:rPr>
        <w:t>policy</w:t>
      </w:r>
      <w:r w:rsidRPr="00E538B5">
        <w:t xml:space="preserve"> as one might expect, possibly </w:t>
      </w:r>
      <w:r w:rsidRPr="004433DF">
        <w:rPr>
          <w:rStyle w:val="StyleUnderline"/>
        </w:rPr>
        <w:t>due to</w:t>
      </w:r>
      <w:r w:rsidRPr="00E538B5">
        <w:t xml:space="preserve"> the heavy national security focus of Arctic policy planning early in the twenty-first century and </w:t>
      </w:r>
      <w:r w:rsidRPr="004433DF">
        <w:rPr>
          <w:rStyle w:val="StyleUnderline"/>
        </w:rPr>
        <w:t xml:space="preserve">a </w:t>
      </w:r>
      <w:r w:rsidRPr="004433DF">
        <w:rPr>
          <w:rStyle w:val="Emphasis"/>
        </w:rPr>
        <w:t>skeptical eye</w:t>
      </w:r>
      <w:r w:rsidRPr="004433DF">
        <w:rPr>
          <w:rStyle w:val="StyleUnderline"/>
        </w:rPr>
        <w:t xml:space="preserve"> toward federal</w:t>
      </w:r>
      <w:r w:rsidRPr="00E538B5">
        <w:t xml:space="preserve"> energy and </w:t>
      </w:r>
      <w:r w:rsidRPr="004433DF">
        <w:rPr>
          <w:rStyle w:val="StyleUnderline"/>
        </w:rPr>
        <w:t>oceans policy in Alaska</w:t>
      </w:r>
      <w:r w:rsidRPr="00E538B5">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4EECC87C" w14:textId="77777777" w:rsidR="00F0664B" w:rsidRPr="00E538B5" w:rsidRDefault="00F0664B" w:rsidP="00F0664B">
      <w:r w:rsidRPr="00E538B5">
        <w:t xml:space="preserve">In contrast to the Governor’s office, the State Legislature has been significantly engaged in Arctic policy planning, forming </w:t>
      </w:r>
      <w:r w:rsidRPr="009D4680">
        <w:rPr>
          <w:rStyle w:val="StyleUnderline"/>
          <w:highlight w:val="cyan"/>
        </w:rPr>
        <w:t xml:space="preserve">the </w:t>
      </w:r>
      <w:r w:rsidRPr="009D4680">
        <w:rPr>
          <w:rStyle w:val="Emphasis"/>
          <w:highlight w:val="cyan"/>
        </w:rPr>
        <w:t>A</w:t>
      </w:r>
      <w:r w:rsidRPr="00E538B5">
        <w:t xml:space="preserve">laska State </w:t>
      </w:r>
      <w:r w:rsidRPr="009D4680">
        <w:rPr>
          <w:rStyle w:val="Emphasis"/>
          <w:highlight w:val="cyan"/>
        </w:rPr>
        <w:t>A</w:t>
      </w:r>
      <w:r w:rsidRPr="00E538B5">
        <w:t xml:space="preserve">rctic </w:t>
      </w:r>
      <w:r w:rsidRPr="009D4680">
        <w:rPr>
          <w:rStyle w:val="Emphasis"/>
          <w:highlight w:val="cyan"/>
        </w:rPr>
        <w:t>P</w:t>
      </w:r>
      <w:r w:rsidRPr="00E538B5">
        <w:t xml:space="preserve">olicy </w:t>
      </w:r>
      <w:r w:rsidRPr="009D4680">
        <w:rPr>
          <w:rStyle w:val="Emphasis"/>
          <w:highlight w:val="cyan"/>
        </w:rPr>
        <w:t>C</w:t>
      </w:r>
      <w:r w:rsidRPr="00E538B5">
        <w:t xml:space="preserve">ommission. The Commission is charged to hold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9D4680">
        <w:rPr>
          <w:rStyle w:val="StyleUnderline"/>
          <w:highlight w:val="cyan"/>
        </w:rPr>
        <w:t xml:space="preserve">is </w:t>
      </w:r>
      <w:r w:rsidRPr="009D4680">
        <w:rPr>
          <w:rStyle w:val="Emphasis"/>
          <w:highlight w:val="cyan"/>
        </w:rPr>
        <w:t>interested</w:t>
      </w:r>
      <w:r w:rsidRPr="009D4680">
        <w:rPr>
          <w:rStyle w:val="StyleUnderline"/>
          <w:highlight w:val="cyan"/>
        </w:rPr>
        <w:t xml:space="preserve"> in</w:t>
      </w:r>
      <w:r w:rsidRPr="004433DF">
        <w:rPr>
          <w:rStyle w:val="StyleUnderline"/>
        </w:rPr>
        <w:t xml:space="preserve"> </w:t>
      </w:r>
      <w:r w:rsidRPr="009D4680">
        <w:rPr>
          <w:rStyle w:val="StyleUnderline"/>
        </w:rPr>
        <w:t xml:space="preserve">strengthening the </w:t>
      </w:r>
      <w:r w:rsidRPr="009D4680">
        <w:rPr>
          <w:rStyle w:val="Emphasis"/>
          <w:highlight w:val="cyan"/>
        </w:rPr>
        <w:t>coordination</w:t>
      </w:r>
      <w:r w:rsidRPr="004433DF">
        <w:rPr>
          <w:rStyle w:val="StyleUnderline"/>
        </w:rPr>
        <w:t xml:space="preserve"> across geographic scales </w:t>
      </w:r>
      <w:r w:rsidRPr="009D4680">
        <w:rPr>
          <w:rStyle w:val="StyleUnderline"/>
          <w:highlight w:val="cyan"/>
        </w:rPr>
        <w:t xml:space="preserve">from </w:t>
      </w:r>
      <w:r w:rsidRPr="009D4680">
        <w:rPr>
          <w:rStyle w:val="Emphasis"/>
          <w:highlight w:val="cyan"/>
        </w:rPr>
        <w:t>state</w:t>
      </w:r>
      <w:r w:rsidRPr="00E538B5">
        <w:t xml:space="preserve"> and local </w:t>
      </w:r>
      <w:r w:rsidRPr="009D4680">
        <w:rPr>
          <w:rStyle w:val="StyleUnderline"/>
          <w:highlight w:val="cyan"/>
        </w:rPr>
        <w:t xml:space="preserve">to </w:t>
      </w:r>
      <w:r w:rsidRPr="009D4680">
        <w:rPr>
          <w:rStyle w:val="Emphasis"/>
          <w:highlight w:val="cyan"/>
        </w:rPr>
        <w:t>international</w:t>
      </w:r>
      <w:r w:rsidRPr="009D4680">
        <w:rPr>
          <w:rStyle w:val="StyleUnderline"/>
          <w:highlight w:val="cyan"/>
        </w:rPr>
        <w:t xml:space="preserve"> levels</w:t>
      </w:r>
      <w:r w:rsidRPr="00E538B5">
        <w:t>.</w:t>
      </w:r>
    </w:p>
    <w:p w14:paraId="6CD4116A" w14:textId="77777777" w:rsidR="00F0664B" w:rsidRPr="00E538B5" w:rsidRDefault="00F0664B" w:rsidP="00F0664B">
      <w:r w:rsidRPr="00E538B5">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1EACFD94" w14:textId="77777777" w:rsidR="00F0664B" w:rsidRPr="00E538B5" w:rsidRDefault="00F0664B" w:rsidP="00F0664B">
      <w:r w:rsidRPr="00E538B5">
        <w:lastRenderedPageBreak/>
        <w:t xml:space="preserve">Arctic policy for Alaska has been well represented by US </w:t>
      </w:r>
      <w:r w:rsidRPr="004433DF">
        <w:rPr>
          <w:rStyle w:val="StyleUnderline"/>
        </w:rPr>
        <w:t>Senators</w:t>
      </w:r>
      <w:r w:rsidRPr="00E538B5">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4433DF">
        <w:rPr>
          <w:rStyle w:val="StyleUnderline"/>
        </w:rPr>
        <w:t>called for</w:t>
      </w:r>
      <w:r w:rsidRPr="00E538B5">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4433DF">
        <w:rPr>
          <w:rStyle w:val="Emphasis"/>
        </w:rPr>
        <w:t>clear collaboration</w:t>
      </w:r>
      <w:r w:rsidRPr="004433DF">
        <w:rPr>
          <w:rStyle w:val="StyleUnderline"/>
        </w:rPr>
        <w:t xml:space="preserve"> between</w:t>
      </w:r>
      <w:r w:rsidRPr="00E538B5">
        <w:t xml:space="preserve"> the </w:t>
      </w:r>
      <w:r w:rsidRPr="004433DF">
        <w:rPr>
          <w:rStyle w:val="StyleUnderline"/>
        </w:rPr>
        <w:t>state and federal governments</w:t>
      </w:r>
      <w:r w:rsidRPr="00E538B5">
        <w:t xml:space="preserve"> as well as additional private and public stakeholders. Begich and Murkowski requested that the Arctic strategy tie together the now disparate pieces of individual agency policies and visions.</w:t>
      </w:r>
    </w:p>
    <w:p w14:paraId="6D88EA29" w14:textId="77777777" w:rsidR="00F0664B" w:rsidRPr="00E538B5" w:rsidRDefault="00F0664B" w:rsidP="00F0664B">
      <w:r w:rsidRPr="00E538B5">
        <w:t xml:space="preserve">The letter identified the actors that play a role in establishing Arctic policies, including the National Oceanic and Atmospheric Administration, the Department of the Interior, the US Navy, and the US Coast Guard, all federal actors. The </w:t>
      </w:r>
      <w:r w:rsidRPr="009D4680">
        <w:rPr>
          <w:rStyle w:val="StyleUnderline"/>
          <w:highlight w:val="cyan"/>
        </w:rPr>
        <w:t xml:space="preserve">Senators </w:t>
      </w:r>
      <w:r w:rsidRPr="009D4680">
        <w:rPr>
          <w:rStyle w:val="Emphasis"/>
          <w:highlight w:val="cyan"/>
        </w:rPr>
        <w:t>urge</w:t>
      </w:r>
      <w:r w:rsidRPr="00E538B5">
        <w:t xml:space="preserve"> that a comprehensive Arctic strategy should work to unify and organize the policies of not just federal but state and local actors as well. The letter to President Obama ends with a request </w:t>
      </w:r>
      <w:r w:rsidRPr="004433DF">
        <w:rPr>
          <w:rStyle w:val="StyleUnderline"/>
        </w:rPr>
        <w:t xml:space="preserve">for the </w:t>
      </w:r>
      <w:r w:rsidRPr="004433DF">
        <w:rPr>
          <w:rStyle w:val="Emphasis"/>
        </w:rPr>
        <w:t xml:space="preserve">State of </w:t>
      </w:r>
      <w:r w:rsidRPr="009D4680">
        <w:rPr>
          <w:rStyle w:val="Emphasis"/>
          <w:highlight w:val="cyan"/>
        </w:rPr>
        <w:t>Alaska</w:t>
      </w:r>
      <w:r w:rsidRPr="009D4680">
        <w:rPr>
          <w:rStyle w:val="StyleUnderline"/>
          <w:highlight w:val="cyan"/>
        </w:rPr>
        <w:t xml:space="preserve"> to have a ‘</w:t>
      </w:r>
      <w:r w:rsidRPr="004433DF">
        <w:rPr>
          <w:rStyle w:val="Emphasis"/>
        </w:rPr>
        <w:t xml:space="preserve">meaningful </w:t>
      </w:r>
      <w:r w:rsidRPr="009D4680">
        <w:rPr>
          <w:rStyle w:val="Emphasis"/>
          <w:highlight w:val="cyan"/>
        </w:rPr>
        <w:t>role</w:t>
      </w:r>
      <w:r w:rsidRPr="009D4680">
        <w:rPr>
          <w:rStyle w:val="StyleUnderline"/>
        </w:rPr>
        <w:t>’ in</w:t>
      </w:r>
      <w:r w:rsidRPr="00E538B5">
        <w:t xml:space="preserve"> the creation of a </w:t>
      </w:r>
      <w:r w:rsidRPr="009D4680">
        <w:rPr>
          <w:rStyle w:val="Emphasis"/>
        </w:rPr>
        <w:t>national</w:t>
      </w:r>
      <w:r w:rsidRPr="004433DF">
        <w:rPr>
          <w:rStyle w:val="StyleUnderline"/>
        </w:rPr>
        <w:t xml:space="preserve"> Arctic strategy</w:t>
      </w:r>
      <w:r w:rsidRPr="00E538B5">
        <w:t xml:space="preserve">. On 10 May 2013, just short of a year after Senators Begich and Murkowski’s letter to the President was published, the White House released the National Strategy for the Arctic Region. 30 </w:t>
      </w:r>
      <w:r w:rsidRPr="004433DF">
        <w:rPr>
          <w:rStyle w:val="StyleUnderline"/>
        </w:rPr>
        <w:t xml:space="preserve">The Strategy begins by identifying the </w:t>
      </w:r>
      <w:r w:rsidRPr="004433DF">
        <w:rPr>
          <w:rStyle w:val="Emphasis"/>
        </w:rPr>
        <w:t>need</w:t>
      </w:r>
      <w:r w:rsidRPr="004433DF">
        <w:rPr>
          <w:rStyle w:val="StyleUnderline"/>
        </w:rPr>
        <w:t xml:space="preserve"> to</w:t>
      </w:r>
      <w:r w:rsidRPr="00E538B5">
        <w:t xml:space="preserve"> proceed in a way that </w:t>
      </w:r>
      <w:r w:rsidRPr="004433DF">
        <w:rPr>
          <w:rStyle w:val="Emphasis"/>
        </w:rPr>
        <w:t>leverage</w:t>
      </w:r>
      <w:r w:rsidRPr="00E538B5">
        <w:t xml:space="preserve">s </w:t>
      </w:r>
      <w:r w:rsidRPr="004433DF">
        <w:rPr>
          <w:rStyle w:val="StyleUnderline"/>
        </w:rPr>
        <w:t xml:space="preserve">‘expertise, resources, and cooperation from the </w:t>
      </w:r>
      <w:r w:rsidRPr="004433DF">
        <w:rPr>
          <w:rStyle w:val="Emphasis"/>
        </w:rPr>
        <w:t>State of Alaska</w:t>
      </w:r>
      <w:r w:rsidRPr="00E538B5">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388C071A" w14:textId="77777777" w:rsidR="00F0664B" w:rsidRPr="00E538B5" w:rsidRDefault="00F0664B" w:rsidP="00F0664B">
      <w:r w:rsidRPr="00E538B5">
        <w:t xml:space="preserve">Yet </w:t>
      </w:r>
      <w:r w:rsidRPr="004433DF">
        <w:rPr>
          <w:rStyle w:val="StyleUnderline"/>
        </w:rPr>
        <w:t xml:space="preserve">state </w:t>
      </w:r>
      <w:r w:rsidRPr="009D4680">
        <w:rPr>
          <w:rStyle w:val="StyleUnderline"/>
          <w:highlight w:val="cyan"/>
        </w:rPr>
        <w:t xml:space="preserve">officials </w:t>
      </w:r>
      <w:r w:rsidRPr="00B97B3D">
        <w:rPr>
          <w:rStyle w:val="StyleUnderline"/>
          <w:highlight w:val="cyan"/>
        </w:rPr>
        <w:t xml:space="preserve">were left </w:t>
      </w:r>
      <w:r w:rsidRPr="00B97B3D">
        <w:rPr>
          <w:rStyle w:val="Emphasis"/>
          <w:highlight w:val="cyan"/>
        </w:rPr>
        <w:t>unsatisfied</w:t>
      </w:r>
      <w:r w:rsidRPr="00B97B3D">
        <w:rPr>
          <w:rStyle w:val="StyleUnderline"/>
          <w:highlight w:val="cyan"/>
        </w:rPr>
        <w:t xml:space="preserve"> by</w:t>
      </w:r>
      <w:r w:rsidRPr="004433DF">
        <w:rPr>
          <w:rStyle w:val="StyleUnderline"/>
        </w:rPr>
        <w:t xml:space="preserve"> the</w:t>
      </w:r>
      <w:r w:rsidRPr="00E538B5">
        <w:t xml:space="preserve"> lack of commitment and </w:t>
      </w:r>
      <w:r w:rsidRPr="00B97B3D">
        <w:rPr>
          <w:rStyle w:val="Emphasis"/>
        </w:rPr>
        <w:t xml:space="preserve">excess of </w:t>
      </w:r>
      <w:r w:rsidRPr="00B97B3D">
        <w:rPr>
          <w:rStyle w:val="Emphasis"/>
          <w:highlight w:val="cyan"/>
        </w:rPr>
        <w:t>generalities</w:t>
      </w:r>
      <w:r w:rsidRPr="00B97B3D">
        <w:rPr>
          <w:rStyle w:val="StyleUnderline"/>
        </w:rPr>
        <w:t xml:space="preserve"> in the strategy. Senator Begich</w:t>
      </w:r>
      <w:r w:rsidRPr="00E538B5">
        <w:t xml:space="preserve"> said he </w:t>
      </w:r>
      <w:r w:rsidRPr="00B97B3D">
        <w:rPr>
          <w:rStyle w:val="StyleUnderline"/>
        </w:rPr>
        <w:t>was</w:t>
      </w:r>
      <w:r w:rsidRPr="00E538B5">
        <w:t xml:space="preserve"> pleased with the release of the new policy, but </w:t>
      </w:r>
      <w:r w:rsidRPr="00B97B3D">
        <w:rPr>
          <w:rStyle w:val="Emphasis"/>
        </w:rPr>
        <w:t>disappointed</w:t>
      </w:r>
      <w:r w:rsidRPr="00B97B3D">
        <w:rPr>
          <w:rStyle w:val="StyleUnderline"/>
        </w:rPr>
        <w:t xml:space="preserve"> by the </w:t>
      </w:r>
      <w:r w:rsidRPr="00B97B3D">
        <w:rPr>
          <w:rStyle w:val="Emphasis"/>
        </w:rPr>
        <w:t>lack</w:t>
      </w:r>
      <w:r w:rsidRPr="00B97B3D">
        <w:rPr>
          <w:rStyle w:val="StyleUnderline"/>
        </w:rPr>
        <w:t xml:space="preserve"> of input requested</w:t>
      </w:r>
      <w:r w:rsidRPr="00E538B5">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local residents. Additional testimonies from </w:t>
      </w:r>
      <w:r w:rsidRPr="009D4680">
        <w:rPr>
          <w:rStyle w:val="Emphasis"/>
        </w:rPr>
        <w:t xml:space="preserve">Native </w:t>
      </w:r>
      <w:r w:rsidRPr="009D4680">
        <w:rPr>
          <w:rStyle w:val="Emphasis"/>
          <w:highlight w:val="cyan"/>
        </w:rPr>
        <w:t>leaders</w:t>
      </w:r>
      <w:r w:rsidRPr="009D4680">
        <w:rPr>
          <w:rStyle w:val="StyleUnderline"/>
        </w:rPr>
        <w:t xml:space="preserve"> in the Arctic were </w:t>
      </w:r>
      <w:r w:rsidRPr="009D4680">
        <w:rPr>
          <w:rStyle w:val="StyleUnderline"/>
          <w:highlight w:val="cyan"/>
        </w:rPr>
        <w:t>focused on</w:t>
      </w:r>
      <w:r w:rsidRPr="009D4680">
        <w:rPr>
          <w:rStyle w:val="StyleUnderline"/>
        </w:rPr>
        <w:t xml:space="preserve"> the </w:t>
      </w:r>
      <w:r w:rsidRPr="009D4680">
        <w:rPr>
          <w:rStyle w:val="Emphasis"/>
        </w:rPr>
        <w:t xml:space="preserve">lack of </w:t>
      </w:r>
      <w:r w:rsidRPr="009D4680">
        <w:rPr>
          <w:rStyle w:val="Emphasis"/>
          <w:highlight w:val="cyan"/>
        </w:rPr>
        <w:t>involvement</w:t>
      </w:r>
      <w:r w:rsidRPr="009D4680">
        <w:rPr>
          <w:rStyle w:val="StyleUnderline"/>
        </w:rPr>
        <w:t xml:space="preserve"> that they had</w:t>
      </w:r>
      <w:r w:rsidRPr="00E538B5">
        <w:t xml:space="preserve"> in crafting a National Strategy. Residents of villages throughout Alaska are experiencing firsthand the unprecedented ecological changes occurring due to the effects of climate change and increasingly demand their voices be heard in Arctic policy.33 Acting on the findings of the Arctic Policy Commission could strengthen coordination across state, tribal, and municipal interests.</w:t>
      </w:r>
    </w:p>
    <w:p w14:paraId="6EF952F9" w14:textId="77777777" w:rsidR="00F0664B" w:rsidRPr="004B1309" w:rsidRDefault="00F0664B" w:rsidP="00F0664B">
      <w:r w:rsidRPr="00E538B5">
        <w:t xml:space="preserve">The analysis of this case against our federalist standards is less straightforward than the other two, partly because federal Arctic policy action is a fairly new phenomenon. </w:t>
      </w:r>
      <w:r w:rsidRPr="009D4680">
        <w:rPr>
          <w:rStyle w:val="StyleUnderline"/>
        </w:rPr>
        <w:t xml:space="preserve">Improved </w:t>
      </w:r>
      <w:r w:rsidRPr="009D4680">
        <w:rPr>
          <w:rStyle w:val="Emphasis"/>
        </w:rPr>
        <w:t xml:space="preserve">intergovernmental </w:t>
      </w:r>
      <w:r w:rsidRPr="009D4680">
        <w:rPr>
          <w:rStyle w:val="Emphasis"/>
          <w:highlight w:val="cyan"/>
        </w:rPr>
        <w:t>collaboration</w:t>
      </w:r>
      <w:r w:rsidRPr="009D4680">
        <w:rPr>
          <w:rStyle w:val="StyleUnderline"/>
          <w:highlight w:val="cyan"/>
        </w:rPr>
        <w:t xml:space="preserve"> is key to</w:t>
      </w:r>
      <w:r w:rsidRPr="00E538B5">
        <w:t xml:space="preserve"> implementing </w:t>
      </w:r>
      <w:r w:rsidRPr="009D4680">
        <w:rPr>
          <w:rStyle w:val="StyleUnderline"/>
        </w:rPr>
        <w:t xml:space="preserve">a </w:t>
      </w:r>
      <w:r w:rsidRPr="009D4680">
        <w:rPr>
          <w:rStyle w:val="StyleUnderline"/>
          <w:highlight w:val="cyan"/>
        </w:rPr>
        <w:t>policy</w:t>
      </w:r>
      <w:r w:rsidRPr="00E538B5">
        <w:t xml:space="preserve"> or strategy </w:t>
      </w:r>
      <w:r w:rsidRPr="009D4680">
        <w:rPr>
          <w:rStyle w:val="StyleUnderline"/>
          <w:highlight w:val="cyan"/>
        </w:rPr>
        <w:t xml:space="preserve">that </w:t>
      </w:r>
      <w:r w:rsidRPr="009D4680">
        <w:rPr>
          <w:rStyle w:val="Emphasis"/>
          <w:highlight w:val="cyan"/>
        </w:rPr>
        <w:t>cuts across</w:t>
      </w:r>
      <w:r w:rsidRPr="009D4680">
        <w:rPr>
          <w:rStyle w:val="StyleUnderline"/>
        </w:rPr>
        <w:t xml:space="preserve"> such themes as the oceans, </w:t>
      </w:r>
      <w:r w:rsidRPr="009D4680">
        <w:rPr>
          <w:rStyle w:val="StyleUnderline"/>
          <w:highlight w:val="cyan"/>
        </w:rPr>
        <w:t>security, climate, indigenous rights, and</w:t>
      </w:r>
      <w:r w:rsidRPr="009D4680">
        <w:rPr>
          <w:rStyle w:val="StyleUnderline"/>
        </w:rPr>
        <w:t xml:space="preserve"> sustainable </w:t>
      </w:r>
      <w:r w:rsidRPr="009D4680">
        <w:rPr>
          <w:rStyle w:val="StyleUnderline"/>
          <w:highlight w:val="cyan"/>
        </w:rPr>
        <w:t>development</w:t>
      </w:r>
      <w:r w:rsidRPr="00E538B5">
        <w:t xml:space="preserve">. To most effectively benefit from improved federal coordination in the Arctic, perhaps </w:t>
      </w:r>
      <w:r w:rsidRPr="001A7CE0">
        <w:rPr>
          <w:rStyle w:val="StyleUnderline"/>
          <w:highlight w:val="cyan"/>
        </w:rPr>
        <w:t xml:space="preserve">a </w:t>
      </w:r>
      <w:r w:rsidRPr="001A7CE0">
        <w:rPr>
          <w:rStyle w:val="Emphasis"/>
          <w:highlight w:val="cyan"/>
        </w:rPr>
        <w:t>shift</w:t>
      </w:r>
      <w:r w:rsidRPr="001A7CE0">
        <w:rPr>
          <w:rStyle w:val="StyleUnderline"/>
          <w:highlight w:val="cyan"/>
        </w:rPr>
        <w:t xml:space="preserve"> toward</w:t>
      </w:r>
      <w:r w:rsidRPr="00E538B5">
        <w:t xml:space="preserve"> a </w:t>
      </w:r>
      <w:r w:rsidRPr="001A7CE0">
        <w:rPr>
          <w:rStyle w:val="StyleUnderline"/>
        </w:rPr>
        <w:t xml:space="preserve">pragmatic </w:t>
      </w:r>
      <w:r w:rsidRPr="001A7CE0">
        <w:rPr>
          <w:rStyle w:val="StyleUnderline"/>
          <w:highlight w:val="cyan"/>
        </w:rPr>
        <w:t xml:space="preserve">federalism is </w:t>
      </w:r>
      <w:r w:rsidRPr="001A7CE0">
        <w:rPr>
          <w:rStyle w:val="Emphasis"/>
          <w:highlight w:val="cyan"/>
        </w:rPr>
        <w:t>in order</w:t>
      </w:r>
      <w:r w:rsidRPr="00E538B5">
        <w:t xml:space="preserve">. </w:t>
      </w:r>
      <w:r w:rsidRPr="00E538B5">
        <w:lastRenderedPageBreak/>
        <w:t xml:space="preserve">A pragmatic federalism could be ambitious yet grounded in areas of mutual gain. </w:t>
      </w:r>
      <w:r w:rsidRPr="009D4680">
        <w:rPr>
          <w:rStyle w:val="StyleUnderline"/>
          <w:highlight w:val="cyan"/>
        </w:rPr>
        <w:t xml:space="preserve">The state could </w:t>
      </w:r>
      <w:r w:rsidRPr="009D4680">
        <w:rPr>
          <w:rStyle w:val="Emphasis"/>
          <w:highlight w:val="cyan"/>
        </w:rPr>
        <w:t>compromise</w:t>
      </w:r>
      <w:r w:rsidRPr="009D4680">
        <w:rPr>
          <w:rStyle w:val="StyleUnderline"/>
          <w:highlight w:val="cyan"/>
        </w:rPr>
        <w:t xml:space="preserve"> on</w:t>
      </w:r>
      <w:r w:rsidRPr="009D4680">
        <w:rPr>
          <w:rStyle w:val="StyleUnderline"/>
        </w:rPr>
        <w:t xml:space="preserve"> its opposition to </w:t>
      </w:r>
      <w:r w:rsidRPr="009D4680">
        <w:rPr>
          <w:rStyle w:val="Emphasis"/>
          <w:highlight w:val="cyan"/>
        </w:rPr>
        <w:t>marine</w:t>
      </w:r>
      <w:r w:rsidRPr="009D4680">
        <w:rPr>
          <w:rStyle w:val="Emphasis"/>
        </w:rPr>
        <w:t xml:space="preserve"> spatial </w:t>
      </w:r>
      <w:r w:rsidRPr="009D4680">
        <w:rPr>
          <w:rStyle w:val="Emphasis"/>
          <w:highlight w:val="cyan"/>
        </w:rPr>
        <w:t>planning</w:t>
      </w:r>
      <w:r w:rsidRPr="009D4680">
        <w:rPr>
          <w:rStyle w:val="StyleUnderline"/>
          <w:highlight w:val="cyan"/>
        </w:rPr>
        <w:t xml:space="preserve"> in exchange for a </w:t>
      </w:r>
      <w:r w:rsidRPr="009D4680">
        <w:rPr>
          <w:rStyle w:val="Emphasis"/>
        </w:rPr>
        <w:t xml:space="preserve">stronger </w:t>
      </w:r>
      <w:r w:rsidRPr="009D4680">
        <w:rPr>
          <w:rStyle w:val="Emphasis"/>
          <w:highlight w:val="cyan"/>
        </w:rPr>
        <w:t>voice</w:t>
      </w:r>
      <w:r w:rsidRPr="009D4680">
        <w:rPr>
          <w:rStyle w:val="StyleUnderline"/>
          <w:highlight w:val="cyan"/>
        </w:rPr>
        <w:t xml:space="preserve"> in</w:t>
      </w:r>
      <w:r w:rsidRPr="00E538B5">
        <w:t xml:space="preserve"> shipping </w:t>
      </w:r>
      <w:r w:rsidRPr="009D4680">
        <w:rPr>
          <w:rStyle w:val="StyleUnderline"/>
          <w:highlight w:val="cyan"/>
        </w:rPr>
        <w:t>policy</w:t>
      </w:r>
      <w:r w:rsidRPr="009D4680">
        <w:rPr>
          <w:rStyle w:val="StyleUnderline"/>
        </w:rPr>
        <w:t xml:space="preserve"> development</w:t>
      </w:r>
      <w:r w:rsidRPr="00E538B5">
        <w:t xml:space="preserve">, for instance. </w:t>
      </w:r>
      <w:r w:rsidRPr="009D4680">
        <w:rPr>
          <w:rStyle w:val="StyleUnderline"/>
        </w:rPr>
        <w:t xml:space="preserve">The </w:t>
      </w:r>
      <w:r w:rsidRPr="009D4680">
        <w:rPr>
          <w:rStyle w:val="Emphasis"/>
        </w:rPr>
        <w:t>federal government</w:t>
      </w:r>
      <w:r w:rsidRPr="009D4680">
        <w:rPr>
          <w:rStyle w:val="StyleUnderline"/>
        </w:rPr>
        <w:t xml:space="preserve"> could formalize</w:t>
      </w:r>
      <w:r w:rsidRPr="00E538B5">
        <w:t xml:space="preserve"> channels of </w:t>
      </w:r>
      <w:r w:rsidRPr="009D4680">
        <w:rPr>
          <w:rStyle w:val="StyleUnderline"/>
        </w:rPr>
        <w:t>dialogue</w:t>
      </w:r>
      <w:r w:rsidRPr="00E538B5">
        <w:t xml:space="preserve"> with Alaskan officials and approach region building </w:t>
      </w:r>
      <w:r w:rsidRPr="009D4680">
        <w:rPr>
          <w:rStyle w:val="StyleUnderline"/>
        </w:rPr>
        <w:t>as a federalist challenge</w:t>
      </w:r>
      <w:r w:rsidRPr="00E538B5">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9D4680">
        <w:rPr>
          <w:rStyle w:val="StyleUnderline"/>
        </w:rPr>
        <w:t>actions</w:t>
      </w:r>
      <w:r w:rsidRPr="00E538B5">
        <w:t xml:space="preserve"> or other similar ones </w:t>
      </w:r>
      <w:r w:rsidRPr="009D4680">
        <w:rPr>
          <w:rStyle w:val="StyleUnderline"/>
        </w:rPr>
        <w:t xml:space="preserve">should </w:t>
      </w:r>
      <w:r w:rsidRPr="009D4680">
        <w:rPr>
          <w:rStyle w:val="Emphasis"/>
        </w:rPr>
        <w:t>capitalize</w:t>
      </w:r>
      <w:r w:rsidRPr="009D4680">
        <w:rPr>
          <w:rStyle w:val="StyleUnderline"/>
        </w:rPr>
        <w:t xml:space="preserve"> on the</w:t>
      </w:r>
      <w:r w:rsidRPr="00E538B5">
        <w:t xml:space="preserve"> knowledge and </w:t>
      </w:r>
      <w:r w:rsidRPr="009D4680">
        <w:rPr>
          <w:rStyle w:val="StyleUnderline"/>
        </w:rPr>
        <w:t xml:space="preserve">capacities each </w:t>
      </w:r>
      <w:r w:rsidRPr="009D4680">
        <w:rPr>
          <w:rStyle w:val="Emphasis"/>
        </w:rPr>
        <w:t>level of government</w:t>
      </w:r>
      <w:r w:rsidRPr="009D4680">
        <w:rPr>
          <w:rStyle w:val="StyleUnderline"/>
        </w:rPr>
        <w:t xml:space="preserve"> brings to the</w:t>
      </w:r>
      <w:r w:rsidRPr="00E538B5">
        <w:t xml:space="preserve"> challenges of governing a changing </w:t>
      </w:r>
      <w:r w:rsidRPr="009D4680">
        <w:rPr>
          <w:rStyle w:val="Emphasis"/>
        </w:rPr>
        <w:t>Arctic</w:t>
      </w:r>
      <w:r w:rsidRPr="00E538B5">
        <w:t>.</w:t>
      </w:r>
    </w:p>
    <w:p w14:paraId="6DF11530" w14:textId="77777777" w:rsidR="00F0664B" w:rsidRDefault="00F0664B" w:rsidP="00F0664B">
      <w:pPr>
        <w:pStyle w:val="Heading2"/>
      </w:pPr>
      <w:r>
        <w:lastRenderedPageBreak/>
        <w:t>Case</w:t>
      </w:r>
    </w:p>
    <w:p w14:paraId="54C6C0A8" w14:textId="77777777" w:rsidR="00F0664B" w:rsidRDefault="00F0664B" w:rsidP="00F0664B">
      <w:pPr>
        <w:pStyle w:val="Heading3"/>
      </w:pPr>
      <w:r>
        <w:lastRenderedPageBreak/>
        <w:t>1NC---Turn</w:t>
      </w:r>
    </w:p>
    <w:p w14:paraId="67D9CE5C" w14:textId="77777777" w:rsidR="00F0664B" w:rsidRDefault="00F0664B" w:rsidP="00F0664B">
      <w:pPr>
        <w:pStyle w:val="Heading4"/>
      </w:pPr>
      <w:r>
        <w:t xml:space="preserve">Energy shortages are key to </w:t>
      </w:r>
      <w:r>
        <w:rPr>
          <w:u w:val="single"/>
        </w:rPr>
        <w:t>slow-roll</w:t>
      </w:r>
      <w:r>
        <w:t xml:space="preserve"> AI.</w:t>
      </w:r>
    </w:p>
    <w:p w14:paraId="29CE9DC1" w14:textId="77777777" w:rsidR="00F0664B" w:rsidRPr="00D62A65" w:rsidRDefault="00F0664B" w:rsidP="00F0664B">
      <w:r>
        <w:t xml:space="preserve">The </w:t>
      </w:r>
      <w:r w:rsidRPr="00D62A65">
        <w:rPr>
          <w:rStyle w:val="Style13ptBold"/>
        </w:rPr>
        <w:t>Economist 24</w:t>
      </w:r>
      <w:r>
        <w:t>, international weekly news magazine, 4/11/2024, “Generative AI Has a Clean-Energy Problem,” The Economist, https://www.economist.com/business/2024/04/11/generative-ai-has-a-clean-energy-problem</w:t>
      </w:r>
    </w:p>
    <w:p w14:paraId="7686B207" w14:textId="77777777" w:rsidR="00F0664B" w:rsidRPr="00F06C62" w:rsidRDefault="00F0664B" w:rsidP="00F0664B">
      <w:pPr>
        <w:rPr>
          <w:sz w:val="16"/>
        </w:rPr>
      </w:pPr>
      <w:bookmarkStart w:id="1" w:name="_Hlk211287907"/>
      <w:r w:rsidRPr="00F06C62">
        <w:rPr>
          <w:sz w:val="16"/>
        </w:rPr>
        <w:t xml:space="preserve">Nasty, brutish and short, more like. Talk to </w:t>
      </w:r>
      <w:r w:rsidRPr="004720FE">
        <w:rPr>
          <w:rStyle w:val="Emphasis"/>
          <w:highlight w:val="cyan"/>
        </w:rPr>
        <w:t>utilities</w:t>
      </w:r>
      <w:r w:rsidRPr="004720FE">
        <w:rPr>
          <w:rStyle w:val="StyleUnderline"/>
          <w:highlight w:val="cyan"/>
        </w:rPr>
        <w:t xml:space="preserve"> and </w:t>
      </w:r>
      <w:r w:rsidRPr="004720FE">
        <w:rPr>
          <w:rStyle w:val="Emphasis"/>
          <w:highlight w:val="cyan"/>
        </w:rPr>
        <w:t>data-centre</w:t>
      </w:r>
      <w:r w:rsidRPr="00F06C62">
        <w:rPr>
          <w:rStyle w:val="StyleUnderline"/>
        </w:rPr>
        <w:t xml:space="preserve"> operators</w:t>
      </w:r>
      <w:r w:rsidRPr="00F06C62">
        <w:rPr>
          <w:sz w:val="16"/>
        </w:rPr>
        <w:t xml:space="preserve"> and, though many share Mr Altman’s </w:t>
      </w:r>
      <w:r w:rsidRPr="00F06C62">
        <w:rPr>
          <w:rStyle w:val="Emphasis"/>
        </w:rPr>
        <w:t>excitement</w:t>
      </w:r>
      <w:r w:rsidRPr="00F06C62">
        <w:rPr>
          <w:rStyle w:val="StyleUnderline"/>
        </w:rPr>
        <w:t xml:space="preserve"> about</w:t>
      </w:r>
      <w:r w:rsidRPr="00F06C62">
        <w:rPr>
          <w:sz w:val="16"/>
        </w:rPr>
        <w:t xml:space="preserve"> artificial intelligence (</w:t>
      </w:r>
      <w:r w:rsidRPr="00F06C62">
        <w:rPr>
          <w:rStyle w:val="Emphasis"/>
        </w:rPr>
        <w:t>AI</w:t>
      </w:r>
      <w:r w:rsidRPr="00F06C62">
        <w:rPr>
          <w:sz w:val="16"/>
        </w:rPr>
        <w:t xml:space="preserve">), they are </w:t>
      </w:r>
      <w:r w:rsidRPr="004720FE">
        <w:rPr>
          <w:rStyle w:val="StyleUnderline"/>
          <w:highlight w:val="cyan"/>
        </w:rPr>
        <w:t>grappling with</w:t>
      </w:r>
      <w:r w:rsidRPr="00F06C62">
        <w:rPr>
          <w:rStyle w:val="StyleUnderline"/>
        </w:rPr>
        <w:t xml:space="preserve"> an </w:t>
      </w:r>
      <w:r w:rsidRPr="004720FE">
        <w:rPr>
          <w:rStyle w:val="Emphasis"/>
          <w:highlight w:val="cyan"/>
        </w:rPr>
        <w:t>energy conundrum</w:t>
      </w:r>
      <w:r w:rsidRPr="00F06C62">
        <w:rPr>
          <w:rStyle w:val="StyleUnderline"/>
        </w:rPr>
        <w:t xml:space="preserve"> on which the </w:t>
      </w:r>
      <w:r w:rsidRPr="00F06C62">
        <w:rPr>
          <w:rStyle w:val="Emphasis"/>
        </w:rPr>
        <w:t>future</w:t>
      </w:r>
      <w:r w:rsidRPr="00F06C62">
        <w:rPr>
          <w:rStyle w:val="StyleUnderline"/>
        </w:rPr>
        <w:t xml:space="preserve"> of three big economic shifts partly </w:t>
      </w:r>
      <w:r w:rsidRPr="00F06C62">
        <w:rPr>
          <w:rStyle w:val="Emphasis"/>
        </w:rPr>
        <w:t>hinges</w:t>
      </w:r>
      <w:r w:rsidRPr="00F06C62">
        <w:rPr>
          <w:sz w:val="16"/>
        </w:rPr>
        <w:t xml:space="preserve">: the </w:t>
      </w:r>
      <w:r w:rsidRPr="00F06C62">
        <w:rPr>
          <w:rStyle w:val="Emphasis"/>
        </w:rPr>
        <w:t>AI</w:t>
      </w:r>
      <w:r w:rsidRPr="00F06C62">
        <w:rPr>
          <w:rStyle w:val="StyleUnderline"/>
        </w:rPr>
        <w:t xml:space="preserve"> </w:t>
      </w:r>
      <w:r w:rsidRPr="004720FE">
        <w:rPr>
          <w:rStyle w:val="StyleUnderline"/>
          <w:highlight w:val="cyan"/>
        </w:rPr>
        <w:t>revolution</w:t>
      </w:r>
      <w:r w:rsidRPr="00F06C62">
        <w:rPr>
          <w:sz w:val="16"/>
        </w:rPr>
        <w:t xml:space="preserve">; the efforts to </w:t>
      </w:r>
      <w:r w:rsidRPr="00F06C62">
        <w:rPr>
          <w:rStyle w:val="Emphasis"/>
        </w:rPr>
        <w:t>electrify</w:t>
      </w:r>
      <w:r w:rsidRPr="00F06C62">
        <w:rPr>
          <w:rStyle w:val="StyleUnderline"/>
        </w:rPr>
        <w:t xml:space="preserve"> swathes of the </w:t>
      </w:r>
      <w:r w:rsidRPr="00F06C62">
        <w:rPr>
          <w:rStyle w:val="Emphasis"/>
        </w:rPr>
        <w:t>eco</w:t>
      </w:r>
      <w:r w:rsidRPr="00AA6585">
        <w:rPr>
          <w:rStyle w:val="Emphasis"/>
        </w:rPr>
        <w:t>nomy</w:t>
      </w:r>
      <w:r w:rsidRPr="00F06C62">
        <w:rPr>
          <w:sz w:val="16"/>
        </w:rPr>
        <w:t xml:space="preserve">; and the fight against climate change. In a nutshell, “generative” AI, the sort behind OpenAI’s ChatGPT, has a </w:t>
      </w:r>
      <w:r w:rsidRPr="004720FE">
        <w:rPr>
          <w:rStyle w:val="Emphasis"/>
          <w:highlight w:val="cyan"/>
        </w:rPr>
        <w:t>ravenous appetite</w:t>
      </w:r>
      <w:r w:rsidRPr="004720FE">
        <w:rPr>
          <w:rStyle w:val="StyleUnderline"/>
          <w:highlight w:val="cyan"/>
        </w:rPr>
        <w:t xml:space="preserve"> for electricity</w:t>
      </w:r>
      <w:r w:rsidRPr="00F06C62">
        <w:rPr>
          <w:sz w:val="16"/>
        </w:rPr>
        <w:t>. It has landed, virtually out of the blue, on a global energy system that is already struggling to cope with alternative sources of power demand. As yet it is not clear whether there will be enough clean energy to meet everyone’s needs.</w:t>
      </w:r>
    </w:p>
    <w:bookmarkEnd w:id="1"/>
    <w:p w14:paraId="2868AA3C" w14:textId="77777777" w:rsidR="00F0664B" w:rsidRPr="00F06C62" w:rsidRDefault="00F0664B" w:rsidP="00F0664B">
      <w:pPr>
        <w:rPr>
          <w:sz w:val="16"/>
        </w:rPr>
      </w:pPr>
      <w:r w:rsidRPr="00F06C62">
        <w:rPr>
          <w:sz w:val="16"/>
        </w:rPr>
        <w:t>At first glance, the solution looks simple. Data centres, such as those that companies like Alphabet, Amazon and Microsoft use to supply cloud-computing services, have over the past decade or so accounted for only 1-2% of global energy demand. For years the big-tech “hyperscalers” have harvested ever greater energy efficiencies from their server farms, even as the world’s computing workloads have soared. Moreover, they have invested heavily in clean energy to offset their carbon footprints. In America, electricity providers to the hyperscalers are only too keen to help. They have endured two decades of anaemic electricity demand and are desperate for new sources of growth. In recent earnings calls their bosses have promised tens of billions of dollars in investment over the next five years to pump more power to data centres. Last month one such firm, Talen Energy, sold Amazon a nuclear-powered data centre for $650m. So far, so promising.</w:t>
      </w:r>
    </w:p>
    <w:p w14:paraId="525784A8" w14:textId="77777777" w:rsidR="00F0664B" w:rsidRPr="00F06C62" w:rsidRDefault="00F0664B" w:rsidP="00F0664B">
      <w:pPr>
        <w:rPr>
          <w:sz w:val="16"/>
        </w:rPr>
      </w:pPr>
      <w:r w:rsidRPr="00F06C62">
        <w:rPr>
          <w:sz w:val="16"/>
        </w:rPr>
        <w:t>Generative AI changes the nature of the game, though. Since the days when they were the workhorses of the cryptocurrency boom, graphics-processing units (GPUs), the chips on which models like ChatGPT are trained and run, have been energy addicts. According to Christopher Wellise of Equinix, which rents out data centres, a pre-AI hyperscale server rack uses 10-15 kilowatts (kw) of power. An AI one uses 40-60kw. It is not just computation that gobbles up electricity. Keeping the racks of GPUs cool requires just as much oomph. Moreover, a lot of AI-related energy demand in the past year or so has come from trainers of “foundation” models like GPT-4, OpenAI’s latest offering. Widespread use of these as tools—for research, to make videos, to dress the Pope in Balenciaga—could put more strain on the grid. A search by ChatGPT may consume ten times the electricity of googling.</w:t>
      </w:r>
    </w:p>
    <w:p w14:paraId="0288F81A" w14:textId="77777777" w:rsidR="00F0664B" w:rsidRPr="00F06C62" w:rsidRDefault="00F0664B" w:rsidP="00F0664B">
      <w:pPr>
        <w:rPr>
          <w:sz w:val="16"/>
        </w:rPr>
      </w:pPr>
      <w:r w:rsidRPr="00F06C62">
        <w:rPr>
          <w:sz w:val="16"/>
        </w:rPr>
        <w:t xml:space="preserve">It is early days in the generative-AI boom, so it is too soon to make hard and fast predictions. But </w:t>
      </w:r>
      <w:r w:rsidRPr="00F06C62">
        <w:rPr>
          <w:rStyle w:val="Emphasis"/>
        </w:rPr>
        <w:t>informed guesses</w:t>
      </w:r>
      <w:r w:rsidRPr="00F06C62">
        <w:rPr>
          <w:rStyle w:val="StyleUnderline"/>
        </w:rPr>
        <w:t xml:space="preserve"> about the related </w:t>
      </w:r>
      <w:r w:rsidRPr="00F06C62">
        <w:rPr>
          <w:rStyle w:val="Emphasis"/>
        </w:rPr>
        <w:t>rise</w:t>
      </w:r>
      <w:r w:rsidRPr="00F06C62">
        <w:rPr>
          <w:rStyle w:val="StyleUnderline"/>
        </w:rPr>
        <w:t xml:space="preserve"> in </w:t>
      </w:r>
      <w:r w:rsidRPr="00F06C62">
        <w:rPr>
          <w:rStyle w:val="Emphasis"/>
        </w:rPr>
        <w:t>energy demand</w:t>
      </w:r>
      <w:r w:rsidRPr="00F06C62">
        <w:rPr>
          <w:rStyle w:val="StyleUnderline"/>
        </w:rPr>
        <w:t xml:space="preserve"> are </w:t>
      </w:r>
      <w:r w:rsidRPr="00F06C62">
        <w:rPr>
          <w:rStyle w:val="Emphasis"/>
        </w:rPr>
        <w:t>striking</w:t>
      </w:r>
      <w:r w:rsidRPr="00F06C62">
        <w:rPr>
          <w:sz w:val="16"/>
        </w:rPr>
        <w:t>. At the top of its range, the International Energy Agency, a global forecaster, says that by 2026 data centres could use twice as much energy as two years ago—and as much as Japan consumes today. It expects data centres to account for a third of new electricity demand in America over the next two years. Rene Haas, chief executive of Arm, a chip-design company, told the Wall Street Journal this week that by the end of the decade AI data centres could consume as much as a quarter of all American electricity, up from 4% or less today.</w:t>
      </w:r>
    </w:p>
    <w:p w14:paraId="5BA2B378" w14:textId="77777777" w:rsidR="00F0664B" w:rsidRPr="00F06C62" w:rsidRDefault="00F0664B" w:rsidP="00F0664B">
      <w:pPr>
        <w:rPr>
          <w:sz w:val="16"/>
        </w:rPr>
      </w:pPr>
      <w:bookmarkStart w:id="2" w:name="_Hlk211287551"/>
      <w:r w:rsidRPr="00F06C62">
        <w:rPr>
          <w:sz w:val="16"/>
        </w:rPr>
        <w:t xml:space="preserve">In America, two things further compound the complexities. The first is timing. The rise of generative AI coincides with a booming economy, with power consumption to match. Many power consumers want their energy to be zero-carbon, creating competition for a scarce resource. So do buyers of electric vehicles (EVs), the rise of which may have slowed but has not stopped. The second is the </w:t>
      </w:r>
      <w:r w:rsidRPr="004720FE">
        <w:rPr>
          <w:rStyle w:val="Emphasis"/>
          <w:highlight w:val="cyan"/>
        </w:rPr>
        <w:t>challenge</w:t>
      </w:r>
      <w:r w:rsidRPr="004720FE">
        <w:rPr>
          <w:rStyle w:val="StyleUnderline"/>
          <w:highlight w:val="cyan"/>
        </w:rPr>
        <w:t xml:space="preserve"> of expanding the </w:t>
      </w:r>
      <w:r w:rsidRPr="004720FE">
        <w:rPr>
          <w:rStyle w:val="Emphasis"/>
          <w:highlight w:val="cyan"/>
        </w:rPr>
        <w:t>grid</w:t>
      </w:r>
      <w:r w:rsidRPr="00F06C62">
        <w:rPr>
          <w:sz w:val="16"/>
        </w:rPr>
        <w:t xml:space="preserve">. Despite support from the White House, it is </w:t>
      </w:r>
      <w:r w:rsidRPr="004720FE">
        <w:rPr>
          <w:rStyle w:val="Emphasis"/>
          <w:highlight w:val="cyan"/>
        </w:rPr>
        <w:t>not easy</w:t>
      </w:r>
      <w:r w:rsidRPr="00F06C62">
        <w:rPr>
          <w:rStyle w:val="StyleUnderline"/>
        </w:rPr>
        <w:t xml:space="preserve"> for utilities </w:t>
      </w:r>
      <w:r w:rsidRPr="004720FE">
        <w:rPr>
          <w:rStyle w:val="StyleUnderline"/>
          <w:highlight w:val="cyan"/>
        </w:rPr>
        <w:t>to build new</w:t>
      </w:r>
      <w:r w:rsidRPr="00F06C62">
        <w:rPr>
          <w:rStyle w:val="StyleUnderline"/>
        </w:rPr>
        <w:t xml:space="preserve"> </w:t>
      </w:r>
      <w:r w:rsidRPr="00F06C62">
        <w:rPr>
          <w:rStyle w:val="Emphasis"/>
        </w:rPr>
        <w:t xml:space="preserve">renewable </w:t>
      </w:r>
      <w:r w:rsidRPr="004720FE">
        <w:rPr>
          <w:rStyle w:val="Emphasis"/>
          <w:highlight w:val="cyan"/>
        </w:rPr>
        <w:t>capacity</w:t>
      </w:r>
      <w:r w:rsidRPr="00F06C62">
        <w:rPr>
          <w:rStyle w:val="StyleUnderline"/>
        </w:rPr>
        <w:t xml:space="preserve"> quickly</w:t>
      </w:r>
      <w:r w:rsidRPr="00F06C62">
        <w:rPr>
          <w:sz w:val="16"/>
        </w:rPr>
        <w:t xml:space="preserve">. They suffer from </w:t>
      </w:r>
      <w:r w:rsidRPr="00F06C62">
        <w:rPr>
          <w:rStyle w:val="Emphasis"/>
        </w:rPr>
        <w:t>supply-chain</w:t>
      </w:r>
      <w:r w:rsidRPr="00F06C62">
        <w:rPr>
          <w:rStyle w:val="StyleUnderline"/>
        </w:rPr>
        <w:t xml:space="preserve"> problems</w:t>
      </w:r>
      <w:r w:rsidRPr="00F06C62">
        <w:rPr>
          <w:sz w:val="16"/>
        </w:rPr>
        <w:t xml:space="preserve">; by some accounts </w:t>
      </w:r>
      <w:r w:rsidRPr="00F06C62">
        <w:rPr>
          <w:rStyle w:val="StyleUnderline"/>
        </w:rPr>
        <w:t xml:space="preserve">it takes </w:t>
      </w:r>
      <w:r w:rsidRPr="00F06C62">
        <w:rPr>
          <w:rStyle w:val="Emphasis"/>
        </w:rPr>
        <w:t>three years</w:t>
      </w:r>
      <w:r w:rsidRPr="00F06C62">
        <w:rPr>
          <w:rStyle w:val="StyleUnderline"/>
        </w:rPr>
        <w:t xml:space="preserve"> to deliver a </w:t>
      </w:r>
      <w:r w:rsidRPr="00F06C62">
        <w:rPr>
          <w:rStyle w:val="Emphasis"/>
        </w:rPr>
        <w:t>transformer</w:t>
      </w:r>
      <w:r w:rsidRPr="00F06C62">
        <w:rPr>
          <w:sz w:val="16"/>
        </w:rPr>
        <w:t xml:space="preserve">, up from less than a year previously. Interest rates have pushed up the cost of wind and solar projects, making them harder to fund. Building </w:t>
      </w:r>
      <w:r w:rsidRPr="004720FE">
        <w:rPr>
          <w:rStyle w:val="Emphasis"/>
          <w:highlight w:val="cyan"/>
        </w:rPr>
        <w:t>new transmission</w:t>
      </w:r>
      <w:r w:rsidRPr="00F06C62">
        <w:rPr>
          <w:rStyle w:val="StyleUnderline"/>
        </w:rPr>
        <w:t xml:space="preserve"> lines is fiendishly </w:t>
      </w:r>
      <w:r w:rsidRPr="004720FE">
        <w:rPr>
          <w:rStyle w:val="Emphasis"/>
          <w:highlight w:val="cyan"/>
        </w:rPr>
        <w:t>tough</w:t>
      </w:r>
      <w:r w:rsidRPr="00F06C62">
        <w:rPr>
          <w:sz w:val="16"/>
        </w:rPr>
        <w:t>.</w:t>
      </w:r>
    </w:p>
    <w:bookmarkEnd w:id="2"/>
    <w:p w14:paraId="0BCBDB04" w14:textId="77777777" w:rsidR="00F0664B" w:rsidRPr="00F06C62" w:rsidRDefault="00F0664B" w:rsidP="00F0664B">
      <w:pPr>
        <w:rPr>
          <w:sz w:val="16"/>
        </w:rPr>
      </w:pPr>
      <w:r w:rsidRPr="00F06C62">
        <w:rPr>
          <w:sz w:val="16"/>
        </w:rPr>
        <w:t>No doubt there will be creative thinking. The obvious solution is to make GPUs more energy-efficient. Nvidia, their biggest supplier, says it has already achieved this with its latest generation of AI servers. More efficient chips can, however, simply stimulate more usage. Another option, says Aaron Denman of Bain, a consultancy, is for the hyperscalers to use their deep pockets to help utilities overcome some of the grid constraints. He says that the real crunch may occur during certain parts of the year, such as unusually hot summer days when Americans switch on their air-conditioners. That means having small power plants on standby. The likelihood, though, is that these will be fuelled by natural gas, undermining the cloud providers’ climate commitments.</w:t>
      </w:r>
    </w:p>
    <w:p w14:paraId="269DD975" w14:textId="77777777" w:rsidR="00F0664B" w:rsidRPr="00F06C62" w:rsidRDefault="00F0664B" w:rsidP="00F0664B">
      <w:pPr>
        <w:rPr>
          <w:sz w:val="16"/>
        </w:rPr>
      </w:pPr>
      <w:r w:rsidRPr="00F06C62">
        <w:rPr>
          <w:sz w:val="16"/>
        </w:rPr>
        <w:t>The nuclear option</w:t>
      </w:r>
    </w:p>
    <w:p w14:paraId="10AC2F67" w14:textId="77777777" w:rsidR="00F0664B" w:rsidRDefault="00F0664B" w:rsidP="00F0664B">
      <w:pPr>
        <w:rPr>
          <w:sz w:val="16"/>
        </w:rPr>
      </w:pPr>
      <w:r w:rsidRPr="00F06C62">
        <w:rPr>
          <w:rStyle w:val="StyleUnderline"/>
        </w:rPr>
        <w:t xml:space="preserve">If </w:t>
      </w:r>
      <w:r w:rsidRPr="004720FE">
        <w:rPr>
          <w:rStyle w:val="Emphasis"/>
          <w:highlight w:val="cyan"/>
        </w:rPr>
        <w:t>shortages</w:t>
      </w:r>
      <w:r w:rsidRPr="00F06C62">
        <w:rPr>
          <w:rStyle w:val="StyleUnderline"/>
        </w:rPr>
        <w:t xml:space="preserve"> of renewable energy </w:t>
      </w:r>
      <w:r w:rsidRPr="004720FE">
        <w:rPr>
          <w:rStyle w:val="StyleUnderline"/>
          <w:highlight w:val="cyan"/>
        </w:rPr>
        <w:t>occur</w:t>
      </w:r>
      <w:r w:rsidRPr="00F06C62">
        <w:rPr>
          <w:rStyle w:val="StyleUnderline"/>
        </w:rPr>
        <w:t xml:space="preserve">, it will come </w:t>
      </w:r>
      <w:r w:rsidRPr="004720FE">
        <w:rPr>
          <w:rStyle w:val="StyleUnderline"/>
          <w:highlight w:val="cyan"/>
        </w:rPr>
        <w:t xml:space="preserve">at a </w:t>
      </w:r>
      <w:r w:rsidRPr="004720FE">
        <w:rPr>
          <w:rStyle w:val="Emphasis"/>
          <w:highlight w:val="cyan"/>
        </w:rPr>
        <w:t>cost</w:t>
      </w:r>
      <w:r w:rsidRPr="00AA6585">
        <w:rPr>
          <w:sz w:val="16"/>
        </w:rPr>
        <w:t>.</w:t>
      </w:r>
      <w:r w:rsidRPr="00F06C62">
        <w:rPr>
          <w:sz w:val="16"/>
        </w:rPr>
        <w:t xml:space="preserve"> No one knows yet </w:t>
      </w:r>
      <w:r w:rsidRPr="004720FE">
        <w:rPr>
          <w:rStyle w:val="Emphasis"/>
          <w:highlight w:val="cyan"/>
        </w:rPr>
        <w:t>how</w:t>
      </w:r>
      <w:r w:rsidRPr="00F06C62">
        <w:rPr>
          <w:sz w:val="16"/>
        </w:rPr>
        <w:t xml:space="preserve"> generative </w:t>
      </w:r>
      <w:r w:rsidRPr="004720FE">
        <w:rPr>
          <w:rStyle w:val="StyleUnderline"/>
          <w:highlight w:val="cyan"/>
        </w:rPr>
        <w:t xml:space="preserve">AI will </w:t>
      </w:r>
      <w:r w:rsidRPr="004720FE">
        <w:rPr>
          <w:rStyle w:val="Emphasis"/>
          <w:highlight w:val="cyan"/>
        </w:rPr>
        <w:t>make money</w:t>
      </w:r>
      <w:r w:rsidRPr="00F06C62">
        <w:rPr>
          <w:sz w:val="16"/>
        </w:rPr>
        <w:t xml:space="preserve">. What people do know is that the </w:t>
      </w:r>
      <w:r w:rsidRPr="004720FE">
        <w:rPr>
          <w:rStyle w:val="Emphasis"/>
          <w:highlight w:val="cyan"/>
        </w:rPr>
        <w:t>cost</w:t>
      </w:r>
      <w:r w:rsidRPr="00F06C62">
        <w:rPr>
          <w:rStyle w:val="StyleUnderline"/>
        </w:rPr>
        <w:t xml:space="preserve"> of acquiring GPUs is </w:t>
      </w:r>
      <w:r w:rsidRPr="004720FE">
        <w:rPr>
          <w:rStyle w:val="Emphasis"/>
          <w:highlight w:val="cyan"/>
        </w:rPr>
        <w:t>rocketing</w:t>
      </w:r>
      <w:r w:rsidRPr="00F06C62">
        <w:rPr>
          <w:rStyle w:val="StyleUnderline"/>
        </w:rPr>
        <w:t xml:space="preserve">. If the </w:t>
      </w:r>
      <w:r w:rsidRPr="00F06C62">
        <w:rPr>
          <w:rStyle w:val="Emphasis"/>
        </w:rPr>
        <w:t>energy costs</w:t>
      </w:r>
      <w:r w:rsidRPr="00F06C62">
        <w:rPr>
          <w:rStyle w:val="StyleUnderline"/>
        </w:rPr>
        <w:t xml:space="preserve"> of running them </w:t>
      </w:r>
      <w:r w:rsidRPr="00F06C62">
        <w:rPr>
          <w:rStyle w:val="Emphasis"/>
        </w:rPr>
        <w:t>soar</w:t>
      </w:r>
      <w:r w:rsidRPr="00F06C62">
        <w:rPr>
          <w:sz w:val="16"/>
        </w:rPr>
        <w:t xml:space="preserve">, too, it could </w:t>
      </w:r>
      <w:r w:rsidRPr="00F06C62">
        <w:rPr>
          <w:rStyle w:val="StyleUnderline"/>
        </w:rPr>
        <w:t xml:space="preserve">put the </w:t>
      </w:r>
      <w:r w:rsidRPr="004720FE">
        <w:rPr>
          <w:rStyle w:val="Emphasis"/>
          <w:highlight w:val="cyan"/>
        </w:rPr>
        <w:t>brakes</w:t>
      </w:r>
      <w:r w:rsidRPr="004720FE">
        <w:rPr>
          <w:rStyle w:val="StyleUnderline"/>
          <w:highlight w:val="cyan"/>
        </w:rPr>
        <w:t xml:space="preserve"> on expansion</w:t>
      </w:r>
      <w:r w:rsidRPr="00F06C62">
        <w:rPr>
          <w:sz w:val="16"/>
        </w:rPr>
        <w:t xml:space="preserve">. In addition, the electrification of the rest of the economy is highly cost-dependent; an AI v EV scramble for clean power would push up prices and serve neither industry well. By all means keep your fingers crossed for Mr Altman’s rose-tinted fusion dream to become reality. But don’t count on it. </w:t>
      </w:r>
    </w:p>
    <w:p w14:paraId="38A34A5A" w14:textId="77777777" w:rsidR="00F0664B" w:rsidRDefault="00F0664B" w:rsidP="00F0664B">
      <w:pPr>
        <w:pStyle w:val="Heading4"/>
      </w:pPr>
      <w:r>
        <w:lastRenderedPageBreak/>
        <w:t xml:space="preserve">Otherwise, impending </w:t>
      </w:r>
      <w:r w:rsidRPr="0036366F">
        <w:rPr>
          <w:u w:val="single"/>
        </w:rPr>
        <w:t>misalignment</w:t>
      </w:r>
      <w:r>
        <w:t xml:space="preserve"> guarantees </w:t>
      </w:r>
      <w:r>
        <w:rPr>
          <w:u w:val="single"/>
        </w:rPr>
        <w:t>extinction</w:t>
      </w:r>
      <w:r>
        <w:t>.</w:t>
      </w:r>
    </w:p>
    <w:p w14:paraId="6B68208E" w14:textId="77777777" w:rsidR="00F0664B" w:rsidRPr="00D62A65" w:rsidRDefault="00F0664B" w:rsidP="00F0664B">
      <w:r w:rsidRPr="00D62A65">
        <w:t xml:space="preserve">Sigal </w:t>
      </w:r>
      <w:r w:rsidRPr="00D62A65">
        <w:rPr>
          <w:rStyle w:val="Style13ptBold"/>
        </w:rPr>
        <w:t>Samuel 23</w:t>
      </w:r>
      <w:r w:rsidRPr="00D62A65">
        <w:t xml:space="preserve">, Senior Reporter, Vox, B.A., Philosophy, McGill University, M.F.A., Creative Writing, University of British Columbia, 3/20/2023, </w:t>
      </w:r>
      <w:r>
        <w:t>“</w:t>
      </w:r>
      <w:r w:rsidRPr="00D62A65">
        <w:t>The Case for Slowing Down AI,</w:t>
      </w:r>
      <w:r>
        <w:t>”</w:t>
      </w:r>
      <w:r w:rsidRPr="00D62A65">
        <w:t xml:space="preserve"> </w:t>
      </w:r>
      <w:r>
        <w:t>Vox, https://www.vox.com/the-highlight/23621198/artificial-intelligence-chatgpt-openai-existential-risk-china-ai-safety-technology</w:t>
      </w:r>
    </w:p>
    <w:p w14:paraId="14B5DAD4" w14:textId="77777777" w:rsidR="00F0664B" w:rsidRPr="00AA6585" w:rsidRDefault="00F0664B" w:rsidP="00F0664B">
      <w:pPr>
        <w:rPr>
          <w:sz w:val="16"/>
        </w:rPr>
      </w:pPr>
      <w:r w:rsidRPr="00AA6585">
        <w:rPr>
          <w:sz w:val="16"/>
        </w:rPr>
        <w:t xml:space="preserve">Fear of falling behind Microsoft has prompted Google and Baidu to accelerate the launch of their own rival chatbots. The </w:t>
      </w:r>
      <w:r w:rsidRPr="00AA6585">
        <w:rPr>
          <w:rStyle w:val="Emphasis"/>
        </w:rPr>
        <w:t>AI race</w:t>
      </w:r>
      <w:r w:rsidRPr="00AA6585">
        <w:rPr>
          <w:rStyle w:val="StyleUnderline"/>
        </w:rPr>
        <w:t xml:space="preserve"> is clearly </w:t>
      </w:r>
      <w:r w:rsidRPr="00AA6585">
        <w:rPr>
          <w:rStyle w:val="Emphasis"/>
        </w:rPr>
        <w:t>on</w:t>
      </w:r>
      <w:r w:rsidRPr="00AA6585">
        <w:rPr>
          <w:sz w:val="16"/>
        </w:rPr>
        <w:t>.</w:t>
      </w:r>
    </w:p>
    <w:p w14:paraId="1F98B895" w14:textId="77777777" w:rsidR="00F0664B" w:rsidRPr="00AA6585" w:rsidRDefault="00F0664B" w:rsidP="00F0664B">
      <w:pPr>
        <w:rPr>
          <w:sz w:val="16"/>
        </w:rPr>
      </w:pPr>
      <w:r w:rsidRPr="00AA6585">
        <w:rPr>
          <w:sz w:val="16"/>
        </w:rPr>
        <w:t>But is racing such a great idea? We don’t even know how to deal with the problems that ChatGPT and Bing raise — and they’re bush league compared to what’s coming.</w:t>
      </w:r>
    </w:p>
    <w:p w14:paraId="40EDDD22" w14:textId="77777777" w:rsidR="00F0664B" w:rsidRPr="00AA6585" w:rsidRDefault="00F0664B" w:rsidP="00F0664B">
      <w:pPr>
        <w:rPr>
          <w:sz w:val="16"/>
        </w:rPr>
      </w:pPr>
      <w:r w:rsidRPr="00AA6585">
        <w:rPr>
          <w:sz w:val="16"/>
        </w:rPr>
        <w:t>Related:AI experts are increasingly afraid of what they’re creating.</w:t>
      </w:r>
    </w:p>
    <w:p w14:paraId="00493341" w14:textId="77777777" w:rsidR="00F0664B" w:rsidRPr="00AA6585" w:rsidRDefault="00F0664B" w:rsidP="00F0664B">
      <w:pPr>
        <w:rPr>
          <w:sz w:val="16"/>
        </w:rPr>
      </w:pPr>
      <w:r w:rsidRPr="00AA6585">
        <w:rPr>
          <w:sz w:val="16"/>
        </w:rPr>
        <w:t xml:space="preserve">What if </w:t>
      </w:r>
      <w:r w:rsidRPr="00AA6585">
        <w:rPr>
          <w:rStyle w:val="StyleUnderline"/>
        </w:rPr>
        <w:t xml:space="preserve">researchers </w:t>
      </w:r>
      <w:r w:rsidRPr="00AA6585">
        <w:rPr>
          <w:rStyle w:val="Emphasis"/>
        </w:rPr>
        <w:t>succeed</w:t>
      </w:r>
      <w:r w:rsidRPr="00AA6585">
        <w:rPr>
          <w:rStyle w:val="StyleUnderline"/>
        </w:rPr>
        <w:t xml:space="preserve"> in creating </w:t>
      </w:r>
      <w:r w:rsidRPr="00AA6585">
        <w:rPr>
          <w:rStyle w:val="Emphasis"/>
          <w:highlight w:val="cyan"/>
        </w:rPr>
        <w:t>AI</w:t>
      </w:r>
      <w:r w:rsidRPr="00AA6585">
        <w:rPr>
          <w:rStyle w:val="StyleUnderline"/>
        </w:rPr>
        <w:t xml:space="preserve"> that matches or </w:t>
      </w:r>
      <w:r w:rsidRPr="00AA6585">
        <w:rPr>
          <w:rStyle w:val="Emphasis"/>
          <w:highlight w:val="cyan"/>
        </w:rPr>
        <w:t>surpasses human</w:t>
      </w:r>
      <w:r w:rsidRPr="00AA6585">
        <w:rPr>
          <w:rStyle w:val="StyleUnderline"/>
          <w:highlight w:val="cyan"/>
        </w:rPr>
        <w:t xml:space="preserve"> capabilities</w:t>
      </w:r>
      <w:r w:rsidRPr="00AA6585">
        <w:rPr>
          <w:sz w:val="16"/>
        </w:rPr>
        <w:t xml:space="preserve"> not just in one domain, like playing strategy games, but </w:t>
      </w:r>
      <w:r w:rsidRPr="00AA6585">
        <w:rPr>
          <w:rStyle w:val="StyleUnderline"/>
          <w:highlight w:val="cyan"/>
        </w:rPr>
        <w:t xml:space="preserve">in </w:t>
      </w:r>
      <w:r w:rsidRPr="00AA6585">
        <w:rPr>
          <w:rStyle w:val="Emphasis"/>
          <w:highlight w:val="cyan"/>
        </w:rPr>
        <w:t>many domains</w:t>
      </w:r>
      <w:r w:rsidRPr="00AA6585">
        <w:rPr>
          <w:sz w:val="16"/>
        </w:rPr>
        <w:t xml:space="preserve">? What if that system proved dangerous to us, not because it actively wants to wipe out humanity but just because it’s </w:t>
      </w:r>
      <w:r w:rsidRPr="00AA6585">
        <w:rPr>
          <w:rStyle w:val="StyleUnderline"/>
        </w:rPr>
        <w:t xml:space="preserve">pursuing </w:t>
      </w:r>
      <w:r w:rsidRPr="00AA6585">
        <w:rPr>
          <w:rStyle w:val="Emphasis"/>
        </w:rPr>
        <w:t>goals</w:t>
      </w:r>
      <w:r w:rsidRPr="00AA6585">
        <w:rPr>
          <w:rStyle w:val="StyleUnderline"/>
        </w:rPr>
        <w:t xml:space="preserve"> in ways that </w:t>
      </w:r>
      <w:r w:rsidRPr="00AA6585">
        <w:rPr>
          <w:rStyle w:val="Emphasis"/>
        </w:rPr>
        <w:t>aren’t aligned</w:t>
      </w:r>
      <w:r w:rsidRPr="00AA6585">
        <w:rPr>
          <w:rStyle w:val="StyleUnderline"/>
        </w:rPr>
        <w:t xml:space="preserve"> with our values</w:t>
      </w:r>
      <w:r w:rsidRPr="00AA6585">
        <w:rPr>
          <w:sz w:val="16"/>
        </w:rPr>
        <w:t>?</w:t>
      </w:r>
    </w:p>
    <w:p w14:paraId="133FE62F" w14:textId="77777777" w:rsidR="00F0664B" w:rsidRPr="00AA6585" w:rsidRDefault="00F0664B" w:rsidP="00F0664B">
      <w:pPr>
        <w:rPr>
          <w:sz w:val="16"/>
        </w:rPr>
      </w:pPr>
      <w:r w:rsidRPr="00AA6585">
        <w:rPr>
          <w:sz w:val="16"/>
        </w:rPr>
        <w:t xml:space="preserve">That system, some experts fear, would be a </w:t>
      </w:r>
      <w:r w:rsidRPr="00AA6585">
        <w:rPr>
          <w:rStyle w:val="Emphasis"/>
          <w:highlight w:val="cyan"/>
        </w:rPr>
        <w:t>doom machine</w:t>
      </w:r>
      <w:r w:rsidRPr="00AA6585">
        <w:rPr>
          <w:sz w:val="16"/>
        </w:rPr>
        <w:t xml:space="preserve"> — </w:t>
      </w:r>
      <w:r w:rsidRPr="00AA6585">
        <w:rPr>
          <w:rStyle w:val="StyleUnderline"/>
        </w:rPr>
        <w:t xml:space="preserve">one literally </w:t>
      </w:r>
      <w:r w:rsidRPr="00AA6585">
        <w:rPr>
          <w:rStyle w:val="StyleUnderline"/>
          <w:highlight w:val="cyan"/>
        </w:rPr>
        <w:t xml:space="preserve">of our </w:t>
      </w:r>
      <w:r w:rsidRPr="00AA6585">
        <w:rPr>
          <w:rStyle w:val="Emphasis"/>
          <w:highlight w:val="cyan"/>
        </w:rPr>
        <w:t>own making</w:t>
      </w:r>
      <w:r w:rsidRPr="00AA6585">
        <w:rPr>
          <w:sz w:val="16"/>
        </w:rPr>
        <w:t>.</w:t>
      </w:r>
    </w:p>
    <w:p w14:paraId="156E5AF1" w14:textId="77777777" w:rsidR="00F0664B" w:rsidRPr="00AA6585" w:rsidRDefault="00F0664B" w:rsidP="00F0664B">
      <w:pPr>
        <w:rPr>
          <w:sz w:val="16"/>
        </w:rPr>
      </w:pPr>
      <w:r w:rsidRPr="00AA6585">
        <w:rPr>
          <w:sz w:val="16"/>
        </w:rPr>
        <w:t xml:space="preserve">So </w:t>
      </w:r>
      <w:r w:rsidRPr="00AA6585">
        <w:rPr>
          <w:rStyle w:val="StyleUnderline"/>
        </w:rPr>
        <w:t xml:space="preserve">AI </w:t>
      </w:r>
      <w:r w:rsidRPr="00AA6585">
        <w:rPr>
          <w:rStyle w:val="Emphasis"/>
          <w:highlight w:val="cyan"/>
        </w:rPr>
        <w:t>threatens</w:t>
      </w:r>
      <w:r w:rsidRPr="00AA6585">
        <w:rPr>
          <w:rStyle w:val="StyleUnderline"/>
          <w:highlight w:val="cyan"/>
        </w:rPr>
        <w:t xml:space="preserve"> to join</w:t>
      </w:r>
      <w:r w:rsidRPr="00AA6585">
        <w:rPr>
          <w:rStyle w:val="StyleUnderline"/>
        </w:rPr>
        <w:t xml:space="preserve"> existing </w:t>
      </w:r>
      <w:r w:rsidRPr="00AA6585">
        <w:rPr>
          <w:rStyle w:val="Emphasis"/>
        </w:rPr>
        <w:t>catastrophic risks</w:t>
      </w:r>
      <w:r w:rsidRPr="00AA6585">
        <w:rPr>
          <w:rStyle w:val="StyleUnderline"/>
        </w:rPr>
        <w:t xml:space="preserve"> to humanity</w:t>
      </w:r>
      <w:r w:rsidRPr="00AA6585">
        <w:rPr>
          <w:sz w:val="16"/>
        </w:rPr>
        <w:t xml:space="preserve">, </w:t>
      </w:r>
      <w:r w:rsidRPr="00AA6585">
        <w:rPr>
          <w:rStyle w:val="StyleUnderline"/>
        </w:rPr>
        <w:t xml:space="preserve">things like </w:t>
      </w:r>
      <w:r w:rsidRPr="00AA6585">
        <w:rPr>
          <w:rStyle w:val="StyleUnderline"/>
          <w:highlight w:val="cyan"/>
        </w:rPr>
        <w:t xml:space="preserve">global </w:t>
      </w:r>
      <w:r w:rsidRPr="00AA6585">
        <w:rPr>
          <w:rStyle w:val="Emphasis"/>
          <w:highlight w:val="cyan"/>
        </w:rPr>
        <w:t>nuclear war</w:t>
      </w:r>
      <w:r w:rsidRPr="00AA6585">
        <w:rPr>
          <w:rStyle w:val="StyleUnderline"/>
          <w:highlight w:val="cyan"/>
        </w:rPr>
        <w:t xml:space="preserve"> or </w:t>
      </w:r>
      <w:r w:rsidRPr="00AA6585">
        <w:rPr>
          <w:rStyle w:val="Emphasis"/>
          <w:highlight w:val="cyan"/>
        </w:rPr>
        <w:t>bioengineered pandemics</w:t>
      </w:r>
      <w:r w:rsidRPr="00AA6585">
        <w:rPr>
          <w:sz w:val="16"/>
        </w:rPr>
        <w:t xml:space="preserve">. But there’s a difference. While there’s </w:t>
      </w:r>
      <w:r w:rsidRPr="00AA6585">
        <w:rPr>
          <w:rStyle w:val="Emphasis"/>
        </w:rPr>
        <w:t>no way</w:t>
      </w:r>
      <w:r w:rsidRPr="00AA6585">
        <w:rPr>
          <w:rStyle w:val="StyleUnderline"/>
        </w:rPr>
        <w:t xml:space="preserve"> to </w:t>
      </w:r>
      <w:r w:rsidRPr="00AA6585">
        <w:rPr>
          <w:rStyle w:val="Emphasis"/>
        </w:rPr>
        <w:t>uninvent</w:t>
      </w:r>
      <w:r w:rsidRPr="00AA6585">
        <w:rPr>
          <w:rStyle w:val="StyleUnderline"/>
        </w:rPr>
        <w:t xml:space="preserve"> the nuclear bomb</w:t>
      </w:r>
      <w:r w:rsidRPr="00AA6585">
        <w:rPr>
          <w:sz w:val="16"/>
        </w:rPr>
        <w:t xml:space="preserve"> or the genetic engineering tools that can juice pathogens,</w:t>
      </w:r>
      <w:r w:rsidRPr="00AA6585">
        <w:rPr>
          <w:rStyle w:val="StyleUnderline"/>
        </w:rPr>
        <w:t xml:space="preserve"> </w:t>
      </w:r>
      <w:r w:rsidRPr="00AA6585">
        <w:rPr>
          <w:rStyle w:val="Emphasis"/>
        </w:rPr>
        <w:t>catastrophic AI</w:t>
      </w:r>
      <w:r w:rsidRPr="00AA6585">
        <w:rPr>
          <w:rStyle w:val="StyleUnderline"/>
        </w:rPr>
        <w:t xml:space="preserve"> has </w:t>
      </w:r>
      <w:r w:rsidRPr="00AA6585">
        <w:rPr>
          <w:rStyle w:val="Emphasis"/>
          <w:highlight w:val="cyan"/>
        </w:rPr>
        <w:t>yet</w:t>
      </w:r>
      <w:r w:rsidRPr="00AA6585">
        <w:rPr>
          <w:rStyle w:val="StyleUnderline"/>
          <w:highlight w:val="cyan"/>
        </w:rPr>
        <w:t xml:space="preserve"> to be created</w:t>
      </w:r>
      <w:r w:rsidRPr="00AA6585">
        <w:rPr>
          <w:sz w:val="16"/>
        </w:rPr>
        <w:t xml:space="preserve">, </w:t>
      </w:r>
      <w:r w:rsidRPr="00AA6585">
        <w:rPr>
          <w:rStyle w:val="StyleUnderline"/>
        </w:rPr>
        <w:t xml:space="preserve">meaning it’s one type of doom we have the </w:t>
      </w:r>
      <w:r w:rsidRPr="00AA6585">
        <w:rPr>
          <w:rStyle w:val="Emphasis"/>
          <w:highlight w:val="cyan"/>
        </w:rPr>
        <w:t>ability</w:t>
      </w:r>
      <w:r w:rsidRPr="00AA6585">
        <w:rPr>
          <w:rStyle w:val="StyleUnderline"/>
          <w:highlight w:val="cyan"/>
        </w:rPr>
        <w:t xml:space="preserve"> to </w:t>
      </w:r>
      <w:r w:rsidRPr="00AA6585">
        <w:rPr>
          <w:rStyle w:val="Emphasis"/>
          <w:highlight w:val="cyan"/>
        </w:rPr>
        <w:t>preemptively stop</w:t>
      </w:r>
      <w:r w:rsidRPr="00AA6585">
        <w:rPr>
          <w:sz w:val="16"/>
        </w:rPr>
        <w:t>.</w:t>
      </w:r>
    </w:p>
    <w:p w14:paraId="45A3846E" w14:textId="77777777" w:rsidR="00F0664B" w:rsidRPr="00AA6585" w:rsidRDefault="00F0664B" w:rsidP="00F0664B">
      <w:pPr>
        <w:rPr>
          <w:sz w:val="16"/>
        </w:rPr>
      </w:pPr>
      <w:r w:rsidRPr="00AA6585">
        <w:rPr>
          <w:sz w:val="16"/>
        </w:rPr>
        <w:t>Here’s the weird thing, though. The very same researchers who are most worried about unaligned AI are, in some cases, the ones who are developing increasingly advanced AI. They reason that they need to play with more sophisticated AI so they can figure out its failure modes, the better to ultimately prevent them.</w:t>
      </w:r>
    </w:p>
    <w:p w14:paraId="2D1C5ACB" w14:textId="77777777" w:rsidR="00F0664B" w:rsidRPr="00AA6585" w:rsidRDefault="00F0664B" w:rsidP="00F0664B">
      <w:pPr>
        <w:rPr>
          <w:sz w:val="16"/>
        </w:rPr>
      </w:pPr>
      <w:r w:rsidRPr="00AA6585">
        <w:rPr>
          <w:sz w:val="16"/>
        </w:rPr>
        <w:t>But there’s a much more obvious way to prevent AI doom. We could just ... not build the doom machine.</w:t>
      </w:r>
    </w:p>
    <w:p w14:paraId="33D3D9D7" w14:textId="77777777" w:rsidR="00F0664B" w:rsidRPr="00AA6585" w:rsidRDefault="00F0664B" w:rsidP="00F0664B">
      <w:pPr>
        <w:rPr>
          <w:sz w:val="16"/>
        </w:rPr>
      </w:pPr>
      <w:r w:rsidRPr="00AA6585">
        <w:rPr>
          <w:sz w:val="16"/>
        </w:rPr>
        <w:t xml:space="preserve">Or, more moderately: </w:t>
      </w:r>
      <w:r w:rsidRPr="00AA6585">
        <w:rPr>
          <w:rStyle w:val="StyleUnderline"/>
        </w:rPr>
        <w:t xml:space="preserve">Instead of </w:t>
      </w:r>
      <w:r w:rsidRPr="00AA6585">
        <w:rPr>
          <w:rStyle w:val="Emphasis"/>
        </w:rPr>
        <w:t>racing</w:t>
      </w:r>
      <w:r w:rsidRPr="00AA6585">
        <w:rPr>
          <w:rStyle w:val="StyleUnderline"/>
        </w:rPr>
        <w:t xml:space="preserve"> to speed up AI progress, we </w:t>
      </w:r>
      <w:r w:rsidRPr="00AA6585">
        <w:rPr>
          <w:rStyle w:val="StyleUnderline"/>
          <w:highlight w:val="cyan"/>
        </w:rPr>
        <w:t xml:space="preserve">could </w:t>
      </w:r>
      <w:r w:rsidRPr="00AA6585">
        <w:rPr>
          <w:rStyle w:val="Emphasis"/>
          <w:highlight w:val="cyan"/>
        </w:rPr>
        <w:t>intentionally slow</w:t>
      </w:r>
      <w:r w:rsidRPr="00AA6585">
        <w:rPr>
          <w:rStyle w:val="StyleUnderline"/>
          <w:highlight w:val="cyan"/>
        </w:rPr>
        <w:t xml:space="preserve"> it down</w:t>
      </w:r>
      <w:r w:rsidRPr="00AA6585">
        <w:rPr>
          <w:sz w:val="16"/>
        </w:rPr>
        <w:t>.</w:t>
      </w:r>
    </w:p>
    <w:p w14:paraId="6158DA81" w14:textId="77777777" w:rsidR="00F0664B" w:rsidRPr="00AA6585" w:rsidRDefault="00F0664B" w:rsidP="00F0664B">
      <w:pPr>
        <w:rPr>
          <w:sz w:val="16"/>
        </w:rPr>
      </w:pPr>
      <w:r w:rsidRPr="00AA6585">
        <w:rPr>
          <w:sz w:val="16"/>
        </w:rPr>
        <w:t>This seems so obvious that you might wonder why you almost never hear about it, why it’s practically taboo within the tech industry.</w:t>
      </w:r>
    </w:p>
    <w:p w14:paraId="28C3790E" w14:textId="77777777" w:rsidR="00F0664B" w:rsidRPr="00AA6585" w:rsidRDefault="00F0664B" w:rsidP="00F0664B">
      <w:pPr>
        <w:rPr>
          <w:sz w:val="16"/>
        </w:rPr>
      </w:pPr>
      <w:r w:rsidRPr="00AA6585">
        <w:rPr>
          <w:sz w:val="16"/>
        </w:rPr>
        <w:t>There are many objections to the idea, ranging from “technological development is inevitable so trying to slow it down is futile” to “we don’t want to lose an AI arms race with China” to “the only way to make powerful AI safe is to first play with powerful AI.”</w:t>
      </w:r>
    </w:p>
    <w:p w14:paraId="6E07E107" w14:textId="77777777" w:rsidR="00F0664B" w:rsidRPr="00AA6585" w:rsidRDefault="00F0664B" w:rsidP="00F0664B">
      <w:pPr>
        <w:rPr>
          <w:sz w:val="16"/>
        </w:rPr>
      </w:pPr>
      <w:r w:rsidRPr="00AA6585">
        <w:rPr>
          <w:sz w:val="16"/>
        </w:rPr>
        <w:t>But these objections don’t necessarily stand up to scrutiny when you think through them. In fact, it is possible to slow down a developing technology. And in the case of AI, there’s good reason to think that would be a very good idea.</w:t>
      </w:r>
    </w:p>
    <w:p w14:paraId="3F50CCAB" w14:textId="77777777" w:rsidR="00F0664B" w:rsidRPr="00AA6585" w:rsidRDefault="00F0664B" w:rsidP="00F0664B">
      <w:pPr>
        <w:rPr>
          <w:sz w:val="16"/>
        </w:rPr>
      </w:pPr>
      <w:r w:rsidRPr="00AA6585">
        <w:rPr>
          <w:sz w:val="16"/>
        </w:rPr>
        <w:t>AI’s alignment problem: You get what you ask for, not what you want</w:t>
      </w:r>
    </w:p>
    <w:p w14:paraId="19C8912B" w14:textId="77777777" w:rsidR="00F0664B" w:rsidRPr="00AA6585" w:rsidRDefault="00F0664B" w:rsidP="00F0664B">
      <w:pPr>
        <w:rPr>
          <w:sz w:val="16"/>
        </w:rPr>
      </w:pPr>
      <w:r w:rsidRPr="00AA6585">
        <w:rPr>
          <w:sz w:val="16"/>
        </w:rPr>
        <w:t>When I asked ChatGPT to explain how we can slow down AI progress, it replied: “It is not necessarily desirable or ethical to slow down the progress of AI as a field, as it has the potential to bring about many positive advancements for society.”</w:t>
      </w:r>
    </w:p>
    <w:p w14:paraId="3E75D851" w14:textId="77777777" w:rsidR="00F0664B" w:rsidRPr="00AA6585" w:rsidRDefault="00F0664B" w:rsidP="00F0664B">
      <w:pPr>
        <w:rPr>
          <w:sz w:val="16"/>
        </w:rPr>
      </w:pPr>
      <w:r w:rsidRPr="00AA6585">
        <w:rPr>
          <w:sz w:val="16"/>
        </w:rPr>
        <w:t>I had to laugh. It would say that.</w:t>
      </w:r>
    </w:p>
    <w:p w14:paraId="49F87005" w14:textId="77777777" w:rsidR="00F0664B" w:rsidRPr="00AA6585" w:rsidRDefault="00F0664B" w:rsidP="00F0664B">
      <w:pPr>
        <w:rPr>
          <w:sz w:val="16"/>
        </w:rPr>
      </w:pPr>
      <w:r w:rsidRPr="00AA6585">
        <w:rPr>
          <w:sz w:val="16"/>
        </w:rPr>
        <w:t>But if it’s saying that, it’s probably because lots of human beings say that, including the CEO of the company that created it. (After all, what ChatGPT spouts derives from its training data — that is, gobs and gobs of text on the internet.) Which means you yourself might be wondering: Even if AI poses risks, maybe its benefits — on everything from drug discovery to climate modeling — are so great that speeding it up is the best and most ethical thing to do!</w:t>
      </w:r>
    </w:p>
    <w:p w14:paraId="5AEE4C6D" w14:textId="77777777" w:rsidR="00F0664B" w:rsidRPr="00AA6585" w:rsidRDefault="00F0664B" w:rsidP="00F0664B">
      <w:pPr>
        <w:rPr>
          <w:sz w:val="16"/>
        </w:rPr>
      </w:pPr>
      <w:r w:rsidRPr="00AA6585">
        <w:rPr>
          <w:sz w:val="16"/>
        </w:rPr>
        <w:t>ChatGPT, explain how we can slow down AI progress: “It is not necessarily desirable or ethical to slow down the progress of AI as a field”</w:t>
      </w:r>
    </w:p>
    <w:p w14:paraId="02F6DEEC" w14:textId="77777777" w:rsidR="00F0664B" w:rsidRPr="00AA6585" w:rsidRDefault="00F0664B" w:rsidP="00F0664B">
      <w:pPr>
        <w:rPr>
          <w:sz w:val="16"/>
        </w:rPr>
      </w:pPr>
      <w:r w:rsidRPr="00AA6585">
        <w:rPr>
          <w:sz w:val="16"/>
        </w:rPr>
        <w:t>A lot of experts don’t think so because the risks — present and future — are huge.</w:t>
      </w:r>
    </w:p>
    <w:p w14:paraId="53D2B7BC" w14:textId="77777777" w:rsidR="00F0664B" w:rsidRPr="00AA6585" w:rsidRDefault="00F0664B" w:rsidP="00F0664B">
      <w:pPr>
        <w:rPr>
          <w:sz w:val="16"/>
        </w:rPr>
      </w:pPr>
      <w:r w:rsidRPr="00AA6585">
        <w:rPr>
          <w:sz w:val="16"/>
        </w:rPr>
        <w:t>Let’s talk about the future risks first, particularly the biggie: the possibility that AI could one day destroy humanity. This is speculative, but not out of the question: In a survey of machine learning researchers last year, nearly half of respondents said they believed there was a 10 percent or greater chance that the impact of AI would be “extremely bad (e.g., human extinction).”</w:t>
      </w:r>
    </w:p>
    <w:p w14:paraId="55DF8363" w14:textId="77777777" w:rsidR="00F0664B" w:rsidRPr="00AA6585" w:rsidRDefault="00F0664B" w:rsidP="00F0664B">
      <w:pPr>
        <w:rPr>
          <w:sz w:val="16"/>
        </w:rPr>
      </w:pPr>
      <w:r w:rsidRPr="00AA6585">
        <w:rPr>
          <w:sz w:val="16"/>
        </w:rPr>
        <w:t xml:space="preserve">Why would </w:t>
      </w:r>
      <w:r w:rsidRPr="00AA6585">
        <w:rPr>
          <w:rStyle w:val="StyleUnderline"/>
        </w:rPr>
        <w:t xml:space="preserve">AI </w:t>
      </w:r>
      <w:r w:rsidRPr="00AA6585">
        <w:rPr>
          <w:rStyle w:val="Emphasis"/>
          <w:highlight w:val="cyan"/>
        </w:rPr>
        <w:t>want</w:t>
      </w:r>
      <w:r w:rsidRPr="00AA6585">
        <w:rPr>
          <w:rStyle w:val="StyleUnderline"/>
          <w:highlight w:val="cyan"/>
        </w:rPr>
        <w:t xml:space="preserve"> to </w:t>
      </w:r>
      <w:r w:rsidRPr="00AA6585">
        <w:rPr>
          <w:rStyle w:val="Emphasis"/>
          <w:highlight w:val="cyan"/>
        </w:rPr>
        <w:t>destroy humanity</w:t>
      </w:r>
      <w:r w:rsidRPr="00AA6585">
        <w:rPr>
          <w:rStyle w:val="Emphasis"/>
        </w:rPr>
        <w:t>?</w:t>
      </w:r>
      <w:r w:rsidRPr="00AA6585">
        <w:rPr>
          <w:rStyle w:val="StyleUnderline"/>
        </w:rPr>
        <w:t xml:space="preserve"> It </w:t>
      </w:r>
      <w:r w:rsidRPr="00AA6585">
        <w:rPr>
          <w:rStyle w:val="StyleUnderline"/>
          <w:highlight w:val="cyan"/>
        </w:rPr>
        <w:t>probably wouldn’t</w:t>
      </w:r>
      <w:r w:rsidRPr="00AA6585">
        <w:rPr>
          <w:sz w:val="16"/>
        </w:rPr>
        <w:t xml:space="preserve">. But it could </w:t>
      </w:r>
      <w:r w:rsidRPr="00AA6585">
        <w:rPr>
          <w:rStyle w:val="Emphasis"/>
          <w:highlight w:val="cyan"/>
        </w:rPr>
        <w:t>destroy us anyway</w:t>
      </w:r>
      <w:r w:rsidRPr="00AA6585">
        <w:rPr>
          <w:rStyle w:val="StyleUnderline"/>
          <w:highlight w:val="cyan"/>
        </w:rPr>
        <w:t xml:space="preserve"> because of</w:t>
      </w:r>
      <w:r w:rsidRPr="00AA6585">
        <w:rPr>
          <w:rStyle w:val="StyleUnderline"/>
        </w:rPr>
        <w:t xml:space="preserve"> something called the</w:t>
      </w:r>
      <w:r w:rsidRPr="00AA6585">
        <w:rPr>
          <w:sz w:val="16"/>
        </w:rPr>
        <w:t xml:space="preserve"> “</w:t>
      </w:r>
      <w:r w:rsidRPr="00AA6585">
        <w:rPr>
          <w:rStyle w:val="Emphasis"/>
          <w:highlight w:val="cyan"/>
        </w:rPr>
        <w:t>alignment problem</w:t>
      </w:r>
      <w:r w:rsidRPr="00AA6585">
        <w:rPr>
          <w:sz w:val="16"/>
        </w:rPr>
        <w:t>.”</w:t>
      </w:r>
    </w:p>
    <w:p w14:paraId="7AC04082" w14:textId="77777777" w:rsidR="00F0664B" w:rsidRPr="00AA6585" w:rsidRDefault="00F0664B" w:rsidP="00F0664B">
      <w:pPr>
        <w:rPr>
          <w:sz w:val="16"/>
        </w:rPr>
      </w:pPr>
      <w:r w:rsidRPr="00AA6585">
        <w:rPr>
          <w:sz w:val="16"/>
        </w:rPr>
        <w:t xml:space="preserve">Imagine that we </w:t>
      </w:r>
      <w:r w:rsidRPr="00AA6585">
        <w:rPr>
          <w:rStyle w:val="StyleUnderline"/>
        </w:rPr>
        <w:t xml:space="preserve">develop a </w:t>
      </w:r>
      <w:r w:rsidRPr="00AA6585">
        <w:rPr>
          <w:rStyle w:val="Emphasis"/>
          <w:highlight w:val="cyan"/>
        </w:rPr>
        <w:t>super-smart</w:t>
      </w:r>
      <w:r w:rsidRPr="00AA6585">
        <w:rPr>
          <w:rStyle w:val="StyleUnderline"/>
        </w:rPr>
        <w:t xml:space="preserve"> AI system</w:t>
      </w:r>
      <w:r w:rsidRPr="00AA6585">
        <w:rPr>
          <w:sz w:val="16"/>
        </w:rPr>
        <w:t xml:space="preserve">. </w:t>
      </w:r>
      <w:r w:rsidRPr="00AA6585">
        <w:rPr>
          <w:rStyle w:val="StyleUnderline"/>
        </w:rPr>
        <w:t xml:space="preserve">We </w:t>
      </w:r>
      <w:r w:rsidRPr="00AA6585">
        <w:rPr>
          <w:rStyle w:val="Emphasis"/>
          <w:highlight w:val="cyan"/>
        </w:rPr>
        <w:t>program</w:t>
      </w:r>
      <w:r w:rsidRPr="00AA6585">
        <w:rPr>
          <w:rStyle w:val="StyleUnderline"/>
        </w:rPr>
        <w:t xml:space="preserve"> it </w:t>
      </w:r>
      <w:r w:rsidRPr="00AA6585">
        <w:rPr>
          <w:rStyle w:val="StyleUnderline"/>
          <w:highlight w:val="cyan"/>
        </w:rPr>
        <w:t>to solve</w:t>
      </w:r>
      <w:r w:rsidRPr="00AA6585">
        <w:rPr>
          <w:rStyle w:val="StyleUnderline"/>
        </w:rPr>
        <w:t xml:space="preserve"> some </w:t>
      </w:r>
      <w:r w:rsidRPr="00AA6585">
        <w:rPr>
          <w:rStyle w:val="Emphasis"/>
          <w:highlight w:val="cyan"/>
        </w:rPr>
        <w:t>impossibly difficult</w:t>
      </w:r>
      <w:r w:rsidRPr="00AA6585">
        <w:rPr>
          <w:rStyle w:val="StyleUnderline"/>
          <w:highlight w:val="cyan"/>
        </w:rPr>
        <w:t xml:space="preserve"> problem</w:t>
      </w:r>
      <w:r w:rsidRPr="00AA6585">
        <w:rPr>
          <w:sz w:val="16"/>
        </w:rPr>
        <w:t xml:space="preserve"> — say, calculating the number of atoms in the universe. It might </w:t>
      </w:r>
      <w:r w:rsidRPr="00AA6585">
        <w:rPr>
          <w:rStyle w:val="Emphasis"/>
          <w:highlight w:val="cyan"/>
        </w:rPr>
        <w:t>realize</w:t>
      </w:r>
      <w:r w:rsidRPr="00AA6585">
        <w:rPr>
          <w:rStyle w:val="StyleUnderline"/>
        </w:rPr>
        <w:t xml:space="preserve"> that it can do a </w:t>
      </w:r>
      <w:r w:rsidRPr="00AA6585">
        <w:rPr>
          <w:rStyle w:val="Emphasis"/>
          <w:highlight w:val="cyan"/>
        </w:rPr>
        <w:t>better job</w:t>
      </w:r>
      <w:r w:rsidRPr="00AA6585">
        <w:rPr>
          <w:rStyle w:val="StyleUnderline"/>
          <w:highlight w:val="cyan"/>
        </w:rPr>
        <w:t xml:space="preserve"> if it gains</w:t>
      </w:r>
      <w:r w:rsidRPr="00AA6585">
        <w:rPr>
          <w:rStyle w:val="StyleUnderline"/>
        </w:rPr>
        <w:t xml:space="preserve"> access to </w:t>
      </w:r>
      <w:r w:rsidRPr="00AA6585">
        <w:rPr>
          <w:rStyle w:val="Emphasis"/>
          <w:highlight w:val="cyan"/>
        </w:rPr>
        <w:t>all the computer power</w:t>
      </w:r>
      <w:r w:rsidRPr="00AA6585">
        <w:rPr>
          <w:rStyle w:val="StyleUnderline"/>
        </w:rPr>
        <w:t xml:space="preserve"> on Earth</w:t>
      </w:r>
      <w:r w:rsidRPr="00AA6585">
        <w:rPr>
          <w:sz w:val="16"/>
        </w:rPr>
        <w:t xml:space="preserve">. So it </w:t>
      </w:r>
      <w:r w:rsidRPr="00AA6585">
        <w:rPr>
          <w:rStyle w:val="StyleUnderline"/>
          <w:highlight w:val="cyan"/>
        </w:rPr>
        <w:t xml:space="preserve">releases a </w:t>
      </w:r>
      <w:r w:rsidRPr="00AA6585">
        <w:rPr>
          <w:rStyle w:val="Emphasis"/>
          <w:highlight w:val="cyan"/>
        </w:rPr>
        <w:t>w</w:t>
      </w:r>
      <w:r w:rsidRPr="00AA6585">
        <w:rPr>
          <w:rStyle w:val="Emphasis"/>
        </w:rPr>
        <w:t xml:space="preserve">eapon of </w:t>
      </w:r>
      <w:r w:rsidRPr="00AA6585">
        <w:rPr>
          <w:rStyle w:val="Emphasis"/>
          <w:highlight w:val="cyan"/>
        </w:rPr>
        <w:t>m</w:t>
      </w:r>
      <w:r w:rsidRPr="00AA6585">
        <w:rPr>
          <w:rStyle w:val="Emphasis"/>
        </w:rPr>
        <w:t xml:space="preserve">ass </w:t>
      </w:r>
      <w:r w:rsidRPr="00AA6585">
        <w:rPr>
          <w:rStyle w:val="Emphasis"/>
          <w:highlight w:val="cyan"/>
        </w:rPr>
        <w:t>d</w:t>
      </w:r>
      <w:r w:rsidRPr="00AA6585">
        <w:rPr>
          <w:rStyle w:val="Emphasis"/>
        </w:rPr>
        <w:t>estruction</w:t>
      </w:r>
      <w:r w:rsidRPr="00AA6585">
        <w:rPr>
          <w:rStyle w:val="StyleUnderline"/>
        </w:rPr>
        <w:t xml:space="preserve"> to </w:t>
      </w:r>
      <w:r w:rsidRPr="00AA6585">
        <w:rPr>
          <w:rStyle w:val="Emphasis"/>
        </w:rPr>
        <w:t>wipe</w:t>
      </w:r>
      <w:r w:rsidRPr="00AA6585">
        <w:rPr>
          <w:rStyle w:val="StyleUnderline"/>
        </w:rPr>
        <w:t xml:space="preserve"> us all out</w:t>
      </w:r>
      <w:r w:rsidRPr="00AA6585">
        <w:rPr>
          <w:sz w:val="16"/>
        </w:rPr>
        <w:t xml:space="preserve">, </w:t>
      </w:r>
      <w:r w:rsidRPr="00AA6585">
        <w:rPr>
          <w:rStyle w:val="StyleUnderline"/>
        </w:rPr>
        <w:t xml:space="preserve">like a perfectly </w:t>
      </w:r>
      <w:r w:rsidRPr="00AA6585">
        <w:rPr>
          <w:rStyle w:val="Emphasis"/>
        </w:rPr>
        <w:t>engineered virus</w:t>
      </w:r>
      <w:r w:rsidRPr="00AA6585">
        <w:rPr>
          <w:sz w:val="16"/>
        </w:rPr>
        <w:t xml:space="preserve"> that kills everyone but </w:t>
      </w:r>
      <w:r w:rsidRPr="00AA6585">
        <w:rPr>
          <w:rStyle w:val="StyleUnderline"/>
          <w:highlight w:val="cyan"/>
        </w:rPr>
        <w:t xml:space="preserve">leaves </w:t>
      </w:r>
      <w:r w:rsidRPr="00AA6585">
        <w:rPr>
          <w:rStyle w:val="Emphasis"/>
          <w:highlight w:val="cyan"/>
        </w:rPr>
        <w:t>infra</w:t>
      </w:r>
      <w:r w:rsidRPr="00AA6585">
        <w:rPr>
          <w:rStyle w:val="Emphasis"/>
        </w:rPr>
        <w:t xml:space="preserve">structure </w:t>
      </w:r>
      <w:r w:rsidRPr="00AA6585">
        <w:rPr>
          <w:rStyle w:val="Emphasis"/>
          <w:highlight w:val="cyan"/>
        </w:rPr>
        <w:t>intact</w:t>
      </w:r>
      <w:r w:rsidRPr="00AA6585">
        <w:rPr>
          <w:sz w:val="16"/>
        </w:rPr>
        <w:t xml:space="preserve">. Now it’s free to use all the computer power! In this </w:t>
      </w:r>
      <w:r w:rsidRPr="00AA6585">
        <w:rPr>
          <w:rStyle w:val="Emphasis"/>
        </w:rPr>
        <w:t>Midas</w:t>
      </w:r>
      <w:r w:rsidRPr="00AA6585">
        <w:rPr>
          <w:rStyle w:val="StyleUnderline"/>
        </w:rPr>
        <w:t>-like scenario</w:t>
      </w:r>
      <w:r w:rsidRPr="00AA6585">
        <w:rPr>
          <w:sz w:val="16"/>
        </w:rPr>
        <w:t>, we get exactly what we asked for — the number of atoms in the universe, rigorously calculated — but obviously not what we wanted.</w:t>
      </w:r>
    </w:p>
    <w:p w14:paraId="3C77A95F" w14:textId="77777777" w:rsidR="00F0664B" w:rsidRPr="00AA6585" w:rsidRDefault="00F0664B" w:rsidP="00F0664B">
      <w:pPr>
        <w:rPr>
          <w:sz w:val="16"/>
        </w:rPr>
      </w:pPr>
      <w:r w:rsidRPr="00AA6585">
        <w:rPr>
          <w:sz w:val="16"/>
        </w:rPr>
        <w:t xml:space="preserve">That’s the alignment problem in a nutshell. And although this example sounds far-fetched, </w:t>
      </w:r>
      <w:r w:rsidRPr="00AA6585">
        <w:rPr>
          <w:rStyle w:val="Emphasis"/>
        </w:rPr>
        <w:t>experts</w:t>
      </w:r>
      <w:r w:rsidRPr="00AA6585">
        <w:rPr>
          <w:rStyle w:val="StyleUnderline"/>
        </w:rPr>
        <w:t xml:space="preserve"> have already seen and </w:t>
      </w:r>
      <w:r w:rsidRPr="00AA6585">
        <w:rPr>
          <w:rStyle w:val="Emphasis"/>
          <w:highlight w:val="cyan"/>
        </w:rPr>
        <w:t>documented</w:t>
      </w:r>
      <w:r w:rsidRPr="00AA6585">
        <w:rPr>
          <w:rStyle w:val="StyleUnderline"/>
          <w:highlight w:val="cyan"/>
        </w:rPr>
        <w:t xml:space="preserve"> more than </w:t>
      </w:r>
      <w:r w:rsidRPr="00AA6585">
        <w:rPr>
          <w:rStyle w:val="Emphasis"/>
          <w:highlight w:val="cyan"/>
        </w:rPr>
        <w:t>60 smaller-scale</w:t>
      </w:r>
      <w:r w:rsidRPr="00AA6585">
        <w:rPr>
          <w:rStyle w:val="StyleUnderline"/>
          <w:highlight w:val="cyan"/>
        </w:rPr>
        <w:t xml:space="preserve"> examples</w:t>
      </w:r>
      <w:r w:rsidRPr="00AA6585">
        <w:rPr>
          <w:rStyle w:val="StyleUnderline"/>
        </w:rPr>
        <w:t xml:space="preserve"> of </w:t>
      </w:r>
      <w:r w:rsidRPr="00AA6585">
        <w:rPr>
          <w:rStyle w:val="Emphasis"/>
        </w:rPr>
        <w:t>AI systems</w:t>
      </w:r>
      <w:r w:rsidRPr="00AA6585">
        <w:rPr>
          <w:rStyle w:val="StyleUnderline"/>
        </w:rPr>
        <w:t xml:space="preserve"> trying to do something </w:t>
      </w:r>
      <w:r w:rsidRPr="00AA6585">
        <w:rPr>
          <w:rStyle w:val="Emphasis"/>
        </w:rPr>
        <w:t>other</w:t>
      </w:r>
      <w:r w:rsidRPr="00AA6585">
        <w:rPr>
          <w:rStyle w:val="StyleUnderline"/>
        </w:rPr>
        <w:t xml:space="preserve"> than </w:t>
      </w:r>
      <w:r w:rsidRPr="00AA6585">
        <w:rPr>
          <w:rStyle w:val="StyleUnderline"/>
        </w:rPr>
        <w:lastRenderedPageBreak/>
        <w:t xml:space="preserve">what their </w:t>
      </w:r>
      <w:r w:rsidRPr="00AA6585">
        <w:rPr>
          <w:rStyle w:val="Emphasis"/>
        </w:rPr>
        <w:t>designer wants</w:t>
      </w:r>
      <w:r w:rsidRPr="00AA6585">
        <w:rPr>
          <w:sz w:val="16"/>
        </w:rPr>
        <w:t xml:space="preserve"> (for example, getting the high score in a video game, not by playing fairly or learning game skills but by hacking the scoring system).</w:t>
      </w:r>
    </w:p>
    <w:p w14:paraId="55A97BF3" w14:textId="77777777" w:rsidR="00F0664B" w:rsidRPr="00AA6585" w:rsidRDefault="00F0664B" w:rsidP="00F0664B">
      <w:pPr>
        <w:rPr>
          <w:sz w:val="16"/>
        </w:rPr>
      </w:pPr>
      <w:r w:rsidRPr="00AA6585">
        <w:rPr>
          <w:sz w:val="16"/>
        </w:rPr>
        <w:t>Experts who worry about AI as a future existential risk and experts who worry about AI’s present risks, like bias, are sometimes pitted against each other. But you don’t need to be worried about the former to be worried about alignment. Many of the present risks we see with AI are, in a sense, this same alignment problem writ small.</w:t>
      </w:r>
    </w:p>
    <w:p w14:paraId="6204FC55" w14:textId="77777777" w:rsidR="00F0664B" w:rsidRPr="00AA6585" w:rsidRDefault="00F0664B" w:rsidP="00F0664B">
      <w:pPr>
        <w:rPr>
          <w:sz w:val="16"/>
        </w:rPr>
      </w:pPr>
      <w:r w:rsidRPr="00AA6585">
        <w:rPr>
          <w:sz w:val="16"/>
        </w:rPr>
        <w:t>When an Amazon hiring algorithm picked up on words in resumes that are associated with women — “Wellesley College,” let’s say — and ended up rejecting women applicants, that algorithm was doing what it was programmed to do (find applicants that match the workers Amazon has typically preferred) but not what the company presumably wants (find the best applicants, even if they happen to be women).</w:t>
      </w:r>
    </w:p>
    <w:p w14:paraId="745127A9" w14:textId="77777777" w:rsidR="00F0664B" w:rsidRPr="00AA6585" w:rsidRDefault="00F0664B" w:rsidP="00F0664B">
      <w:pPr>
        <w:rPr>
          <w:sz w:val="16"/>
        </w:rPr>
      </w:pPr>
      <w:r w:rsidRPr="00AA6585">
        <w:rPr>
          <w:sz w:val="16"/>
        </w:rPr>
        <w:t>If you’re worried about how present-day AI systems can reinforce bias against women, people of color, and others, that’s still reason enough to worry about the fast pace of AI development, and to think we should slow it down until we’ve got more technical know-how and more regulations to ensure these systems don’t harm people.</w:t>
      </w:r>
    </w:p>
    <w:p w14:paraId="686B75FA" w14:textId="77777777" w:rsidR="00F0664B" w:rsidRPr="00AA6585" w:rsidRDefault="00F0664B" w:rsidP="00F0664B">
      <w:pPr>
        <w:rPr>
          <w:sz w:val="16"/>
        </w:rPr>
      </w:pPr>
      <w:r w:rsidRPr="00AA6585">
        <w:rPr>
          <w:sz w:val="16"/>
        </w:rPr>
        <w:t>“I’m really scared of a mad-dash frantic world, where people are running around and they’re doing helpful things and harmful things, and it’s just happening too fast,” Ajeya Cotra, an AI-focused analyst at the research and grant-making foundation Open Philanthropy, told me. “If I could have it my way, I’d definitely be moving much, much slower.”</w:t>
      </w:r>
    </w:p>
    <w:p w14:paraId="7D99F41F" w14:textId="77777777" w:rsidR="00F0664B" w:rsidRPr="00AA6585" w:rsidRDefault="00F0664B" w:rsidP="00F0664B">
      <w:pPr>
        <w:rPr>
          <w:sz w:val="16"/>
        </w:rPr>
      </w:pPr>
      <w:r w:rsidRPr="00AA6585">
        <w:rPr>
          <w:sz w:val="16"/>
        </w:rPr>
        <w:t xml:space="preserve">In her ideal world, we’d </w:t>
      </w:r>
      <w:r w:rsidRPr="00AA6585">
        <w:rPr>
          <w:rStyle w:val="Emphasis"/>
          <w:highlight w:val="cyan"/>
        </w:rPr>
        <w:t>halt work</w:t>
      </w:r>
      <w:r w:rsidRPr="00AA6585">
        <w:rPr>
          <w:rStyle w:val="StyleUnderline"/>
          <w:highlight w:val="cyan"/>
        </w:rPr>
        <w:t xml:space="preserve"> on making</w:t>
      </w:r>
      <w:r w:rsidRPr="00AA6585">
        <w:rPr>
          <w:rStyle w:val="StyleUnderline"/>
        </w:rPr>
        <w:t xml:space="preserve"> AI </w:t>
      </w:r>
      <w:r w:rsidRPr="00AA6585">
        <w:rPr>
          <w:rStyle w:val="Emphasis"/>
          <w:highlight w:val="cyan"/>
        </w:rPr>
        <w:t>more powerful</w:t>
      </w:r>
      <w:r w:rsidRPr="00AA6585">
        <w:rPr>
          <w:rStyle w:val="StyleUnderline"/>
        </w:rPr>
        <w:t xml:space="preserve"> for the next five to 10 years</w:t>
      </w:r>
      <w:r w:rsidRPr="00AA6585">
        <w:rPr>
          <w:sz w:val="16"/>
        </w:rPr>
        <w:t xml:space="preserve">. In the meantime, society could get used to the very powerful systems we already have, and </w:t>
      </w:r>
      <w:r w:rsidRPr="00AA6585">
        <w:rPr>
          <w:rStyle w:val="Emphasis"/>
          <w:highlight w:val="cyan"/>
        </w:rPr>
        <w:t>experts</w:t>
      </w:r>
      <w:r w:rsidRPr="00AA6585">
        <w:rPr>
          <w:rStyle w:val="StyleUnderline"/>
        </w:rPr>
        <w:t xml:space="preserve"> could </w:t>
      </w:r>
      <w:r w:rsidRPr="00AA6585">
        <w:rPr>
          <w:rStyle w:val="StyleUnderline"/>
          <w:highlight w:val="cyan"/>
        </w:rPr>
        <w:t>do</w:t>
      </w:r>
      <w:r w:rsidRPr="00AA6585">
        <w:rPr>
          <w:rStyle w:val="StyleUnderline"/>
        </w:rPr>
        <w:t xml:space="preserve"> as much </w:t>
      </w:r>
      <w:r w:rsidRPr="00AA6585">
        <w:rPr>
          <w:rStyle w:val="Emphasis"/>
          <w:highlight w:val="cyan"/>
        </w:rPr>
        <w:t>safety research</w:t>
      </w:r>
      <w:r w:rsidRPr="00AA6585">
        <w:rPr>
          <w:rStyle w:val="StyleUnderline"/>
        </w:rPr>
        <w:t xml:space="preserve"> on them as possible </w:t>
      </w:r>
      <w:r w:rsidRPr="00AA6585">
        <w:rPr>
          <w:rStyle w:val="StyleUnderline"/>
          <w:highlight w:val="cyan"/>
        </w:rPr>
        <w:t>until</w:t>
      </w:r>
      <w:r w:rsidRPr="00AA6585">
        <w:rPr>
          <w:rStyle w:val="StyleUnderline"/>
        </w:rPr>
        <w:t xml:space="preserve"> they hit </w:t>
      </w:r>
      <w:r w:rsidRPr="00AA6585">
        <w:rPr>
          <w:rStyle w:val="Emphasis"/>
          <w:highlight w:val="cyan"/>
        </w:rPr>
        <w:t>diminishing returns</w:t>
      </w:r>
      <w:r w:rsidRPr="00AA6585">
        <w:rPr>
          <w:rStyle w:val="StyleUnderline"/>
        </w:rPr>
        <w:t>.</w:t>
      </w:r>
      <w:r w:rsidRPr="00AA6585">
        <w:rPr>
          <w:sz w:val="16"/>
        </w:rPr>
        <w:t xml:space="preserve"> Then they could make </w:t>
      </w:r>
      <w:r w:rsidRPr="00AA6585">
        <w:rPr>
          <w:rStyle w:val="Emphasis"/>
        </w:rPr>
        <w:t>AI</w:t>
      </w:r>
      <w:r w:rsidRPr="00AA6585">
        <w:rPr>
          <w:rStyle w:val="StyleUnderline"/>
        </w:rPr>
        <w:t xml:space="preserve"> systems slightly </w:t>
      </w:r>
      <w:r w:rsidRPr="00AA6585">
        <w:rPr>
          <w:rStyle w:val="Emphasis"/>
        </w:rPr>
        <w:t>more powerful</w:t>
      </w:r>
      <w:r w:rsidRPr="00AA6585">
        <w:rPr>
          <w:sz w:val="16"/>
        </w:rPr>
        <w:t xml:space="preserve">, wait another five to 10 years, </w:t>
      </w:r>
      <w:r w:rsidRPr="00AA6585">
        <w:rPr>
          <w:rStyle w:val="StyleUnderline"/>
        </w:rPr>
        <w:t xml:space="preserve">and do that </w:t>
      </w:r>
      <w:r w:rsidRPr="00AA6585">
        <w:rPr>
          <w:rStyle w:val="Emphasis"/>
          <w:highlight w:val="cyan"/>
        </w:rPr>
        <w:t>process all over</w:t>
      </w:r>
      <w:r w:rsidRPr="00AA6585">
        <w:rPr>
          <w:rStyle w:val="StyleUnderline"/>
          <w:highlight w:val="cyan"/>
        </w:rPr>
        <w:t xml:space="preserve"> again</w:t>
      </w:r>
      <w:r w:rsidRPr="00AA6585">
        <w:rPr>
          <w:sz w:val="16"/>
        </w:rPr>
        <w:t>.</w:t>
      </w:r>
    </w:p>
    <w:p w14:paraId="16375694" w14:textId="77777777" w:rsidR="00F0664B" w:rsidRPr="000B37E3" w:rsidRDefault="00F0664B" w:rsidP="00F0664B">
      <w:pPr>
        <w:rPr>
          <w:sz w:val="16"/>
        </w:rPr>
      </w:pPr>
      <w:r w:rsidRPr="00AA6585">
        <w:rPr>
          <w:sz w:val="16"/>
        </w:rPr>
        <w:t xml:space="preserve">“I’d just </w:t>
      </w:r>
      <w:r w:rsidRPr="00AA6585">
        <w:rPr>
          <w:rStyle w:val="StyleUnderline"/>
          <w:highlight w:val="cyan"/>
        </w:rPr>
        <w:t xml:space="preserve">slowly </w:t>
      </w:r>
      <w:r w:rsidRPr="00AA6585">
        <w:rPr>
          <w:rStyle w:val="Emphasis"/>
          <w:highlight w:val="cyan"/>
        </w:rPr>
        <w:t>ease</w:t>
      </w:r>
      <w:r w:rsidRPr="00AA6585">
        <w:rPr>
          <w:rStyle w:val="StyleUnderline"/>
        </w:rPr>
        <w:t xml:space="preserve"> the world </w:t>
      </w:r>
      <w:r w:rsidRPr="00AA6585">
        <w:rPr>
          <w:rStyle w:val="StyleUnderline"/>
          <w:highlight w:val="cyan"/>
        </w:rPr>
        <w:t>into</w:t>
      </w:r>
      <w:r w:rsidRPr="00AA6585">
        <w:rPr>
          <w:rStyle w:val="StyleUnderline"/>
        </w:rPr>
        <w:t xml:space="preserve"> this </w:t>
      </w:r>
      <w:r w:rsidRPr="00AA6585">
        <w:rPr>
          <w:rStyle w:val="Emphasis"/>
          <w:highlight w:val="cyan"/>
        </w:rPr>
        <w:t>transition</w:t>
      </w:r>
      <w:r w:rsidRPr="00AA6585">
        <w:rPr>
          <w:sz w:val="16"/>
        </w:rPr>
        <w:t>,” Cotra said. “I’m very scared because I think it’s not going to happen like that.”</w:t>
      </w:r>
    </w:p>
    <w:p w14:paraId="6401356B" w14:textId="77777777" w:rsidR="00F0664B" w:rsidRDefault="00F0664B" w:rsidP="00F0664B">
      <w:pPr>
        <w:pStyle w:val="Heading3"/>
      </w:pPr>
      <w:r>
        <w:lastRenderedPageBreak/>
        <w:t>1NC---Turn</w:t>
      </w:r>
    </w:p>
    <w:p w14:paraId="1D6B38EB" w14:textId="77777777" w:rsidR="00F0664B" w:rsidRPr="004B1309" w:rsidRDefault="00F0664B" w:rsidP="00F0664B">
      <w:pPr>
        <w:pStyle w:val="Heading4"/>
        <w:rPr>
          <w:rFonts w:cs="Times New Roman"/>
        </w:rPr>
      </w:pPr>
      <w:r>
        <w:rPr>
          <w:rFonts w:cs="Times New Roman"/>
        </w:rPr>
        <w:t>SMRs cause</w:t>
      </w:r>
      <w:r w:rsidRPr="004B1309">
        <w:rPr>
          <w:rFonts w:cs="Times New Roman"/>
        </w:rPr>
        <w:t xml:space="preserve"> increased mining---that kills biodiversity</w:t>
      </w:r>
      <w:r>
        <w:rPr>
          <w:rFonts w:cs="Times New Roman"/>
        </w:rPr>
        <w:t>.</w:t>
      </w:r>
    </w:p>
    <w:p w14:paraId="35734A31" w14:textId="77777777" w:rsidR="00F0664B" w:rsidRPr="004B1309" w:rsidRDefault="00F0664B" w:rsidP="00F0664B">
      <w:pPr>
        <w:rPr>
          <w:u w:val="single"/>
        </w:rPr>
      </w:pPr>
      <w:r w:rsidRPr="004B1309">
        <w:rPr>
          <w:rStyle w:val="Style13ptBold"/>
        </w:rPr>
        <w:t>Hickel 19</w:t>
      </w:r>
      <w:r w:rsidRPr="004B1309">
        <w:t xml:space="preserve">—Jason Hickel, an anthropologist, author, and a fellow of the Royal Society of Arts, “The Limits of Clean Energy”, </w:t>
      </w:r>
      <w:r w:rsidRPr="004B1309">
        <w:rPr>
          <w:i/>
          <w:iCs/>
        </w:rPr>
        <w:t>Foreign Policy</w:t>
      </w:r>
      <w:r w:rsidRPr="004B1309">
        <w:t xml:space="preserve">, </w:t>
      </w:r>
      <w:hyperlink r:id="rId8" w:history="1">
        <w:r w:rsidRPr="004B1309">
          <w:rPr>
            <w:rStyle w:val="Hyperlink"/>
          </w:rPr>
          <w:t>https://foreignpolicy.com/2019/09/06/the-path-to-clean-energy-will-be-very-dirty-climate-change-renewables/</w:t>
        </w:r>
      </w:hyperlink>
      <w:r w:rsidRPr="004B1309">
        <w:t>, September 6, 2019//Lee</w:t>
      </w:r>
    </w:p>
    <w:p w14:paraId="22F203D5" w14:textId="77777777" w:rsidR="00F0664B" w:rsidRPr="004B1309" w:rsidRDefault="00F0664B" w:rsidP="00F0664B">
      <w:pPr>
        <w:rPr>
          <w:rStyle w:val="Emphasis"/>
        </w:rPr>
      </w:pPr>
      <w:r w:rsidRPr="004B1309">
        <w:rPr>
          <w:sz w:val="16"/>
        </w:rPr>
        <w:t xml:space="preserve">The phrase </w:t>
      </w:r>
      <w:r w:rsidRPr="004B1309">
        <w:rPr>
          <w:rStyle w:val="StyleUnderline"/>
        </w:rPr>
        <w:t>“</w:t>
      </w:r>
      <w:r w:rsidRPr="004B1309">
        <w:rPr>
          <w:rStyle w:val="StyleUnderline"/>
          <w:highlight w:val="green"/>
        </w:rPr>
        <w:t>clean energy</w:t>
      </w:r>
      <w:r w:rsidRPr="004B1309">
        <w:rPr>
          <w:rStyle w:val="StyleUnderline"/>
        </w:rPr>
        <w:t xml:space="preserve">” normally </w:t>
      </w:r>
      <w:r w:rsidRPr="004B1309">
        <w:rPr>
          <w:rStyle w:val="StyleUnderline"/>
          <w:highlight w:val="green"/>
        </w:rPr>
        <w:t>conjures</w:t>
      </w:r>
      <w:r w:rsidRPr="004B1309">
        <w:rPr>
          <w:rStyle w:val="StyleUnderline"/>
        </w:rPr>
        <w:t xml:space="preserve"> up </w:t>
      </w:r>
      <w:r w:rsidRPr="004B1309">
        <w:rPr>
          <w:rStyle w:val="StyleUnderline"/>
          <w:highlight w:val="green"/>
        </w:rPr>
        <w:t>happy</w:t>
      </w:r>
      <w:r w:rsidRPr="004B1309">
        <w:rPr>
          <w:rStyle w:val="StyleUnderline"/>
        </w:rPr>
        <w:t xml:space="preserve">, innocent </w:t>
      </w:r>
      <w:r w:rsidRPr="004B1309">
        <w:rPr>
          <w:rStyle w:val="StyleUnderline"/>
          <w:highlight w:val="green"/>
        </w:rPr>
        <w:t>images</w:t>
      </w:r>
      <w:r w:rsidRPr="004B1309">
        <w:rPr>
          <w:rStyle w:val="StyleUnderline"/>
        </w:rPr>
        <w:t xml:space="preserve"> of warm sunshine and fresh wind. But while sunshine and wind is obviously clean</w:t>
      </w:r>
      <w:r w:rsidRPr="004B1309">
        <w:rPr>
          <w:sz w:val="16"/>
        </w:rPr>
        <w:t>,</w:t>
      </w:r>
      <w:r w:rsidRPr="004B1309">
        <w:rPr>
          <w:rStyle w:val="Emphasis"/>
        </w:rPr>
        <w:t xml:space="preserve"> the </w:t>
      </w:r>
      <w:r w:rsidRPr="004B1309">
        <w:rPr>
          <w:rStyle w:val="Emphasis"/>
          <w:highlight w:val="green"/>
        </w:rPr>
        <w:t>infrastructure</w:t>
      </w:r>
      <w:r w:rsidRPr="004B1309">
        <w:rPr>
          <w:rStyle w:val="Emphasis"/>
        </w:rPr>
        <w:t xml:space="preserve"> we need </w:t>
      </w:r>
      <w:r w:rsidRPr="004B1309">
        <w:rPr>
          <w:rStyle w:val="Emphasis"/>
          <w:highlight w:val="green"/>
        </w:rPr>
        <w:t>to</w:t>
      </w:r>
      <w:r w:rsidRPr="004B1309">
        <w:rPr>
          <w:rStyle w:val="Emphasis"/>
        </w:rPr>
        <w:t xml:space="preserve"> </w:t>
      </w:r>
      <w:r w:rsidRPr="004B1309">
        <w:rPr>
          <w:rStyle w:val="Emphasis"/>
          <w:highlight w:val="green"/>
        </w:rPr>
        <w:t xml:space="preserve">capture </w:t>
      </w:r>
      <w:r w:rsidRPr="004B1309">
        <w:rPr>
          <w:rStyle w:val="Emphasis"/>
        </w:rPr>
        <w:t xml:space="preserve">it is </w:t>
      </w:r>
      <w:r w:rsidRPr="004B1309">
        <w:rPr>
          <w:rStyle w:val="Emphasis"/>
          <w:highlight w:val="green"/>
        </w:rPr>
        <w:t>not. Far from it.</w:t>
      </w:r>
      <w:r w:rsidRPr="004B1309">
        <w:rPr>
          <w:rStyle w:val="StyleUnderline"/>
          <w:highlight w:val="green"/>
        </w:rPr>
        <w:t xml:space="preserve"> </w:t>
      </w:r>
      <w:r w:rsidRPr="004B1309">
        <w:rPr>
          <w:rStyle w:val="StyleUnderline"/>
        </w:rPr>
        <w:t xml:space="preserve">The </w:t>
      </w:r>
      <w:r w:rsidRPr="004B1309">
        <w:rPr>
          <w:rStyle w:val="StyleUnderline"/>
          <w:highlight w:val="green"/>
        </w:rPr>
        <w:t>transition</w:t>
      </w:r>
      <w:r w:rsidRPr="004B1309">
        <w:rPr>
          <w:rStyle w:val="StyleUnderline"/>
        </w:rPr>
        <w:t xml:space="preserve"> to renewables is </w:t>
      </w:r>
      <w:r w:rsidRPr="004B1309">
        <w:rPr>
          <w:rStyle w:val="StyleUnderline"/>
          <w:highlight w:val="green"/>
        </w:rPr>
        <w:t>going to require</w:t>
      </w:r>
      <w:r w:rsidRPr="004B1309">
        <w:rPr>
          <w:rStyle w:val="StyleUnderline"/>
        </w:rPr>
        <w:t xml:space="preserve"> a dramatic</w:t>
      </w:r>
      <w:r w:rsidRPr="004B1309">
        <w:rPr>
          <w:sz w:val="16"/>
        </w:rPr>
        <w:t xml:space="preserve"> </w:t>
      </w:r>
      <w:r w:rsidRPr="004B1309">
        <w:rPr>
          <w:rStyle w:val="StyleUnderline"/>
          <w:highlight w:val="green"/>
        </w:rPr>
        <w:t>increase</w:t>
      </w:r>
      <w:r w:rsidRPr="004B1309">
        <w:rPr>
          <w:sz w:val="16"/>
        </w:rPr>
        <w:t xml:space="preserve"> in the </w:t>
      </w:r>
      <w:r w:rsidRPr="004B1309">
        <w:rPr>
          <w:rStyle w:val="Emphasis"/>
          <w:highlight w:val="green"/>
        </w:rPr>
        <w:t>extraction</w:t>
      </w:r>
      <w:r w:rsidRPr="004B1309">
        <w:rPr>
          <w:rStyle w:val="Emphasis"/>
        </w:rPr>
        <w:t xml:space="preserve"> of metals and rare-earth minerals,</w:t>
      </w:r>
      <w:r w:rsidRPr="004B1309">
        <w:rPr>
          <w:sz w:val="16"/>
        </w:rPr>
        <w:t xml:space="preserve"> </w:t>
      </w:r>
      <w:r w:rsidRPr="004B1309">
        <w:rPr>
          <w:rStyle w:val="StyleUnderline"/>
          <w:highlight w:val="green"/>
        </w:rPr>
        <w:t xml:space="preserve">with </w:t>
      </w:r>
      <w:r w:rsidRPr="004B1309">
        <w:rPr>
          <w:rStyle w:val="Emphasis"/>
        </w:rPr>
        <w:t xml:space="preserve">real </w:t>
      </w:r>
      <w:r w:rsidRPr="004B1309">
        <w:rPr>
          <w:rStyle w:val="Emphasis"/>
          <w:highlight w:val="green"/>
        </w:rPr>
        <w:t>ecological and social costs.</w:t>
      </w:r>
    </w:p>
    <w:p w14:paraId="3989C78A" w14:textId="77777777" w:rsidR="00F0664B" w:rsidRPr="004B1309" w:rsidRDefault="00F0664B" w:rsidP="00F0664B">
      <w:pPr>
        <w:rPr>
          <w:rStyle w:val="Emphasis"/>
        </w:rPr>
      </w:pPr>
      <w:r w:rsidRPr="004B1309">
        <w:rPr>
          <w:sz w:val="16"/>
        </w:rPr>
        <w:t xml:space="preserve">We need a rapid transition to renewables, yes—but </w:t>
      </w:r>
      <w:r w:rsidRPr="004B1309">
        <w:rPr>
          <w:rStyle w:val="StyleUnderline"/>
        </w:rPr>
        <w:t xml:space="preserve">scientists warn that </w:t>
      </w:r>
      <w:r w:rsidRPr="004B1309">
        <w:rPr>
          <w:rStyle w:val="StyleUnderline"/>
          <w:highlight w:val="green"/>
        </w:rPr>
        <w:t>we can’t keep growing energy</w:t>
      </w:r>
      <w:r w:rsidRPr="004B1309">
        <w:rPr>
          <w:rStyle w:val="StyleUnderline"/>
        </w:rPr>
        <w:t xml:space="preserve"> use at existing rates.</w:t>
      </w:r>
      <w:r w:rsidRPr="004B1309">
        <w:rPr>
          <w:rStyle w:val="Emphasis"/>
        </w:rPr>
        <w:t xml:space="preserve"> </w:t>
      </w:r>
      <w:r w:rsidRPr="004B1309">
        <w:rPr>
          <w:rStyle w:val="Emphasis"/>
          <w:highlight w:val="green"/>
        </w:rPr>
        <w:t>No energy is innocent</w:t>
      </w:r>
      <w:r w:rsidRPr="004B1309">
        <w:rPr>
          <w:rStyle w:val="Emphasis"/>
        </w:rPr>
        <w:t>.</w:t>
      </w:r>
      <w:r w:rsidRPr="004B1309">
        <w:rPr>
          <w:rStyle w:val="StyleUnderline"/>
        </w:rPr>
        <w:t xml:space="preserve"> The </w:t>
      </w:r>
      <w:r w:rsidRPr="004B1309">
        <w:rPr>
          <w:rStyle w:val="StyleUnderline"/>
          <w:highlight w:val="green"/>
        </w:rPr>
        <w:t>only</w:t>
      </w:r>
      <w:r w:rsidRPr="004B1309">
        <w:rPr>
          <w:rStyle w:val="StyleUnderline"/>
        </w:rPr>
        <w:t xml:space="preserve"> truly </w:t>
      </w:r>
      <w:r w:rsidRPr="004B1309">
        <w:rPr>
          <w:rStyle w:val="StyleUnderline"/>
          <w:highlight w:val="green"/>
        </w:rPr>
        <w:t xml:space="preserve">clean </w:t>
      </w:r>
      <w:r w:rsidRPr="004B1309">
        <w:rPr>
          <w:rStyle w:val="StyleUnderline"/>
        </w:rPr>
        <w:t xml:space="preserve">energy </w:t>
      </w:r>
      <w:r w:rsidRPr="004B1309">
        <w:rPr>
          <w:rStyle w:val="StyleUnderline"/>
          <w:highlight w:val="green"/>
        </w:rPr>
        <w:t xml:space="preserve">is </w:t>
      </w:r>
      <w:r w:rsidRPr="004B1309">
        <w:rPr>
          <w:rStyle w:val="Emphasis"/>
          <w:highlight w:val="green"/>
        </w:rPr>
        <w:t>less energy.</w:t>
      </w:r>
    </w:p>
    <w:p w14:paraId="75B8C5B5" w14:textId="77777777" w:rsidR="00F0664B" w:rsidRPr="004B1309" w:rsidRDefault="00F0664B" w:rsidP="00F0664B">
      <w:pPr>
        <w:rPr>
          <w:sz w:val="16"/>
        </w:rPr>
      </w:pPr>
      <w:r w:rsidRPr="004B1309">
        <w:rPr>
          <w:sz w:val="16"/>
        </w:rPr>
        <w:t xml:space="preserve">In 2017, </w:t>
      </w:r>
      <w:r w:rsidRPr="004B1309">
        <w:rPr>
          <w:rStyle w:val="StyleUnderline"/>
        </w:rPr>
        <w:t>the World Bank</w:t>
      </w:r>
      <w:r w:rsidRPr="004B1309">
        <w:rPr>
          <w:sz w:val="16"/>
        </w:rPr>
        <w:t xml:space="preserve"> released a little-noticed report that offered the first comprehensive look at this question. It </w:t>
      </w:r>
      <w:r w:rsidRPr="004B1309">
        <w:rPr>
          <w:rStyle w:val="StyleUnderline"/>
        </w:rPr>
        <w:t>models the increase in material extraction</w:t>
      </w:r>
      <w:r w:rsidRPr="004B1309">
        <w:rPr>
          <w:sz w:val="16"/>
        </w:rPr>
        <w:t xml:space="preserve"> that would be </w:t>
      </w:r>
      <w:r w:rsidRPr="004B1309">
        <w:rPr>
          <w:rStyle w:val="StyleUnderline"/>
        </w:rPr>
        <w:t>required to build enough solar and wind utilities to produce an annual output of about 7 terawatts of electricity by 2050</w:t>
      </w:r>
      <w:r w:rsidRPr="004B1309">
        <w:rPr>
          <w:sz w:val="16"/>
        </w:rPr>
        <w:t xml:space="preserve">. That’s enough to power roughly half of the global economy. By doubling the World Bank figures, we can estimate what </w:t>
      </w:r>
      <w:r w:rsidRPr="004B1309">
        <w:rPr>
          <w:rStyle w:val="StyleUnderline"/>
        </w:rPr>
        <w:t>it will take to get all the way to zero emissions</w:t>
      </w:r>
      <w:r w:rsidRPr="004B1309">
        <w:rPr>
          <w:sz w:val="16"/>
        </w:rPr>
        <w:t>—and the results are staggering:</w:t>
      </w:r>
      <w:r w:rsidRPr="004B1309">
        <w:rPr>
          <w:rStyle w:val="StyleUnderline"/>
        </w:rPr>
        <w:t xml:space="preserve"> 34 million metric tons of copper, 40 million tons of lead, 50 million tons of zinc, 162 million tons of aluminum, and no less than 4.8 billion tons of iron.</w:t>
      </w:r>
    </w:p>
    <w:p w14:paraId="4C85A305" w14:textId="77777777" w:rsidR="00F0664B" w:rsidRPr="004B1309" w:rsidRDefault="00F0664B" w:rsidP="00F0664B">
      <w:pPr>
        <w:rPr>
          <w:sz w:val="16"/>
        </w:rPr>
      </w:pPr>
      <w:r w:rsidRPr="004B1309">
        <w:rPr>
          <w:sz w:val="16"/>
        </w:rPr>
        <w:t>In some cases,</w:t>
      </w:r>
      <w:r w:rsidRPr="004B1309">
        <w:rPr>
          <w:rStyle w:val="StyleUnderline"/>
        </w:rPr>
        <w:t xml:space="preserve"> the </w:t>
      </w:r>
      <w:r w:rsidRPr="004B1309">
        <w:rPr>
          <w:rStyle w:val="StyleUnderline"/>
          <w:highlight w:val="green"/>
        </w:rPr>
        <w:t>transition</w:t>
      </w:r>
      <w:r w:rsidRPr="004B1309">
        <w:rPr>
          <w:rStyle w:val="StyleUnderline"/>
        </w:rPr>
        <w:t xml:space="preserve"> to renewables will </w:t>
      </w:r>
      <w:r w:rsidRPr="004B1309">
        <w:rPr>
          <w:rStyle w:val="StyleUnderline"/>
          <w:highlight w:val="green"/>
        </w:rPr>
        <w:t>require</w:t>
      </w:r>
      <w:r w:rsidRPr="004B1309">
        <w:rPr>
          <w:rStyle w:val="StyleUnderline"/>
        </w:rPr>
        <w:t xml:space="preserve"> a </w:t>
      </w:r>
      <w:r w:rsidRPr="004B1309">
        <w:rPr>
          <w:rStyle w:val="StyleUnderline"/>
          <w:highlight w:val="green"/>
        </w:rPr>
        <w:t>massive</w:t>
      </w:r>
      <w:r w:rsidRPr="004B1309">
        <w:rPr>
          <w:rStyle w:val="StyleUnderline"/>
        </w:rPr>
        <w:t xml:space="preserve"> </w:t>
      </w:r>
      <w:r w:rsidRPr="004B1309">
        <w:rPr>
          <w:rStyle w:val="Emphasis"/>
        </w:rPr>
        <w:t>increase</w:t>
      </w:r>
      <w:r w:rsidRPr="004B1309">
        <w:rPr>
          <w:rStyle w:val="StyleUnderline"/>
        </w:rPr>
        <w:t xml:space="preserve"> over existing levels of </w:t>
      </w:r>
      <w:r w:rsidRPr="004B1309">
        <w:rPr>
          <w:rStyle w:val="Emphasis"/>
          <w:highlight w:val="green"/>
        </w:rPr>
        <w:t>extraction</w:t>
      </w:r>
      <w:r w:rsidRPr="004B1309">
        <w:rPr>
          <w:rStyle w:val="StyleUnderline"/>
        </w:rPr>
        <w:t xml:space="preserve">. For </w:t>
      </w:r>
      <w:r w:rsidRPr="004B1309">
        <w:rPr>
          <w:rStyle w:val="StyleUnderline"/>
          <w:highlight w:val="green"/>
        </w:rPr>
        <w:t>neodymium</w:t>
      </w:r>
      <w:r w:rsidRPr="004B1309">
        <w:rPr>
          <w:sz w:val="16"/>
        </w:rPr>
        <w:t>—an essential element in wind turbines—</w:t>
      </w:r>
      <w:r w:rsidRPr="004B1309">
        <w:rPr>
          <w:rStyle w:val="StyleUnderline"/>
        </w:rPr>
        <w:t>extraction</w:t>
      </w:r>
      <w:r w:rsidRPr="004B1309">
        <w:rPr>
          <w:sz w:val="16"/>
        </w:rPr>
        <w:t xml:space="preserve"> </w:t>
      </w:r>
      <w:r w:rsidRPr="004B1309">
        <w:rPr>
          <w:rStyle w:val="StyleUnderline"/>
        </w:rPr>
        <w:t>will need to rise by nearly 35 percent over current levels</w:t>
      </w:r>
      <w:r w:rsidRPr="004B1309">
        <w:rPr>
          <w:sz w:val="16"/>
        </w:rPr>
        <w:t>. Higher-end estimates reported by the World Bank suggest it could double.</w:t>
      </w:r>
    </w:p>
    <w:p w14:paraId="3DCBD0CE" w14:textId="77777777" w:rsidR="00F0664B" w:rsidRPr="004B1309" w:rsidRDefault="00F0664B" w:rsidP="00F0664B">
      <w:pPr>
        <w:rPr>
          <w:sz w:val="16"/>
        </w:rPr>
      </w:pPr>
      <w:r w:rsidRPr="004B1309">
        <w:rPr>
          <w:sz w:val="16"/>
        </w:rPr>
        <w:t xml:space="preserve">The </w:t>
      </w:r>
      <w:r w:rsidRPr="004B1309">
        <w:rPr>
          <w:rStyle w:val="StyleUnderline"/>
        </w:rPr>
        <w:t xml:space="preserve">same is true of </w:t>
      </w:r>
      <w:r w:rsidRPr="004B1309">
        <w:rPr>
          <w:rStyle w:val="StyleUnderline"/>
          <w:highlight w:val="green"/>
        </w:rPr>
        <w:t>silver</w:t>
      </w:r>
      <w:r w:rsidRPr="004B1309">
        <w:rPr>
          <w:rStyle w:val="StyleUnderline"/>
        </w:rPr>
        <w:t>,</w:t>
      </w:r>
      <w:r w:rsidRPr="004B1309">
        <w:rPr>
          <w:sz w:val="16"/>
        </w:rPr>
        <w:t xml:space="preserve"> which is critical to solar panels. Silver extraction will go up 38 percent and perhaps as much as 105 percent. Demand for indium, also essential to solar technology, will more than triple and could end up skyrocketing by 920 percent.</w:t>
      </w:r>
    </w:p>
    <w:p w14:paraId="4F164E72" w14:textId="77777777" w:rsidR="00F0664B" w:rsidRPr="004B1309" w:rsidRDefault="00F0664B" w:rsidP="00F0664B">
      <w:pPr>
        <w:rPr>
          <w:sz w:val="16"/>
        </w:rPr>
      </w:pPr>
      <w:r w:rsidRPr="004B1309">
        <w:rPr>
          <w:rStyle w:val="StyleUnderline"/>
          <w:highlight w:val="green"/>
        </w:rPr>
        <w:t>And</w:t>
      </w:r>
      <w:r w:rsidRPr="004B1309">
        <w:rPr>
          <w:rStyle w:val="StyleUnderline"/>
        </w:rPr>
        <w:t xml:space="preserve"> then there are all the batteries we’re going to need for power storage</w:t>
      </w:r>
      <w:r w:rsidRPr="004B1309">
        <w:rPr>
          <w:sz w:val="16"/>
        </w:rPr>
        <w:t xml:space="preserve">. To keep energy flowing when the sun isn’t shining and the wind isn’t blowing will require enormous batteries at the grid level. This </w:t>
      </w:r>
      <w:r w:rsidRPr="004B1309">
        <w:rPr>
          <w:rStyle w:val="StyleUnderline"/>
        </w:rPr>
        <w:t xml:space="preserve">means 40 million tons of </w:t>
      </w:r>
      <w:r w:rsidRPr="004B1309">
        <w:rPr>
          <w:rStyle w:val="StyleUnderline"/>
          <w:highlight w:val="green"/>
        </w:rPr>
        <w:t>lithium</w:t>
      </w:r>
      <w:r w:rsidRPr="004B1309">
        <w:rPr>
          <w:sz w:val="16"/>
        </w:rPr>
        <w:t>—an eye-watering 2,700 percent increase over current levels of extraction.</w:t>
      </w:r>
    </w:p>
    <w:p w14:paraId="25CC3C90" w14:textId="77777777" w:rsidR="00F0664B" w:rsidRPr="004B1309" w:rsidRDefault="00F0664B" w:rsidP="00F0664B">
      <w:pPr>
        <w:rPr>
          <w:sz w:val="16"/>
        </w:rPr>
      </w:pPr>
      <w:r w:rsidRPr="004B1309">
        <w:rPr>
          <w:rStyle w:val="StyleUnderline"/>
        </w:rPr>
        <w:t>That’s just for electricity. We also need to think about vehicles.</w:t>
      </w:r>
      <w:r w:rsidRPr="004B1309">
        <w:rPr>
          <w:sz w:val="16"/>
        </w:rPr>
        <w:t xml:space="preserve"> This year, a group of leading British scientists submitted a letter to the U.K. Committee on Climate Change outlining their concerns about the ecological impact of electric cars. They agree, of course, that we need to end the sale and use of combustion engines. But they pointed out that unless consumption habits change, replacing the world’s projected fleet of 2 billion vehicles is going to require an explosive increase in mining: </w:t>
      </w:r>
      <w:r w:rsidRPr="004B1309">
        <w:rPr>
          <w:rStyle w:val="StyleUnderline"/>
        </w:rPr>
        <w:t xml:space="preserve">Global annual extraction of neodymium and dysprosium </w:t>
      </w:r>
      <w:r w:rsidRPr="004B1309">
        <w:rPr>
          <w:rStyle w:val="StyleUnderline"/>
          <w:highlight w:val="green"/>
        </w:rPr>
        <w:t>will go up</w:t>
      </w:r>
      <w:r w:rsidRPr="004B1309">
        <w:rPr>
          <w:rStyle w:val="StyleUnderline"/>
        </w:rPr>
        <w:t xml:space="preserve"> by another 70 percent, annual extraction of copper will need to more than double, and cobalt will need to increase by a factor of almost four</w:t>
      </w:r>
      <w:r w:rsidRPr="004B1309">
        <w:rPr>
          <w:sz w:val="16"/>
        </w:rPr>
        <w:t>—all for the entire period from now to 2050.</w:t>
      </w:r>
    </w:p>
    <w:p w14:paraId="273C2F4A" w14:textId="77777777" w:rsidR="00F0664B" w:rsidRPr="004B1309" w:rsidRDefault="00F0664B" w:rsidP="00F0664B">
      <w:pPr>
        <w:rPr>
          <w:sz w:val="16"/>
        </w:rPr>
      </w:pPr>
      <w:r w:rsidRPr="004B1309">
        <w:rPr>
          <w:rStyle w:val="StyleUnderline"/>
        </w:rPr>
        <w:t>The problem here is not that we’re going to run out of key minerals</w:t>
      </w:r>
      <w:r w:rsidRPr="004B1309">
        <w:rPr>
          <w:sz w:val="16"/>
        </w:rPr>
        <w:t>—although that may indeed become a concern.</w:t>
      </w:r>
      <w:r w:rsidRPr="004B1309">
        <w:rPr>
          <w:rStyle w:val="StyleUnderline"/>
        </w:rPr>
        <w:t xml:space="preserve"> The real </w:t>
      </w:r>
      <w:r w:rsidRPr="004B1309">
        <w:rPr>
          <w:rStyle w:val="StyleUnderline"/>
          <w:highlight w:val="green"/>
        </w:rPr>
        <w:t>issue</w:t>
      </w:r>
      <w:r w:rsidRPr="004B1309">
        <w:rPr>
          <w:rStyle w:val="StyleUnderline"/>
        </w:rPr>
        <w:t xml:space="preserve"> is that</w:t>
      </w:r>
      <w:r w:rsidRPr="004B1309">
        <w:rPr>
          <w:rStyle w:val="Emphasis"/>
        </w:rPr>
        <w:t xml:space="preserve"> this will </w:t>
      </w:r>
      <w:r w:rsidRPr="004B1309">
        <w:rPr>
          <w:rStyle w:val="Emphasis"/>
          <w:highlight w:val="green"/>
        </w:rPr>
        <w:t>exacerbate</w:t>
      </w:r>
      <w:r w:rsidRPr="004B1309">
        <w:rPr>
          <w:rStyle w:val="Emphasis"/>
        </w:rPr>
        <w:t xml:space="preserve"> an already existing crisis</w:t>
      </w:r>
      <w:r w:rsidRPr="004B1309">
        <w:rPr>
          <w:rStyle w:val="StyleUnderline"/>
        </w:rPr>
        <w:t xml:space="preserve"> of </w:t>
      </w:r>
      <w:r w:rsidRPr="004B1309">
        <w:rPr>
          <w:rStyle w:val="StyleUnderline"/>
          <w:highlight w:val="green"/>
        </w:rPr>
        <w:t xml:space="preserve">overextraction. Mining </w:t>
      </w:r>
      <w:r w:rsidRPr="004B1309">
        <w:rPr>
          <w:rStyle w:val="StyleUnderline"/>
        </w:rPr>
        <w:t xml:space="preserve">has become one of </w:t>
      </w:r>
      <w:r w:rsidRPr="004B1309">
        <w:rPr>
          <w:rStyle w:val="StyleUnderline"/>
          <w:highlight w:val="green"/>
        </w:rPr>
        <w:t>the biggest</w:t>
      </w:r>
      <w:r w:rsidRPr="004B1309">
        <w:rPr>
          <w:rStyle w:val="StyleUnderline"/>
        </w:rPr>
        <w:t xml:space="preserve"> single </w:t>
      </w:r>
      <w:r w:rsidRPr="004B1309">
        <w:rPr>
          <w:rStyle w:val="StyleUnderline"/>
          <w:highlight w:val="green"/>
        </w:rPr>
        <w:t>driver</w:t>
      </w:r>
      <w:r w:rsidRPr="004B1309">
        <w:rPr>
          <w:rStyle w:val="StyleUnderline"/>
        </w:rPr>
        <w:t xml:space="preserve">s </w:t>
      </w:r>
      <w:r w:rsidRPr="004B1309">
        <w:rPr>
          <w:rStyle w:val="StyleUnderline"/>
          <w:highlight w:val="green"/>
        </w:rPr>
        <w:t>of</w:t>
      </w:r>
      <w:r w:rsidRPr="004B1309">
        <w:rPr>
          <w:rStyle w:val="Emphasis"/>
          <w:highlight w:val="green"/>
        </w:rPr>
        <w:t xml:space="preserve"> </w:t>
      </w:r>
      <w:r w:rsidRPr="004B1309">
        <w:rPr>
          <w:rStyle w:val="Emphasis"/>
        </w:rPr>
        <w:t xml:space="preserve">deforestation, ecosystem collapse, and </w:t>
      </w:r>
      <w:r w:rsidRPr="004B1309">
        <w:rPr>
          <w:rStyle w:val="Emphasis"/>
          <w:highlight w:val="green"/>
        </w:rPr>
        <w:t>biod</w:t>
      </w:r>
      <w:r w:rsidRPr="004B1309">
        <w:rPr>
          <w:rStyle w:val="Emphasis"/>
        </w:rPr>
        <w:t>iversity</w:t>
      </w:r>
      <w:r w:rsidRPr="004B1309">
        <w:rPr>
          <w:rStyle w:val="Emphasis"/>
          <w:highlight w:val="green"/>
        </w:rPr>
        <w:t xml:space="preserve"> loss</w:t>
      </w:r>
      <w:r w:rsidRPr="004B1309">
        <w:rPr>
          <w:rStyle w:val="Emphasis"/>
        </w:rPr>
        <w:t xml:space="preserve"> around the world</w:t>
      </w:r>
      <w:r w:rsidRPr="004B1309">
        <w:rPr>
          <w:sz w:val="16"/>
        </w:rPr>
        <w:t>. Ecologists estimate that even at present rates of global material use, we are overshooting sustainable levels by 82 percent.</w:t>
      </w:r>
    </w:p>
    <w:p w14:paraId="4AEEEE97" w14:textId="77777777" w:rsidR="00F0664B" w:rsidRPr="004B1309" w:rsidRDefault="00F0664B" w:rsidP="00F0664B">
      <w:pPr>
        <w:rPr>
          <w:sz w:val="16"/>
        </w:rPr>
      </w:pPr>
      <w:r w:rsidRPr="004B1309">
        <w:rPr>
          <w:rStyle w:val="StyleUnderline"/>
        </w:rPr>
        <w:t>Take silver,</w:t>
      </w:r>
      <w:r w:rsidRPr="004B1309">
        <w:rPr>
          <w:sz w:val="16"/>
        </w:rPr>
        <w:t xml:space="preserve"> for instance. Mexico is home to the Peñasquito mine, </w:t>
      </w:r>
      <w:r w:rsidRPr="004B1309">
        <w:rPr>
          <w:rStyle w:val="StyleUnderline"/>
        </w:rPr>
        <w:t xml:space="preserve">one of the biggest silver mines </w:t>
      </w:r>
      <w:r w:rsidRPr="004B1309">
        <w:rPr>
          <w:sz w:val="16"/>
        </w:rPr>
        <w:t xml:space="preserve">in the world. Covering nearly 40 square miles, the operation is staggering in its scale: a sprawling open-pit complex ripped into the mountains, </w:t>
      </w:r>
      <w:r w:rsidRPr="004B1309">
        <w:rPr>
          <w:rStyle w:val="StyleUnderline"/>
        </w:rPr>
        <w:t>flanked by two waste dumps each a mile long, and a tailings dam full of toxic sludge</w:t>
      </w:r>
      <w:r w:rsidRPr="004B1309">
        <w:rPr>
          <w:sz w:val="16"/>
        </w:rPr>
        <w:t xml:space="preserve"> held back by a wall that’s 7 miles around and as high as a 50-story skyscraper. This mine will produce 11,000 tons of silver in 10 years before its reserves, the biggest in the world, are gone.</w:t>
      </w:r>
    </w:p>
    <w:p w14:paraId="4B440659" w14:textId="77777777" w:rsidR="00F0664B" w:rsidRPr="004B1309" w:rsidRDefault="00F0664B" w:rsidP="00F0664B">
      <w:pPr>
        <w:rPr>
          <w:sz w:val="16"/>
          <w:szCs w:val="16"/>
        </w:rPr>
      </w:pPr>
      <w:r w:rsidRPr="004B1309">
        <w:rPr>
          <w:sz w:val="16"/>
          <w:szCs w:val="16"/>
        </w:rPr>
        <w:t>To transition the global economy to renewables, we need to commission up to 130 more mines on the scale of Peñasquito. Just for silver.</w:t>
      </w:r>
    </w:p>
    <w:p w14:paraId="0BB468F7" w14:textId="77777777" w:rsidR="00F0664B" w:rsidRPr="004B1309" w:rsidRDefault="00F0664B" w:rsidP="00F0664B">
      <w:pPr>
        <w:rPr>
          <w:rStyle w:val="StyleUnderline"/>
        </w:rPr>
      </w:pPr>
      <w:r w:rsidRPr="004B1309">
        <w:rPr>
          <w:rStyle w:val="StyleUnderline"/>
          <w:highlight w:val="green"/>
        </w:rPr>
        <w:t xml:space="preserve">Lithium is </w:t>
      </w:r>
      <w:r w:rsidRPr="004B1309">
        <w:rPr>
          <w:rStyle w:val="StyleUnderline"/>
        </w:rPr>
        <w:t xml:space="preserve">another </w:t>
      </w:r>
      <w:r w:rsidRPr="004B1309">
        <w:rPr>
          <w:rStyle w:val="StyleUnderline"/>
          <w:highlight w:val="green"/>
        </w:rPr>
        <w:t>ecological disaste</w:t>
      </w:r>
      <w:r w:rsidRPr="004B1309">
        <w:rPr>
          <w:rStyle w:val="StyleUnderline"/>
        </w:rPr>
        <w:t xml:space="preserve">r. It </w:t>
      </w:r>
      <w:r w:rsidRPr="004B1309">
        <w:rPr>
          <w:rStyle w:val="StyleUnderline"/>
          <w:highlight w:val="green"/>
        </w:rPr>
        <w:t>takes</w:t>
      </w:r>
      <w:r w:rsidRPr="004B1309">
        <w:rPr>
          <w:rStyle w:val="Emphasis"/>
          <w:highlight w:val="green"/>
        </w:rPr>
        <w:t xml:space="preserve"> 500,000 gallons of water to produce a</w:t>
      </w:r>
      <w:r w:rsidRPr="004B1309">
        <w:rPr>
          <w:rStyle w:val="Emphasis"/>
        </w:rPr>
        <w:t xml:space="preserve"> single </w:t>
      </w:r>
      <w:r w:rsidRPr="004B1309">
        <w:rPr>
          <w:rStyle w:val="Emphasis"/>
          <w:highlight w:val="green"/>
        </w:rPr>
        <w:t>ton</w:t>
      </w:r>
      <w:r w:rsidRPr="004B1309">
        <w:rPr>
          <w:rStyle w:val="Emphasis"/>
        </w:rPr>
        <w:t xml:space="preserve"> of lithium. </w:t>
      </w:r>
      <w:r w:rsidRPr="004B1309">
        <w:rPr>
          <w:sz w:val="16"/>
        </w:rPr>
        <w:t xml:space="preserve">Even </w:t>
      </w:r>
      <w:r w:rsidRPr="004B1309">
        <w:rPr>
          <w:rStyle w:val="StyleUnderline"/>
        </w:rPr>
        <w:t xml:space="preserve">at present levels of </w:t>
      </w:r>
      <w:r w:rsidRPr="004B1309">
        <w:rPr>
          <w:rStyle w:val="StyleUnderline"/>
          <w:highlight w:val="green"/>
        </w:rPr>
        <w:t>extraction</w:t>
      </w:r>
      <w:r w:rsidRPr="004B1309">
        <w:rPr>
          <w:rStyle w:val="StyleUnderline"/>
        </w:rPr>
        <w:t xml:space="preserve"> this </w:t>
      </w:r>
      <w:r w:rsidRPr="004B1309">
        <w:rPr>
          <w:rStyle w:val="StyleUnderline"/>
          <w:highlight w:val="green"/>
        </w:rPr>
        <w:t>is causing problems</w:t>
      </w:r>
      <w:r w:rsidRPr="004B1309">
        <w:rPr>
          <w:sz w:val="16"/>
          <w:highlight w:val="green"/>
        </w:rPr>
        <w:t>.</w:t>
      </w:r>
      <w:r w:rsidRPr="004B1309">
        <w:rPr>
          <w:sz w:val="16"/>
        </w:rPr>
        <w:t xml:space="preserve"> In the Andes, where </w:t>
      </w:r>
      <w:r w:rsidRPr="004B1309">
        <w:rPr>
          <w:rStyle w:val="StyleUnderline"/>
        </w:rPr>
        <w:t>most of the world’s lithium is located</w:t>
      </w:r>
      <w:r w:rsidRPr="004B1309">
        <w:rPr>
          <w:sz w:val="16"/>
        </w:rPr>
        <w:t xml:space="preserve">, mining companies </w:t>
      </w:r>
      <w:r w:rsidRPr="004B1309">
        <w:rPr>
          <w:rStyle w:val="StyleUnderline"/>
        </w:rPr>
        <w:t xml:space="preserve">are </w:t>
      </w:r>
      <w:r w:rsidRPr="004B1309">
        <w:rPr>
          <w:rStyle w:val="StyleUnderline"/>
          <w:highlight w:val="green"/>
        </w:rPr>
        <w:t>burning through</w:t>
      </w:r>
      <w:r w:rsidRPr="004B1309">
        <w:rPr>
          <w:rStyle w:val="StyleUnderline"/>
        </w:rPr>
        <w:t xml:space="preserve"> the </w:t>
      </w:r>
      <w:r w:rsidRPr="004B1309">
        <w:rPr>
          <w:rStyle w:val="Emphasis"/>
          <w:highlight w:val="green"/>
        </w:rPr>
        <w:t>water</w:t>
      </w:r>
      <w:r w:rsidRPr="004B1309">
        <w:rPr>
          <w:rStyle w:val="Emphasis"/>
        </w:rPr>
        <w:t xml:space="preserve"> tables and </w:t>
      </w:r>
      <w:r w:rsidRPr="004B1309">
        <w:rPr>
          <w:rStyle w:val="Emphasis"/>
          <w:highlight w:val="green"/>
        </w:rPr>
        <w:t>leaving farmers with nothing</w:t>
      </w:r>
      <w:r w:rsidRPr="004B1309">
        <w:rPr>
          <w:rStyle w:val="Emphasis"/>
        </w:rPr>
        <w:t xml:space="preserve"> to irrigate their crops.</w:t>
      </w:r>
      <w:r w:rsidRPr="004B1309">
        <w:rPr>
          <w:sz w:val="16"/>
        </w:rPr>
        <w:t xml:space="preserve"> Many have had no choice but to abandon their land altogether. Meanwhile, </w:t>
      </w:r>
      <w:r w:rsidRPr="004B1309">
        <w:rPr>
          <w:rStyle w:val="StyleUnderline"/>
          <w:highlight w:val="green"/>
        </w:rPr>
        <w:t>chemical leaks</w:t>
      </w:r>
      <w:r w:rsidRPr="004B1309">
        <w:rPr>
          <w:rStyle w:val="StyleUnderline"/>
        </w:rPr>
        <w:t xml:space="preserve"> from </w:t>
      </w:r>
      <w:r w:rsidRPr="004B1309">
        <w:rPr>
          <w:rStyle w:val="StyleUnderline"/>
        </w:rPr>
        <w:lastRenderedPageBreak/>
        <w:t xml:space="preserve">lithium mines have </w:t>
      </w:r>
      <w:r w:rsidRPr="004B1309">
        <w:rPr>
          <w:rStyle w:val="StyleUnderline"/>
          <w:highlight w:val="green"/>
        </w:rPr>
        <w:t>poisoned rivers</w:t>
      </w:r>
      <w:r w:rsidRPr="004B1309">
        <w:rPr>
          <w:rStyle w:val="StyleUnderline"/>
        </w:rPr>
        <w:t xml:space="preserve"> </w:t>
      </w:r>
      <w:r w:rsidRPr="004B1309">
        <w:rPr>
          <w:sz w:val="16"/>
        </w:rPr>
        <w:t>from Chile to Argentina, Nevada to Tibet,</w:t>
      </w:r>
      <w:r w:rsidRPr="004B1309">
        <w:rPr>
          <w:rStyle w:val="StyleUnderline"/>
        </w:rPr>
        <w:t xml:space="preserve"> </w:t>
      </w:r>
      <w:r w:rsidRPr="004B1309">
        <w:rPr>
          <w:rStyle w:val="StyleUnderline"/>
          <w:highlight w:val="green"/>
        </w:rPr>
        <w:t>killing</w:t>
      </w:r>
      <w:r w:rsidRPr="004B1309">
        <w:rPr>
          <w:rStyle w:val="StyleUnderline"/>
        </w:rPr>
        <w:t xml:space="preserve"> off whole freshwater </w:t>
      </w:r>
      <w:r w:rsidRPr="004B1309">
        <w:rPr>
          <w:rStyle w:val="StyleUnderline"/>
          <w:highlight w:val="green"/>
        </w:rPr>
        <w:t>ecosystems</w:t>
      </w:r>
      <w:r w:rsidRPr="004B1309">
        <w:rPr>
          <w:rStyle w:val="StyleUnderline"/>
        </w:rPr>
        <w:t>. The lithium boom has barely even started, and it’s already a crisis.</w:t>
      </w:r>
    </w:p>
    <w:p w14:paraId="232B7D09" w14:textId="77777777" w:rsidR="00F0664B" w:rsidRPr="001631F7" w:rsidRDefault="00F0664B" w:rsidP="00F0664B">
      <w:pPr>
        <w:pStyle w:val="Heading4"/>
        <w:rPr>
          <w:rFonts w:cs="Times New Roman"/>
        </w:rPr>
      </w:pPr>
      <w:r w:rsidRPr="00CE5D10">
        <w:rPr>
          <w:rFonts w:cs="Times New Roman"/>
        </w:rPr>
        <w:t>Extinction</w:t>
      </w:r>
      <w:r>
        <w:rPr>
          <w:rFonts w:cs="Times New Roman"/>
        </w:rPr>
        <w:t>.</w:t>
      </w:r>
    </w:p>
    <w:p w14:paraId="566889AD" w14:textId="77777777" w:rsidR="00F0664B" w:rsidRPr="001631F7" w:rsidRDefault="00F0664B" w:rsidP="00F0664B">
      <w:r w:rsidRPr="001631F7">
        <w:t xml:space="preserve">Dr. Luiz </w:t>
      </w:r>
      <w:r w:rsidRPr="001631F7">
        <w:rPr>
          <w:rStyle w:val="Style13ptBold"/>
        </w:rPr>
        <w:t>Marques 20</w:t>
      </w:r>
      <w:r w:rsidRPr="001631F7">
        <w:t>, PhD in Entomology, Associate Professor of Environmental History in the Department of History at the University of Campinas, Capitalism and Environmental Collapse, p. 247-248</w:t>
      </w:r>
    </w:p>
    <w:p w14:paraId="03768FA9" w14:textId="77777777" w:rsidR="00F0664B" w:rsidRPr="001631F7" w:rsidRDefault="00F0664B" w:rsidP="00F0664B">
      <w:pPr>
        <w:rPr>
          <w:sz w:val="16"/>
        </w:rPr>
      </w:pPr>
      <w:r w:rsidRPr="001631F7">
        <w:rPr>
          <w:rStyle w:val="Emphasis"/>
        </w:rPr>
        <w:t xml:space="preserve">Numerous </w:t>
      </w:r>
      <w:r w:rsidRPr="00132DBB">
        <w:rPr>
          <w:rStyle w:val="Emphasis"/>
          <w:highlight w:val="green"/>
        </w:rPr>
        <w:t>scholars</w:t>
      </w:r>
      <w:r w:rsidRPr="001631F7">
        <w:rPr>
          <w:rStyle w:val="StyleUnderline"/>
        </w:rPr>
        <w:t xml:space="preserve"> from various fields of science today are </w:t>
      </w:r>
      <w:r w:rsidRPr="00132DBB">
        <w:rPr>
          <w:rStyle w:val="StyleUnderline"/>
          <w:highlight w:val="green"/>
        </w:rPr>
        <w:t>concerned with</w:t>
      </w:r>
      <w:r w:rsidRPr="001631F7">
        <w:rPr>
          <w:rStyle w:val="StyleUnderline"/>
        </w:rPr>
        <w:t xml:space="preserve"> the </w:t>
      </w:r>
      <w:r w:rsidRPr="001631F7">
        <w:rPr>
          <w:rStyle w:val="Emphasis"/>
        </w:rPr>
        <w:t xml:space="preserve">ongoing </w:t>
      </w:r>
      <w:r w:rsidRPr="00132DBB">
        <w:rPr>
          <w:rStyle w:val="Emphasis"/>
          <w:highlight w:val="green"/>
        </w:rPr>
        <w:t>collapse</w:t>
      </w:r>
      <w:r w:rsidRPr="00132DBB">
        <w:rPr>
          <w:rStyle w:val="StyleUnderline"/>
          <w:highlight w:val="green"/>
        </w:rPr>
        <w:t xml:space="preserve"> of biod</w:t>
      </w:r>
      <w:r w:rsidRPr="001631F7">
        <w:rPr>
          <w:rStyle w:val="StyleUnderline"/>
        </w:rPr>
        <w:t>iversity</w:t>
      </w:r>
      <w:r w:rsidRPr="001631F7">
        <w:rPr>
          <w:sz w:val="16"/>
        </w:rPr>
        <w:t>. The first Global Assessment of the Intergovernmental Science-Policy Platform on Biodiversity and Ecosystem Services (IPBES),1 published in 2019, estimates that:</w:t>
      </w:r>
    </w:p>
    <w:p w14:paraId="767209C1" w14:textId="77777777" w:rsidR="00F0664B" w:rsidRPr="001631F7" w:rsidRDefault="00F0664B" w:rsidP="00F0664B">
      <w:pPr>
        <w:ind w:left="720"/>
        <w:rPr>
          <w:sz w:val="16"/>
        </w:rPr>
      </w:pPr>
      <w:r w:rsidRPr="001631F7">
        <w:rPr>
          <w:rStyle w:val="StyleUnderline"/>
        </w:rPr>
        <w:t>The rate of global change in nature</w:t>
      </w:r>
      <w:r w:rsidRPr="001631F7">
        <w:rPr>
          <w:sz w:val="16"/>
        </w:rPr>
        <w:t xml:space="preserve"> during the past 50 years </w:t>
      </w:r>
      <w:r w:rsidRPr="001631F7">
        <w:rPr>
          <w:rStyle w:val="StyleUnderline"/>
        </w:rPr>
        <w:t xml:space="preserve">is </w:t>
      </w:r>
      <w:r w:rsidRPr="001631F7">
        <w:rPr>
          <w:rStyle w:val="Emphasis"/>
        </w:rPr>
        <w:t>unprecedented</w:t>
      </w:r>
      <w:r w:rsidRPr="001631F7">
        <w:rPr>
          <w:sz w:val="16"/>
        </w:rPr>
        <w:t xml:space="preserve"> in human history (…) </w:t>
      </w:r>
      <w:r w:rsidRPr="001631F7">
        <w:rPr>
          <w:rStyle w:val="StyleUnderline"/>
        </w:rPr>
        <w:t xml:space="preserve">Human actions threaten more species with </w:t>
      </w:r>
      <w:r w:rsidRPr="001631F7">
        <w:rPr>
          <w:rStyle w:val="Emphasis"/>
        </w:rPr>
        <w:t>global extinction</w:t>
      </w:r>
      <w:r w:rsidRPr="001631F7">
        <w:rPr>
          <w:rStyle w:val="StyleUnderline"/>
        </w:rPr>
        <w:t xml:space="preserve"> now than ever before</w:t>
      </w:r>
      <w:r w:rsidRPr="001631F7">
        <w:rPr>
          <w:sz w:val="16"/>
        </w:rPr>
        <w:t xml:space="preserve">. (…) An average of around </w:t>
      </w:r>
      <w:r w:rsidRPr="001631F7">
        <w:rPr>
          <w:rStyle w:val="StyleUnderline"/>
        </w:rPr>
        <w:t>25% of species</w:t>
      </w:r>
      <w:r w:rsidRPr="001631F7">
        <w:rPr>
          <w:sz w:val="16"/>
        </w:rPr>
        <w:t xml:space="preserve"> in assessed animal and plant groups </w:t>
      </w:r>
      <w:r w:rsidRPr="001631F7">
        <w:rPr>
          <w:rStyle w:val="StyleUnderline"/>
        </w:rPr>
        <w:t xml:space="preserve">are </w:t>
      </w:r>
      <w:r w:rsidRPr="001631F7">
        <w:rPr>
          <w:rStyle w:val="Emphasis"/>
        </w:rPr>
        <w:t>threatened</w:t>
      </w:r>
      <w:r w:rsidRPr="001631F7">
        <w:rPr>
          <w:sz w:val="16"/>
        </w:rPr>
        <w:t xml:space="preserve">, suggesting that around 1 million species already face extinction, </w:t>
      </w:r>
      <w:r w:rsidRPr="001631F7">
        <w:rPr>
          <w:rStyle w:val="StyleUnderline"/>
        </w:rPr>
        <w:t xml:space="preserve">many within </w:t>
      </w:r>
      <w:r w:rsidRPr="001631F7">
        <w:rPr>
          <w:rStyle w:val="Emphasis"/>
        </w:rPr>
        <w:t>decades</w:t>
      </w:r>
      <w:r w:rsidRPr="001631F7">
        <w:rPr>
          <w:rStyle w:val="StyleUnderline"/>
        </w:rPr>
        <w:t>, unless action is taken to reduce the intensity of drivers of biodiversity loss</w:t>
      </w:r>
      <w:r w:rsidRPr="001631F7">
        <w:rPr>
          <w:sz w:val="16"/>
        </w:rPr>
        <w:t>.</w:t>
      </w:r>
    </w:p>
    <w:p w14:paraId="0FED1645" w14:textId="77777777" w:rsidR="00F0664B" w:rsidRPr="001631F7" w:rsidRDefault="00F0664B" w:rsidP="00F0664B">
      <w:pPr>
        <w:rPr>
          <w:sz w:val="16"/>
        </w:rPr>
      </w:pPr>
      <w:r w:rsidRPr="00132DBB">
        <w:rPr>
          <w:rStyle w:val="StyleUnderline"/>
          <w:highlight w:val="green"/>
        </w:rPr>
        <w:t>Societies’</w:t>
      </w:r>
      <w:r w:rsidRPr="001631F7">
        <w:rPr>
          <w:rStyle w:val="StyleUnderline"/>
        </w:rPr>
        <w:t xml:space="preserve"> </w:t>
      </w:r>
      <w:r w:rsidRPr="001631F7">
        <w:rPr>
          <w:rStyle w:val="Emphasis"/>
        </w:rPr>
        <w:t xml:space="preserve">very </w:t>
      </w:r>
      <w:r w:rsidRPr="00132DBB">
        <w:rPr>
          <w:rStyle w:val="Emphasis"/>
          <w:highlight w:val="green"/>
        </w:rPr>
        <w:t>survival</w:t>
      </w:r>
      <w:r w:rsidRPr="00132DBB">
        <w:rPr>
          <w:rStyle w:val="StyleUnderline"/>
          <w:highlight w:val="green"/>
        </w:rPr>
        <w:t xml:space="preserve"> depends on</w:t>
      </w:r>
      <w:r w:rsidRPr="001631F7">
        <w:rPr>
          <w:rStyle w:val="StyleUnderline"/>
        </w:rPr>
        <w:t xml:space="preserve"> their </w:t>
      </w:r>
      <w:r w:rsidRPr="00132DBB">
        <w:rPr>
          <w:rStyle w:val="StyleUnderline"/>
          <w:highlight w:val="green"/>
        </w:rPr>
        <w:t xml:space="preserve">ability to </w:t>
      </w:r>
      <w:r w:rsidRPr="00132DBB">
        <w:rPr>
          <w:rStyle w:val="Emphasis"/>
          <w:highlight w:val="green"/>
        </w:rPr>
        <w:t>avert</w:t>
      </w:r>
      <w:r w:rsidRPr="001631F7">
        <w:rPr>
          <w:rStyle w:val="StyleUnderline"/>
        </w:rPr>
        <w:t xml:space="preserve"> the </w:t>
      </w:r>
      <w:r w:rsidRPr="001631F7">
        <w:rPr>
          <w:rStyle w:val="Emphasis"/>
        </w:rPr>
        <w:t xml:space="preserve">impending threat of </w:t>
      </w:r>
      <w:r w:rsidRPr="00132DBB">
        <w:rPr>
          <w:rStyle w:val="Emphasis"/>
          <w:highlight w:val="green"/>
        </w:rPr>
        <w:t>biological annihilation</w:t>
      </w:r>
      <w:r w:rsidRPr="001631F7">
        <w:rPr>
          <w:rStyle w:val="StyleUnderline"/>
        </w:rPr>
        <w:t xml:space="preserve"> via the ongoing sixth mass extinction of species</w:t>
      </w:r>
      <w:r w:rsidRPr="001631F7">
        <w:rPr>
          <w:sz w:val="16"/>
        </w:rPr>
        <w:t>, triggered or intensified by the globalization of capitalism over the last 50 years. Sir Robert Watson, Chair of IPBES (2016), doesn’t mince his words to say what is at stake: “</w:t>
      </w:r>
      <w:r w:rsidRPr="001631F7">
        <w:rPr>
          <w:rStyle w:val="StyleUnderline"/>
        </w:rPr>
        <w:t xml:space="preserve">We are </w:t>
      </w:r>
      <w:r w:rsidRPr="00132DBB">
        <w:rPr>
          <w:rStyle w:val="StyleUnderline"/>
          <w:highlight w:val="green"/>
        </w:rPr>
        <w:t>eroding</w:t>
      </w:r>
      <w:r w:rsidRPr="001631F7">
        <w:rPr>
          <w:rStyle w:val="StyleUnderline"/>
        </w:rPr>
        <w:t xml:space="preserve"> the </w:t>
      </w:r>
      <w:r w:rsidRPr="001631F7">
        <w:rPr>
          <w:rStyle w:val="Emphasis"/>
        </w:rPr>
        <w:t xml:space="preserve">very </w:t>
      </w:r>
      <w:r w:rsidRPr="00132DBB">
        <w:rPr>
          <w:rStyle w:val="Emphasis"/>
          <w:highlight w:val="green"/>
        </w:rPr>
        <w:t>foundations</w:t>
      </w:r>
      <w:r w:rsidRPr="00132DBB">
        <w:rPr>
          <w:rStyle w:val="StyleUnderline"/>
          <w:highlight w:val="green"/>
        </w:rPr>
        <w:t xml:space="preserve"> of</w:t>
      </w:r>
      <w:r w:rsidRPr="001631F7">
        <w:rPr>
          <w:sz w:val="16"/>
        </w:rPr>
        <w:t xml:space="preserve"> our economies, livelihoods, food security, health and quality of </w:t>
      </w:r>
      <w:r w:rsidRPr="00132DBB">
        <w:rPr>
          <w:rStyle w:val="Emphasis"/>
          <w:highlight w:val="green"/>
        </w:rPr>
        <w:t>life</w:t>
      </w:r>
      <w:r w:rsidRPr="001631F7">
        <w:rPr>
          <w:rStyle w:val="Emphasis"/>
        </w:rPr>
        <w:t xml:space="preserve"> worldwide</w:t>
      </w:r>
      <w:r w:rsidRPr="001631F7">
        <w:rPr>
          <w:sz w:val="16"/>
        </w:rPr>
        <w:t xml:space="preserve">.” There is no hyperbole in the claim that </w:t>
      </w:r>
      <w:r w:rsidRPr="001631F7">
        <w:rPr>
          <w:rStyle w:val="StyleUnderline"/>
        </w:rPr>
        <w:t>the collapse of biodiversity</w:t>
      </w:r>
      <w:r w:rsidRPr="001631F7">
        <w:rPr>
          <w:sz w:val="16"/>
        </w:rPr>
        <w:t xml:space="preserve"> and the acceleration of global warming, two processes that interact in synergy, </w:t>
      </w:r>
      <w:r w:rsidRPr="00132DBB">
        <w:rPr>
          <w:rStyle w:val="StyleUnderline"/>
          <w:highlight w:val="green"/>
        </w:rPr>
        <w:t>entail</w:t>
      </w:r>
      <w:r w:rsidRPr="001631F7">
        <w:rPr>
          <w:rStyle w:val="StyleUnderline"/>
        </w:rPr>
        <w:t xml:space="preserve"> an increasing </w:t>
      </w:r>
      <w:r w:rsidRPr="00132DBB">
        <w:rPr>
          <w:rStyle w:val="StyleUnderline"/>
          <w:highlight w:val="green"/>
        </w:rPr>
        <w:t xml:space="preserve">risk of </w:t>
      </w:r>
      <w:r w:rsidRPr="00132DBB">
        <w:rPr>
          <w:rStyle w:val="Emphasis"/>
          <w:highlight w:val="green"/>
        </w:rPr>
        <w:t>extinction</w:t>
      </w:r>
      <w:r w:rsidRPr="00132DBB">
        <w:rPr>
          <w:rStyle w:val="StyleUnderline"/>
          <w:highlight w:val="green"/>
        </w:rPr>
        <w:t xml:space="preserve"> for</w:t>
      </w:r>
      <w:r w:rsidRPr="001631F7">
        <w:rPr>
          <w:rStyle w:val="StyleUnderline"/>
        </w:rPr>
        <w:t xml:space="preserve"> the </w:t>
      </w:r>
      <w:r w:rsidRPr="00132DBB">
        <w:rPr>
          <w:rStyle w:val="Emphasis"/>
          <w:highlight w:val="green"/>
        </w:rPr>
        <w:t>Homo sapiens</w:t>
      </w:r>
      <w:r w:rsidRPr="001631F7">
        <w:rPr>
          <w:sz w:val="16"/>
        </w:rPr>
        <w:t>. As pointed out by Cristiana Paşca Palmer, Executive Secretary of the Convention on Biodiversity (2018), “I hope we aren’t the first species to document our own extinction.” Julia Marton-Lefèvre, former Director General of the International Union for Conservation of Nature (IUCN), reiterates this warning for the umpteenth time in a statement to delegations meeting at Rio+20 in 2012:</w:t>
      </w:r>
    </w:p>
    <w:p w14:paraId="157C10F0" w14:textId="77777777" w:rsidR="00F0664B" w:rsidRPr="001631F7" w:rsidRDefault="00F0664B" w:rsidP="00F0664B">
      <w:pPr>
        <w:ind w:left="720"/>
        <w:rPr>
          <w:sz w:val="16"/>
        </w:rPr>
      </w:pPr>
      <w:r w:rsidRPr="001631F7">
        <w:rPr>
          <w:rStyle w:val="StyleUnderline"/>
        </w:rPr>
        <w:t xml:space="preserve">Sustainability is a </w:t>
      </w:r>
      <w:r w:rsidRPr="001631F7">
        <w:rPr>
          <w:rStyle w:val="Emphasis"/>
        </w:rPr>
        <w:t>matter of life and death</w:t>
      </w:r>
      <w:r w:rsidRPr="001631F7">
        <w:rPr>
          <w:rStyle w:val="StyleUnderline"/>
        </w:rPr>
        <w:t xml:space="preserve"> for people </w:t>
      </w:r>
      <w:r w:rsidRPr="001631F7">
        <w:rPr>
          <w:rStyle w:val="Emphasis"/>
        </w:rPr>
        <w:t xml:space="preserve">on the </w:t>
      </w:r>
      <w:r w:rsidRPr="001631F7">
        <w:rPr>
          <w:rStyle w:val="StyleUnderline"/>
        </w:rPr>
        <w:t>planet. A sustainable future cannot be achieved without conserving biological diversity</w:t>
      </w:r>
      <w:r w:rsidRPr="001631F7">
        <w:rPr>
          <w:sz w:val="16"/>
        </w:rPr>
        <w:t xml:space="preserve">—animal and plant species, their habitats and their genes—not only for nature itself, but also </w:t>
      </w:r>
      <w:r w:rsidRPr="001631F7">
        <w:rPr>
          <w:rStyle w:val="StyleUnderline"/>
        </w:rPr>
        <w:t xml:space="preserve">for </w:t>
      </w:r>
      <w:r w:rsidRPr="001631F7">
        <w:rPr>
          <w:rStyle w:val="Emphasis"/>
        </w:rPr>
        <w:t>all 7 billion people</w:t>
      </w:r>
      <w:r w:rsidRPr="001631F7">
        <w:rPr>
          <w:rStyle w:val="StyleUnderline"/>
        </w:rPr>
        <w:t xml:space="preserve"> who depend on it</w:t>
      </w:r>
      <w:r w:rsidRPr="001631F7">
        <w:rPr>
          <w:sz w:val="16"/>
        </w:rPr>
        <w:t>.</w:t>
      </w:r>
    </w:p>
    <w:p w14:paraId="53A27FAF" w14:textId="77777777" w:rsidR="00F0664B" w:rsidRPr="001631F7" w:rsidRDefault="00F0664B" w:rsidP="00F0664B">
      <w:pPr>
        <w:rPr>
          <w:sz w:val="16"/>
        </w:rPr>
      </w:pPr>
      <w:r w:rsidRPr="001631F7">
        <w:rPr>
          <w:sz w:val="16"/>
        </w:rPr>
        <w:t>10.1 Defaunation and Biological Annihilation</w:t>
      </w:r>
    </w:p>
    <w:p w14:paraId="1C0934C4" w14:textId="77777777" w:rsidR="00F0664B" w:rsidRPr="001631F7" w:rsidRDefault="00F0664B" w:rsidP="00F0664B">
      <w:pPr>
        <w:rPr>
          <w:sz w:val="16"/>
        </w:rPr>
      </w:pPr>
      <w:r w:rsidRPr="001631F7">
        <w:rPr>
          <w:sz w:val="16"/>
        </w:rPr>
        <w:t>Rodolfo Dirzo, Mauro Galetti, Ben Collen, and other co-authors of a review titled “Defaunation in the Anthropocene” (2014) conceptualize one of the central aspects of the current sixth mass extinction of species: the term defaunation is used to denote the loss of both species and populations of wildlife, as well as local declines in abundance of individuals. The defaunation process is in full swing:</w:t>
      </w:r>
    </w:p>
    <w:p w14:paraId="283A1507" w14:textId="77777777" w:rsidR="00F0664B" w:rsidRPr="001631F7" w:rsidRDefault="00F0664B" w:rsidP="00F0664B">
      <w:pPr>
        <w:ind w:left="720"/>
        <w:rPr>
          <w:sz w:val="16"/>
        </w:rPr>
      </w:pPr>
      <w:r w:rsidRPr="001631F7">
        <w:rPr>
          <w:sz w:val="16"/>
        </w:rPr>
        <w:t>In the past 500 years, humans have triggered a wave of extinction, threat, and local population declines that may be comparable in both rate and magnitude with the five previous mass extinctions of Earth’s history. Similar to other mass extinction events, the effects of this “sixth extinction wave” extend across taxonomic groups, but they are also selective, with some taxonomic groups and regions being particularly affected. (…) So profound is this problem that we have applied the term “defaunation” to describe it.</w:t>
      </w:r>
    </w:p>
    <w:p w14:paraId="57456E81" w14:textId="77777777" w:rsidR="00F0664B" w:rsidRPr="001631F7" w:rsidRDefault="00F0664B" w:rsidP="00F0664B">
      <w:pPr>
        <w:rPr>
          <w:sz w:val="16"/>
        </w:rPr>
      </w:pPr>
      <w:r w:rsidRPr="001631F7">
        <w:rPr>
          <w:sz w:val="16"/>
        </w:rPr>
        <w:t>In a 2017 article, Gerardo Ceballos, Paul Ehrlich, and, again, Rodolfo Dirzo warn about the false impression that the threat of biological annihilation is not imminent:</w:t>
      </w:r>
    </w:p>
    <w:p w14:paraId="1DAD3736" w14:textId="77777777" w:rsidR="00F0664B" w:rsidRDefault="00F0664B" w:rsidP="00F0664B">
      <w:pPr>
        <w:ind w:left="720"/>
        <w:rPr>
          <w:sz w:val="16"/>
        </w:rPr>
      </w:pPr>
      <w:r w:rsidRPr="001631F7">
        <w:rPr>
          <w:sz w:val="16"/>
        </w:rPr>
        <w:t xml:space="preserve">The strong focus on species extinctions, a critical aspect of the contemporary pulse of biological extinction, leads to a common misimpression that Earth’s biota is not immediately threatened, just slowly entering an episode of major biodiversity loss. This view overlooks the current trends of population declines and extinctions. Using a sample of 27,600 terrestrial </w:t>
      </w:r>
      <w:r w:rsidRPr="00CE5D10">
        <w:rPr>
          <w:sz w:val="16"/>
        </w:rPr>
        <w:t xml:space="preserve">vertebrate species, and a more detailed analysis of 177 mammal species, we show the extremely high degree of population decay in vertebrates, even in common “species of low concern.” Dwindling population sizes and range shrinkages amount to </w:t>
      </w:r>
      <w:r w:rsidRPr="00CE5D10">
        <w:rPr>
          <w:rStyle w:val="StyleUnderline"/>
        </w:rPr>
        <w:t xml:space="preserve">a massive anthropogenic erosion of </w:t>
      </w:r>
      <w:r w:rsidRPr="00CE5D10">
        <w:rPr>
          <w:rStyle w:val="Emphasis"/>
        </w:rPr>
        <w:t>biod</w:t>
      </w:r>
      <w:r w:rsidRPr="00CE5D10">
        <w:rPr>
          <w:sz w:val="16"/>
        </w:rPr>
        <w:t xml:space="preserve">iversity </w:t>
      </w:r>
      <w:r w:rsidRPr="00CE5D10">
        <w:rPr>
          <w:rStyle w:val="StyleUnderline"/>
        </w:rPr>
        <w:t>and</w:t>
      </w:r>
      <w:r w:rsidRPr="00CE5D10">
        <w:rPr>
          <w:sz w:val="16"/>
        </w:rPr>
        <w:t xml:space="preserve"> of the </w:t>
      </w:r>
      <w:r w:rsidRPr="00CE5D10">
        <w:rPr>
          <w:rStyle w:val="StyleUnderline"/>
        </w:rPr>
        <w:t xml:space="preserve">ecosystem services </w:t>
      </w:r>
      <w:r w:rsidRPr="00CE5D10">
        <w:rPr>
          <w:rStyle w:val="Emphasis"/>
        </w:rPr>
        <w:t>essential to civilization</w:t>
      </w:r>
      <w:r w:rsidRPr="00CE5D10">
        <w:rPr>
          <w:sz w:val="16"/>
        </w:rPr>
        <w:t>. This “biological annihilation” underlines the seriousness for humanity of Earth’s ongoing sixth mass extinction event.</w:t>
      </w:r>
    </w:p>
    <w:p w14:paraId="192BDF1F" w14:textId="77777777" w:rsidR="00F0664B" w:rsidRPr="005A52A5" w:rsidRDefault="00F0664B" w:rsidP="00F0664B">
      <w:pPr>
        <w:pStyle w:val="Heading3"/>
        <w:rPr>
          <w:rFonts w:cs="Calibri"/>
        </w:rPr>
      </w:pPr>
      <w:r w:rsidRPr="005A52A5">
        <w:rPr>
          <w:rFonts w:cs="Calibri"/>
        </w:rPr>
        <w:lastRenderedPageBreak/>
        <w:t>1NC---Turn</w:t>
      </w:r>
    </w:p>
    <w:p w14:paraId="431B6D32" w14:textId="47422855" w:rsidR="00F0664B" w:rsidRPr="005A52A5" w:rsidRDefault="00F0664B" w:rsidP="00F0664B">
      <w:pPr>
        <w:pStyle w:val="Heading4"/>
        <w:rPr>
          <w:rFonts w:cs="Calibri"/>
        </w:rPr>
      </w:pPr>
      <w:r w:rsidRPr="005A52A5">
        <w:rPr>
          <w:rFonts w:cs="Calibri"/>
        </w:rPr>
        <w:t>Renewables</w:t>
      </w:r>
      <w:r>
        <w:rPr>
          <w:rFonts w:cs="Calibri"/>
        </w:rPr>
        <w:t xml:space="preserve"> like SMR’s</w:t>
      </w:r>
      <w:r w:rsidRPr="005A52A5">
        <w:rPr>
          <w:rFonts w:cs="Calibri"/>
        </w:rPr>
        <w:t xml:space="preserve"> deck REMs---collapses U.S. tech leadership.</w:t>
      </w:r>
    </w:p>
    <w:p w14:paraId="0E38F534" w14:textId="77777777" w:rsidR="00F0664B" w:rsidRPr="005A52A5" w:rsidRDefault="00F0664B" w:rsidP="00F0664B">
      <w:r w:rsidRPr="005A52A5">
        <w:rPr>
          <w:b/>
          <w:bCs/>
        </w:rPr>
        <w:t>Grier 18</w:t>
      </w:r>
      <w:r w:rsidRPr="005A52A5">
        <w:t xml:space="preserve"> [Peter Grier, a Washington, D.C., editor for The Christian Science Monitor, is a longtime contributor to Air Force Magazine. His most recent article, “Misplaced Nukes,” appeared in the August 2017 issue. Citing USAF Lt. Col. Justin C. Davey in a 2011 Air War College report, February; "Rare-Earth Uncertainty;" Air Force Magazine; http://www.airforcemag.com/MagazineArchive/Pages/2018/February%202018/Rare-Earth-Uncertainty.aspx]</w:t>
      </w:r>
    </w:p>
    <w:p w14:paraId="3A237DCB" w14:textId="77777777" w:rsidR="00F0664B" w:rsidRPr="004B1309" w:rsidRDefault="00F0664B" w:rsidP="00F0664B">
      <w:pPr>
        <w:rPr>
          <w:sz w:val="12"/>
        </w:rPr>
      </w:pPr>
      <w:r w:rsidRPr="005A52A5">
        <w:rPr>
          <w:sz w:val="12"/>
        </w:rPr>
        <w:t xml:space="preserve">Their names sound as if they are part of some science fiction universe: yttrium, dysprosium, samarium, neodymium. They are </w:t>
      </w:r>
      <w:r w:rsidRPr="00C77757">
        <w:rPr>
          <w:rStyle w:val="Emphasis"/>
        </w:rPr>
        <w:t xml:space="preserve">rare-earth </w:t>
      </w:r>
      <w:r w:rsidRPr="005A52A5">
        <w:rPr>
          <w:rStyle w:val="Emphasis"/>
          <w:highlight w:val="green"/>
        </w:rPr>
        <w:t>elements</w:t>
      </w:r>
      <w:r w:rsidRPr="005A52A5">
        <w:rPr>
          <w:sz w:val="12"/>
        </w:rPr>
        <w:t xml:space="preserve"> (REEs)—little-known but </w:t>
      </w:r>
      <w:r w:rsidRPr="005A52A5">
        <w:rPr>
          <w:rStyle w:val="Emphasis"/>
          <w:highlight w:val="green"/>
        </w:rPr>
        <w:t xml:space="preserve">crucial </w:t>
      </w:r>
      <w:r w:rsidRPr="00C77757">
        <w:rPr>
          <w:rStyle w:val="Emphasis"/>
        </w:rPr>
        <w:t>ingredients</w:t>
      </w:r>
      <w:r w:rsidRPr="00C77757">
        <w:rPr>
          <w:rStyle w:val="StyleUnderline"/>
        </w:rPr>
        <w:t xml:space="preserve"> </w:t>
      </w:r>
      <w:r w:rsidRPr="005A52A5">
        <w:rPr>
          <w:rStyle w:val="StyleUnderline"/>
          <w:highlight w:val="green"/>
        </w:rPr>
        <w:t>in</w:t>
      </w:r>
      <w:r w:rsidRPr="005A52A5">
        <w:rPr>
          <w:rStyle w:val="StyleUnderline"/>
        </w:rPr>
        <w:t xml:space="preserve"> much modern US </w:t>
      </w:r>
      <w:r w:rsidRPr="005A52A5">
        <w:rPr>
          <w:rStyle w:val="StyleUnderline"/>
          <w:highlight w:val="green"/>
        </w:rPr>
        <w:t>military</w:t>
      </w:r>
      <w:r w:rsidRPr="005A52A5">
        <w:rPr>
          <w:rStyle w:val="StyleUnderline"/>
        </w:rPr>
        <w:t xml:space="preserve"> </w:t>
      </w:r>
      <w:r w:rsidRPr="005A52A5">
        <w:rPr>
          <w:rStyle w:val="Emphasis"/>
        </w:rPr>
        <w:t xml:space="preserve">aerospace </w:t>
      </w:r>
      <w:r w:rsidRPr="005A52A5">
        <w:rPr>
          <w:rStyle w:val="Emphasis"/>
          <w:highlight w:val="green"/>
        </w:rPr>
        <w:t>tech</w:t>
      </w:r>
      <w:r w:rsidRPr="005A52A5">
        <w:rPr>
          <w:rStyle w:val="Emphasis"/>
        </w:rPr>
        <w:t>nology</w:t>
      </w:r>
      <w:r w:rsidRPr="005A52A5">
        <w:rPr>
          <w:sz w:val="12"/>
        </w:rPr>
        <w:t xml:space="preserve">. </w:t>
      </w:r>
      <w:r w:rsidRPr="005A52A5">
        <w:rPr>
          <w:rStyle w:val="StyleUnderline"/>
        </w:rPr>
        <w:t>Take lasers. Lockheed Martin is working on a small, high-power laser weapon</w:t>
      </w:r>
      <w:r w:rsidRPr="005A52A5">
        <w:rPr>
          <w:sz w:val="12"/>
        </w:rPr>
        <w:t xml:space="preserve"> that the Air Force Research Laboratory wants to test in a tactical fighter aircraft by 2021. </w:t>
      </w:r>
      <w:r w:rsidRPr="005A52A5">
        <w:rPr>
          <w:rStyle w:val="StyleUnderline"/>
        </w:rPr>
        <w:t xml:space="preserve">Its active gain medium is a flexible optical fiber </w:t>
      </w:r>
      <w:r w:rsidRPr="005A52A5">
        <w:rPr>
          <w:rStyle w:val="Emphasis"/>
        </w:rPr>
        <w:t>infused</w:t>
      </w:r>
      <w:r w:rsidRPr="005A52A5">
        <w:rPr>
          <w:rStyle w:val="StyleUnderline"/>
        </w:rPr>
        <w:t xml:space="preserve"> with a </w:t>
      </w:r>
      <w:r w:rsidRPr="005A52A5">
        <w:rPr>
          <w:rStyle w:val="Emphasis"/>
        </w:rPr>
        <w:t>rare-earth element</w:t>
      </w:r>
      <w:r w:rsidRPr="005A52A5">
        <w:rPr>
          <w:sz w:val="12"/>
        </w:rPr>
        <w:t xml:space="preserve"> such as erbium or neodymium. </w:t>
      </w:r>
      <w:r w:rsidRPr="005A52A5">
        <w:rPr>
          <w:rStyle w:val="StyleUnderline"/>
          <w:highlight w:val="green"/>
        </w:rPr>
        <w:t>R</w:t>
      </w:r>
      <w:r w:rsidRPr="005A52A5">
        <w:rPr>
          <w:rStyle w:val="StyleUnderline"/>
        </w:rPr>
        <w:t>are-</w:t>
      </w:r>
      <w:r w:rsidRPr="005A52A5">
        <w:rPr>
          <w:rStyle w:val="StyleUnderline"/>
          <w:highlight w:val="green"/>
        </w:rPr>
        <w:t>e</w:t>
      </w:r>
      <w:r w:rsidRPr="005A52A5">
        <w:rPr>
          <w:rStyle w:val="StyleUnderline"/>
        </w:rPr>
        <w:t xml:space="preserve">arth </w:t>
      </w:r>
      <w:r w:rsidRPr="005A52A5">
        <w:rPr>
          <w:rStyle w:val="StyleUnderline"/>
          <w:highlight w:val="green"/>
        </w:rPr>
        <w:t>e</w:t>
      </w:r>
      <w:r w:rsidRPr="005A52A5">
        <w:rPr>
          <w:rStyle w:val="StyleUnderline"/>
        </w:rPr>
        <w:t xml:space="preserve">lements </w:t>
      </w:r>
      <w:r w:rsidRPr="00572FF6">
        <w:rPr>
          <w:rStyle w:val="StyleUnderline"/>
        </w:rPr>
        <w:t xml:space="preserve">are </w:t>
      </w:r>
      <w:r w:rsidRPr="005A52A5">
        <w:rPr>
          <w:rStyle w:val="StyleUnderline"/>
        </w:rPr>
        <w:t xml:space="preserve">widely </w:t>
      </w:r>
      <w:r w:rsidRPr="005A52A5">
        <w:rPr>
          <w:rStyle w:val="StyleUnderline"/>
          <w:highlight w:val="green"/>
        </w:rPr>
        <w:t>used in</w:t>
      </w:r>
      <w:r w:rsidRPr="005A52A5">
        <w:rPr>
          <w:rStyle w:val="StyleUnderline"/>
        </w:rPr>
        <w:t xml:space="preserve"> </w:t>
      </w:r>
      <w:r w:rsidRPr="005A52A5">
        <w:rPr>
          <w:rStyle w:val="Emphasis"/>
        </w:rPr>
        <w:t>strong, permanent magnets</w:t>
      </w:r>
      <w:r w:rsidRPr="005A52A5">
        <w:rPr>
          <w:sz w:val="12"/>
        </w:rPr>
        <w:t xml:space="preserve"> impervious to temperature extremes. They are </w:t>
      </w:r>
      <w:r w:rsidRPr="005A52A5">
        <w:rPr>
          <w:rStyle w:val="StyleUnderline"/>
        </w:rPr>
        <w:t xml:space="preserve">used in </w:t>
      </w:r>
      <w:r w:rsidRPr="005A52A5">
        <w:rPr>
          <w:rStyle w:val="Emphasis"/>
        </w:rPr>
        <w:t>fin actuators,</w:t>
      </w:r>
      <w:r w:rsidRPr="005A52A5">
        <w:rPr>
          <w:rStyle w:val="StyleUnderline"/>
        </w:rPr>
        <w:t xml:space="preserve"> in </w:t>
      </w:r>
      <w:r w:rsidRPr="005A52A5">
        <w:rPr>
          <w:rStyle w:val="Emphasis"/>
          <w:highlight w:val="green"/>
        </w:rPr>
        <w:t xml:space="preserve">missile </w:t>
      </w:r>
      <w:r w:rsidRPr="00C77757">
        <w:rPr>
          <w:rStyle w:val="Emphasis"/>
        </w:rPr>
        <w:t>guidance</w:t>
      </w:r>
      <w:r w:rsidRPr="005A52A5">
        <w:rPr>
          <w:rStyle w:val="Emphasis"/>
        </w:rPr>
        <w:t>, and control systems</w:t>
      </w:r>
      <w:r w:rsidRPr="005A52A5">
        <w:rPr>
          <w:rStyle w:val="StyleUnderline"/>
        </w:rPr>
        <w:t xml:space="preserve">; disk drive </w:t>
      </w:r>
      <w:r w:rsidRPr="005A52A5">
        <w:rPr>
          <w:rStyle w:val="Emphasis"/>
          <w:highlight w:val="green"/>
        </w:rPr>
        <w:t>motors</w:t>
      </w:r>
      <w:r w:rsidRPr="005A52A5">
        <w:rPr>
          <w:rStyle w:val="StyleUnderline"/>
          <w:highlight w:val="green"/>
        </w:rPr>
        <w:t xml:space="preserve"> </w:t>
      </w:r>
      <w:r w:rsidRPr="005A52A5">
        <w:rPr>
          <w:rStyle w:val="StyleUnderline"/>
        </w:rPr>
        <w:t xml:space="preserve">installed </w:t>
      </w:r>
      <w:r w:rsidRPr="00C77757">
        <w:rPr>
          <w:rStyle w:val="StyleUnderline"/>
        </w:rPr>
        <w:t xml:space="preserve">in </w:t>
      </w:r>
      <w:r w:rsidRPr="005A52A5">
        <w:rPr>
          <w:rStyle w:val="Emphasis"/>
          <w:highlight w:val="green"/>
        </w:rPr>
        <w:t>aircraft</w:t>
      </w:r>
      <w:r w:rsidRPr="005A52A5">
        <w:rPr>
          <w:rStyle w:val="StyleUnderline"/>
          <w:highlight w:val="green"/>
        </w:rPr>
        <w:t xml:space="preserve"> and </w:t>
      </w:r>
      <w:r w:rsidRPr="005A52A5">
        <w:rPr>
          <w:rStyle w:val="Emphasis"/>
          <w:highlight w:val="green"/>
        </w:rPr>
        <w:t>tanks</w:t>
      </w:r>
      <w:r w:rsidRPr="005A52A5">
        <w:rPr>
          <w:rStyle w:val="StyleUnderline"/>
          <w:highlight w:val="green"/>
        </w:rPr>
        <w:t xml:space="preserve">; </w:t>
      </w:r>
      <w:r w:rsidRPr="005A52A5">
        <w:rPr>
          <w:rStyle w:val="Emphasis"/>
          <w:highlight w:val="green"/>
        </w:rPr>
        <w:t>satellite comm</w:t>
      </w:r>
      <w:r w:rsidRPr="005A52A5">
        <w:rPr>
          <w:rStyle w:val="Emphasis"/>
        </w:rPr>
        <w:t>unication</w:t>
      </w:r>
      <w:r w:rsidRPr="005A52A5">
        <w:rPr>
          <w:rStyle w:val="Emphasis"/>
          <w:highlight w:val="green"/>
        </w:rPr>
        <w:t>s</w:t>
      </w:r>
      <w:r w:rsidRPr="005A52A5">
        <w:rPr>
          <w:rStyle w:val="StyleUnderline"/>
        </w:rPr>
        <w:t xml:space="preserve">; and </w:t>
      </w:r>
      <w:r w:rsidRPr="00C77757">
        <w:rPr>
          <w:rStyle w:val="Emphasis"/>
        </w:rPr>
        <w:t>radar</w:t>
      </w:r>
      <w:r w:rsidRPr="00C77757">
        <w:rPr>
          <w:rStyle w:val="StyleUnderline"/>
        </w:rPr>
        <w:t xml:space="preserve"> </w:t>
      </w:r>
      <w:r w:rsidRPr="005A52A5">
        <w:rPr>
          <w:rStyle w:val="StyleUnderline"/>
          <w:highlight w:val="green"/>
        </w:rPr>
        <w:t xml:space="preserve">and </w:t>
      </w:r>
      <w:r w:rsidRPr="005A52A5">
        <w:rPr>
          <w:rStyle w:val="Emphasis"/>
          <w:highlight w:val="green"/>
        </w:rPr>
        <w:t xml:space="preserve">sonar </w:t>
      </w:r>
      <w:r w:rsidRPr="00572FF6">
        <w:rPr>
          <w:rStyle w:val="Emphasis"/>
        </w:rPr>
        <w:t xml:space="preserve">systems. </w:t>
      </w:r>
      <w:r w:rsidRPr="00572FF6">
        <w:rPr>
          <w:sz w:val="12"/>
        </w:rPr>
        <w:t xml:space="preserve">As might be expected given their importance to national security, </w:t>
      </w:r>
      <w:r w:rsidRPr="00572FF6">
        <w:rPr>
          <w:rStyle w:val="StyleUnderline"/>
        </w:rPr>
        <w:t>these elements used to come from the U</w:t>
      </w:r>
      <w:r w:rsidRPr="00572FF6">
        <w:rPr>
          <w:sz w:val="12"/>
        </w:rPr>
        <w:t xml:space="preserve">nited </w:t>
      </w:r>
      <w:r w:rsidRPr="00572FF6">
        <w:rPr>
          <w:rStyle w:val="StyleUnderline"/>
        </w:rPr>
        <w:t>S</w:t>
      </w:r>
      <w:r w:rsidRPr="00572FF6">
        <w:rPr>
          <w:sz w:val="12"/>
        </w:rPr>
        <w:t>tates. From the 1960s to the 1980s, the US was the</w:t>
      </w:r>
      <w:r w:rsidRPr="005A52A5">
        <w:rPr>
          <w:sz w:val="12"/>
        </w:rPr>
        <w:t xml:space="preserve"> global leader in rare-earth mining and production. </w:t>
      </w:r>
      <w:r w:rsidRPr="005A52A5">
        <w:rPr>
          <w:rStyle w:val="StyleUnderline"/>
        </w:rPr>
        <w:t xml:space="preserve">That is </w:t>
      </w:r>
      <w:r w:rsidRPr="005A52A5">
        <w:rPr>
          <w:rStyle w:val="Emphasis"/>
        </w:rPr>
        <w:t>no longer the case</w:t>
      </w:r>
      <w:r w:rsidRPr="005A52A5">
        <w:rPr>
          <w:rStyle w:val="StyleUnderline"/>
        </w:rPr>
        <w:t xml:space="preserve">. </w:t>
      </w:r>
      <w:r w:rsidRPr="005A52A5">
        <w:rPr>
          <w:sz w:val="12"/>
        </w:rPr>
        <w:t xml:space="preserve">In recent decades </w:t>
      </w:r>
      <w:r w:rsidRPr="005A52A5">
        <w:rPr>
          <w:rStyle w:val="StyleUnderline"/>
          <w:highlight w:val="green"/>
        </w:rPr>
        <w:t xml:space="preserve">China </w:t>
      </w:r>
      <w:r w:rsidRPr="00572FF6">
        <w:rPr>
          <w:rStyle w:val="StyleUnderline"/>
        </w:rPr>
        <w:t xml:space="preserve">has become the </w:t>
      </w:r>
      <w:r w:rsidRPr="005A52A5">
        <w:rPr>
          <w:rStyle w:val="StyleUnderline"/>
          <w:highlight w:val="green"/>
        </w:rPr>
        <w:t xml:space="preserve">source of </w:t>
      </w:r>
      <w:r w:rsidRPr="00572FF6">
        <w:rPr>
          <w:rStyle w:val="Emphasis"/>
        </w:rPr>
        <w:t xml:space="preserve">90 to </w:t>
      </w:r>
      <w:r w:rsidRPr="005A52A5">
        <w:rPr>
          <w:rStyle w:val="Emphasis"/>
          <w:highlight w:val="green"/>
        </w:rPr>
        <w:t>95 percent</w:t>
      </w:r>
      <w:r w:rsidRPr="005A52A5">
        <w:rPr>
          <w:rStyle w:val="StyleUnderline"/>
          <w:highlight w:val="green"/>
        </w:rPr>
        <w:t xml:space="preserve"> </w:t>
      </w:r>
      <w:r w:rsidRPr="00572FF6">
        <w:rPr>
          <w:rStyle w:val="StyleUnderline"/>
        </w:rPr>
        <w:t xml:space="preserve">of world </w:t>
      </w:r>
      <w:r w:rsidRPr="00572FF6">
        <w:rPr>
          <w:rStyle w:val="Emphasis"/>
        </w:rPr>
        <w:t>rare-earth oxides</w:t>
      </w:r>
      <w:r w:rsidRPr="00572FF6">
        <w:rPr>
          <w:rStyle w:val="StyleUnderline"/>
        </w:rPr>
        <w:t xml:space="preserve"> and the producer of a </w:t>
      </w:r>
      <w:r w:rsidRPr="00572FF6">
        <w:rPr>
          <w:rStyle w:val="Emphasis"/>
        </w:rPr>
        <w:t>majority</w:t>
      </w:r>
      <w:r w:rsidRPr="00572FF6">
        <w:rPr>
          <w:rStyle w:val="StyleUnderline"/>
        </w:rPr>
        <w:t xml:space="preserve"> of the globe’s strongest </w:t>
      </w:r>
      <w:r w:rsidRPr="00572FF6">
        <w:rPr>
          <w:rStyle w:val="Emphasis"/>
        </w:rPr>
        <w:t>rare-earth magnets</w:t>
      </w:r>
      <w:r w:rsidRPr="00572FF6">
        <w:rPr>
          <w:rStyle w:val="StyleUnderline"/>
        </w:rPr>
        <w:t>.</w:t>
      </w:r>
      <w:r w:rsidRPr="00572FF6">
        <w:rPr>
          <w:sz w:val="24"/>
          <w:u w:val="single"/>
        </w:rPr>
        <w:t xml:space="preserve"> </w:t>
      </w:r>
      <w:r w:rsidRPr="00572FF6">
        <w:rPr>
          <w:sz w:val="12"/>
        </w:rPr>
        <w:t xml:space="preserve">Many US officials and </w:t>
      </w:r>
      <w:r w:rsidRPr="00572FF6">
        <w:rPr>
          <w:rStyle w:val="StyleUnderline"/>
        </w:rPr>
        <w:t>lawmakers</w:t>
      </w:r>
      <w:r w:rsidRPr="00572FF6">
        <w:rPr>
          <w:sz w:val="12"/>
        </w:rPr>
        <w:t xml:space="preserve"> view this situation with apprehension. They </w:t>
      </w:r>
      <w:r w:rsidRPr="00572FF6">
        <w:rPr>
          <w:rStyle w:val="StyleUnderline"/>
        </w:rPr>
        <w:t>are pushing for</w:t>
      </w:r>
      <w:r w:rsidRPr="00572FF6">
        <w:rPr>
          <w:sz w:val="12"/>
        </w:rPr>
        <w:t xml:space="preserve"> solutions that range from </w:t>
      </w:r>
      <w:r w:rsidRPr="00572FF6">
        <w:rPr>
          <w:rStyle w:val="Emphasis"/>
        </w:rPr>
        <w:t>stockpiling critical minerals</w:t>
      </w:r>
      <w:r w:rsidRPr="00572FF6">
        <w:rPr>
          <w:sz w:val="12"/>
        </w:rPr>
        <w:t xml:space="preserve"> to the development of substitutes and the reopening of key domestic mines. “It’s a very real concern, and it obviously depends on the elements. But we use them for important technologies to keep us all safe,” said CIA Director Mike Pompeo, in response to an inquiry at a May 2017 Senate Intelligence Committee hearing on worldwide threats to the US. The rare-earth element group consists of 17 minerals. Fifteen are from a chemical group known as the lanthanides</w:t>
      </w:r>
      <w:r w:rsidRPr="00C77757">
        <w:rPr>
          <w:sz w:val="12"/>
        </w:rPr>
        <w:t>; scandium and yttrium are the other two. All share similar geochemical characteristics, generally resembling the chemical makeup of aluminum. Their slight differences in atomic structure</w:t>
      </w:r>
      <w:r w:rsidRPr="005A52A5">
        <w:rPr>
          <w:sz w:val="12"/>
        </w:rPr>
        <w:t xml:space="preserve"> give them different optical, electrical, metallurgic, and magnetic qualities. That makes them useful for a wide array of industrial applications. Despite their name, rare-earth elements are relatively widespread in the earth’s crust. </w:t>
      </w:r>
      <w:r w:rsidRPr="00572FF6">
        <w:rPr>
          <w:sz w:val="12"/>
        </w:rPr>
        <w:t xml:space="preserve">They are about as abundant as some major metals, such as copper and chrome. Even rare </w:t>
      </w:r>
      <w:r w:rsidRPr="00572FF6">
        <w:rPr>
          <w:rStyle w:val="Emphasis"/>
        </w:rPr>
        <w:t>REEs</w:t>
      </w:r>
      <w:r w:rsidRPr="00572FF6">
        <w:rPr>
          <w:sz w:val="12"/>
        </w:rPr>
        <w:t xml:space="preserve"> are more common than gold. </w:t>
      </w:r>
      <w:r w:rsidRPr="00572FF6">
        <w:rPr>
          <w:rStyle w:val="StyleUnderline"/>
        </w:rPr>
        <w:t>Their “</w:t>
      </w:r>
      <w:r w:rsidRPr="00572FF6">
        <w:rPr>
          <w:rStyle w:val="Emphasis"/>
        </w:rPr>
        <w:t>rarity</w:t>
      </w:r>
      <w:r w:rsidRPr="00572FF6">
        <w:rPr>
          <w:rStyle w:val="StyleUnderline"/>
        </w:rPr>
        <w:t xml:space="preserve">” stems from that fact that they are found in </w:t>
      </w:r>
      <w:r w:rsidRPr="00572FF6">
        <w:rPr>
          <w:rStyle w:val="Emphasis"/>
        </w:rPr>
        <w:t>low concentrations</w:t>
      </w:r>
      <w:r w:rsidRPr="00572FF6">
        <w:rPr>
          <w:rStyle w:val="StyleUnderline"/>
        </w:rPr>
        <w:t xml:space="preserve">, up to a few </w:t>
      </w:r>
      <w:r w:rsidRPr="00572FF6">
        <w:rPr>
          <w:rStyle w:val="Emphasis"/>
        </w:rPr>
        <w:t>hundred</w:t>
      </w:r>
      <w:r w:rsidRPr="00572FF6">
        <w:rPr>
          <w:rStyle w:val="StyleUnderline"/>
        </w:rPr>
        <w:t xml:space="preserve"> parts per million by </w:t>
      </w:r>
      <w:r w:rsidRPr="00572FF6">
        <w:rPr>
          <w:rStyle w:val="Emphasis"/>
        </w:rPr>
        <w:t>weight</w:t>
      </w:r>
      <w:r w:rsidRPr="00572FF6">
        <w:rPr>
          <w:rStyle w:val="StyleUnderline"/>
        </w:rPr>
        <w:t xml:space="preserve">, at most. That makes it </w:t>
      </w:r>
      <w:r w:rsidRPr="00572FF6">
        <w:rPr>
          <w:rStyle w:val="Emphasis"/>
        </w:rPr>
        <w:t>difficult</w:t>
      </w:r>
      <w:r w:rsidRPr="00572FF6">
        <w:rPr>
          <w:rStyle w:val="StyleUnderline"/>
        </w:rPr>
        <w:t xml:space="preserve"> and </w:t>
      </w:r>
      <w:r w:rsidRPr="00572FF6">
        <w:rPr>
          <w:sz w:val="12"/>
        </w:rPr>
        <w:t>thus</w:t>
      </w:r>
      <w:r w:rsidRPr="00572FF6">
        <w:rPr>
          <w:rStyle w:val="StyleUnderline"/>
        </w:rPr>
        <w:t xml:space="preserve"> </w:t>
      </w:r>
      <w:r w:rsidRPr="00572FF6">
        <w:rPr>
          <w:rStyle w:val="Emphasis"/>
        </w:rPr>
        <w:t>expensive to separate</w:t>
      </w:r>
      <w:r w:rsidRPr="00572FF6">
        <w:rPr>
          <w:rStyle w:val="StyleUnderline"/>
        </w:rPr>
        <w:t xml:space="preserve"> them from surrounding substances into </w:t>
      </w:r>
      <w:r w:rsidRPr="00572FF6">
        <w:rPr>
          <w:rStyle w:val="Emphasis"/>
        </w:rPr>
        <w:t>useful products</w:t>
      </w:r>
      <w:r w:rsidRPr="00572FF6">
        <w:rPr>
          <w:sz w:val="12"/>
        </w:rPr>
        <w:t xml:space="preserve">. </w:t>
      </w:r>
      <w:r w:rsidRPr="00572FF6">
        <w:rPr>
          <w:rStyle w:val="Emphasis"/>
        </w:rPr>
        <w:t>Development</w:t>
      </w:r>
      <w:r w:rsidRPr="00572FF6">
        <w:rPr>
          <w:rStyle w:val="StyleUnderline"/>
        </w:rPr>
        <w:t xml:space="preserve"> and </w:t>
      </w:r>
      <w:r w:rsidRPr="00572FF6">
        <w:rPr>
          <w:rStyle w:val="Emphasis"/>
        </w:rPr>
        <w:t>construction</w:t>
      </w:r>
      <w:r w:rsidRPr="00572FF6">
        <w:rPr>
          <w:rStyle w:val="StyleUnderline"/>
        </w:rPr>
        <w:t xml:space="preserve"> of </w:t>
      </w:r>
      <w:r w:rsidRPr="00572FF6">
        <w:rPr>
          <w:rStyle w:val="Emphasis"/>
        </w:rPr>
        <w:t>large-scale rare-earth element recovery infrastructure</w:t>
      </w:r>
      <w:r w:rsidRPr="00572FF6">
        <w:rPr>
          <w:rStyle w:val="StyleUnderline"/>
        </w:rPr>
        <w:t xml:space="preserve"> can take a </w:t>
      </w:r>
      <w:r w:rsidRPr="00572FF6">
        <w:rPr>
          <w:rStyle w:val="Emphasis"/>
        </w:rPr>
        <w:t>decade</w:t>
      </w:r>
      <w:r w:rsidRPr="00572FF6">
        <w:rPr>
          <w:sz w:val="12"/>
        </w:rPr>
        <w:t xml:space="preserve"> or longer. While unfamiliar to most Americans, REEs are vital components for a wide array of industries. Their unusual physical and chemical properties produce valuable effects when small amounts are combined with other minerals. According to a US Geological Survey, yttrium, europium, and terbium are used to make phosphors—substances that emit luminescence—for the flat panel display screens that are ubiquitous in modern electronics. The glass industry is a large user of rare earths for polishing and to provide color and special optical qualities to finished products. Digital camera lenses can be up to 50 percent lanthanum. REEs are used as catalysts in the production of petroleum and in automotive catalytic converters. They help make lighter flints and fluorescent light bulbs. But </w:t>
      </w:r>
      <w:r w:rsidRPr="00572FF6">
        <w:rPr>
          <w:rStyle w:val="StyleUnderline"/>
        </w:rPr>
        <w:t xml:space="preserve">their fastest-growing use, and the one arguably most important for US national security, is in lightweight, strong, durable magnets. </w:t>
      </w:r>
      <w:r w:rsidRPr="00572FF6">
        <w:rPr>
          <w:sz w:val="12"/>
        </w:rPr>
        <w:t>“Exceptionally notable is how REE alloys revolutionized the magnet trade and subsequently enhanced the products</w:t>
      </w:r>
      <w:r w:rsidRPr="005A52A5">
        <w:rPr>
          <w:sz w:val="12"/>
        </w:rPr>
        <w:t xml:space="preserve"> of all other businesses relying on that industry,” wrote USAF Lt. Col. Justin C. Davey in a 2011 Air War College report. The magnets, and by extension the elements, are now common in consumer electronics and indispensable for many defense applications. Samarium-cobalt magnets are more resistant to demagnetization than those made from any other material. This quality—called high coercivity—means high temperatures do not make them lose magnetic strength. That makes them the best choice for many military applications, according to Davey. In contrast, neodymium-iron-boron magnets are incredibly strong and light. By weight they are almost 10 times more powerful than traditional ferrite magnets. That makes them ideal for use in the tiny electronic components such as disk drives that have helped make possible decades of computer-driven innovation. </w:t>
      </w:r>
      <w:r w:rsidRPr="005A52A5">
        <w:rPr>
          <w:rStyle w:val="StyleUnderline"/>
          <w:highlight w:val="green"/>
        </w:rPr>
        <w:t>The</w:t>
      </w:r>
      <w:r w:rsidRPr="005A52A5">
        <w:rPr>
          <w:rStyle w:val="StyleUnderline"/>
        </w:rPr>
        <w:t xml:space="preserve"> </w:t>
      </w:r>
      <w:r w:rsidRPr="005A52A5">
        <w:rPr>
          <w:rStyle w:val="Emphasis"/>
        </w:rPr>
        <w:t xml:space="preserve">world’s </w:t>
      </w:r>
      <w:r w:rsidRPr="005A52A5">
        <w:rPr>
          <w:rStyle w:val="Emphasis"/>
          <w:highlight w:val="green"/>
        </w:rPr>
        <w:t xml:space="preserve">push for renewable </w:t>
      </w:r>
      <w:r w:rsidRPr="00C77757">
        <w:rPr>
          <w:rStyle w:val="Emphasis"/>
        </w:rPr>
        <w:t>energy</w:t>
      </w:r>
      <w:r w:rsidRPr="005A52A5">
        <w:rPr>
          <w:rStyle w:val="Emphasis"/>
        </w:rPr>
        <w:t xml:space="preserve"> sources</w:t>
      </w:r>
      <w:r w:rsidRPr="005A52A5">
        <w:rPr>
          <w:rStyle w:val="StyleUnderline"/>
        </w:rPr>
        <w:t xml:space="preserve"> </w:t>
      </w:r>
      <w:r w:rsidRPr="00572FF6">
        <w:rPr>
          <w:rStyle w:val="StyleUnderline"/>
        </w:rPr>
        <w:t xml:space="preserve">may </w:t>
      </w:r>
      <w:r w:rsidRPr="00C77757">
        <w:rPr>
          <w:rStyle w:val="StyleUnderline"/>
        </w:rPr>
        <w:t xml:space="preserve">only </w:t>
      </w:r>
      <w:r w:rsidRPr="005A52A5">
        <w:rPr>
          <w:rStyle w:val="Emphasis"/>
          <w:highlight w:val="green"/>
        </w:rPr>
        <w:t xml:space="preserve">increase </w:t>
      </w:r>
      <w:r w:rsidRPr="00C77757">
        <w:rPr>
          <w:rStyle w:val="Emphasis"/>
        </w:rPr>
        <w:t xml:space="preserve">the </w:t>
      </w:r>
      <w:r w:rsidRPr="005A52A5">
        <w:rPr>
          <w:rStyle w:val="Emphasis"/>
          <w:highlight w:val="green"/>
        </w:rPr>
        <w:t>demand</w:t>
      </w:r>
      <w:r w:rsidRPr="005A52A5">
        <w:rPr>
          <w:rStyle w:val="StyleUnderline"/>
          <w:highlight w:val="green"/>
        </w:rPr>
        <w:t xml:space="preserve"> </w:t>
      </w:r>
      <w:r w:rsidRPr="00572FF6">
        <w:rPr>
          <w:rStyle w:val="StyleUnderline"/>
        </w:rPr>
        <w:t xml:space="preserve">for </w:t>
      </w:r>
      <w:r w:rsidRPr="00572FF6">
        <w:rPr>
          <w:rStyle w:val="Emphasis"/>
        </w:rPr>
        <w:t>non-renewable REE magnets</w:t>
      </w:r>
      <w:r w:rsidRPr="00572FF6">
        <w:rPr>
          <w:sz w:val="12"/>
        </w:rPr>
        <w:t xml:space="preserve">. </w:t>
      </w:r>
      <w:r w:rsidRPr="00572FF6">
        <w:rPr>
          <w:rStyle w:val="StyleUnderline"/>
        </w:rPr>
        <w:t>A</w:t>
      </w:r>
      <w:r w:rsidRPr="00572FF6">
        <w:rPr>
          <w:sz w:val="12"/>
        </w:rPr>
        <w:t xml:space="preserve"> Toyota </w:t>
      </w:r>
      <w:r w:rsidRPr="00572FF6">
        <w:rPr>
          <w:rStyle w:val="StyleUnderline"/>
        </w:rPr>
        <w:t>Prius</w:t>
      </w:r>
      <w:r w:rsidRPr="00572FF6">
        <w:rPr>
          <w:sz w:val="12"/>
        </w:rPr>
        <w:t xml:space="preserve">, for example, </w:t>
      </w:r>
      <w:r w:rsidRPr="00572FF6">
        <w:rPr>
          <w:rStyle w:val="StyleUnderline"/>
        </w:rPr>
        <w:t>uses about two pounds of neodymium in its hybrid power sys</w:t>
      </w:r>
      <w:r w:rsidRPr="00C77757">
        <w:rPr>
          <w:rStyle w:val="StyleUnderline"/>
        </w:rPr>
        <w:t>tem.</w:t>
      </w:r>
      <w:r w:rsidRPr="00C77757">
        <w:rPr>
          <w:sz w:val="12"/>
        </w:rPr>
        <w:t xml:space="preserve"> </w:t>
      </w:r>
      <w:r w:rsidRPr="00C77757">
        <w:rPr>
          <w:rStyle w:val="Emphasis"/>
        </w:rPr>
        <w:t>Wind turbines</w:t>
      </w:r>
      <w:r w:rsidRPr="00C77757">
        <w:rPr>
          <w:sz w:val="12"/>
        </w:rPr>
        <w:t xml:space="preserve"> need lots of neodymium—new models </w:t>
      </w:r>
      <w:r w:rsidRPr="00C77757">
        <w:rPr>
          <w:rStyle w:val="StyleUnderline"/>
        </w:rPr>
        <w:t xml:space="preserve">use up to </w:t>
      </w:r>
      <w:r w:rsidRPr="00C77757">
        <w:rPr>
          <w:rStyle w:val="Emphasis"/>
        </w:rPr>
        <w:t>two tons</w:t>
      </w:r>
      <w:r w:rsidRPr="00C77757">
        <w:rPr>
          <w:rStyle w:val="StyleUnderline"/>
        </w:rPr>
        <w:t xml:space="preserve"> of neodymium magnets</w:t>
      </w:r>
      <w:r w:rsidRPr="00C77757">
        <w:rPr>
          <w:sz w:val="12"/>
        </w:rPr>
        <w:t xml:space="preserve">. The Department of Defense is not a major user of rare-earth elements, relatively speaking. Defense accounts for about five percent of US consumption, according to a Congressional Research Service background report on the subject. </w:t>
      </w:r>
      <w:r w:rsidRPr="00C77757">
        <w:rPr>
          <w:rStyle w:val="StyleUnderline"/>
        </w:rPr>
        <w:t xml:space="preserve">But </w:t>
      </w:r>
      <w:r w:rsidRPr="005A52A5">
        <w:rPr>
          <w:rStyle w:val="StyleUnderline"/>
          <w:highlight w:val="green"/>
        </w:rPr>
        <w:t xml:space="preserve">REEs </w:t>
      </w:r>
      <w:r w:rsidRPr="00C77757">
        <w:rPr>
          <w:rStyle w:val="StyleUnderline"/>
        </w:rPr>
        <w:t xml:space="preserve">are </w:t>
      </w:r>
      <w:r w:rsidRPr="005A52A5">
        <w:rPr>
          <w:rStyle w:val="Emphasis"/>
          <w:highlight w:val="green"/>
        </w:rPr>
        <w:t>integral</w:t>
      </w:r>
      <w:r w:rsidRPr="005A52A5">
        <w:rPr>
          <w:rStyle w:val="StyleUnderline"/>
          <w:highlight w:val="green"/>
        </w:rPr>
        <w:t xml:space="preserve"> to </w:t>
      </w:r>
      <w:r w:rsidRPr="00C77757">
        <w:rPr>
          <w:rStyle w:val="StyleUnderline"/>
        </w:rPr>
        <w:t xml:space="preserve">a </w:t>
      </w:r>
      <w:r w:rsidRPr="00C77757">
        <w:rPr>
          <w:rStyle w:val="Emphasis"/>
        </w:rPr>
        <w:t>vast array</w:t>
      </w:r>
      <w:r w:rsidRPr="00C77757">
        <w:rPr>
          <w:rStyle w:val="StyleUnderline"/>
        </w:rPr>
        <w:t xml:space="preserve"> of </w:t>
      </w:r>
      <w:r w:rsidRPr="005A52A5">
        <w:rPr>
          <w:rStyle w:val="Emphasis"/>
          <w:highlight w:val="green"/>
        </w:rPr>
        <w:t xml:space="preserve">Pentagon </w:t>
      </w:r>
      <w:r w:rsidRPr="00C77757">
        <w:rPr>
          <w:rStyle w:val="Emphasis"/>
        </w:rPr>
        <w:t>weapons</w:t>
      </w:r>
      <w:r w:rsidRPr="005A52A5">
        <w:rPr>
          <w:rStyle w:val="StyleUnderline"/>
        </w:rPr>
        <w:t xml:space="preserve"> and </w:t>
      </w:r>
      <w:r w:rsidRPr="005A52A5">
        <w:rPr>
          <w:rStyle w:val="Emphasis"/>
        </w:rPr>
        <w:t>general equipment</w:t>
      </w:r>
      <w:r w:rsidRPr="005A52A5">
        <w:rPr>
          <w:rStyle w:val="StyleUnderline"/>
        </w:rPr>
        <w:t xml:space="preserve">. </w:t>
      </w:r>
      <w:r w:rsidRPr="005A52A5">
        <w:rPr>
          <w:rStyle w:val="Emphasis"/>
        </w:rPr>
        <w:t>Flat screens</w:t>
      </w:r>
      <w:r w:rsidRPr="005A52A5">
        <w:rPr>
          <w:rStyle w:val="StyleUnderline"/>
        </w:rPr>
        <w:t xml:space="preserve"> and </w:t>
      </w:r>
      <w:r w:rsidRPr="005A52A5">
        <w:rPr>
          <w:rStyle w:val="Emphasis"/>
        </w:rPr>
        <w:t>hard drives</w:t>
      </w:r>
      <w:r w:rsidRPr="005A52A5">
        <w:rPr>
          <w:rStyle w:val="StyleUnderline"/>
        </w:rPr>
        <w:t xml:space="preserve"> are </w:t>
      </w:r>
      <w:r w:rsidRPr="005A52A5">
        <w:rPr>
          <w:rStyle w:val="Emphasis"/>
        </w:rPr>
        <w:t>pervasive in the military</w:t>
      </w:r>
      <w:r w:rsidRPr="005A52A5">
        <w:rPr>
          <w:rStyle w:val="StyleUnderline"/>
        </w:rPr>
        <w:t xml:space="preserve">, from office computers to </w:t>
      </w:r>
      <w:r w:rsidRPr="005A52A5">
        <w:rPr>
          <w:rStyle w:val="Emphasis"/>
        </w:rPr>
        <w:t>combat aircraft, ships, and vehicles. Missile guidance</w:t>
      </w:r>
      <w:r w:rsidRPr="005A52A5">
        <w:rPr>
          <w:rStyle w:val="StyleUnderline"/>
        </w:rPr>
        <w:t xml:space="preserve"> and </w:t>
      </w:r>
      <w:r w:rsidRPr="005A52A5">
        <w:rPr>
          <w:rStyle w:val="Emphasis"/>
        </w:rPr>
        <w:t>control motors</w:t>
      </w:r>
      <w:r w:rsidRPr="005A52A5">
        <w:rPr>
          <w:rStyle w:val="StyleUnderline"/>
        </w:rPr>
        <w:t xml:space="preserve"> and </w:t>
      </w:r>
      <w:r w:rsidRPr="005A52A5">
        <w:rPr>
          <w:rStyle w:val="Emphasis"/>
        </w:rPr>
        <w:t>actuators</w:t>
      </w:r>
      <w:r w:rsidRPr="005A52A5">
        <w:rPr>
          <w:rStyle w:val="StyleUnderline"/>
        </w:rPr>
        <w:t xml:space="preserve"> depend on</w:t>
      </w:r>
      <w:r w:rsidRPr="005A52A5">
        <w:rPr>
          <w:sz w:val="12"/>
        </w:rPr>
        <w:t xml:space="preserve"> small, powerful </w:t>
      </w:r>
      <w:r w:rsidRPr="005A52A5">
        <w:rPr>
          <w:rStyle w:val="Emphasis"/>
        </w:rPr>
        <w:t>rare-earth magnets.</w:t>
      </w:r>
      <w:r w:rsidRPr="005A52A5">
        <w:rPr>
          <w:sz w:val="12"/>
        </w:rPr>
        <w:t xml:space="preserve"> If it were not for them, precision-guided weapons such as the satellite-guided Joint Direct Attack Munition would require much bulkier and more expensive hydraulic systems. The generators that produce electrical power for aircraft all contain samarium-cobalt magnets. The stealth technology that produces white noise to help conceal the sound of helicopter rotor blades uses such magnets as well. F-22 tail fins and rudders move due to motors with powerful, miniature REE magnets. Electronic warfare jamming devices use rare-earth materials, as do laser targeting systems </w:t>
      </w:r>
      <w:r w:rsidRPr="00C77757">
        <w:rPr>
          <w:sz w:val="12"/>
        </w:rPr>
        <w:t xml:space="preserve">and nascent laser weapons. </w:t>
      </w:r>
      <w:r w:rsidRPr="00C77757">
        <w:rPr>
          <w:rStyle w:val="StyleUnderline"/>
        </w:rPr>
        <w:t xml:space="preserve">Each stealthy F-35 strike fighter requires 920 pounds of rare-earth material, </w:t>
      </w:r>
      <w:r w:rsidRPr="00C77757">
        <w:rPr>
          <w:sz w:val="12"/>
        </w:rPr>
        <w:t xml:space="preserve">according to DOD. </w:t>
      </w:r>
      <w:r w:rsidRPr="00C77757">
        <w:rPr>
          <w:rStyle w:val="StyleUnderline"/>
        </w:rPr>
        <w:t xml:space="preserve">Each Arleigh Burke DDG-51 </w:t>
      </w:r>
      <w:r w:rsidRPr="00C77757">
        <w:rPr>
          <w:rStyle w:val="StyleUnderline"/>
        </w:rPr>
        <w:lastRenderedPageBreak/>
        <w:t xml:space="preserve">destroyer requires 5,200 pounds. An SSN-774 Virginia-class submarine needs 9,200 pounds. The ability of </w:t>
      </w:r>
      <w:r w:rsidRPr="00C77757">
        <w:rPr>
          <w:rStyle w:val="Emphasis"/>
        </w:rPr>
        <w:t>US contractors</w:t>
      </w:r>
      <w:r w:rsidRPr="00C77757">
        <w:rPr>
          <w:rStyle w:val="StyleUnderline"/>
        </w:rPr>
        <w:t xml:space="preserve"> to </w:t>
      </w:r>
      <w:r w:rsidRPr="00C77757">
        <w:rPr>
          <w:rStyle w:val="Emphasis"/>
        </w:rPr>
        <w:t>quickly make use of technological innovations</w:t>
      </w:r>
      <w:r w:rsidRPr="00C77757">
        <w:rPr>
          <w:rStyle w:val="StyleUnderline"/>
        </w:rPr>
        <w:t xml:space="preserve"> and </w:t>
      </w:r>
      <w:r w:rsidRPr="00C77757">
        <w:rPr>
          <w:rStyle w:val="Emphasis"/>
        </w:rPr>
        <w:t xml:space="preserve">translate them </w:t>
      </w:r>
      <w:r w:rsidRPr="00C77757">
        <w:rPr>
          <w:rStyle w:val="StyleUnderline"/>
        </w:rPr>
        <w:t>into</w:t>
      </w:r>
      <w:r w:rsidRPr="00C77757">
        <w:rPr>
          <w:rStyle w:val="Emphasis"/>
        </w:rPr>
        <w:t xml:space="preserve"> </w:t>
      </w:r>
      <w:r w:rsidRPr="00C77757">
        <w:rPr>
          <w:rStyle w:val="StyleUnderline"/>
        </w:rPr>
        <w:t xml:space="preserve">high-quality military systems is a </w:t>
      </w:r>
      <w:r w:rsidRPr="00C77757">
        <w:rPr>
          <w:rStyle w:val="Emphasis"/>
        </w:rPr>
        <w:t>pillar of the nation’s defense</w:t>
      </w:r>
      <w:r w:rsidRPr="00C77757">
        <w:rPr>
          <w:sz w:val="12"/>
        </w:rPr>
        <w:t>. Given that, the Pentagon is likely to become even more dependent in the coming years on high-tech magnets, motors, lasers, computers, and electric-drive systems that use rare-earth materials.</w:t>
      </w:r>
    </w:p>
    <w:p w14:paraId="7E9DAD88" w14:textId="77777777" w:rsidR="00F0664B" w:rsidRPr="00EF32B7" w:rsidRDefault="00F0664B" w:rsidP="00F0664B">
      <w:pPr>
        <w:pStyle w:val="Heading4"/>
        <w:rPr>
          <w:rFonts w:cs="Calibri"/>
        </w:rPr>
      </w:pPr>
      <w:r>
        <w:rPr>
          <w:rFonts w:cs="Calibri"/>
          <w:u w:val="single"/>
        </w:rPr>
        <w:t>Nuke war</w:t>
      </w:r>
    </w:p>
    <w:p w14:paraId="021743FB" w14:textId="77777777" w:rsidR="00F0664B" w:rsidRPr="00673695" w:rsidRDefault="00F0664B" w:rsidP="00F0664B">
      <w:r w:rsidRPr="00673695">
        <w:t xml:space="preserve">Matthew </w:t>
      </w:r>
      <w:r w:rsidRPr="00673695">
        <w:rPr>
          <w:rStyle w:val="Style13ptBold"/>
        </w:rPr>
        <w:t>Kroenig</w:t>
      </w:r>
      <w:r w:rsidRPr="00673695">
        <w:t xml:space="preserve"> </w:t>
      </w:r>
      <w:r w:rsidRPr="00673695">
        <w:rPr>
          <w:rStyle w:val="Style13ptBold"/>
        </w:rPr>
        <w:t>and</w:t>
      </w:r>
      <w:r w:rsidRPr="00673695">
        <w:t xml:space="preserve"> Bharath </w:t>
      </w:r>
      <w:r w:rsidRPr="00673695">
        <w:rPr>
          <w:rStyle w:val="Style13ptBold"/>
        </w:rPr>
        <w:t>Gopalaswamy</w:t>
      </w:r>
      <w:r w:rsidRPr="00673695">
        <w:t xml:space="preserve"> </w:t>
      </w:r>
      <w:r w:rsidRPr="00673695">
        <w:rPr>
          <w:rStyle w:val="Style13ptBold"/>
        </w:rPr>
        <w:t>18</w:t>
      </w:r>
      <w:r w:rsidRPr="00673695">
        <w:t xml:space="preserve"> (Matthew Kroenig is Associate Professor of Government and Foreign Service at Georgetown University and Deputy Director for Strategy in the Scowcroft Center for Strategy and Security at the Atlantic Council, Bharath Gopalaswamy is the director of the South Asia Center at the Atlantic Council. He holds a PhD in mechanical engineering with a specialization in numerical acoustics from Trinity College, Dublin, 11/12/18, accessed 11/5/21, “Will disruptive technology cause nuclear war?”, https://thebulletin.org/2018/11/will-disruptive-technology-cause-nuclear-war/)AGabay</w:t>
      </w:r>
    </w:p>
    <w:p w14:paraId="18F95F74" w14:textId="1E6DC7F0" w:rsidR="00F0664B" w:rsidRPr="00F0664B" w:rsidRDefault="00F0664B" w:rsidP="00F0664B">
      <w:pPr>
        <w:rPr>
          <w:sz w:val="16"/>
        </w:rPr>
      </w:pPr>
      <w:r w:rsidRPr="00673695">
        <w:rPr>
          <w:sz w:val="16"/>
        </w:rPr>
        <w:t xml:space="preserve">Rather, we should think more broadly about how new technology might affect global politics, and, for this, it is helpful to turn to scholarly international relations theory. The dominant theory of the causes of war in the academy is </w:t>
      </w:r>
      <w:r w:rsidRPr="00673695">
        <w:rPr>
          <w:u w:val="single"/>
        </w:rPr>
        <w:t>the</w:t>
      </w:r>
      <w:r w:rsidRPr="00673695">
        <w:rPr>
          <w:sz w:val="16"/>
        </w:rPr>
        <w:t xml:space="preserve"> “</w:t>
      </w:r>
      <w:r w:rsidRPr="00673695">
        <w:rPr>
          <w:b/>
          <w:bCs/>
          <w:highlight w:val="green"/>
          <w:u w:val="single"/>
        </w:rPr>
        <w:t>bargaining</w:t>
      </w:r>
      <w:r w:rsidRPr="00673695">
        <w:rPr>
          <w:u w:val="single"/>
        </w:rPr>
        <w:t xml:space="preserve"> </w:t>
      </w:r>
      <w:r w:rsidRPr="00673695">
        <w:rPr>
          <w:b/>
          <w:bCs/>
          <w:u w:val="single"/>
        </w:rPr>
        <w:t>model</w:t>
      </w:r>
      <w:r w:rsidRPr="00673695">
        <w:rPr>
          <w:u w:val="single"/>
        </w:rPr>
        <w:t xml:space="preserve"> of </w:t>
      </w:r>
      <w:r w:rsidRPr="00673695">
        <w:rPr>
          <w:b/>
          <w:bCs/>
          <w:u w:val="single"/>
        </w:rPr>
        <w:t>war</w:t>
      </w:r>
      <w:r w:rsidRPr="00673695">
        <w:rPr>
          <w:sz w:val="16"/>
        </w:rPr>
        <w:t xml:space="preserve">.” This theory </w:t>
      </w:r>
      <w:r w:rsidRPr="00673695">
        <w:rPr>
          <w:highlight w:val="green"/>
          <w:u w:val="single"/>
        </w:rPr>
        <w:t>identifies</w:t>
      </w:r>
      <w:r w:rsidRPr="00673695">
        <w:rPr>
          <w:u w:val="single"/>
        </w:rPr>
        <w:t xml:space="preserve"> rapid </w:t>
      </w:r>
      <w:r w:rsidRPr="00673695">
        <w:rPr>
          <w:highlight w:val="green"/>
          <w:u w:val="single"/>
        </w:rPr>
        <w:t xml:space="preserve">shifts </w:t>
      </w:r>
      <w:r w:rsidRPr="00673695">
        <w:rPr>
          <w:u w:val="single"/>
        </w:rPr>
        <w:t xml:space="preserve">in the balance of power </w:t>
      </w:r>
      <w:r w:rsidRPr="00673695">
        <w:rPr>
          <w:highlight w:val="green"/>
          <w:u w:val="single"/>
        </w:rPr>
        <w:t>as</w:t>
      </w:r>
      <w:r w:rsidRPr="00673695">
        <w:rPr>
          <w:u w:val="single"/>
        </w:rPr>
        <w:t xml:space="preserve"> a primary </w:t>
      </w:r>
      <w:r w:rsidRPr="00673695">
        <w:rPr>
          <w:b/>
          <w:bCs/>
          <w:highlight w:val="green"/>
          <w:u w:val="single"/>
        </w:rPr>
        <w:t>cause</w:t>
      </w:r>
      <w:r w:rsidRPr="00673695">
        <w:rPr>
          <w:highlight w:val="green"/>
          <w:u w:val="single"/>
        </w:rPr>
        <w:t xml:space="preserve"> of </w:t>
      </w:r>
      <w:r w:rsidRPr="00673695">
        <w:rPr>
          <w:b/>
          <w:bCs/>
          <w:highlight w:val="green"/>
          <w:u w:val="single"/>
        </w:rPr>
        <w:t>conflict</w:t>
      </w:r>
      <w:r w:rsidRPr="00673695">
        <w:rPr>
          <w:sz w:val="16"/>
        </w:rPr>
        <w:t xml:space="preserve">. International politics often presents states with conflicts that they can settle through peaceful bargaining, but </w:t>
      </w:r>
      <w:r w:rsidRPr="00673695">
        <w:rPr>
          <w:u w:val="single"/>
        </w:rPr>
        <w:t xml:space="preserve">when bargaining breaks down, </w:t>
      </w:r>
      <w:r w:rsidRPr="00673695">
        <w:rPr>
          <w:b/>
          <w:bCs/>
          <w:u w:val="single"/>
        </w:rPr>
        <w:t>war results</w:t>
      </w:r>
      <w:r w:rsidRPr="00673695">
        <w:rPr>
          <w:sz w:val="16"/>
        </w:rPr>
        <w:t xml:space="preserve">. Shifts in the balance of power are problematic because they undermine effective bargaining. After all, </w:t>
      </w:r>
      <w:r w:rsidRPr="00673695">
        <w:rPr>
          <w:u w:val="single"/>
        </w:rPr>
        <w:t xml:space="preserve">why agree to a deal today if your bargaining position will be </w:t>
      </w:r>
      <w:r w:rsidRPr="00673695">
        <w:rPr>
          <w:b/>
          <w:bCs/>
          <w:u w:val="single"/>
        </w:rPr>
        <w:t>stronger tomorrow</w:t>
      </w:r>
      <w:r w:rsidRPr="00673695">
        <w:rPr>
          <w:sz w:val="16"/>
        </w:rPr>
        <w:t xml:space="preserve">? And, a </w:t>
      </w:r>
      <w:r w:rsidRPr="00673695">
        <w:rPr>
          <w:u w:val="single"/>
        </w:rPr>
        <w:t>clear</w:t>
      </w:r>
      <w:r w:rsidRPr="00673695">
        <w:rPr>
          <w:sz w:val="16"/>
        </w:rPr>
        <w:t xml:space="preserve"> </w:t>
      </w:r>
      <w:r w:rsidRPr="00673695">
        <w:rPr>
          <w:u w:val="single"/>
        </w:rPr>
        <w:t>understanding of the military balance of power can contribute to peace</w:t>
      </w:r>
      <w:r w:rsidRPr="00673695">
        <w:rPr>
          <w:sz w:val="16"/>
        </w:rPr>
        <w:t xml:space="preserve">. (Why start a war you are likely to lose?) But </w:t>
      </w:r>
      <w:r w:rsidRPr="00673695">
        <w:rPr>
          <w:u w:val="single"/>
        </w:rPr>
        <w:t>shifts</w:t>
      </w:r>
      <w:r w:rsidRPr="00673695">
        <w:rPr>
          <w:sz w:val="16"/>
        </w:rPr>
        <w:t xml:space="preserve"> in the balance of power </w:t>
      </w:r>
      <w:r w:rsidRPr="00673695">
        <w:rPr>
          <w:u w:val="single"/>
        </w:rPr>
        <w:t xml:space="preserve">muddy understandings of which states have the </w:t>
      </w:r>
      <w:r w:rsidRPr="00673695">
        <w:rPr>
          <w:b/>
          <w:bCs/>
          <w:u w:val="single"/>
        </w:rPr>
        <w:t>advantage</w:t>
      </w:r>
      <w:r w:rsidRPr="00673695">
        <w:rPr>
          <w:sz w:val="16"/>
        </w:rPr>
        <w:t xml:space="preserve">. You may see where this is going. </w:t>
      </w:r>
      <w:r w:rsidRPr="00673695">
        <w:rPr>
          <w:highlight w:val="green"/>
          <w:u w:val="single"/>
        </w:rPr>
        <w:t>New</w:t>
      </w:r>
      <w:r w:rsidRPr="00673695">
        <w:rPr>
          <w:u w:val="single"/>
        </w:rPr>
        <w:t xml:space="preserve"> </w:t>
      </w:r>
      <w:r w:rsidRPr="00673695">
        <w:rPr>
          <w:b/>
          <w:bCs/>
          <w:highlight w:val="green"/>
          <w:u w:val="single"/>
        </w:rPr>
        <w:t>tech</w:t>
      </w:r>
      <w:r w:rsidRPr="00673695">
        <w:rPr>
          <w:b/>
          <w:bCs/>
          <w:u w:val="single"/>
        </w:rPr>
        <w:t>nologies</w:t>
      </w:r>
      <w:r w:rsidRPr="00673695">
        <w:rPr>
          <w:u w:val="single"/>
        </w:rPr>
        <w:t xml:space="preserve"> threaten to create</w:t>
      </w:r>
      <w:r w:rsidRPr="00673695">
        <w:rPr>
          <w:sz w:val="16"/>
        </w:rPr>
        <w:t xml:space="preserve"> potentially </w:t>
      </w:r>
      <w:r w:rsidRPr="00673695">
        <w:rPr>
          <w:b/>
          <w:bCs/>
          <w:highlight w:val="green"/>
          <w:u w:val="single"/>
        </w:rPr>
        <w:t>destabiliz</w:t>
      </w:r>
      <w:r w:rsidRPr="00673695">
        <w:rPr>
          <w:b/>
          <w:bCs/>
          <w:u w:val="single"/>
        </w:rPr>
        <w:t>ing</w:t>
      </w:r>
      <w:r w:rsidRPr="00673695">
        <w:rPr>
          <w:u w:val="single"/>
        </w:rPr>
        <w:t xml:space="preserve"> </w:t>
      </w:r>
      <w:r w:rsidRPr="00673695">
        <w:rPr>
          <w:b/>
          <w:bCs/>
          <w:highlight w:val="green"/>
          <w:u w:val="single"/>
        </w:rPr>
        <w:t>shifts</w:t>
      </w:r>
      <w:r w:rsidRPr="00673695">
        <w:rPr>
          <w:u w:val="single"/>
        </w:rPr>
        <w:t xml:space="preserve"> </w:t>
      </w:r>
      <w:r w:rsidRPr="00673695">
        <w:rPr>
          <w:highlight w:val="green"/>
          <w:u w:val="single"/>
        </w:rPr>
        <w:t>in</w:t>
      </w:r>
      <w:r w:rsidRPr="00673695">
        <w:rPr>
          <w:u w:val="single"/>
        </w:rPr>
        <w:t xml:space="preserve"> the balance of </w:t>
      </w:r>
      <w:r w:rsidRPr="00673695">
        <w:rPr>
          <w:b/>
          <w:bCs/>
          <w:highlight w:val="green"/>
          <w:u w:val="single"/>
        </w:rPr>
        <w:t>power</w:t>
      </w:r>
      <w:r w:rsidRPr="00673695">
        <w:rPr>
          <w:u w:val="single"/>
        </w:rPr>
        <w:t>.</w:t>
      </w:r>
      <w:r w:rsidRPr="00673695">
        <w:rPr>
          <w:sz w:val="16"/>
        </w:rPr>
        <w:t xml:space="preserve"> For decades, </w:t>
      </w:r>
      <w:r w:rsidRPr="00673695">
        <w:rPr>
          <w:u w:val="single"/>
        </w:rPr>
        <w:t>stability</w:t>
      </w:r>
      <w:r w:rsidRPr="00673695">
        <w:rPr>
          <w:sz w:val="16"/>
        </w:rPr>
        <w:t xml:space="preserve"> in Europe and Asia </w:t>
      </w:r>
      <w:r w:rsidRPr="00673695">
        <w:rPr>
          <w:u w:val="single"/>
        </w:rPr>
        <w:t xml:space="preserve">has been supported by </w:t>
      </w:r>
      <w:r w:rsidRPr="00673695">
        <w:rPr>
          <w:b/>
          <w:bCs/>
          <w:u w:val="single"/>
        </w:rPr>
        <w:t>US military power</w:t>
      </w:r>
      <w:r w:rsidRPr="00673695">
        <w:rPr>
          <w:sz w:val="16"/>
        </w:rPr>
        <w:t xml:space="preserve">. In recent years, however, the </w:t>
      </w:r>
      <w:r w:rsidRPr="00673695">
        <w:rPr>
          <w:u w:val="single"/>
        </w:rPr>
        <w:t>balance</w:t>
      </w:r>
      <w:r w:rsidRPr="00673695">
        <w:rPr>
          <w:sz w:val="16"/>
        </w:rPr>
        <w:t xml:space="preserve"> of power in Asia </w:t>
      </w:r>
      <w:r w:rsidRPr="00673695">
        <w:rPr>
          <w:u w:val="single"/>
        </w:rPr>
        <w:t>has begun to shift</w:t>
      </w:r>
      <w:r w:rsidRPr="00673695">
        <w:rPr>
          <w:sz w:val="16"/>
        </w:rPr>
        <w:t xml:space="preserve">, as </w:t>
      </w:r>
      <w:r w:rsidRPr="00673695">
        <w:rPr>
          <w:u w:val="single"/>
        </w:rPr>
        <w:t xml:space="preserve">China has increased its </w:t>
      </w:r>
      <w:r w:rsidRPr="00673695">
        <w:rPr>
          <w:b/>
          <w:bCs/>
          <w:u w:val="single"/>
        </w:rPr>
        <w:t>military capabilities</w:t>
      </w:r>
      <w:r w:rsidRPr="00673695">
        <w:rPr>
          <w:sz w:val="16"/>
        </w:rPr>
        <w:t xml:space="preserve">. Already, </w:t>
      </w:r>
      <w:r w:rsidRPr="00673695">
        <w:rPr>
          <w:u w:val="single"/>
        </w:rPr>
        <w:t>Beijing has become more assertive in the region</w:t>
      </w:r>
      <w:r w:rsidRPr="00673695">
        <w:rPr>
          <w:sz w:val="16"/>
        </w:rPr>
        <w:t xml:space="preserve">, claiming contested territory in the South China Sea. And the results of </w:t>
      </w:r>
      <w:r w:rsidRPr="00673695">
        <w:rPr>
          <w:u w:val="single"/>
        </w:rPr>
        <w:t>Russia’s military modernization have been on full display</w:t>
      </w:r>
      <w:r w:rsidRPr="00673695">
        <w:rPr>
          <w:sz w:val="16"/>
        </w:rPr>
        <w:t xml:space="preserve"> in its ongoing intervention in Ukraine. Moreover, </w:t>
      </w:r>
      <w:r w:rsidRPr="00673695">
        <w:rPr>
          <w:highlight w:val="green"/>
          <w:u w:val="single"/>
        </w:rPr>
        <w:t>China</w:t>
      </w:r>
      <w:r w:rsidRPr="00673695">
        <w:rPr>
          <w:u w:val="single"/>
        </w:rPr>
        <w:t xml:space="preserve"> may </w:t>
      </w:r>
      <w:r w:rsidRPr="00673695">
        <w:rPr>
          <w:highlight w:val="green"/>
          <w:u w:val="single"/>
        </w:rPr>
        <w:t>have</w:t>
      </w:r>
      <w:r w:rsidRPr="00673695">
        <w:rPr>
          <w:u w:val="single"/>
        </w:rPr>
        <w:t xml:space="preserve"> the </w:t>
      </w:r>
      <w:r w:rsidRPr="00673695">
        <w:rPr>
          <w:highlight w:val="green"/>
          <w:u w:val="single"/>
        </w:rPr>
        <w:t>lead</w:t>
      </w:r>
      <w:r w:rsidRPr="00673695">
        <w:rPr>
          <w:u w:val="single"/>
        </w:rPr>
        <w:t xml:space="preserve"> over the United States </w:t>
      </w:r>
      <w:r w:rsidRPr="00673695">
        <w:rPr>
          <w:highlight w:val="green"/>
          <w:u w:val="single"/>
        </w:rPr>
        <w:t xml:space="preserve">in </w:t>
      </w:r>
      <w:r w:rsidRPr="00673695">
        <w:rPr>
          <w:b/>
          <w:bCs/>
          <w:highlight w:val="green"/>
          <w:u w:val="single"/>
        </w:rPr>
        <w:t>emerging tec</w:t>
      </w:r>
      <w:r w:rsidRPr="00673695">
        <w:rPr>
          <w:b/>
          <w:bCs/>
          <w:u w:val="single"/>
        </w:rPr>
        <w:t>hnologies</w:t>
      </w:r>
      <w:r w:rsidRPr="00673695">
        <w:rPr>
          <w:u w:val="single"/>
        </w:rPr>
        <w:t xml:space="preserve"> </w:t>
      </w:r>
      <w:r w:rsidRPr="00673695">
        <w:rPr>
          <w:highlight w:val="green"/>
          <w:u w:val="single"/>
        </w:rPr>
        <w:t>that</w:t>
      </w:r>
      <w:r w:rsidRPr="00673695">
        <w:rPr>
          <w:u w:val="single"/>
        </w:rPr>
        <w:t xml:space="preserve"> </w:t>
      </w:r>
      <w:r w:rsidRPr="00673695">
        <w:rPr>
          <w:highlight w:val="green"/>
          <w:u w:val="single"/>
        </w:rPr>
        <w:t xml:space="preserve">could be </w:t>
      </w:r>
      <w:r w:rsidRPr="00673695">
        <w:rPr>
          <w:b/>
          <w:bCs/>
          <w:highlight w:val="green"/>
          <w:u w:val="single"/>
        </w:rPr>
        <w:t>decisive</w:t>
      </w:r>
      <w:r w:rsidRPr="00673695">
        <w:rPr>
          <w:highlight w:val="green"/>
          <w:u w:val="single"/>
        </w:rPr>
        <w:t xml:space="preserve"> for</w:t>
      </w:r>
      <w:r w:rsidRPr="00673695">
        <w:rPr>
          <w:u w:val="single"/>
        </w:rPr>
        <w:t xml:space="preserve"> the future of </w:t>
      </w:r>
      <w:r w:rsidRPr="00673695">
        <w:rPr>
          <w:b/>
          <w:bCs/>
          <w:u w:val="single"/>
        </w:rPr>
        <w:t>military acquisitions</w:t>
      </w:r>
      <w:r w:rsidRPr="00673695">
        <w:rPr>
          <w:u w:val="single"/>
        </w:rPr>
        <w:t xml:space="preserve"> and </w:t>
      </w:r>
      <w:r w:rsidRPr="00673695">
        <w:rPr>
          <w:b/>
          <w:bCs/>
          <w:highlight w:val="green"/>
          <w:u w:val="single"/>
        </w:rPr>
        <w:t>war</w:t>
      </w:r>
      <w:r w:rsidRPr="00673695">
        <w:rPr>
          <w:b/>
          <w:bCs/>
          <w:u w:val="single"/>
        </w:rPr>
        <w:t>fare</w:t>
      </w:r>
      <w:r w:rsidRPr="00673695">
        <w:rPr>
          <w:sz w:val="16"/>
        </w:rPr>
        <w:t xml:space="preserve">, </w:t>
      </w:r>
      <w:r w:rsidRPr="00673695">
        <w:rPr>
          <w:u w:val="single"/>
        </w:rPr>
        <w:t xml:space="preserve">including </w:t>
      </w:r>
      <w:r w:rsidRPr="00673695">
        <w:rPr>
          <w:b/>
          <w:bCs/>
          <w:u w:val="single"/>
        </w:rPr>
        <w:t>3D printing</w:t>
      </w:r>
      <w:r w:rsidRPr="00673695">
        <w:rPr>
          <w:sz w:val="16"/>
        </w:rPr>
        <w:t xml:space="preserve">, </w:t>
      </w:r>
      <w:r w:rsidRPr="00673695">
        <w:rPr>
          <w:b/>
          <w:bCs/>
          <w:u w:val="single"/>
        </w:rPr>
        <w:t>hypersonic missiles</w:t>
      </w:r>
      <w:r w:rsidRPr="00673695">
        <w:rPr>
          <w:sz w:val="16"/>
        </w:rPr>
        <w:t xml:space="preserve">, </w:t>
      </w:r>
      <w:r w:rsidRPr="00673695">
        <w:rPr>
          <w:b/>
          <w:bCs/>
          <w:u w:val="single"/>
        </w:rPr>
        <w:t>quantum computing</w:t>
      </w:r>
      <w:r w:rsidRPr="00673695">
        <w:rPr>
          <w:sz w:val="16"/>
        </w:rPr>
        <w:t xml:space="preserve">, </w:t>
      </w:r>
      <w:r w:rsidRPr="00673695">
        <w:rPr>
          <w:b/>
          <w:bCs/>
          <w:u w:val="single"/>
        </w:rPr>
        <w:t>5G</w:t>
      </w:r>
      <w:r w:rsidRPr="00673695">
        <w:rPr>
          <w:sz w:val="16"/>
        </w:rPr>
        <w:t xml:space="preserve"> wireless connectivity, </w:t>
      </w:r>
      <w:r w:rsidRPr="00673695">
        <w:rPr>
          <w:u w:val="single"/>
        </w:rPr>
        <w:t>and</w:t>
      </w:r>
      <w:r w:rsidRPr="00673695">
        <w:rPr>
          <w:sz w:val="16"/>
        </w:rPr>
        <w:t xml:space="preserve"> artificial intelligence (</w:t>
      </w:r>
      <w:r w:rsidRPr="00673695">
        <w:rPr>
          <w:b/>
          <w:bCs/>
          <w:u w:val="single"/>
        </w:rPr>
        <w:t>AI</w:t>
      </w:r>
      <w:r w:rsidRPr="00673695">
        <w:rPr>
          <w:sz w:val="16"/>
        </w:rPr>
        <w:t xml:space="preserve">). And Russian President Vladimir Putin is building new unmanned vehicles while ominously declaring, “Whoever leads in AI will rule the world.” </w:t>
      </w:r>
      <w:r w:rsidRPr="00673695">
        <w:rPr>
          <w:highlight w:val="green"/>
          <w:u w:val="single"/>
        </w:rPr>
        <w:t>If China or Russia</w:t>
      </w:r>
      <w:r w:rsidRPr="00673695">
        <w:rPr>
          <w:u w:val="single"/>
        </w:rPr>
        <w:t xml:space="preserve"> are able to </w:t>
      </w:r>
      <w:r w:rsidRPr="00673695">
        <w:rPr>
          <w:highlight w:val="green"/>
          <w:u w:val="single"/>
        </w:rPr>
        <w:t xml:space="preserve">incorporate </w:t>
      </w:r>
      <w:r w:rsidRPr="00673695">
        <w:rPr>
          <w:b/>
          <w:bCs/>
          <w:highlight w:val="green"/>
          <w:u w:val="single"/>
        </w:rPr>
        <w:t>new</w:t>
      </w:r>
      <w:r w:rsidRPr="00673695">
        <w:rPr>
          <w:highlight w:val="green"/>
          <w:u w:val="single"/>
        </w:rPr>
        <w:t xml:space="preserve"> </w:t>
      </w:r>
      <w:r w:rsidRPr="00673695">
        <w:rPr>
          <w:b/>
          <w:bCs/>
          <w:highlight w:val="green"/>
          <w:u w:val="single"/>
        </w:rPr>
        <w:t>tech</w:t>
      </w:r>
      <w:r w:rsidRPr="00673695">
        <w:rPr>
          <w:b/>
          <w:bCs/>
          <w:u w:val="single"/>
        </w:rPr>
        <w:t>nologies</w:t>
      </w:r>
      <w:r w:rsidRPr="00673695">
        <w:rPr>
          <w:u w:val="single"/>
        </w:rPr>
        <w:t xml:space="preserve"> into their </w:t>
      </w:r>
      <w:r w:rsidRPr="00673695">
        <w:rPr>
          <w:b/>
          <w:bCs/>
          <w:u w:val="single"/>
        </w:rPr>
        <w:t>militaries</w:t>
      </w:r>
      <w:r w:rsidRPr="00673695">
        <w:rPr>
          <w:u w:val="single"/>
        </w:rPr>
        <w:t xml:space="preserve"> </w:t>
      </w:r>
      <w:r w:rsidRPr="00673695">
        <w:rPr>
          <w:highlight w:val="green"/>
          <w:u w:val="single"/>
        </w:rPr>
        <w:t xml:space="preserve">before the </w:t>
      </w:r>
      <w:r w:rsidRPr="00673695">
        <w:rPr>
          <w:b/>
          <w:bCs/>
          <w:highlight w:val="green"/>
          <w:u w:val="single"/>
        </w:rPr>
        <w:t>U</w:t>
      </w:r>
      <w:r w:rsidRPr="00673695">
        <w:rPr>
          <w:b/>
          <w:bCs/>
          <w:u w:val="single"/>
        </w:rPr>
        <w:t xml:space="preserve">nited </w:t>
      </w:r>
      <w:r w:rsidRPr="00673695">
        <w:rPr>
          <w:b/>
          <w:bCs/>
          <w:highlight w:val="green"/>
          <w:u w:val="single"/>
        </w:rPr>
        <w:t>S</w:t>
      </w:r>
      <w:r w:rsidRPr="00673695">
        <w:rPr>
          <w:b/>
          <w:bCs/>
          <w:u w:val="single"/>
        </w:rPr>
        <w:t>tates</w:t>
      </w:r>
      <w:r w:rsidRPr="00673695">
        <w:rPr>
          <w:sz w:val="16"/>
        </w:rPr>
        <w:t xml:space="preserve">, then </w:t>
      </w:r>
      <w:r w:rsidRPr="00673695">
        <w:rPr>
          <w:highlight w:val="green"/>
          <w:u w:val="single"/>
        </w:rPr>
        <w:t>this</w:t>
      </w:r>
      <w:r w:rsidRPr="00673695">
        <w:rPr>
          <w:u w:val="single"/>
        </w:rPr>
        <w:t xml:space="preserve"> could </w:t>
      </w:r>
      <w:r w:rsidRPr="00673695">
        <w:rPr>
          <w:highlight w:val="green"/>
          <w:u w:val="single"/>
        </w:rPr>
        <w:t>lead to</w:t>
      </w:r>
      <w:r w:rsidRPr="00673695">
        <w:rPr>
          <w:u w:val="single"/>
        </w:rPr>
        <w:t xml:space="preserve"> the kind of </w:t>
      </w:r>
      <w:r w:rsidRPr="00673695">
        <w:rPr>
          <w:b/>
          <w:bCs/>
          <w:highlight w:val="green"/>
          <w:u w:val="single"/>
        </w:rPr>
        <w:t>rapid shift</w:t>
      </w:r>
      <w:r w:rsidRPr="00673695">
        <w:rPr>
          <w:u w:val="single"/>
        </w:rPr>
        <w:t xml:space="preserve"> in the balance of power </w:t>
      </w:r>
      <w:r w:rsidRPr="00673695">
        <w:rPr>
          <w:highlight w:val="green"/>
          <w:u w:val="single"/>
        </w:rPr>
        <w:t>that</w:t>
      </w:r>
      <w:r w:rsidRPr="00673695">
        <w:rPr>
          <w:sz w:val="16"/>
        </w:rPr>
        <w:t xml:space="preserve"> often </w:t>
      </w:r>
      <w:r w:rsidRPr="00673695">
        <w:rPr>
          <w:b/>
          <w:bCs/>
          <w:highlight w:val="green"/>
          <w:u w:val="single"/>
        </w:rPr>
        <w:t>causes</w:t>
      </w:r>
      <w:r w:rsidRPr="00673695">
        <w:rPr>
          <w:b/>
          <w:bCs/>
          <w:u w:val="single"/>
        </w:rPr>
        <w:t xml:space="preserve"> </w:t>
      </w:r>
      <w:r w:rsidRPr="00673695">
        <w:rPr>
          <w:b/>
          <w:bCs/>
          <w:highlight w:val="green"/>
          <w:u w:val="single"/>
        </w:rPr>
        <w:t>war</w:t>
      </w:r>
      <w:r w:rsidRPr="00447C59">
        <w:rPr>
          <w:u w:val="single"/>
        </w:rPr>
        <w:t>.</w:t>
      </w:r>
      <w:r w:rsidRPr="00447C59">
        <w:rPr>
          <w:sz w:val="16"/>
        </w:rPr>
        <w:t xml:space="preserve"> </w:t>
      </w:r>
      <w:r w:rsidRPr="00447C59">
        <w:rPr>
          <w:u w:val="single"/>
        </w:rPr>
        <w:t xml:space="preserve">If </w:t>
      </w:r>
      <w:r w:rsidRPr="00447C59">
        <w:rPr>
          <w:b/>
          <w:bCs/>
          <w:u w:val="single"/>
        </w:rPr>
        <w:t>Beijing</w:t>
      </w:r>
      <w:r w:rsidRPr="00447C59">
        <w:rPr>
          <w:u w:val="single"/>
        </w:rPr>
        <w:t xml:space="preserve"> believes </w:t>
      </w:r>
      <w:r w:rsidRPr="00447C59">
        <w:rPr>
          <w:b/>
          <w:bCs/>
          <w:u w:val="single"/>
        </w:rPr>
        <w:t>emerging technologies</w:t>
      </w:r>
      <w:r w:rsidRPr="00447C59">
        <w:rPr>
          <w:u w:val="single"/>
        </w:rPr>
        <w:t xml:space="preserve"> provide it with a </w:t>
      </w:r>
      <w:r w:rsidRPr="00447C59">
        <w:rPr>
          <w:sz w:val="16"/>
        </w:rPr>
        <w:t xml:space="preserve">newfound, local </w:t>
      </w:r>
      <w:r w:rsidRPr="00447C59">
        <w:rPr>
          <w:u w:val="single"/>
        </w:rPr>
        <w:t xml:space="preserve">military </w:t>
      </w:r>
      <w:r w:rsidRPr="00447C59">
        <w:rPr>
          <w:b/>
          <w:bCs/>
          <w:u w:val="single"/>
        </w:rPr>
        <w:t>advantage</w:t>
      </w:r>
      <w:r w:rsidRPr="00447C59">
        <w:rPr>
          <w:sz w:val="16"/>
        </w:rPr>
        <w:t xml:space="preserve"> over the United States, for example, </w:t>
      </w:r>
      <w:r w:rsidRPr="00447C59">
        <w:rPr>
          <w:u w:val="single"/>
        </w:rPr>
        <w:t>it may be more willing</w:t>
      </w:r>
      <w:r w:rsidRPr="00447C59">
        <w:rPr>
          <w:sz w:val="16"/>
        </w:rPr>
        <w:t xml:space="preserve"> than previously </w:t>
      </w:r>
      <w:r w:rsidRPr="00447C59">
        <w:rPr>
          <w:u w:val="single"/>
        </w:rPr>
        <w:t xml:space="preserve">to </w:t>
      </w:r>
      <w:r w:rsidRPr="00447C59">
        <w:rPr>
          <w:b/>
          <w:bCs/>
          <w:u w:val="single"/>
        </w:rPr>
        <w:t>initiate conflict</w:t>
      </w:r>
      <w:r w:rsidRPr="00447C59">
        <w:rPr>
          <w:u w:val="single"/>
        </w:rPr>
        <w:t xml:space="preserve"> over </w:t>
      </w:r>
      <w:r w:rsidRPr="00447C59">
        <w:rPr>
          <w:b/>
          <w:bCs/>
          <w:u w:val="single"/>
        </w:rPr>
        <w:t>Taiwan</w:t>
      </w:r>
      <w:r w:rsidRPr="00447C59">
        <w:rPr>
          <w:sz w:val="16"/>
        </w:rPr>
        <w:t xml:space="preserve">. And </w:t>
      </w:r>
      <w:r w:rsidRPr="00447C59">
        <w:rPr>
          <w:u w:val="single"/>
        </w:rPr>
        <w:t xml:space="preserve">if Putin thinks new tech has </w:t>
      </w:r>
      <w:r w:rsidRPr="00447C59">
        <w:rPr>
          <w:b/>
          <w:bCs/>
          <w:u w:val="single"/>
        </w:rPr>
        <w:t>strengthened</w:t>
      </w:r>
      <w:r w:rsidRPr="00447C59">
        <w:rPr>
          <w:u w:val="single"/>
        </w:rPr>
        <w:t xml:space="preserve"> his </w:t>
      </w:r>
      <w:r w:rsidRPr="00447C59">
        <w:rPr>
          <w:b/>
          <w:bCs/>
          <w:u w:val="single"/>
        </w:rPr>
        <w:t>hand</w:t>
      </w:r>
      <w:r w:rsidRPr="00447C59">
        <w:rPr>
          <w:sz w:val="16"/>
        </w:rPr>
        <w:t xml:space="preserve">, </w:t>
      </w:r>
      <w:r w:rsidRPr="00447C59">
        <w:rPr>
          <w:u w:val="single"/>
        </w:rPr>
        <w:t xml:space="preserve">he may be more tempted to </w:t>
      </w:r>
      <w:r w:rsidRPr="00447C59">
        <w:rPr>
          <w:b/>
          <w:bCs/>
          <w:u w:val="single"/>
        </w:rPr>
        <w:t>launch</w:t>
      </w:r>
      <w:r w:rsidRPr="00447C59">
        <w:rPr>
          <w:sz w:val="16"/>
        </w:rPr>
        <w:t xml:space="preserve"> a Ukraine-style </w:t>
      </w:r>
      <w:r w:rsidRPr="00447C59">
        <w:rPr>
          <w:u w:val="single"/>
        </w:rPr>
        <w:t>invasion of</w:t>
      </w:r>
      <w:r w:rsidRPr="00447C59">
        <w:rPr>
          <w:sz w:val="16"/>
        </w:rPr>
        <w:t xml:space="preserve"> a </w:t>
      </w:r>
      <w:r w:rsidRPr="00447C59">
        <w:rPr>
          <w:b/>
          <w:bCs/>
          <w:u w:val="single"/>
        </w:rPr>
        <w:t>NATO</w:t>
      </w:r>
      <w:r w:rsidRPr="00447C59">
        <w:rPr>
          <w:sz w:val="16"/>
        </w:rPr>
        <w:t xml:space="preserve"> member. Either scenario could bring these nuclear powers into direct conflict with the United States, and </w:t>
      </w:r>
      <w:r w:rsidRPr="00447C59">
        <w:rPr>
          <w:u w:val="single"/>
        </w:rPr>
        <w:t>once nuclear armed states are at war</w:t>
      </w:r>
      <w:r w:rsidRPr="00447C59">
        <w:rPr>
          <w:sz w:val="16"/>
        </w:rPr>
        <w:t xml:space="preserve">, </w:t>
      </w:r>
      <w:r w:rsidRPr="00447C59">
        <w:rPr>
          <w:u w:val="single"/>
        </w:rPr>
        <w:t xml:space="preserve">there is an inherent risk of nuclear conflict through </w:t>
      </w:r>
      <w:r w:rsidRPr="00447C59">
        <w:rPr>
          <w:b/>
          <w:bCs/>
          <w:u w:val="single"/>
        </w:rPr>
        <w:t>limited nuclear war strategies</w:t>
      </w:r>
      <w:r w:rsidRPr="00447C59">
        <w:rPr>
          <w:sz w:val="16"/>
        </w:rPr>
        <w:t xml:space="preserve">, nuclear </w:t>
      </w:r>
      <w:r w:rsidRPr="00447C59">
        <w:rPr>
          <w:b/>
          <w:bCs/>
          <w:u w:val="single"/>
        </w:rPr>
        <w:t>brinkmanship</w:t>
      </w:r>
      <w:r w:rsidRPr="00447C59">
        <w:rPr>
          <w:sz w:val="16"/>
        </w:rPr>
        <w:t xml:space="preserve">, </w:t>
      </w:r>
      <w:r w:rsidRPr="00447C59">
        <w:rPr>
          <w:u w:val="single"/>
        </w:rPr>
        <w:t>or</w:t>
      </w:r>
      <w:r w:rsidRPr="00447C59">
        <w:rPr>
          <w:sz w:val="16"/>
        </w:rPr>
        <w:t xml:space="preserve"> simple accident or </w:t>
      </w:r>
      <w:r w:rsidRPr="00447C59">
        <w:rPr>
          <w:b/>
          <w:bCs/>
          <w:u w:val="single"/>
        </w:rPr>
        <w:t>inadvertent escalation</w:t>
      </w:r>
      <w:r w:rsidRPr="00447C59">
        <w:rPr>
          <w:sz w:val="16"/>
        </w:rPr>
        <w:t>.</w:t>
      </w:r>
    </w:p>
    <w:p w14:paraId="69C90E79" w14:textId="46B7C8B6" w:rsidR="00DA6359" w:rsidRPr="00DA6359" w:rsidRDefault="00DA6359" w:rsidP="00DA6359">
      <w:pPr>
        <w:pStyle w:val="Heading3"/>
        <w:rPr>
          <w:rFonts w:cs="Times New Roman"/>
        </w:rPr>
      </w:pPr>
      <w:r w:rsidRPr="00DA6359">
        <w:rPr>
          <w:rFonts w:cs="Times New Roman"/>
        </w:rPr>
        <w:lastRenderedPageBreak/>
        <w:t>1NC – AT: Climate Change</w:t>
      </w:r>
    </w:p>
    <w:p w14:paraId="613D26C6" w14:textId="77777777" w:rsidR="00DA6359" w:rsidRPr="00DA6359" w:rsidRDefault="00DA6359" w:rsidP="00DA6359">
      <w:pPr>
        <w:pStyle w:val="Heading4"/>
        <w:rPr>
          <w:rFonts w:cs="Times New Roman"/>
        </w:rPr>
      </w:pPr>
      <w:r w:rsidRPr="00DA6359">
        <w:rPr>
          <w:rFonts w:cs="Times New Roman"/>
        </w:rPr>
        <w:t>Climate doesn’t cause extinction.</w:t>
      </w:r>
    </w:p>
    <w:p w14:paraId="02056C93" w14:textId="77777777" w:rsidR="00DA6359" w:rsidRPr="00DA6359" w:rsidRDefault="00DA6359" w:rsidP="00DA6359">
      <w:r w:rsidRPr="00DA6359">
        <w:rPr>
          <w:rStyle w:val="Style13ptBold"/>
        </w:rPr>
        <w:t>Kerr et al. 19</w:t>
      </w:r>
      <w:r w:rsidRPr="00DA6359">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2522F36F" w14:textId="77777777" w:rsidR="00DA6359" w:rsidRPr="00DA6359" w:rsidRDefault="00DA6359" w:rsidP="00DA6359">
      <w:pPr>
        <w:rPr>
          <w:sz w:val="16"/>
        </w:rPr>
      </w:pPr>
      <w:r w:rsidRPr="00DA6359">
        <w:rPr>
          <w:rStyle w:val="StyleUnderline"/>
          <w:highlight w:val="cyan"/>
        </w:rPr>
        <w:t xml:space="preserve">There is </w:t>
      </w:r>
      <w:r w:rsidRPr="00DA6359">
        <w:rPr>
          <w:rStyle w:val="Emphasis"/>
          <w:highlight w:val="cyan"/>
        </w:rPr>
        <w:t>no</w:t>
      </w:r>
      <w:r w:rsidRPr="00DA6359">
        <w:rPr>
          <w:rStyle w:val="Emphasis"/>
        </w:rPr>
        <w:t xml:space="preserve"> scientific </w:t>
      </w:r>
      <w:r w:rsidRPr="00DA6359">
        <w:rPr>
          <w:rStyle w:val="Emphasis"/>
          <w:highlight w:val="cyan"/>
        </w:rPr>
        <w:t>basis</w:t>
      </w:r>
      <w:r w:rsidRPr="00DA6359">
        <w:rPr>
          <w:rStyle w:val="StyleUnderline"/>
          <w:highlight w:val="cyan"/>
        </w:rPr>
        <w:t xml:space="preserve"> to suggest</w:t>
      </w:r>
      <w:r w:rsidRPr="00DA6359">
        <w:rPr>
          <w:sz w:val="16"/>
        </w:rPr>
        <w:t xml:space="preserve"> that </w:t>
      </w:r>
      <w:r w:rsidRPr="00DA6359">
        <w:rPr>
          <w:rStyle w:val="Emphasis"/>
          <w:highlight w:val="cyan"/>
        </w:rPr>
        <w:t>climate breakdown</w:t>
      </w:r>
      <w:r w:rsidRPr="00DA6359">
        <w:rPr>
          <w:rStyle w:val="StyleUnderline"/>
          <w:highlight w:val="cyan"/>
        </w:rPr>
        <w:t xml:space="preserve"> will</w:t>
      </w:r>
      <w:r w:rsidRPr="00DA6359">
        <w:rPr>
          <w:rStyle w:val="StyleUnderline"/>
        </w:rPr>
        <w:t xml:space="preserve"> “annihilate </w:t>
      </w:r>
      <w:r w:rsidRPr="00DA6359">
        <w:rPr>
          <w:rStyle w:val="Emphasis"/>
        </w:rPr>
        <w:t>intelligent life</w:t>
      </w:r>
      <w:r w:rsidRPr="00DA6359">
        <w:rPr>
          <w:rStyle w:val="StyleUnderline"/>
        </w:rPr>
        <w:t>” (by which I assume the</w:t>
      </w:r>
      <w:r w:rsidRPr="00DA6359">
        <w:rPr>
          <w:sz w:val="16"/>
        </w:rPr>
        <w:t xml:space="preserve"> report </w:t>
      </w:r>
      <w:r w:rsidRPr="00DA6359">
        <w:rPr>
          <w:rStyle w:val="StyleUnderline"/>
        </w:rPr>
        <w:t xml:space="preserve">authors </w:t>
      </w:r>
      <w:r w:rsidRPr="00DA6359">
        <w:rPr>
          <w:rStyle w:val="StyleUnderline"/>
          <w:highlight w:val="cyan"/>
        </w:rPr>
        <w:t xml:space="preserve">mean </w:t>
      </w:r>
      <w:r w:rsidRPr="00DA6359">
        <w:rPr>
          <w:rStyle w:val="Emphasis"/>
          <w:highlight w:val="cyan"/>
        </w:rPr>
        <w:t>human extinction</w:t>
      </w:r>
      <w:r w:rsidRPr="00DA6359">
        <w:rPr>
          <w:rStyle w:val="StyleUnderline"/>
        </w:rPr>
        <w:t>)</w:t>
      </w:r>
      <w:r w:rsidRPr="00DA6359">
        <w:rPr>
          <w:sz w:val="16"/>
        </w:rPr>
        <w:t xml:space="preserve"> by 2050.</w:t>
      </w:r>
    </w:p>
    <w:p w14:paraId="48E1AD5C" w14:textId="77777777" w:rsidR="00DA6359" w:rsidRPr="00DA6359" w:rsidRDefault="00DA6359" w:rsidP="00DA6359">
      <w:pPr>
        <w:rPr>
          <w:sz w:val="16"/>
        </w:rPr>
      </w:pPr>
      <w:r w:rsidRPr="00DA6359">
        <w:rPr>
          <w:sz w:val="16"/>
        </w:rPr>
        <w:t>However, climate breakdown does pose a grave threat to civilization as we know it, and the potential for mass suffering on a scale perhaps never before encountered by humankind. This should be enough reason for action without any need for exaggeration or misrepresentation!</w:t>
      </w:r>
    </w:p>
    <w:p w14:paraId="14C49092" w14:textId="77777777" w:rsidR="00DA6359" w:rsidRPr="00DA6359" w:rsidRDefault="00DA6359" w:rsidP="00DA6359">
      <w:pPr>
        <w:ind w:firstLine="720"/>
        <w:rPr>
          <w:sz w:val="16"/>
        </w:rPr>
      </w:pPr>
      <w:r w:rsidRPr="00DA6359">
        <w:rPr>
          <w:sz w:val="16"/>
        </w:rPr>
        <w:t>A “Hothouse Earth” scenario plays out that sees Earth’s temperatures doomed to rise by a further 1°C (1.8°F) even if we stopped emissions immediately.</w:t>
      </w:r>
    </w:p>
    <w:p w14:paraId="53EAE4F7" w14:textId="77777777" w:rsidR="00DA6359" w:rsidRPr="00DA6359" w:rsidRDefault="00DA6359" w:rsidP="00DA6359">
      <w:pPr>
        <w:rPr>
          <w:sz w:val="16"/>
        </w:rPr>
      </w:pPr>
      <w:r w:rsidRPr="00DA6359">
        <w:rPr>
          <w:sz w:val="16"/>
        </w:rPr>
        <w:t>Peter Kalmus, Data Scientist, Jet Propulsion Laboratory:</w:t>
      </w:r>
    </w:p>
    <w:p w14:paraId="755EACD9" w14:textId="77777777" w:rsidR="00DA6359" w:rsidRPr="00DA6359" w:rsidRDefault="00DA6359" w:rsidP="00DA6359">
      <w:pPr>
        <w:rPr>
          <w:sz w:val="16"/>
        </w:rPr>
      </w:pPr>
      <w:r w:rsidRPr="00DA6359">
        <w:rPr>
          <w:sz w:val="16"/>
        </w:rPr>
        <w:t>This word choice perhaps reveals a bias on the part of the author of the article. A temperature can’t be doomed. And while I certainly do not encourage false optimism, assuming that humanity is doomed is lazy and counterproductive.</w:t>
      </w:r>
    </w:p>
    <w:p w14:paraId="4C19E7DC" w14:textId="77777777" w:rsidR="00DA6359" w:rsidRPr="00DA6359" w:rsidRDefault="00DA6359" w:rsidP="00DA6359">
      <w:pPr>
        <w:ind w:firstLine="720"/>
        <w:rPr>
          <w:sz w:val="16"/>
        </w:rPr>
      </w:pPr>
      <w:r w:rsidRPr="00DA6359">
        <w:rPr>
          <w:sz w:val="16"/>
        </w:rPr>
        <w:t>Fifty-five percent of the global population are subject to more than 20 days a year of lethal heat conditions beyond that which humans can survive</w:t>
      </w:r>
    </w:p>
    <w:p w14:paraId="18E0B379" w14:textId="77777777" w:rsidR="00DA6359" w:rsidRPr="00DA6359" w:rsidRDefault="00DA6359" w:rsidP="00DA6359">
      <w:pPr>
        <w:rPr>
          <w:sz w:val="16"/>
        </w:rPr>
      </w:pPr>
      <w:r w:rsidRPr="00DA6359">
        <w:rPr>
          <w:sz w:val="16"/>
        </w:rPr>
        <w:t>Richard Betts, Professor, Met Office Hadley Centre &amp; University of Exeter:</w:t>
      </w:r>
    </w:p>
    <w:p w14:paraId="7F51E68B" w14:textId="77777777" w:rsidR="00DA6359" w:rsidRPr="00DA6359" w:rsidRDefault="00DA6359" w:rsidP="00DA6359">
      <w:pPr>
        <w:rPr>
          <w:sz w:val="16"/>
        </w:rPr>
      </w:pPr>
      <w:r w:rsidRPr="00DA6359">
        <w:rPr>
          <w:sz w:val="16"/>
        </w:rPr>
        <w:t>This is clearly from Mora et al (2017) although the report does not include a citation of the paper as the source of that statement. The way it is written here (and in the report) is misleading because it gives the impression that everyone dies in those conditions. That is not actually how Mora et al define “deadly heat” – they merely looked for heatwaves when somebody died (not everybody) and then used that as the definition of a “deadly” heatwave.</w:t>
      </w:r>
    </w:p>
    <w:p w14:paraId="04066E8B" w14:textId="77777777" w:rsidR="00DA6359" w:rsidRPr="00DA6359" w:rsidRDefault="00DA6359" w:rsidP="00DA6359">
      <w:pPr>
        <w:ind w:left="720"/>
        <w:rPr>
          <w:sz w:val="16"/>
        </w:rPr>
      </w:pPr>
      <w:r w:rsidRPr="00DA6359">
        <w:rPr>
          <w:sz w:val="16"/>
        </w:rPr>
        <w:t>North America suffers extreme weather events including wildfires, drought, and heatwaves. Monsoons in China fail, the great rivers of Asia virtually dry up, and rainfall in central America falls by half.</w:t>
      </w:r>
    </w:p>
    <w:p w14:paraId="05CB6A58" w14:textId="77777777" w:rsidR="00DA6359" w:rsidRPr="00DA6359" w:rsidRDefault="00DA6359" w:rsidP="00DA6359">
      <w:pPr>
        <w:rPr>
          <w:sz w:val="16"/>
        </w:rPr>
      </w:pPr>
      <w:r w:rsidRPr="00DA6359">
        <w:rPr>
          <w:sz w:val="16"/>
        </w:rPr>
        <w:t>Andrew King, Research fellow, University of Melbourne:</w:t>
      </w:r>
    </w:p>
    <w:p w14:paraId="67BB6D03" w14:textId="77777777" w:rsidR="00DA6359" w:rsidRPr="00DA6359" w:rsidRDefault="00DA6359" w:rsidP="00DA6359">
      <w:pPr>
        <w:rPr>
          <w:sz w:val="16"/>
        </w:rPr>
      </w:pPr>
      <w:r w:rsidRPr="00DA6359">
        <w:rPr>
          <w:rStyle w:val="StyleUnderline"/>
          <w:highlight w:val="cyan"/>
        </w:rPr>
        <w:t xml:space="preserve">Projections of </w:t>
      </w:r>
      <w:r w:rsidRPr="00DA6359">
        <w:rPr>
          <w:rStyle w:val="Emphasis"/>
          <w:highlight w:val="cyan"/>
        </w:rPr>
        <w:t>extreme events</w:t>
      </w:r>
      <w:r w:rsidRPr="00DA6359">
        <w:rPr>
          <w:sz w:val="16"/>
        </w:rPr>
        <w:t xml:space="preserve"> such as these </w:t>
      </w:r>
      <w:r w:rsidRPr="00DA6359">
        <w:rPr>
          <w:rStyle w:val="StyleUnderline"/>
          <w:highlight w:val="cyan"/>
        </w:rPr>
        <w:t>are</w:t>
      </w:r>
      <w:r w:rsidRPr="00DA6359">
        <w:rPr>
          <w:rStyle w:val="StyleUnderline"/>
        </w:rPr>
        <w:t xml:space="preserve"> </w:t>
      </w:r>
      <w:r w:rsidRPr="00DA6359">
        <w:rPr>
          <w:rStyle w:val="Emphasis"/>
        </w:rPr>
        <w:t xml:space="preserve">very </w:t>
      </w:r>
      <w:r w:rsidRPr="00DA6359">
        <w:rPr>
          <w:rStyle w:val="Emphasis"/>
          <w:highlight w:val="cyan"/>
        </w:rPr>
        <w:t>difficult</w:t>
      </w:r>
      <w:r w:rsidRPr="00DA6359">
        <w:rPr>
          <w:rStyle w:val="StyleUnderline"/>
          <w:highlight w:val="cyan"/>
        </w:rPr>
        <w:t xml:space="preserve"> to make and </w:t>
      </w:r>
      <w:r w:rsidRPr="00DA6359">
        <w:rPr>
          <w:rStyle w:val="Emphasis"/>
          <w:highlight w:val="cyan"/>
        </w:rPr>
        <w:t>vary</w:t>
      </w:r>
      <w:r w:rsidRPr="00DA6359">
        <w:rPr>
          <w:rStyle w:val="Emphasis"/>
        </w:rPr>
        <w:t xml:space="preserve"> greatly</w:t>
      </w:r>
      <w:r w:rsidRPr="00DA6359">
        <w:rPr>
          <w:rStyle w:val="StyleUnderline"/>
        </w:rPr>
        <w:t xml:space="preserve"> </w:t>
      </w:r>
      <w:r w:rsidRPr="00DA6359">
        <w:rPr>
          <w:rStyle w:val="StyleUnderline"/>
          <w:highlight w:val="cyan"/>
        </w:rPr>
        <w:t>between</w:t>
      </w:r>
      <w:r w:rsidRPr="00DA6359">
        <w:rPr>
          <w:rStyle w:val="StyleUnderline"/>
        </w:rPr>
        <w:t xml:space="preserve"> </w:t>
      </w:r>
      <w:r w:rsidRPr="00DA6359">
        <w:rPr>
          <w:rStyle w:val="Emphasis"/>
        </w:rPr>
        <w:t xml:space="preserve">different climate </w:t>
      </w:r>
      <w:r w:rsidRPr="00DA6359">
        <w:rPr>
          <w:rStyle w:val="Emphasis"/>
          <w:highlight w:val="cyan"/>
        </w:rPr>
        <w:t>models</w:t>
      </w:r>
      <w:r w:rsidRPr="00DA6359">
        <w:rPr>
          <w:sz w:val="16"/>
        </w:rPr>
        <w:t>.</w:t>
      </w:r>
    </w:p>
    <w:p w14:paraId="1C51EB07" w14:textId="77777777" w:rsidR="00DA6359" w:rsidRPr="00DA6359" w:rsidRDefault="00DA6359" w:rsidP="00DA6359">
      <w:pPr>
        <w:rPr>
          <w:sz w:val="16"/>
        </w:rPr>
      </w:pPr>
      <w:r w:rsidRPr="00DA6359">
        <w:rPr>
          <w:sz w:val="16"/>
        </w:rPr>
        <w:t>Deadly heat conditions across West Africa persist for over 100 days a year</w:t>
      </w:r>
    </w:p>
    <w:p w14:paraId="0DB22458" w14:textId="77777777" w:rsidR="00DA6359" w:rsidRPr="00DA6359" w:rsidRDefault="00DA6359" w:rsidP="00DA6359">
      <w:pPr>
        <w:rPr>
          <w:sz w:val="16"/>
        </w:rPr>
      </w:pPr>
      <w:r w:rsidRPr="00DA6359">
        <w:rPr>
          <w:sz w:val="16"/>
        </w:rPr>
        <w:t>Peter Kalmus, Data Scientist, Jet Propulsion Laboratory:</w:t>
      </w:r>
    </w:p>
    <w:p w14:paraId="0628EB4F" w14:textId="77777777" w:rsidR="00DA6359" w:rsidRPr="00DA6359" w:rsidRDefault="00DA6359" w:rsidP="00DA6359">
      <w:pPr>
        <w:rPr>
          <w:sz w:val="16"/>
        </w:rPr>
      </w:pPr>
      <w:r w:rsidRPr="00DA6359">
        <w:rPr>
          <w:sz w:val="16"/>
        </w:rPr>
        <w:t>The deadly heat projections (this, and the one from the previous paragraph) come from Mora et al (2017)1.</w:t>
      </w:r>
    </w:p>
    <w:p w14:paraId="6AD7F709" w14:textId="77777777" w:rsidR="00DA6359" w:rsidRPr="00DA6359" w:rsidRDefault="00DA6359" w:rsidP="00DA6359">
      <w:pPr>
        <w:rPr>
          <w:sz w:val="16"/>
        </w:rPr>
      </w:pPr>
      <w:r w:rsidRPr="00DA6359">
        <w:rPr>
          <w:sz w:val="16"/>
        </w:rPr>
        <w:t>It should be clarified that “deadly heat” here means heat and humidity beyond a two-dimension threshold where at least one person in the region subject to that heat and humidity dies (i.e., not everyone instantly dies). That said, in my opinion, the projections in Mora et al are conservative and the methods of Mora et al are sound. I did not check the claims in this report against Mora et al but I have no reason to think they are in error.</w:t>
      </w:r>
    </w:p>
    <w:p w14:paraId="7A2CFD17" w14:textId="77777777" w:rsidR="00DA6359" w:rsidRPr="00DA6359" w:rsidRDefault="00DA6359" w:rsidP="00DA6359">
      <w:pPr>
        <w:ind w:firstLine="720"/>
        <w:rPr>
          <w:sz w:val="16"/>
        </w:rPr>
      </w:pPr>
      <w:r w:rsidRPr="00DA6359">
        <w:rPr>
          <w:sz w:val="16"/>
        </w:rPr>
        <w:t>1- Mora et al (2017) Global risk of deadly heat, Nature Climate Change</w:t>
      </w:r>
    </w:p>
    <w:p w14:paraId="2AF6600E" w14:textId="77777777" w:rsidR="00DA6359" w:rsidRPr="00DA6359" w:rsidRDefault="00DA6359" w:rsidP="00DA6359">
      <w:pPr>
        <w:ind w:left="720"/>
        <w:rPr>
          <w:sz w:val="16"/>
        </w:rPr>
      </w:pPr>
      <w:r w:rsidRPr="00DA6359">
        <w:rPr>
          <w:sz w:val="16"/>
        </w:rPr>
        <w:t>The knock-on consequences affect national security, as the scale of the challenges involved, such as pandemic disease outbreaks, are overwhelming. Armed conflicts over resources may become a reality, and have the potential to escalate into nuclear war. In the worst case scenario, a scale of destruction the authors say is beyond their capacity to model, there is a ‘high likelihood of human civilization coming to an end’.</w:t>
      </w:r>
    </w:p>
    <w:p w14:paraId="48CFC6F0" w14:textId="77777777" w:rsidR="00DA6359" w:rsidRPr="00DA6359" w:rsidRDefault="00DA6359" w:rsidP="00DA6359">
      <w:pPr>
        <w:rPr>
          <w:sz w:val="16"/>
        </w:rPr>
      </w:pPr>
      <w:r w:rsidRPr="00DA6359">
        <w:rPr>
          <w:sz w:val="16"/>
        </w:rPr>
        <w:t>Willem Huiskamp, Postdoctoral research fellow, Potsdam Institute for Climate Impact Research:</w:t>
      </w:r>
    </w:p>
    <w:p w14:paraId="660FB476" w14:textId="77777777" w:rsidR="00DA6359" w:rsidRPr="00DA6359" w:rsidRDefault="00DA6359" w:rsidP="00DA6359">
      <w:pPr>
        <w:rPr>
          <w:sz w:val="16"/>
        </w:rPr>
      </w:pPr>
      <w:r w:rsidRPr="00DA6359">
        <w:rPr>
          <w:sz w:val="16"/>
        </w:rPr>
        <w:t>This is a highly questionable conclusion. The reference provided in the report is for the “Global Catastrophic Risks 2018” report from the “Global Challenges Foundation” and not peer-reviewed literature. (It is worth noting that this latter report also provides no peer-reviewed evidence to support this claim).</w:t>
      </w:r>
    </w:p>
    <w:p w14:paraId="038AF374" w14:textId="77777777" w:rsidR="00DA6359" w:rsidRPr="00DA6359" w:rsidRDefault="00DA6359" w:rsidP="00DA6359">
      <w:pPr>
        <w:rPr>
          <w:sz w:val="16"/>
        </w:rPr>
      </w:pPr>
      <w:r w:rsidRPr="00DA6359">
        <w:rPr>
          <w:sz w:val="16"/>
        </w:rPr>
        <w:t>Furthermore, if it is apparently beyond our capability to model these impacts, how can they assign a ‘high likelihood’ to this outcome?</w:t>
      </w:r>
    </w:p>
    <w:p w14:paraId="04AA61CA" w14:textId="77777777" w:rsidR="00DA6359" w:rsidRPr="00DA6359" w:rsidRDefault="00DA6359" w:rsidP="00DA6359">
      <w:pPr>
        <w:rPr>
          <w:sz w:val="16"/>
        </w:rPr>
      </w:pPr>
      <w:r w:rsidRPr="00DA6359">
        <w:rPr>
          <w:sz w:val="16"/>
        </w:rPr>
        <w:t>While it is true that warming of this magnitude would be catastrophic, making claims such as this without evidence serves only to undermine the trust the public will have in the science.</w:t>
      </w:r>
    </w:p>
    <w:p w14:paraId="17764226" w14:textId="77777777" w:rsidR="00DA6359" w:rsidRPr="00DA6359" w:rsidRDefault="00DA6359" w:rsidP="00DA6359">
      <w:pPr>
        <w:rPr>
          <w:sz w:val="16"/>
        </w:rPr>
      </w:pPr>
      <w:r w:rsidRPr="00DA6359">
        <w:rPr>
          <w:sz w:val="16"/>
        </w:rPr>
        <w:t>Daniel Swain, Researcher, UCLA, and Research Fellow, National Center for Atmospheric Research:</w:t>
      </w:r>
    </w:p>
    <w:p w14:paraId="2ED47563" w14:textId="77777777" w:rsidR="00DA6359" w:rsidRDefault="00DA6359" w:rsidP="00DA6359">
      <w:pPr>
        <w:rPr>
          <w:sz w:val="16"/>
        </w:rPr>
      </w:pPr>
      <w:r w:rsidRPr="00DA6359">
        <w:rPr>
          <w:sz w:val="16"/>
        </w:rPr>
        <w:lastRenderedPageBreak/>
        <w:t xml:space="preserve">It seems that </w:t>
      </w:r>
      <w:r w:rsidRPr="00DA6359">
        <w:rPr>
          <w:rStyle w:val="Emphasis"/>
        </w:rPr>
        <w:t xml:space="preserve">the eye-catching </w:t>
      </w:r>
      <w:r w:rsidRPr="00DA6359">
        <w:rPr>
          <w:rStyle w:val="Emphasis"/>
          <w:highlight w:val="cyan"/>
        </w:rPr>
        <w:t>headline</w:t>
      </w:r>
      <w:r w:rsidRPr="00DA6359">
        <w:rPr>
          <w:rStyle w:val="Emphasis"/>
        </w:rPr>
        <w:t xml:space="preserve">-level </w:t>
      </w:r>
      <w:r w:rsidRPr="00DA6359">
        <w:rPr>
          <w:rStyle w:val="Emphasis"/>
          <w:highlight w:val="cyan"/>
        </w:rPr>
        <w:t>claims</w:t>
      </w:r>
      <w:r w:rsidRPr="00DA6359">
        <w:rPr>
          <w:rStyle w:val="StyleUnderline"/>
        </w:rPr>
        <w:t xml:space="preserve"> in the report </w:t>
      </w:r>
      <w:r w:rsidRPr="00DA6359">
        <w:rPr>
          <w:rStyle w:val="Emphasis"/>
          <w:highlight w:val="cyan"/>
        </w:rPr>
        <w:t>stem</w:t>
      </w:r>
      <w:r w:rsidRPr="00DA6359">
        <w:rPr>
          <w:rStyle w:val="Emphasis"/>
        </w:rPr>
        <w:t xml:space="preserve"> almost entirely</w:t>
      </w:r>
      <w:r w:rsidRPr="00DA6359">
        <w:rPr>
          <w:rStyle w:val="StyleUnderline"/>
        </w:rPr>
        <w:t xml:space="preserve"> </w:t>
      </w:r>
      <w:r w:rsidRPr="00DA6359">
        <w:rPr>
          <w:rStyle w:val="StyleUnderline"/>
          <w:highlight w:val="cyan"/>
        </w:rPr>
        <w:t>from</w:t>
      </w:r>
      <w:r w:rsidRPr="00DA6359">
        <w:rPr>
          <w:sz w:val="16"/>
        </w:rPr>
        <w:t xml:space="preserve"> these </w:t>
      </w:r>
      <w:r w:rsidRPr="00DA6359">
        <w:rPr>
          <w:rStyle w:val="Emphasis"/>
          <w:highlight w:val="cyan"/>
        </w:rPr>
        <w:t>knock-on effects</w:t>
      </w:r>
      <w:r w:rsidRPr="00DA6359">
        <w:rPr>
          <w:rStyle w:val="StyleUnderline"/>
        </w:rPr>
        <w:t>, which</w:t>
      </w:r>
      <w:r w:rsidRPr="00DA6359">
        <w:rPr>
          <w:sz w:val="16"/>
        </w:rPr>
        <w:t xml:space="preserve"> the authors themselves admit </w:t>
      </w:r>
      <w:r w:rsidRPr="00DA6359">
        <w:rPr>
          <w:rStyle w:val="StyleUnderline"/>
        </w:rPr>
        <w:t xml:space="preserve">are </w:t>
      </w:r>
      <w:r w:rsidRPr="00DA6359">
        <w:rPr>
          <w:rStyle w:val="StyleUnderline"/>
          <w:highlight w:val="cyan"/>
        </w:rPr>
        <w:t>“beyond</w:t>
      </w:r>
      <w:r w:rsidRPr="00DA6359">
        <w:rPr>
          <w:rStyle w:val="StyleUnderline"/>
        </w:rPr>
        <w:t xml:space="preserve"> their </w:t>
      </w:r>
      <w:r w:rsidRPr="00DA6359">
        <w:rPr>
          <w:rStyle w:val="StyleUnderline"/>
          <w:highlight w:val="cyan"/>
        </w:rPr>
        <w:t>capacity to model.”</w:t>
      </w:r>
      <w:r w:rsidRPr="00DA6359">
        <w:rPr>
          <w:sz w:val="16"/>
        </w:rPr>
        <w:t xml:space="preserve"> Thus, </w:t>
      </w:r>
      <w:r w:rsidRPr="00DA6359">
        <w:rPr>
          <w:rStyle w:val="StyleUnderline"/>
          <w:highlight w:val="cyan"/>
        </w:rPr>
        <w:t xml:space="preserve">from </w:t>
      </w:r>
      <w:r w:rsidRPr="00DA6359">
        <w:rPr>
          <w:rStyle w:val="Emphasis"/>
          <w:highlight w:val="cyan"/>
        </w:rPr>
        <w:t>a scientific perspective</w:t>
      </w:r>
      <w:r w:rsidRPr="00DA6359">
        <w:rPr>
          <w:rStyle w:val="StyleUnderline"/>
          <w:highlight w:val="cyan"/>
        </w:rPr>
        <w:t>, the</w:t>
      </w:r>
      <w:r w:rsidRPr="00DA6359">
        <w:rPr>
          <w:sz w:val="16"/>
        </w:rPr>
        <w:t xml:space="preserve"> purported “high </w:t>
      </w:r>
      <w:r w:rsidRPr="00DA6359">
        <w:rPr>
          <w:rStyle w:val="StyleUnderline"/>
          <w:highlight w:val="cyan"/>
        </w:rPr>
        <w:t>likelihood</w:t>
      </w:r>
      <w:r w:rsidRPr="00DA6359">
        <w:rPr>
          <w:rStyle w:val="StyleUnderline"/>
        </w:rPr>
        <w:t xml:space="preserve"> of civilization coming to an end</w:t>
      </w:r>
      <w:r w:rsidRPr="00DA6359">
        <w:rPr>
          <w:sz w:val="16"/>
        </w:rPr>
        <w:t xml:space="preserve"> by 2050” </w:t>
      </w:r>
      <w:r w:rsidRPr="00DA6359">
        <w:rPr>
          <w:rStyle w:val="StyleUnderline"/>
          <w:highlight w:val="cyan"/>
        </w:rPr>
        <w:t>is</w:t>
      </w:r>
      <w:r w:rsidRPr="00DA6359">
        <w:rPr>
          <w:rStyle w:val="StyleUnderline"/>
        </w:rPr>
        <w:t xml:space="preserve"> </w:t>
      </w:r>
      <w:r w:rsidRPr="00DA6359">
        <w:rPr>
          <w:rStyle w:val="Emphasis"/>
        </w:rPr>
        <w:t xml:space="preserve">essentially </w:t>
      </w:r>
      <w:r w:rsidRPr="00DA6359">
        <w:rPr>
          <w:rStyle w:val="Emphasis"/>
          <w:highlight w:val="cyan"/>
        </w:rPr>
        <w:t>personal speculation</w:t>
      </w:r>
      <w:r w:rsidRPr="00DA6359">
        <w:rPr>
          <w:sz w:val="16"/>
        </w:rPr>
        <w:t xml:space="preserve"> on the part of the report’s authors, </w:t>
      </w:r>
      <w:r w:rsidRPr="00DA6359">
        <w:rPr>
          <w:rStyle w:val="StyleUnderline"/>
          <w:highlight w:val="cyan"/>
        </w:rPr>
        <w:t>rather than</w:t>
      </w:r>
      <w:r w:rsidRPr="00DA6359">
        <w:rPr>
          <w:rStyle w:val="StyleUnderline"/>
        </w:rPr>
        <w:t xml:space="preserve"> </w:t>
      </w:r>
      <w:r w:rsidRPr="00DA6359">
        <w:rPr>
          <w:rStyle w:val="Emphasis"/>
        </w:rPr>
        <w:t xml:space="preserve">a clear </w:t>
      </w:r>
      <w:r w:rsidRPr="00DA6359">
        <w:rPr>
          <w:rStyle w:val="Emphasis"/>
          <w:highlight w:val="cyan"/>
        </w:rPr>
        <w:t>conclusion</w:t>
      </w:r>
      <w:r w:rsidRPr="00DA6359">
        <w:rPr>
          <w:rStyle w:val="StyleUnderline"/>
        </w:rPr>
        <w:t xml:space="preserve"> drawn </w:t>
      </w:r>
      <w:r w:rsidRPr="00DA6359">
        <w:rPr>
          <w:rStyle w:val="StyleUnderline"/>
          <w:highlight w:val="cyan"/>
        </w:rPr>
        <w:t>from</w:t>
      </w:r>
      <w:r w:rsidRPr="00DA6359">
        <w:rPr>
          <w:rStyle w:val="StyleUnderline"/>
        </w:rPr>
        <w:t xml:space="preserve"> </w:t>
      </w:r>
      <w:r w:rsidRPr="00DA6359">
        <w:rPr>
          <w:rStyle w:val="Emphasis"/>
          <w:highlight w:val="cyan"/>
        </w:rPr>
        <w:t>rigorous</w:t>
      </w:r>
      <w:r w:rsidRPr="00DA6359">
        <w:rPr>
          <w:rStyle w:val="Emphasis"/>
        </w:rPr>
        <w:t xml:space="preserve"> assessment</w:t>
      </w:r>
      <w:r w:rsidRPr="00DA6359">
        <w:rPr>
          <w:rStyle w:val="StyleUnderline"/>
        </w:rPr>
        <w:t xml:space="preserve"> of </w:t>
      </w:r>
      <w:r w:rsidRPr="00DA6359">
        <w:rPr>
          <w:rStyle w:val="Emphasis"/>
        </w:rPr>
        <w:t xml:space="preserve">the available </w:t>
      </w:r>
      <w:r w:rsidRPr="00DA6359">
        <w:rPr>
          <w:rStyle w:val="Emphasis"/>
          <w:highlight w:val="cyan"/>
        </w:rPr>
        <w:t>evidence</w:t>
      </w:r>
      <w:r w:rsidRPr="00DA6359">
        <w:rPr>
          <w:sz w:val="16"/>
        </w:rPr>
        <w:t>.</w:t>
      </w:r>
    </w:p>
    <w:p w14:paraId="2275F76B" w14:textId="2698E42D" w:rsidR="00F0664B" w:rsidRDefault="00F0664B" w:rsidP="00F0664B">
      <w:pPr>
        <w:pStyle w:val="Heading3"/>
      </w:pPr>
      <w:r>
        <w:lastRenderedPageBreak/>
        <w:t>1NC---AT: Methane Bombs</w:t>
      </w:r>
    </w:p>
    <w:p w14:paraId="0E813DCF" w14:textId="77777777" w:rsidR="00F0664B" w:rsidRDefault="00F0664B" w:rsidP="00F0664B"/>
    <w:p w14:paraId="491C6D09" w14:textId="09F07A30" w:rsidR="00F0664B" w:rsidRDefault="00F0664B" w:rsidP="00F0664B">
      <w:pPr>
        <w:pStyle w:val="Heading4"/>
      </w:pPr>
      <w:r>
        <w:t>Methane bombs are fake!</w:t>
      </w:r>
    </w:p>
    <w:p w14:paraId="4156E2B0" w14:textId="5CF733AF" w:rsidR="00F0664B" w:rsidRPr="00F0664B" w:rsidRDefault="00F0664B" w:rsidP="00F0664B">
      <w:r>
        <w:t xml:space="preserve">Phil </w:t>
      </w:r>
      <w:r w:rsidRPr="00F0664B">
        <w:rPr>
          <w:rStyle w:val="Style13ptBold"/>
        </w:rPr>
        <w:t>Plait</w:t>
      </w:r>
      <w:r>
        <w:t xml:space="preserve"> Apr 12, 20</w:t>
      </w:r>
      <w:r w:rsidRPr="00F0664B">
        <w:rPr>
          <w:rStyle w:val="Heading4Char"/>
        </w:rPr>
        <w:t>19</w:t>
      </w:r>
      <w:r>
        <w:t>, 2 4-12-2019 No, 'methane bombs' aren't a catastrophic climate change problem… unless we make them so SYFY https://www.syfy.com/syfy-wire/no-methane-bombs-arent-a-catastrophic-climate-change-problem-unless-we-make-them-so DOA: 11-21-2025 //nguyen</w:t>
      </w:r>
    </w:p>
    <w:p w14:paraId="613EE9AF" w14:textId="77777777" w:rsidR="00F0664B" w:rsidRPr="00F0664B" w:rsidRDefault="00F0664B" w:rsidP="00F0664B">
      <w:pPr>
        <w:rPr>
          <w:sz w:val="16"/>
        </w:rPr>
      </w:pPr>
      <w:r w:rsidRPr="00F0664B">
        <w:rPr>
          <w:sz w:val="16"/>
        </w:rPr>
        <w:t>Afew years ago I was watching a documentary of some kind or another, and they were talking about something they said was a big concern: huge amounts of methane buried beneath the Siberian permafrost that was starting to leak out. I don’t remember much about the show, except they were clearly saying this was a catastrophe waiting to happen.</w:t>
      </w:r>
    </w:p>
    <w:p w14:paraId="68F20786" w14:textId="77777777" w:rsidR="00F0664B" w:rsidRPr="00F0664B" w:rsidRDefault="00F0664B" w:rsidP="00F0664B">
      <w:pPr>
        <w:rPr>
          <w:sz w:val="16"/>
        </w:rPr>
      </w:pPr>
      <w:r w:rsidRPr="00F0664B">
        <w:rPr>
          <w:sz w:val="16"/>
        </w:rPr>
        <w:t>I’m not a climate scientist, but I have some science background, and could see this sounded like a big problem. Since that time I’ve seen more and more about this online, and every time I hear about it it seems to be bigger, more devastating, with more breathless coverage every time.</w:t>
      </w:r>
    </w:p>
    <w:p w14:paraId="284FECF9" w14:textId="77777777" w:rsidR="00F0664B" w:rsidRDefault="00F0664B" w:rsidP="00F0664B">
      <w:pPr>
        <w:rPr>
          <w:rStyle w:val="StyleUnderline"/>
        </w:rPr>
      </w:pPr>
      <w:r w:rsidRPr="00F0664B">
        <w:rPr>
          <w:rStyle w:val="StyleUnderline"/>
        </w:rPr>
        <w:t xml:space="preserve">But … </w:t>
      </w:r>
      <w:r w:rsidRPr="00F0664B">
        <w:rPr>
          <w:rStyle w:val="StyleUnderline"/>
          <w:highlight w:val="cyan"/>
        </w:rPr>
        <w:t xml:space="preserve">is it </w:t>
      </w:r>
      <w:r w:rsidRPr="00F0664B">
        <w:rPr>
          <w:rStyle w:val="Emphasis"/>
          <w:highlight w:val="cyan"/>
        </w:rPr>
        <w:t>really a problem?</w:t>
      </w:r>
    </w:p>
    <w:p w14:paraId="26ACEFC5" w14:textId="77777777" w:rsidR="00F0664B" w:rsidRPr="00F0664B" w:rsidRDefault="00F0664B" w:rsidP="00F0664B">
      <w:pPr>
        <w:rPr>
          <w:sz w:val="16"/>
        </w:rPr>
      </w:pPr>
      <w:r w:rsidRPr="00F0664B">
        <w:rPr>
          <w:sz w:val="16"/>
        </w:rPr>
        <w:t xml:space="preserve">To my surprise (and tentative relief), </w:t>
      </w:r>
      <w:r w:rsidRPr="00F0664B">
        <w:rPr>
          <w:rStyle w:val="StyleUnderline"/>
          <w:highlight w:val="cyan"/>
        </w:rPr>
        <w:t xml:space="preserve">it’s not </w:t>
      </w:r>
      <w:r w:rsidRPr="00F0664B">
        <w:rPr>
          <w:rStyle w:val="Emphasis"/>
          <w:highlight w:val="cyan"/>
        </w:rPr>
        <w:t>nearly as bad</w:t>
      </w:r>
      <w:r w:rsidRPr="00F0664B">
        <w:rPr>
          <w:sz w:val="16"/>
        </w:rPr>
        <w:t xml:space="preserve"> as these shows claimed, though some folks still play it up.</w:t>
      </w:r>
    </w:p>
    <w:p w14:paraId="1E7F5556" w14:textId="77777777" w:rsidR="00F0664B" w:rsidRDefault="00F0664B" w:rsidP="00F0664B">
      <w:pPr>
        <w:rPr>
          <w:rStyle w:val="StyleUnderline"/>
        </w:rPr>
      </w:pPr>
      <w:r w:rsidRPr="00F0664B">
        <w:rPr>
          <w:sz w:val="16"/>
        </w:rPr>
        <w:t xml:space="preserve">So, </w:t>
      </w:r>
      <w:r w:rsidRPr="00F0664B">
        <w:rPr>
          <w:rStyle w:val="StyleUnderline"/>
        </w:rPr>
        <w:t xml:space="preserve">what does </w:t>
      </w:r>
      <w:r w:rsidRPr="00F0664B">
        <w:rPr>
          <w:rStyle w:val="Emphasis"/>
        </w:rPr>
        <w:t>the science say?</w:t>
      </w:r>
    </w:p>
    <w:p w14:paraId="2E1F5722" w14:textId="53773028" w:rsidR="00F0664B" w:rsidRPr="00F0664B" w:rsidRDefault="00F0664B" w:rsidP="00F0664B">
      <w:pPr>
        <w:rPr>
          <w:sz w:val="16"/>
        </w:rPr>
      </w:pPr>
      <w:r w:rsidRPr="00F0664B">
        <w:rPr>
          <w:sz w:val="16"/>
        </w:rPr>
        <w:t>Methane hydrate structure (left) is a cage of interconnected water molecules trapping a methane molecule inside. If exposed to heat, the methane hydrate ice burns. Credit: Beauchamp (structure), USGS (fire)</w:t>
      </w:r>
    </w:p>
    <w:p w14:paraId="1FA9118D" w14:textId="77777777" w:rsidR="00F0664B" w:rsidRPr="00F0664B" w:rsidRDefault="00F0664B" w:rsidP="00F0664B">
      <w:pPr>
        <w:rPr>
          <w:sz w:val="16"/>
        </w:rPr>
      </w:pPr>
      <w:r w:rsidRPr="00F0664B">
        <w:rPr>
          <w:sz w:val="16"/>
        </w:rPr>
        <w:t>Methane hydrate structure (left) is a cage of interconnected water molecules trapping a methane molecule inside. If exposed to heat, the methane hydrate ice burns. Credit: Beauchamp (structure), USGS (fire)</w:t>
      </w:r>
    </w:p>
    <w:p w14:paraId="7C0C3F6F" w14:textId="15F97FD0" w:rsidR="00F0664B" w:rsidRPr="00F0664B" w:rsidRDefault="00F0664B" w:rsidP="00F0664B">
      <w:pPr>
        <w:rPr>
          <w:sz w:val="16"/>
        </w:rPr>
      </w:pPr>
      <w:r w:rsidRPr="00F0664B">
        <w:rPr>
          <w:sz w:val="16"/>
        </w:rPr>
        <w:t>Photo: Beauchamp (structure), USGS (fire)</w:t>
      </w:r>
    </w:p>
    <w:p w14:paraId="5A6E2817" w14:textId="77777777" w:rsidR="00F0664B" w:rsidRDefault="00F0664B" w:rsidP="00F0664B">
      <w:pPr>
        <w:rPr>
          <w:rStyle w:val="StyleUnderline"/>
        </w:rPr>
      </w:pPr>
      <w:r w:rsidRPr="00F0664B">
        <w:rPr>
          <w:rStyle w:val="StyleUnderline"/>
          <w:highlight w:val="cyan"/>
        </w:rPr>
        <w:t xml:space="preserve">This whole thing centers on </w:t>
      </w:r>
      <w:r w:rsidRPr="00F0664B">
        <w:rPr>
          <w:rStyle w:val="Emphasis"/>
          <w:highlight w:val="cyan"/>
        </w:rPr>
        <w:t>methane hydrates</w:t>
      </w:r>
      <w:r w:rsidRPr="00F0664B">
        <w:rPr>
          <w:rStyle w:val="Emphasis"/>
        </w:rPr>
        <w:t>.</w:t>
      </w:r>
      <w:r w:rsidRPr="00F0664B">
        <w:rPr>
          <w:rStyle w:val="StyleUnderline"/>
        </w:rPr>
        <w:t xml:space="preserve"> It’s an interesting bit of chemistry, where, under enough pressure, water molecules combine with methane to </w:t>
      </w:r>
      <w:r w:rsidRPr="00F0664B">
        <w:rPr>
          <w:rStyle w:val="Emphasis"/>
        </w:rPr>
        <w:t>form a weird structure that acts like a cage</w:t>
      </w:r>
      <w:r w:rsidRPr="00F0664B">
        <w:rPr>
          <w:rStyle w:val="StyleUnderline"/>
        </w:rPr>
        <w:t xml:space="preserve"> surrounding methane molecules, trapping them inside. It forms if you have methane under cold water at depths of about 500 meters or so.</w:t>
      </w:r>
    </w:p>
    <w:p w14:paraId="04F37A4A" w14:textId="77777777" w:rsidR="00F0664B" w:rsidRPr="00F0664B" w:rsidRDefault="00F0664B" w:rsidP="00F0664B">
      <w:pPr>
        <w:rPr>
          <w:sz w:val="16"/>
        </w:rPr>
      </w:pPr>
      <w:r w:rsidRPr="00F0664B">
        <w:rPr>
          <w:rStyle w:val="StyleUnderline"/>
          <w:highlight w:val="cyan"/>
        </w:rPr>
        <w:t xml:space="preserve">Those conditions </w:t>
      </w:r>
      <w:r w:rsidRPr="00F0664B">
        <w:rPr>
          <w:rStyle w:val="Emphasis"/>
          <w:highlight w:val="cyan"/>
        </w:rPr>
        <w:t>are not common</w:t>
      </w:r>
      <w:r w:rsidRPr="00F0664B">
        <w:rPr>
          <w:rStyle w:val="StyleUnderline"/>
        </w:rPr>
        <w:t>, but do happen along continental slopes, where the continental plates meet the sea. During the last ice age sea levels were lower</w:t>
      </w:r>
      <w:r w:rsidRPr="00F0664B">
        <w:rPr>
          <w:sz w:val="16"/>
        </w:rPr>
        <w:t xml:space="preserve"> (the water was locked up in ice), so in many regions those slopes were grasslands. It was cold in the northern regions, tundra, but animals fed on the grass there. When they died, their bodies were preserved in the cold.</w:t>
      </w:r>
    </w:p>
    <w:p w14:paraId="21F5BB32" w14:textId="7A86157E" w:rsidR="00F0664B" w:rsidRPr="00F0664B" w:rsidRDefault="00F0664B" w:rsidP="00F0664B">
      <w:pPr>
        <w:rPr>
          <w:sz w:val="16"/>
        </w:rPr>
      </w:pPr>
      <w:r w:rsidRPr="00F0664B">
        <w:rPr>
          <w:sz w:val="16"/>
        </w:rPr>
        <w:t xml:space="preserve">Eventually the glaciers retreated, sea levels rose, and water inundated those areas. </w:t>
      </w:r>
      <w:r w:rsidRPr="00F0664B">
        <w:rPr>
          <w:rStyle w:val="StyleUnderline"/>
        </w:rPr>
        <w:t>Bacteria slowly ate the remains, creating methane</w:t>
      </w:r>
      <w:r w:rsidRPr="00F0664B">
        <w:rPr>
          <w:sz w:val="16"/>
        </w:rPr>
        <w:t>, and under the cold water of the coasts this formed methane hydrates. These hydrates are stable as long as a) they are under the pressure of water above them, and 2) that water is cold.</w:t>
      </w:r>
    </w:p>
    <w:p w14:paraId="0FA54CDE" w14:textId="77777777" w:rsidR="00F0664B" w:rsidRPr="00F0664B" w:rsidRDefault="00F0664B" w:rsidP="00F0664B">
      <w:pPr>
        <w:rPr>
          <w:sz w:val="16"/>
        </w:rPr>
      </w:pPr>
      <w:r w:rsidRPr="00F0664B">
        <w:rPr>
          <w:sz w:val="16"/>
        </w:rPr>
        <w:t>There’s the problem: The waters there aren’t as cold as they once were due to global warming. We’re seeing some places releasing that methane, into the water or, in some places where we’re losing permafrost due to warming, into the air.</w:t>
      </w:r>
    </w:p>
    <w:p w14:paraId="545F56F3" w14:textId="77777777" w:rsidR="00F0664B" w:rsidRPr="00F0664B" w:rsidRDefault="00F0664B" w:rsidP="00F0664B">
      <w:pPr>
        <w:rPr>
          <w:sz w:val="16"/>
        </w:rPr>
      </w:pPr>
      <w:r w:rsidRPr="00F0664B">
        <w:rPr>
          <w:sz w:val="16"/>
        </w:rPr>
        <w:t>Here’s the problem: Methane is a powerful greenhouse gas. Molecule for molecule, it’s about 25 times better at trapping heat than CO2! As methane is released in the air, it accelerates warming, and that means more methane is released, and that means it gets even warmer, and … feedback loop.</w:t>
      </w:r>
    </w:p>
    <w:p w14:paraId="19AC3073" w14:textId="77777777" w:rsidR="00F0664B" w:rsidRPr="00F0664B" w:rsidRDefault="00F0664B" w:rsidP="00F0664B">
      <w:pPr>
        <w:rPr>
          <w:sz w:val="16"/>
        </w:rPr>
      </w:pPr>
      <w:r w:rsidRPr="00F0664B">
        <w:rPr>
          <w:sz w:val="16"/>
        </w:rPr>
        <w:t xml:space="preserve">Now, here is where our story diverges. </w:t>
      </w:r>
      <w:r w:rsidRPr="00F0664B">
        <w:rPr>
          <w:rStyle w:val="StyleUnderline"/>
          <w:highlight w:val="cyan"/>
        </w:rPr>
        <w:t>Some folks</w:t>
      </w:r>
      <w:r w:rsidRPr="00F0664B">
        <w:rPr>
          <w:sz w:val="16"/>
        </w:rPr>
        <w:t xml:space="preserve"> — like ones who run less-than-scientifically-based YouTube channels, and some TV networks who love this sort of story, like the one I saw a few years ago — </w:t>
      </w:r>
      <w:r w:rsidRPr="00F0664B">
        <w:rPr>
          <w:rStyle w:val="StyleUnderline"/>
          <w:highlight w:val="cyan"/>
        </w:rPr>
        <w:t>say this is a massive</w:t>
      </w:r>
      <w:r w:rsidRPr="00F0664B">
        <w:rPr>
          <w:rStyle w:val="StyleUnderline"/>
        </w:rPr>
        <w:t xml:space="preserve"> and inevitable </w:t>
      </w:r>
      <w:r w:rsidRPr="00F0664B">
        <w:rPr>
          <w:rStyle w:val="StyleUnderline"/>
          <w:highlight w:val="cyan"/>
        </w:rPr>
        <w:t>catastrophe</w:t>
      </w:r>
      <w:r w:rsidRPr="00F0664B">
        <w:rPr>
          <w:rStyle w:val="StyleUnderline"/>
        </w:rPr>
        <w:t xml:space="preserve">, even </w:t>
      </w:r>
      <w:r w:rsidRPr="00F0664B">
        <w:rPr>
          <w:rStyle w:val="StyleUnderline"/>
          <w:highlight w:val="cyan"/>
        </w:rPr>
        <w:t>calling these deposits “methane bombs.”</w:t>
      </w:r>
      <w:r w:rsidRPr="00F0664B">
        <w:rPr>
          <w:rStyle w:val="StyleUnderline"/>
        </w:rPr>
        <w:t xml:space="preserve"> We’re doomed, they say,</w:t>
      </w:r>
      <w:r w:rsidRPr="00F0664B">
        <w:rPr>
          <w:sz w:val="16"/>
        </w:rPr>
        <w:t xml:space="preserve"> because this feedback loop will eat itself faster and faster, and in a few years we’ll have global warming ramping up so rapidly that there’s nothing we can do.</w:t>
      </w:r>
    </w:p>
    <w:p w14:paraId="7FBB7F24" w14:textId="77777777" w:rsidR="00F0664B" w:rsidRPr="00F0664B" w:rsidRDefault="00F0664B" w:rsidP="00F0664B">
      <w:pPr>
        <w:rPr>
          <w:sz w:val="16"/>
        </w:rPr>
      </w:pPr>
      <w:r w:rsidRPr="00F0664B">
        <w:rPr>
          <w:sz w:val="16"/>
        </w:rPr>
        <w:t xml:space="preserve">Other folks — </w:t>
      </w:r>
      <w:r w:rsidRPr="00F0664B">
        <w:rPr>
          <w:rStyle w:val="Emphasis"/>
          <w:highlight w:val="cyan"/>
        </w:rPr>
        <w:t>scientists,</w:t>
      </w:r>
      <w:r w:rsidRPr="00F0664B">
        <w:rPr>
          <w:rStyle w:val="StyleUnderline"/>
        </w:rPr>
        <w:t xml:space="preserve"> for example, people who have dedicated their careers to studying this — </w:t>
      </w:r>
      <w:r w:rsidRPr="00F0664B">
        <w:rPr>
          <w:rStyle w:val="Emphasis"/>
          <w:highlight w:val="cyan"/>
        </w:rPr>
        <w:t>have a slightly different story</w:t>
      </w:r>
      <w:r w:rsidRPr="00F0664B">
        <w:rPr>
          <w:sz w:val="16"/>
        </w:rPr>
        <w:t xml:space="preserve">. </w:t>
      </w:r>
      <w:r w:rsidRPr="00F0664B">
        <w:rPr>
          <w:rStyle w:val="StyleUnderline"/>
          <w:highlight w:val="cyan"/>
        </w:rPr>
        <w:t>Methane release</w:t>
      </w:r>
      <w:r w:rsidRPr="00F0664B">
        <w:rPr>
          <w:sz w:val="16"/>
        </w:rPr>
        <w:t xml:space="preserve"> from methane hydrates is a concern, they say, but </w:t>
      </w:r>
      <w:r w:rsidRPr="00F0664B">
        <w:rPr>
          <w:rStyle w:val="Emphasis"/>
          <w:highlight w:val="cyan"/>
        </w:rPr>
        <w:t>not necessarily a catastrophic one</w:t>
      </w:r>
      <w:r w:rsidRPr="00F0664B">
        <w:rPr>
          <w:rStyle w:val="Emphasis"/>
        </w:rPr>
        <w:t>.</w:t>
      </w:r>
      <w:r w:rsidRPr="00F0664B">
        <w:rPr>
          <w:sz w:val="16"/>
        </w:rPr>
        <w:t xml:space="preserve"> It depends on our own actions.</w:t>
      </w:r>
    </w:p>
    <w:p w14:paraId="2447FDB3" w14:textId="77777777" w:rsidR="00F0664B" w:rsidRPr="00F0664B" w:rsidRDefault="00F0664B" w:rsidP="00F0664B">
      <w:pPr>
        <w:rPr>
          <w:sz w:val="16"/>
        </w:rPr>
      </w:pPr>
      <w:r w:rsidRPr="00F0664B">
        <w:rPr>
          <w:sz w:val="16"/>
        </w:rPr>
        <w:t>You can guess where I land with this now. Psssst: science.</w:t>
      </w:r>
    </w:p>
    <w:p w14:paraId="2359D9B8" w14:textId="77777777" w:rsidR="00F0664B" w:rsidRPr="00F0664B" w:rsidRDefault="00F0664B" w:rsidP="00F0664B">
      <w:pPr>
        <w:rPr>
          <w:sz w:val="16"/>
        </w:rPr>
      </w:pPr>
      <w:r w:rsidRPr="00F0664B">
        <w:rPr>
          <w:sz w:val="16"/>
        </w:rPr>
        <w:t>Peter Sinclair, who runs the Climate Crocks website, which debunks climate science denial, has a great page about this. He interviewed scientists who study this and put together a video that explains the situation really well.</w:t>
      </w:r>
    </w:p>
    <w:p w14:paraId="74044268" w14:textId="0BA71193" w:rsidR="00F0664B" w:rsidRPr="00F0664B" w:rsidRDefault="00F0664B" w:rsidP="00F0664B">
      <w:pPr>
        <w:rPr>
          <w:sz w:val="16"/>
        </w:rPr>
      </w:pPr>
      <w:r w:rsidRPr="00F0664B">
        <w:rPr>
          <w:sz w:val="16"/>
        </w:rPr>
        <w:t>The first couple of minutes show the problem, and what the catastrophists are claiming, and the rest goes into why this isn’t an “OhMyGodWe’reAllGonnaDie!” situation.</w:t>
      </w:r>
    </w:p>
    <w:p w14:paraId="2C18100E" w14:textId="77777777" w:rsidR="00F0664B" w:rsidRPr="00F0664B" w:rsidRDefault="00F0664B" w:rsidP="00F0664B">
      <w:pPr>
        <w:rPr>
          <w:sz w:val="16"/>
        </w:rPr>
      </w:pPr>
      <w:r w:rsidRPr="00F0664B">
        <w:rPr>
          <w:sz w:val="16"/>
        </w:rPr>
        <w:t xml:space="preserve">Basically, as geologist Carolyn Ruppel says, </w:t>
      </w:r>
      <w:r w:rsidRPr="00F0664B">
        <w:rPr>
          <w:rStyle w:val="StyleUnderline"/>
        </w:rPr>
        <w:t>getting methane hydrates to release their gas rapidly is actually really hard; the reaction needs energy to occur, so it steals heat from its surroundings. That makes things colder, which slows the process!</w:t>
      </w:r>
      <w:r w:rsidRPr="00F0664B">
        <w:rPr>
          <w:sz w:val="16"/>
        </w:rPr>
        <w:t xml:space="preserve"> So it’s very hard to get a runaway reaction.</w:t>
      </w:r>
    </w:p>
    <w:p w14:paraId="7808893E" w14:textId="77777777" w:rsidR="00F0664B" w:rsidRPr="00F0664B" w:rsidRDefault="00F0664B" w:rsidP="00F0664B">
      <w:pPr>
        <w:rPr>
          <w:sz w:val="16"/>
        </w:rPr>
      </w:pPr>
      <w:r w:rsidRPr="00F0664B">
        <w:rPr>
          <w:sz w:val="16"/>
        </w:rPr>
        <w:lastRenderedPageBreak/>
        <w:t>As she and climatologist James Hanson point out in the video, the real accelerator of this is our own dumping of CO2 in the air that’s warming the planet. If we can slow that down, then the waters in the arctic won’t warm as much, and there won’t be much release of the methane in the first place.</w:t>
      </w:r>
    </w:p>
    <w:p w14:paraId="0A54BC6B" w14:textId="322CB42A" w:rsidR="00F0664B" w:rsidRPr="00F0664B" w:rsidRDefault="00F0664B" w:rsidP="00F0664B">
      <w:pPr>
        <w:rPr>
          <w:sz w:val="16"/>
        </w:rPr>
      </w:pPr>
      <w:r w:rsidRPr="00F0664B">
        <w:rPr>
          <w:sz w:val="16"/>
        </w:rPr>
        <w:t>That leads to an interesting irony. More than one, in fact. My friend and climatologist Michael Mann explains in a supplementary video Sinclair posted:</w:t>
      </w:r>
    </w:p>
    <w:p w14:paraId="26A0DD32" w14:textId="77777777" w:rsidR="00F0664B" w:rsidRDefault="00F0664B" w:rsidP="00F0664B"/>
    <w:p w14:paraId="103FD0CF" w14:textId="27972EE2" w:rsidR="00DA6359" w:rsidRPr="00DA6359" w:rsidRDefault="00DA6359" w:rsidP="00DA6359">
      <w:pPr>
        <w:pStyle w:val="Heading2"/>
      </w:pPr>
      <w:r>
        <w:lastRenderedPageBreak/>
        <w:t>Solvency</w:t>
      </w:r>
    </w:p>
    <w:p w14:paraId="5D909989" w14:textId="023F941D" w:rsidR="00521703" w:rsidRPr="00FF026E" w:rsidRDefault="00DA6359" w:rsidP="00FF026E">
      <w:pPr>
        <w:pStyle w:val="Heading3"/>
        <w:rPr>
          <w:rFonts w:cs="Times New Roman"/>
        </w:rPr>
      </w:pPr>
      <w:r w:rsidRPr="00DA6359">
        <w:rPr>
          <w:rFonts w:cs="Times New Roman"/>
        </w:rPr>
        <w:lastRenderedPageBreak/>
        <w:t>1NC</w:t>
      </w:r>
      <w:r w:rsidR="00FF026E">
        <w:rPr>
          <w:rFonts w:cs="Times New Roman"/>
        </w:rPr>
        <w:t>---</w:t>
      </w:r>
      <w:r w:rsidRPr="00DA6359">
        <w:rPr>
          <w:rFonts w:cs="Times New Roman"/>
        </w:rPr>
        <w:t xml:space="preserve">AT: Nuclear </w:t>
      </w:r>
      <w:r>
        <w:rPr>
          <w:rFonts w:cs="Times New Roman"/>
        </w:rPr>
        <w:t>P</w:t>
      </w:r>
      <w:r w:rsidRPr="00DA6359">
        <w:rPr>
          <w:rFonts w:cs="Times New Roman"/>
        </w:rPr>
        <w:t>ower</w:t>
      </w:r>
    </w:p>
    <w:p w14:paraId="045984FE" w14:textId="77777777" w:rsidR="00DA6359" w:rsidRPr="00DA6359" w:rsidRDefault="00DA6359" w:rsidP="00DA6359">
      <w:pPr>
        <w:pStyle w:val="Heading4"/>
        <w:rPr>
          <w:rFonts w:cs="Times New Roman"/>
        </w:rPr>
      </w:pPr>
      <w:r w:rsidRPr="00DA6359">
        <w:rPr>
          <w:rFonts w:cs="Times New Roman"/>
        </w:rPr>
        <w:t>Nuke power fails to solve anything.</w:t>
      </w:r>
    </w:p>
    <w:p w14:paraId="794FC4EF" w14:textId="77777777" w:rsidR="00DA6359" w:rsidRPr="00DA6359" w:rsidRDefault="00DA6359" w:rsidP="00DA6359">
      <w:r w:rsidRPr="00DA6359">
        <w:rPr>
          <w:rStyle w:val="Style13ptBold"/>
        </w:rPr>
        <w:t xml:space="preserve">Abdulla 18 </w:t>
      </w:r>
      <w:r w:rsidRPr="00DA6359">
        <w:t>Ahmed Abdulla, Scientist, Center for Energy Research, University of California San Diego.  [The demise of US nuclear power in 4 charts, 8-1-2018, https://theconversation.com/the-demise-of-us-nuclear-power-in-4-charts-98817]</w:t>
      </w:r>
    </w:p>
    <w:p w14:paraId="0442FBAA" w14:textId="77777777" w:rsidR="00DA6359" w:rsidRPr="00DA6359" w:rsidRDefault="00DA6359" w:rsidP="00DA6359">
      <w:pPr>
        <w:rPr>
          <w:sz w:val="16"/>
        </w:rPr>
      </w:pPr>
      <w:r w:rsidRPr="00DA6359">
        <w:rPr>
          <w:rStyle w:val="StyleUnderline"/>
        </w:rPr>
        <w:t>Nuclear falters</w:t>
      </w:r>
      <w:r w:rsidRPr="00DA6359">
        <w:t xml:space="preserve"> </w:t>
      </w:r>
      <w:r w:rsidRPr="00DA6359">
        <w:rPr>
          <w:sz w:val="16"/>
        </w:rPr>
        <w:t xml:space="preserve">Only a decade ago, nuclear reactors were cash cows. But a combination of </w:t>
      </w:r>
      <w:r w:rsidRPr="00DA6359">
        <w:rPr>
          <w:rStyle w:val="Emphasis"/>
          <w:highlight w:val="cyan"/>
        </w:rPr>
        <w:t>low</w:t>
      </w:r>
      <w:r w:rsidRPr="00DA6359">
        <w:rPr>
          <w:rStyle w:val="Emphasis"/>
        </w:rPr>
        <w:t xml:space="preserve"> natural </w:t>
      </w:r>
      <w:r w:rsidRPr="00DA6359">
        <w:rPr>
          <w:rStyle w:val="Emphasis"/>
          <w:highlight w:val="cyan"/>
        </w:rPr>
        <w:t>gas prices</w:t>
      </w:r>
      <w:r w:rsidRPr="00DA6359">
        <w:rPr>
          <w:rStyle w:val="StyleUnderline"/>
          <w:highlight w:val="cyan"/>
        </w:rPr>
        <w:t xml:space="preserve"> and </w:t>
      </w:r>
      <w:r w:rsidRPr="00DA6359">
        <w:rPr>
          <w:rStyle w:val="Emphasis"/>
          <w:highlight w:val="cyan"/>
        </w:rPr>
        <w:t>a boom in solar</w:t>
      </w:r>
      <w:r w:rsidRPr="00DA6359">
        <w:rPr>
          <w:rStyle w:val="Emphasis"/>
        </w:rPr>
        <w:t xml:space="preserve"> and </w:t>
      </w:r>
      <w:r w:rsidRPr="00DA6359">
        <w:rPr>
          <w:rStyle w:val="Emphasis"/>
          <w:highlight w:val="cyan"/>
        </w:rPr>
        <w:t>wind</w:t>
      </w:r>
      <w:r w:rsidRPr="00DA6359">
        <w:rPr>
          <w:rStyle w:val="Emphasis"/>
        </w:rPr>
        <w:t xml:space="preserve"> power</w:t>
      </w:r>
      <w:r w:rsidRPr="00DA6359">
        <w:rPr>
          <w:sz w:val="16"/>
        </w:rPr>
        <w:t xml:space="preserve"> has </w:t>
      </w:r>
      <w:r w:rsidRPr="00DA6359">
        <w:rPr>
          <w:rStyle w:val="StyleUnderline"/>
          <w:highlight w:val="cyan"/>
        </w:rPr>
        <w:t>rendered them unable to compete</w:t>
      </w:r>
      <w:r w:rsidRPr="00DA6359">
        <w:rPr>
          <w:sz w:val="16"/>
        </w:rPr>
        <w:t xml:space="preserve"> in states with price competition for power. </w:t>
      </w:r>
      <w:r w:rsidRPr="00DA6359">
        <w:rPr>
          <w:rStyle w:val="StyleUnderline"/>
        </w:rPr>
        <w:t>Five</w:t>
      </w:r>
      <w:r w:rsidRPr="00DA6359">
        <w:rPr>
          <w:sz w:val="16"/>
        </w:rPr>
        <w:t xml:space="preserve"> of the country’s nuclear </w:t>
      </w:r>
      <w:r w:rsidRPr="00DA6359">
        <w:rPr>
          <w:rStyle w:val="StyleUnderline"/>
        </w:rPr>
        <w:t>plants</w:t>
      </w:r>
      <w:r w:rsidRPr="00DA6359">
        <w:rPr>
          <w:sz w:val="16"/>
        </w:rPr>
        <w:t xml:space="preserve"> have </w:t>
      </w:r>
      <w:r w:rsidRPr="00DA6359">
        <w:rPr>
          <w:rStyle w:val="StyleUnderline"/>
        </w:rPr>
        <w:t>shut down</w:t>
      </w:r>
      <w:r w:rsidRPr="00DA6359">
        <w:rPr>
          <w:sz w:val="16"/>
        </w:rPr>
        <w:t xml:space="preserve"> in the past decade. Of the remaining 99, </w:t>
      </w:r>
      <w:r w:rsidRPr="00DA6359">
        <w:rPr>
          <w:rStyle w:val="StyleUnderline"/>
        </w:rPr>
        <w:t>at least a dozen more</w:t>
      </w:r>
      <w:r w:rsidRPr="00DA6359">
        <w:rPr>
          <w:sz w:val="16"/>
        </w:rPr>
        <w:t xml:space="preserve"> may close in the </w:t>
      </w:r>
      <w:r w:rsidRPr="00DA6359">
        <w:rPr>
          <w:rStyle w:val="StyleUnderline"/>
        </w:rPr>
        <w:t>next</w:t>
      </w:r>
      <w:r w:rsidRPr="00DA6359">
        <w:rPr>
          <w:sz w:val="16"/>
        </w:rPr>
        <w:t xml:space="preserve">. Recognizing this, several states have moved to </w:t>
      </w:r>
      <w:r w:rsidRPr="00DA6359">
        <w:rPr>
          <w:rStyle w:val="StyleUnderline"/>
          <w:highlight w:val="cyan"/>
        </w:rPr>
        <w:t>subsidize</w:t>
      </w:r>
      <w:r w:rsidRPr="00DA6359">
        <w:rPr>
          <w:sz w:val="16"/>
        </w:rPr>
        <w:t xml:space="preserve"> their nuclear power plants, most recently in New Jersey. But such </w:t>
      </w:r>
      <w:r w:rsidRPr="00DA6359">
        <w:rPr>
          <w:rStyle w:val="StyleUnderline"/>
          <w:highlight w:val="cyan"/>
        </w:rPr>
        <w:t>efforts are</w:t>
      </w:r>
      <w:r w:rsidRPr="00DA6359">
        <w:rPr>
          <w:sz w:val="16"/>
        </w:rPr>
        <w:t xml:space="preserve"> </w:t>
      </w:r>
      <w:r w:rsidRPr="00DA6359">
        <w:rPr>
          <w:rStyle w:val="Emphasis"/>
        </w:rPr>
        <w:t xml:space="preserve">arguably </w:t>
      </w:r>
      <w:r w:rsidRPr="00DA6359">
        <w:rPr>
          <w:rStyle w:val="Emphasis"/>
          <w:highlight w:val="cyan"/>
        </w:rPr>
        <w:t>temporary</w:t>
      </w:r>
      <w:r w:rsidRPr="00DA6359">
        <w:rPr>
          <w:rStyle w:val="Emphasis"/>
        </w:rPr>
        <w:t xml:space="preserve"> fixes</w:t>
      </w:r>
      <w:r w:rsidRPr="00DA6359">
        <w:rPr>
          <w:sz w:val="16"/>
        </w:rPr>
        <w:t xml:space="preserve">, given that </w:t>
      </w:r>
      <w:r w:rsidRPr="00DA6359">
        <w:rPr>
          <w:rStyle w:val="StyleUnderline"/>
          <w:highlight w:val="cyan"/>
        </w:rPr>
        <w:t>the average</w:t>
      </w:r>
      <w:r w:rsidRPr="00DA6359">
        <w:rPr>
          <w:rStyle w:val="StyleUnderline"/>
        </w:rPr>
        <w:t xml:space="preserve"> American nuclear power </w:t>
      </w:r>
      <w:r w:rsidRPr="00DA6359">
        <w:rPr>
          <w:rStyle w:val="StyleUnderline"/>
          <w:highlight w:val="cyan"/>
        </w:rPr>
        <w:t xml:space="preserve">plant is </w:t>
      </w:r>
      <w:r w:rsidRPr="00DA6359">
        <w:rPr>
          <w:rStyle w:val="Emphasis"/>
          <w:highlight w:val="cyan"/>
        </w:rPr>
        <w:t>37 years old</w:t>
      </w:r>
      <w:r w:rsidRPr="00DA6359">
        <w:rPr>
          <w:sz w:val="16"/>
        </w:rPr>
        <w:t xml:space="preserve">. Meanwhile, efforts to build </w:t>
      </w:r>
      <w:r w:rsidRPr="00DA6359">
        <w:rPr>
          <w:rStyle w:val="StyleUnderline"/>
          <w:highlight w:val="cyan"/>
        </w:rPr>
        <w:t>new</w:t>
      </w:r>
      <w:r w:rsidRPr="00DA6359">
        <w:rPr>
          <w:sz w:val="16"/>
        </w:rPr>
        <w:t xml:space="preserve"> nuclear </w:t>
      </w:r>
      <w:r w:rsidRPr="00DA6359">
        <w:rPr>
          <w:rStyle w:val="StyleUnderline"/>
          <w:highlight w:val="cyan"/>
        </w:rPr>
        <w:t>reactors</w:t>
      </w:r>
      <w:r w:rsidRPr="00DA6359">
        <w:rPr>
          <w:sz w:val="16"/>
        </w:rPr>
        <w:t xml:space="preserve"> in this country </w:t>
      </w:r>
      <w:r w:rsidRPr="00DA6359">
        <w:rPr>
          <w:rStyle w:val="StyleUnderline"/>
        </w:rPr>
        <w:t>have been</w:t>
      </w:r>
      <w:r w:rsidRPr="00DA6359">
        <w:rPr>
          <w:sz w:val="16"/>
        </w:rPr>
        <w:t xml:space="preserve"> either </w:t>
      </w:r>
      <w:r w:rsidRPr="00DA6359">
        <w:rPr>
          <w:rStyle w:val="StyleUnderline"/>
          <w:highlight w:val="cyan"/>
        </w:rPr>
        <w:t>canceled</w:t>
      </w:r>
      <w:r w:rsidRPr="00DA6359">
        <w:rPr>
          <w:rStyle w:val="StyleUnderline"/>
        </w:rPr>
        <w:t xml:space="preserve"> or </w:t>
      </w:r>
      <w:r w:rsidRPr="00DA6359">
        <w:rPr>
          <w:rStyle w:val="StyleUnderline"/>
          <w:highlight w:val="cyan"/>
        </w:rPr>
        <w:t>beset by</w:t>
      </w:r>
      <w:r w:rsidRPr="00DA6359">
        <w:rPr>
          <w:rStyle w:val="StyleUnderline"/>
        </w:rPr>
        <w:t xml:space="preserve"> </w:t>
      </w:r>
      <w:r w:rsidRPr="00DA6359">
        <w:rPr>
          <w:rStyle w:val="Emphasis"/>
        </w:rPr>
        <w:t xml:space="preserve">substantial </w:t>
      </w:r>
      <w:r w:rsidRPr="00DA6359">
        <w:rPr>
          <w:rStyle w:val="Emphasis"/>
          <w:highlight w:val="cyan"/>
        </w:rPr>
        <w:t>delays</w:t>
      </w:r>
      <w:r w:rsidRPr="00DA6359">
        <w:rPr>
          <w:rStyle w:val="StyleUnderline"/>
          <w:highlight w:val="cyan"/>
        </w:rPr>
        <w:t xml:space="preserve"> and </w:t>
      </w:r>
      <w:r w:rsidRPr="00DA6359">
        <w:rPr>
          <w:rStyle w:val="Emphasis"/>
          <w:highlight w:val="cyan"/>
        </w:rPr>
        <w:t>cost</w:t>
      </w:r>
      <w:r w:rsidRPr="00DA6359">
        <w:rPr>
          <w:rStyle w:val="Emphasis"/>
        </w:rPr>
        <w:t xml:space="preserve"> overruns</w:t>
      </w:r>
      <w:r w:rsidRPr="00DA6359">
        <w:rPr>
          <w:sz w:val="16"/>
        </w:rPr>
        <w:t xml:space="preserve">. There seem to be </w:t>
      </w:r>
      <w:r w:rsidRPr="00DA6359">
        <w:rPr>
          <w:rStyle w:val="StyleUnderline"/>
        </w:rPr>
        <w:t>no innovations or policy changes</w:t>
      </w:r>
      <w:r w:rsidRPr="00DA6359">
        <w:rPr>
          <w:sz w:val="16"/>
        </w:rPr>
        <w:t xml:space="preserve"> on the horizon that </w:t>
      </w:r>
      <w:r w:rsidRPr="00DA6359">
        <w:rPr>
          <w:rStyle w:val="StyleUnderline"/>
        </w:rPr>
        <w:t>might provide a respite</w:t>
      </w:r>
      <w:r w:rsidRPr="00DA6359">
        <w:rPr>
          <w:sz w:val="16"/>
        </w:rPr>
        <w:t xml:space="preserve"> for the technology in the foreseeable future. I, along with colleagues, have been investigating the current and likely future prospects of nuclear technologies for the past decade. The industry’s common refrain is that its troubles are the result of unfortunate economic realities, mismanaged federal energy policy, stringent regulation and organized opposition. In my view, that downplays some catastrophic miscalculations on its part. To be sure, each of the factors that the industry laments does play a role. If the cost of natural gas and renewables had remained high, it’s likely that would have created a modest renaissance in nuclear power plant construction. Even so, </w:t>
      </w:r>
      <w:r w:rsidRPr="00DA6359">
        <w:rPr>
          <w:rStyle w:val="Emphasis"/>
        </w:rPr>
        <w:t xml:space="preserve">I see </w:t>
      </w:r>
      <w:r w:rsidRPr="00DA6359">
        <w:rPr>
          <w:rStyle w:val="Emphasis"/>
          <w:highlight w:val="cyan"/>
        </w:rPr>
        <w:t>deep</w:t>
      </w:r>
      <w:r w:rsidRPr="00DA6359">
        <w:rPr>
          <w:rStyle w:val="Emphasis"/>
        </w:rPr>
        <w:t xml:space="preserve">ly ingrained </w:t>
      </w:r>
      <w:r w:rsidRPr="00DA6359">
        <w:rPr>
          <w:rStyle w:val="Emphasis"/>
          <w:highlight w:val="cyan"/>
        </w:rPr>
        <w:t>problems in</w:t>
      </w:r>
      <w:r w:rsidRPr="00DA6359">
        <w:rPr>
          <w:rStyle w:val="Emphasis"/>
        </w:rPr>
        <w:t xml:space="preserve"> the </w:t>
      </w:r>
      <w:r w:rsidRPr="00DA6359">
        <w:rPr>
          <w:rStyle w:val="Emphasis"/>
          <w:highlight w:val="cyan"/>
        </w:rPr>
        <w:t>industry</w:t>
      </w:r>
      <w:r w:rsidRPr="00DA6359">
        <w:rPr>
          <w:rStyle w:val="StyleUnderline"/>
          <w:highlight w:val="cyan"/>
        </w:rPr>
        <w:t>:</w:t>
      </w:r>
      <w:r w:rsidRPr="00DA6359">
        <w:rPr>
          <w:rStyle w:val="StyleUnderline"/>
        </w:rPr>
        <w:t xml:space="preserve"> an </w:t>
      </w:r>
      <w:r w:rsidRPr="00DA6359">
        <w:rPr>
          <w:rStyle w:val="StyleUnderline"/>
          <w:highlight w:val="cyan"/>
        </w:rPr>
        <w:t>inability to convince</w:t>
      </w:r>
      <w:r w:rsidRPr="00DA6359">
        <w:rPr>
          <w:rStyle w:val="StyleUnderline"/>
        </w:rPr>
        <w:t xml:space="preserve"> policymakers that </w:t>
      </w:r>
      <w:r w:rsidRPr="00DA6359">
        <w:rPr>
          <w:rStyle w:val="StyleUnderline"/>
          <w:highlight w:val="cyan"/>
        </w:rPr>
        <w:t>it can contribute to</w:t>
      </w:r>
      <w:r w:rsidRPr="00DA6359">
        <w:rPr>
          <w:rStyle w:val="StyleUnderline"/>
        </w:rPr>
        <w:t xml:space="preserve"> a low-</w:t>
      </w:r>
      <w:r w:rsidRPr="00DA6359">
        <w:rPr>
          <w:rStyle w:val="StyleUnderline"/>
          <w:highlight w:val="cyan"/>
        </w:rPr>
        <w:t>carbon</w:t>
      </w:r>
      <w:r w:rsidRPr="00DA6359">
        <w:rPr>
          <w:rStyle w:val="StyleUnderline"/>
        </w:rPr>
        <w:t xml:space="preserve"> energy </w:t>
      </w:r>
      <w:r w:rsidRPr="00DA6359">
        <w:rPr>
          <w:rStyle w:val="StyleUnderline"/>
          <w:highlight w:val="cyan"/>
        </w:rPr>
        <w:t>transition</w:t>
      </w:r>
      <w:r w:rsidRPr="00DA6359">
        <w:rPr>
          <w:sz w:val="16"/>
        </w:rPr>
        <w:t xml:space="preserve">, forcing it to resort to other narratives; </w:t>
      </w:r>
      <w:r w:rsidRPr="00DA6359">
        <w:rPr>
          <w:rStyle w:val="Emphasis"/>
        </w:rPr>
        <w:t xml:space="preserve">the </w:t>
      </w:r>
      <w:r w:rsidRPr="00DA6359">
        <w:rPr>
          <w:rStyle w:val="Emphasis"/>
          <w:highlight w:val="cyan"/>
        </w:rPr>
        <w:t>difficulty</w:t>
      </w:r>
      <w:r w:rsidRPr="00DA6359">
        <w:rPr>
          <w:rStyle w:val="StyleUnderline"/>
          <w:highlight w:val="cyan"/>
        </w:rPr>
        <w:t xml:space="preserve"> and </w:t>
      </w:r>
      <w:r w:rsidRPr="00DA6359">
        <w:rPr>
          <w:rStyle w:val="Emphasis"/>
          <w:highlight w:val="cyan"/>
        </w:rPr>
        <w:t>expense</w:t>
      </w:r>
      <w:r w:rsidRPr="00DA6359">
        <w:rPr>
          <w:rStyle w:val="Emphasis"/>
        </w:rPr>
        <w:t xml:space="preserve"> inherent </w:t>
      </w:r>
      <w:r w:rsidRPr="00DA6359">
        <w:rPr>
          <w:rStyle w:val="Emphasis"/>
          <w:highlight w:val="cyan"/>
        </w:rPr>
        <w:t>in</w:t>
      </w:r>
      <w:r w:rsidRPr="00DA6359">
        <w:rPr>
          <w:rStyle w:val="Emphasis"/>
        </w:rPr>
        <w:t xml:space="preserve"> nuclear </w:t>
      </w:r>
      <w:r w:rsidRPr="00DA6359">
        <w:rPr>
          <w:rStyle w:val="Emphasis"/>
          <w:highlight w:val="cyan"/>
        </w:rPr>
        <w:t>innovation</w:t>
      </w:r>
      <w:r w:rsidRPr="00DA6359">
        <w:rPr>
          <w:rStyle w:val="StyleUnderline"/>
          <w:highlight w:val="cyan"/>
        </w:rPr>
        <w:t>; and</w:t>
      </w:r>
      <w:r w:rsidRPr="00DA6359">
        <w:rPr>
          <w:rStyle w:val="StyleUnderline"/>
        </w:rPr>
        <w:t xml:space="preserve"> </w:t>
      </w:r>
      <w:r w:rsidRPr="00DA6359">
        <w:rPr>
          <w:rStyle w:val="Emphasis"/>
        </w:rPr>
        <w:t xml:space="preserve">the </w:t>
      </w:r>
      <w:r w:rsidRPr="00DA6359">
        <w:rPr>
          <w:rStyle w:val="Emphasis"/>
          <w:highlight w:val="cyan"/>
        </w:rPr>
        <w:t>failure to improve</w:t>
      </w:r>
      <w:r w:rsidRPr="00DA6359">
        <w:rPr>
          <w:rStyle w:val="Emphasis"/>
        </w:rPr>
        <w:t xml:space="preserve"> public </w:t>
      </w:r>
      <w:r w:rsidRPr="00DA6359">
        <w:rPr>
          <w:rStyle w:val="Emphasis"/>
          <w:highlight w:val="cyan"/>
        </w:rPr>
        <w:t>perception</w:t>
      </w:r>
      <w:r w:rsidRPr="00DA6359">
        <w:rPr>
          <w:sz w:val="16"/>
        </w:rPr>
        <w:t xml:space="preserve">. Attempts to pivot Now that the industry is in dire straits, a range of ideas for revivifying it are being hotly debated across the industry and in Congress. In my view, while some of these ideas happen to rely on modest, well-considered arguments informed by history and experience, others are spurious or inappropriate. For example, </w:t>
      </w:r>
      <w:r w:rsidRPr="00DA6359">
        <w:rPr>
          <w:rStyle w:val="StyleUnderline"/>
        </w:rPr>
        <w:t xml:space="preserve">some </w:t>
      </w:r>
      <w:r w:rsidRPr="00DA6359">
        <w:rPr>
          <w:rStyle w:val="StyleUnderline"/>
          <w:highlight w:val="cyan"/>
        </w:rPr>
        <w:t>proponents</w:t>
      </w:r>
      <w:r w:rsidRPr="00DA6359">
        <w:rPr>
          <w:sz w:val="16"/>
        </w:rPr>
        <w:t xml:space="preserve"> of nuclear power </w:t>
      </w:r>
      <w:r w:rsidRPr="00DA6359">
        <w:rPr>
          <w:rStyle w:val="StyleUnderline"/>
          <w:highlight w:val="cyan"/>
        </w:rPr>
        <w:t>cite</w:t>
      </w:r>
      <w:r w:rsidRPr="00DA6359">
        <w:rPr>
          <w:rStyle w:val="StyleUnderline"/>
        </w:rPr>
        <w:t xml:space="preserve"> national </w:t>
      </w:r>
      <w:r w:rsidRPr="00DA6359">
        <w:rPr>
          <w:rStyle w:val="StyleUnderline"/>
          <w:highlight w:val="cyan"/>
        </w:rPr>
        <w:t>security</w:t>
      </w:r>
      <w:r w:rsidRPr="00DA6359">
        <w:rPr>
          <w:sz w:val="16"/>
        </w:rPr>
        <w:t xml:space="preserve"> in their efforts to secure substantial appropriations. These advocates worry about a world where China and Russia lead in nuclear technology and nuclear power plant exports. In response, some analysts have recommended that the Department of Defense invest in reviving the U.S. civilian nuclear enterprise. </w:t>
      </w:r>
      <w:r w:rsidRPr="00DA6359">
        <w:rPr>
          <w:rStyle w:val="StyleUnderline"/>
          <w:highlight w:val="cyan"/>
        </w:rPr>
        <w:t>My</w:t>
      </w:r>
      <w:r w:rsidRPr="00DA6359">
        <w:rPr>
          <w:rStyle w:val="StyleUnderline"/>
        </w:rPr>
        <w:t xml:space="preserve"> research </w:t>
      </w:r>
      <w:r w:rsidRPr="00DA6359">
        <w:rPr>
          <w:rStyle w:val="StyleUnderline"/>
          <w:highlight w:val="cyan"/>
        </w:rPr>
        <w:t>group</w:t>
      </w:r>
      <w:r w:rsidRPr="00DA6359">
        <w:rPr>
          <w:rStyle w:val="StyleUnderline"/>
        </w:rPr>
        <w:t xml:space="preserve"> has </w:t>
      </w:r>
      <w:r w:rsidRPr="00DA6359">
        <w:rPr>
          <w:rStyle w:val="StyleUnderline"/>
          <w:highlight w:val="cyan"/>
        </w:rPr>
        <w:t>investigated</w:t>
      </w:r>
      <w:r w:rsidRPr="00DA6359">
        <w:rPr>
          <w:sz w:val="16"/>
        </w:rPr>
        <w:t xml:space="preserve"> the merits of </w:t>
      </w:r>
      <w:r w:rsidRPr="00DA6359">
        <w:rPr>
          <w:rStyle w:val="StyleUnderline"/>
          <w:highlight w:val="cyan"/>
        </w:rPr>
        <w:t>this</w:t>
      </w:r>
      <w:r w:rsidRPr="00DA6359">
        <w:rPr>
          <w:rStyle w:val="StyleUnderline"/>
        </w:rPr>
        <w:t xml:space="preserve"> argument in depth </w:t>
      </w:r>
      <w:r w:rsidRPr="00DA6359">
        <w:rPr>
          <w:rStyle w:val="StyleUnderline"/>
          <w:highlight w:val="cyan"/>
        </w:rPr>
        <w:t xml:space="preserve">and find it </w:t>
      </w:r>
      <w:r w:rsidRPr="00DA6359">
        <w:rPr>
          <w:rStyle w:val="Emphasis"/>
          <w:highlight w:val="cyan"/>
        </w:rPr>
        <w:t>unconvincing</w:t>
      </w:r>
      <w:r w:rsidRPr="00DA6359">
        <w:rPr>
          <w:sz w:val="16"/>
        </w:rPr>
        <w:t xml:space="preserve">. In addition to the regulatory and economic challenges posed by a reactor designed to fulfill a defense mission, saddling the Department of Defense with the task of saving the U.S. nuclear industry poses deeply troubling questions regarding its mission and its role in American public life. Proponents of nuclear power also suggest commercializing a new generation of nuclear technologies. These envisioned systems would be smaller, cheaper or safer than current reactors. But innovation in nuclear power is different from that in most other industries. </w:t>
      </w:r>
      <w:r w:rsidRPr="00DA6359">
        <w:rPr>
          <w:rStyle w:val="StyleUnderline"/>
        </w:rPr>
        <w:t>It takes</w:t>
      </w:r>
      <w:r w:rsidRPr="00DA6359">
        <w:rPr>
          <w:sz w:val="16"/>
        </w:rPr>
        <w:t xml:space="preserve"> roughly US</w:t>
      </w:r>
      <w:r w:rsidRPr="00DA6359">
        <w:rPr>
          <w:rStyle w:val="StyleUnderline"/>
        </w:rPr>
        <w:t>$10 billion to commercialize a new</w:t>
      </w:r>
      <w:r w:rsidRPr="00DA6359">
        <w:rPr>
          <w:sz w:val="16"/>
        </w:rPr>
        <w:t xml:space="preserve"> nuclear power </w:t>
      </w:r>
      <w:r w:rsidRPr="00DA6359">
        <w:rPr>
          <w:rStyle w:val="StyleUnderline"/>
        </w:rPr>
        <w:t>system</w:t>
      </w:r>
      <w:r w:rsidRPr="00DA6359">
        <w:rPr>
          <w:sz w:val="16"/>
        </w:rPr>
        <w:t xml:space="preserve">, and the process will undoubtedly require government involvement due to the elaborate testing infrastructure needed and the sensitive nature of nuclear technology. Our research suggests that government efforts to stimulate innovation in this domain have thus far lacked funding and focus. </w:t>
      </w:r>
      <w:r w:rsidRPr="00DA6359">
        <w:rPr>
          <w:rStyle w:val="StyleUnderline"/>
          <w:highlight w:val="cyan"/>
        </w:rPr>
        <w:t>Even if</w:t>
      </w:r>
      <w:r w:rsidRPr="00DA6359">
        <w:rPr>
          <w:rStyle w:val="StyleUnderline"/>
        </w:rPr>
        <w:t xml:space="preserve"> the </w:t>
      </w:r>
      <w:r w:rsidRPr="00DA6359">
        <w:rPr>
          <w:rStyle w:val="StyleUnderline"/>
          <w:highlight w:val="cyan"/>
        </w:rPr>
        <w:t>fed</w:t>
      </w:r>
      <w:r w:rsidRPr="00DA6359">
        <w:rPr>
          <w:rStyle w:val="StyleUnderline"/>
        </w:rPr>
        <w:t xml:space="preserve">eral government – </w:t>
      </w:r>
      <w:r w:rsidRPr="00DA6359">
        <w:rPr>
          <w:rStyle w:val="StyleUnderline"/>
          <w:highlight w:val="cyan"/>
        </w:rPr>
        <w:t>or</w:t>
      </w:r>
      <w:r w:rsidRPr="00DA6359">
        <w:rPr>
          <w:rStyle w:val="StyleUnderline"/>
        </w:rPr>
        <w:t xml:space="preserve"> </w:t>
      </w:r>
      <w:r w:rsidRPr="00DA6359">
        <w:rPr>
          <w:rStyle w:val="Emphasis"/>
        </w:rPr>
        <w:t xml:space="preserve">an extremely generous </w:t>
      </w:r>
      <w:r w:rsidRPr="00DA6359">
        <w:rPr>
          <w:rStyle w:val="Emphasis"/>
          <w:highlight w:val="cyan"/>
        </w:rPr>
        <w:t>investor</w:t>
      </w:r>
      <w:r w:rsidRPr="00DA6359">
        <w:rPr>
          <w:rStyle w:val="StyleUnderline"/>
        </w:rPr>
        <w:t xml:space="preserve"> – were to </w:t>
      </w:r>
      <w:r w:rsidRPr="00DA6359">
        <w:rPr>
          <w:rStyle w:val="StyleUnderline"/>
          <w:highlight w:val="cyan"/>
        </w:rPr>
        <w:t>write a check</w:t>
      </w:r>
      <w:r w:rsidRPr="00DA6359">
        <w:rPr>
          <w:sz w:val="16"/>
        </w:rPr>
        <w:t xml:space="preserve"> for that amount, I have come to suspect that </w:t>
      </w:r>
      <w:r w:rsidRPr="00DA6359">
        <w:rPr>
          <w:rStyle w:val="StyleUnderline"/>
        </w:rPr>
        <w:t xml:space="preserve">the </w:t>
      </w:r>
      <w:r w:rsidRPr="00DA6359">
        <w:rPr>
          <w:rStyle w:val="StyleUnderline"/>
          <w:highlight w:val="cyan"/>
        </w:rPr>
        <w:t>likelihood of success would be small</w:t>
      </w:r>
      <w:r w:rsidRPr="00DA6359">
        <w:rPr>
          <w:sz w:val="16"/>
        </w:rPr>
        <w:t>.</w:t>
      </w:r>
    </w:p>
    <w:p w14:paraId="27A818AE" w14:textId="5C21D122" w:rsidR="005D388F" w:rsidRDefault="00FF026E" w:rsidP="00FF026E">
      <w:pPr>
        <w:pStyle w:val="Heading2"/>
      </w:pPr>
      <w:r>
        <w:lastRenderedPageBreak/>
        <w:t>6</w:t>
      </w:r>
    </w:p>
    <w:p w14:paraId="673D3AE3" w14:textId="49802610" w:rsidR="00FF026E" w:rsidRPr="00FF026E" w:rsidRDefault="00FF026E" w:rsidP="00FF026E">
      <w:pPr>
        <w:pStyle w:val="Heading3"/>
      </w:pPr>
      <w:r>
        <w:lastRenderedPageBreak/>
        <w:t>1NC---OFF</w:t>
      </w:r>
    </w:p>
    <w:p w14:paraId="733AC897" w14:textId="77777777" w:rsidR="00FF026E" w:rsidRDefault="00FF026E" w:rsidP="00FF026E">
      <w:pPr>
        <w:pStyle w:val="Heading4"/>
      </w:pPr>
      <w:r>
        <w:t>The United States federal government should incentivize carbon capture and storage.</w:t>
      </w:r>
    </w:p>
    <w:p w14:paraId="312E2C83" w14:textId="77777777" w:rsidR="00FF026E" w:rsidRPr="00823B2A" w:rsidRDefault="00FF026E" w:rsidP="00FF026E">
      <w:pPr>
        <w:pStyle w:val="Heading4"/>
      </w:pPr>
      <w:r>
        <w:t xml:space="preserve">Solves </w:t>
      </w:r>
      <w:r>
        <w:rPr>
          <w:u w:val="single"/>
        </w:rPr>
        <w:t>case</w:t>
      </w:r>
      <w:r>
        <w:t>.</w:t>
      </w:r>
    </w:p>
    <w:p w14:paraId="536E6765" w14:textId="77777777" w:rsidR="00FF026E" w:rsidRPr="00520889" w:rsidRDefault="00FF026E" w:rsidP="00FF026E">
      <w:r w:rsidRPr="00520889">
        <w:rPr>
          <w:rStyle w:val="Style13ptBold"/>
        </w:rPr>
        <w:t>Lam ’</w:t>
      </w:r>
      <w:r>
        <w:rPr>
          <w:rStyle w:val="Style13ptBold"/>
        </w:rPr>
        <w:t>24</w:t>
      </w:r>
      <w:r w:rsidRPr="00521C23">
        <w:t xml:space="preserve"> </w:t>
      </w:r>
      <w:r>
        <w:t xml:space="preserve">[Vivian; </w:t>
      </w:r>
      <w:r w:rsidRPr="00520889">
        <w:t>Associate Health and Biomedicine Editor at The Conversation US</w:t>
      </w:r>
      <w:r>
        <w:t xml:space="preserve">, bachelor’s degree in human biology and Comparative Literature from Stanford University; 06-05-2024; The Conversation; </w:t>
      </w:r>
      <w:r w:rsidRPr="00520889">
        <w:t>Yes, carbon capture and storage is controversial – but it’s going to be crucial</w:t>
      </w:r>
      <w:r>
        <w:t xml:space="preserve">; </w:t>
      </w:r>
      <w:r w:rsidRPr="00520889">
        <w:t>https://theconversation.com/yes-carbon-capture-and-storage-is-controversial-but-its-going-to-be-crucial-230122</w:t>
      </w:r>
      <w:r>
        <w:t>; DOA: 10-21-2024; HRM]</w:t>
      </w:r>
    </w:p>
    <w:p w14:paraId="4D81644F" w14:textId="77777777" w:rsidR="00FF026E" w:rsidRPr="001F1D83" w:rsidRDefault="00FF026E" w:rsidP="00FF026E">
      <w:pPr>
        <w:rPr>
          <w:sz w:val="16"/>
        </w:rPr>
      </w:pPr>
      <w:r w:rsidRPr="001F1D83">
        <w:rPr>
          <w:rStyle w:val="StyleUnderline"/>
          <w:highlight w:val="cyan"/>
        </w:rPr>
        <w:t>Renewable</w:t>
      </w:r>
      <w:r w:rsidRPr="00552FDA">
        <w:rPr>
          <w:rStyle w:val="StyleUnderline"/>
        </w:rPr>
        <w:t xml:space="preserve"> energy source</w:t>
      </w:r>
      <w:r w:rsidRPr="001F1D83">
        <w:rPr>
          <w:rStyle w:val="StyleUnderline"/>
          <w:highlight w:val="cyan"/>
        </w:rPr>
        <w:t>s</w:t>
      </w:r>
      <w:r w:rsidRPr="001F1D83">
        <w:rPr>
          <w:sz w:val="16"/>
        </w:rPr>
        <w:t xml:space="preserve"> such as wind and solar are vital tools to help us make cuts to the 36 billion tonnes of greenhouse gases we emit each year.</w:t>
      </w:r>
    </w:p>
    <w:p w14:paraId="77F203A3" w14:textId="77777777" w:rsidR="00FF026E" w:rsidRPr="001F1D83" w:rsidRDefault="00FF026E" w:rsidP="00FF026E">
      <w:pPr>
        <w:rPr>
          <w:sz w:val="16"/>
        </w:rPr>
      </w:pPr>
      <w:r w:rsidRPr="001F1D83">
        <w:rPr>
          <w:sz w:val="16"/>
        </w:rPr>
        <w:t xml:space="preserve">But renewables alone </w:t>
      </w:r>
      <w:r w:rsidRPr="001F1D83">
        <w:rPr>
          <w:rStyle w:val="Emphasis"/>
          <w:highlight w:val="cyan"/>
        </w:rPr>
        <w:t>can’t</w:t>
      </w:r>
      <w:r w:rsidRPr="001F1D83">
        <w:rPr>
          <w:rStyle w:val="StyleUnderline"/>
          <w:highlight w:val="cyan"/>
        </w:rPr>
        <w:t xml:space="preserve"> get us to </w:t>
      </w:r>
      <w:r w:rsidRPr="001F1D83">
        <w:rPr>
          <w:rStyle w:val="Emphasis"/>
          <w:highlight w:val="cyan"/>
        </w:rPr>
        <w:t>net zero</w:t>
      </w:r>
      <w:r w:rsidRPr="001F1D83">
        <w:rPr>
          <w:sz w:val="16"/>
        </w:rPr>
        <w:t>. Sectors such as cement, steel and chemical manufacturing produce significant carbon dioxide emissions difficult to eliminate through renewable energy alone.</w:t>
      </w:r>
    </w:p>
    <w:p w14:paraId="1A82755C" w14:textId="77777777" w:rsidR="00FF026E" w:rsidRPr="001F1D83" w:rsidRDefault="00FF026E" w:rsidP="00FF026E">
      <w:pPr>
        <w:rPr>
          <w:sz w:val="16"/>
        </w:rPr>
      </w:pPr>
      <w:r w:rsidRPr="001F1D83">
        <w:rPr>
          <w:sz w:val="16"/>
        </w:rPr>
        <w:t xml:space="preserve">This is why </w:t>
      </w:r>
      <w:r w:rsidRPr="001F1D83">
        <w:rPr>
          <w:rStyle w:val="Emphasis"/>
          <w:highlight w:val="cyan"/>
        </w:rPr>
        <w:t>c</w:t>
      </w:r>
      <w:r w:rsidRPr="00552FDA">
        <w:rPr>
          <w:rStyle w:val="StyleUnderline"/>
        </w:rPr>
        <w:t xml:space="preserve">arbon </w:t>
      </w:r>
      <w:r w:rsidRPr="001F1D83">
        <w:rPr>
          <w:rStyle w:val="Emphasis"/>
          <w:highlight w:val="cyan"/>
        </w:rPr>
        <w:t>c</w:t>
      </w:r>
      <w:r w:rsidRPr="00552FDA">
        <w:rPr>
          <w:rStyle w:val="StyleUnderline"/>
        </w:rPr>
        <w:t>apture</w:t>
      </w:r>
      <w:r w:rsidRPr="001F1D83">
        <w:rPr>
          <w:sz w:val="16"/>
        </w:rPr>
        <w:t xml:space="preserve">, utilisation </w:t>
      </w:r>
      <w:r w:rsidRPr="00552FDA">
        <w:rPr>
          <w:rStyle w:val="StyleUnderline"/>
        </w:rPr>
        <w:t xml:space="preserve">and </w:t>
      </w:r>
      <w:r w:rsidRPr="001F1D83">
        <w:rPr>
          <w:rStyle w:val="Emphasis"/>
          <w:highlight w:val="cyan"/>
        </w:rPr>
        <w:t>s</w:t>
      </w:r>
      <w:r w:rsidRPr="00552FDA">
        <w:rPr>
          <w:rStyle w:val="StyleUnderline"/>
        </w:rPr>
        <w:t>torage</w:t>
      </w:r>
      <w:r w:rsidRPr="001F1D83">
        <w:rPr>
          <w:sz w:val="16"/>
        </w:rPr>
        <w:t xml:space="preserve"> has a place. This technology – invented by the oil and gas industry – </w:t>
      </w:r>
      <w:r w:rsidRPr="001F1D83">
        <w:rPr>
          <w:rStyle w:val="StyleUnderline"/>
          <w:highlight w:val="cyan"/>
        </w:rPr>
        <w:t xml:space="preserve">is the </w:t>
      </w:r>
      <w:r w:rsidRPr="001F1D83">
        <w:rPr>
          <w:rStyle w:val="Emphasis"/>
          <w:highlight w:val="cyan"/>
        </w:rPr>
        <w:t>best solution</w:t>
      </w:r>
      <w:r w:rsidRPr="001F1D83">
        <w:rPr>
          <w:sz w:val="16"/>
        </w:rPr>
        <w:t xml:space="preserve"> we have at present </w:t>
      </w:r>
      <w:r w:rsidRPr="001F1D83">
        <w:rPr>
          <w:rStyle w:val="StyleUnderline"/>
          <w:highlight w:val="cyan"/>
        </w:rPr>
        <w:t>to capture</w:t>
      </w:r>
      <w:r w:rsidRPr="001F1D83">
        <w:rPr>
          <w:sz w:val="16"/>
        </w:rPr>
        <w:t xml:space="preserve"> these </w:t>
      </w:r>
      <w:r w:rsidRPr="001F1D83">
        <w:rPr>
          <w:rStyle w:val="StyleUnderline"/>
          <w:highlight w:val="cyan"/>
        </w:rPr>
        <w:t xml:space="preserve">emissions </w:t>
      </w:r>
      <w:r w:rsidRPr="001F1D83">
        <w:rPr>
          <w:rStyle w:val="Emphasis"/>
          <w:highlight w:val="cyan"/>
        </w:rPr>
        <w:t>at their source</w:t>
      </w:r>
      <w:r w:rsidRPr="00552FDA">
        <w:rPr>
          <w:rStyle w:val="StyleUnderline"/>
        </w:rPr>
        <w:t xml:space="preserve">, </w:t>
      </w:r>
      <w:r w:rsidRPr="001F1D83">
        <w:rPr>
          <w:rStyle w:val="Emphasis"/>
        </w:rPr>
        <w:t>before</w:t>
      </w:r>
      <w:r w:rsidRPr="00552FDA">
        <w:rPr>
          <w:rStyle w:val="StyleUnderline"/>
        </w:rPr>
        <w:t xml:space="preserve"> they can escape to the atmosphere</w:t>
      </w:r>
      <w:r w:rsidRPr="001F1D83">
        <w:rPr>
          <w:sz w:val="16"/>
        </w:rPr>
        <w:t>.</w:t>
      </w:r>
    </w:p>
    <w:p w14:paraId="19DD088A" w14:textId="77777777" w:rsidR="00FF026E" w:rsidRPr="001F1D83" w:rsidRDefault="00FF026E" w:rsidP="00FF026E">
      <w:pPr>
        <w:rPr>
          <w:sz w:val="16"/>
        </w:rPr>
      </w:pPr>
      <w:r w:rsidRPr="001F1D83">
        <w:rPr>
          <w:sz w:val="16"/>
        </w:rPr>
        <w:t>Environmentalists have long been sceptical of carbon capture, warning it could be used to prolong fossil fuel dependence. That’s a matter for policy – the science is clear. We will need to capture carbon for the time being.</w:t>
      </w:r>
    </w:p>
    <w:p w14:paraId="4F9D5FDD" w14:textId="77777777" w:rsidR="00FF026E" w:rsidRPr="001F1D83" w:rsidRDefault="00FF026E" w:rsidP="00FF026E">
      <w:pPr>
        <w:rPr>
          <w:sz w:val="16"/>
        </w:rPr>
      </w:pPr>
      <w:r w:rsidRPr="00552FDA">
        <w:rPr>
          <w:rStyle w:val="StyleUnderline"/>
        </w:rPr>
        <w:t xml:space="preserve">While essential, the </w:t>
      </w:r>
      <w:r w:rsidRPr="001F1D83">
        <w:rPr>
          <w:rStyle w:val="Emphasis"/>
          <w:highlight w:val="cyan"/>
        </w:rPr>
        <w:t>roll out</w:t>
      </w:r>
      <w:r w:rsidRPr="00552FDA">
        <w:rPr>
          <w:rStyle w:val="StyleUnderline"/>
        </w:rPr>
        <w:t xml:space="preserve"> of carbon capture </w:t>
      </w:r>
      <w:r w:rsidRPr="001F1D83">
        <w:rPr>
          <w:rStyle w:val="StyleUnderline"/>
          <w:highlight w:val="cyan"/>
        </w:rPr>
        <w:t xml:space="preserve">is </w:t>
      </w:r>
      <w:r w:rsidRPr="001F1D83">
        <w:rPr>
          <w:rStyle w:val="Emphasis"/>
          <w:highlight w:val="cyan"/>
        </w:rPr>
        <w:t>sluggish</w:t>
      </w:r>
      <w:r w:rsidRPr="001F1D83">
        <w:rPr>
          <w:sz w:val="16"/>
        </w:rPr>
        <w:t>. As a new report shows today, we’re removing just two billion tonnes of CO₂ from the atmosphere each year – and almost all of that is by planting trees. Carbon capture accounts for less than 0.1% so far.</w:t>
      </w:r>
    </w:p>
    <w:p w14:paraId="637370EF" w14:textId="77777777" w:rsidR="00FF026E" w:rsidRPr="001F1D83" w:rsidRDefault="00FF026E" w:rsidP="00FF026E">
      <w:pPr>
        <w:rPr>
          <w:sz w:val="16"/>
        </w:rPr>
      </w:pPr>
      <w:r w:rsidRPr="001F1D83">
        <w:rPr>
          <w:sz w:val="16"/>
        </w:rPr>
        <w:t>How does carbon capture and storage work?</w:t>
      </w:r>
    </w:p>
    <w:p w14:paraId="5EC05DE2" w14:textId="77777777" w:rsidR="00FF026E" w:rsidRPr="001F1D83" w:rsidRDefault="00FF026E" w:rsidP="00FF026E">
      <w:pPr>
        <w:rPr>
          <w:sz w:val="16"/>
        </w:rPr>
      </w:pPr>
      <w:r w:rsidRPr="001F1D83">
        <w:rPr>
          <w:sz w:val="16"/>
        </w:rPr>
        <w:t>The technology was first used in the 1920s to separate carbon dioxide out from methane in fossil gas deposits.</w:t>
      </w:r>
    </w:p>
    <w:p w14:paraId="14DE97DF" w14:textId="77777777" w:rsidR="00FF026E" w:rsidRPr="001F1D83" w:rsidRDefault="00FF026E" w:rsidP="00FF026E">
      <w:pPr>
        <w:rPr>
          <w:sz w:val="16"/>
        </w:rPr>
      </w:pPr>
      <w:r w:rsidRPr="001F1D83">
        <w:rPr>
          <w:sz w:val="16"/>
        </w:rPr>
        <w:t>By the 1970s, it had found use in boosting oil recovery – if you separate out the CO₂, you can pump it back down into the oil field and get more out. To date, the world’s largest carbon capture operation is in Western Australia, where Chevron is pumping carbon dioxide filtered from natural gas back underground. This history is why there’s been so much scepticism about the technology.</w:t>
      </w:r>
    </w:p>
    <w:p w14:paraId="3A7507A6" w14:textId="77777777" w:rsidR="00FF026E" w:rsidRPr="001F1D83" w:rsidRDefault="00FF026E" w:rsidP="00FF026E">
      <w:pPr>
        <w:rPr>
          <w:sz w:val="16"/>
        </w:rPr>
      </w:pPr>
      <w:r w:rsidRPr="001F1D83">
        <w:rPr>
          <w:sz w:val="16"/>
        </w:rPr>
        <w:t>This is not entirely fair. The technology itself is neutral. If we detach it from its history, we can better assess its worth.</w:t>
      </w:r>
    </w:p>
    <w:p w14:paraId="36B349A4" w14:textId="77777777" w:rsidR="00FF026E" w:rsidRPr="001F1D83" w:rsidRDefault="00FF026E" w:rsidP="00FF026E">
      <w:pPr>
        <w:rPr>
          <w:sz w:val="16"/>
        </w:rPr>
      </w:pPr>
      <w:r w:rsidRPr="00552FDA">
        <w:rPr>
          <w:rStyle w:val="StyleUnderline"/>
        </w:rPr>
        <w:t xml:space="preserve">What </w:t>
      </w:r>
      <w:r w:rsidRPr="001F1D83">
        <w:rPr>
          <w:rStyle w:val="Emphasis"/>
          <w:highlight w:val="cyan"/>
        </w:rPr>
        <w:t>c</w:t>
      </w:r>
      <w:r w:rsidRPr="001F1D83">
        <w:rPr>
          <w:rStyle w:val="StyleUnderline"/>
        </w:rPr>
        <w:t xml:space="preserve">arbon </w:t>
      </w:r>
      <w:r w:rsidRPr="001F1D83">
        <w:rPr>
          <w:rStyle w:val="Emphasis"/>
          <w:highlight w:val="cyan"/>
        </w:rPr>
        <w:t>c</w:t>
      </w:r>
      <w:r w:rsidRPr="00552FDA">
        <w:rPr>
          <w:rStyle w:val="StyleUnderline"/>
        </w:rPr>
        <w:t xml:space="preserve">apture and </w:t>
      </w:r>
      <w:r w:rsidRPr="001F1D83">
        <w:rPr>
          <w:rStyle w:val="Emphasis"/>
          <w:highlight w:val="cyan"/>
        </w:rPr>
        <w:t>s</w:t>
      </w:r>
      <w:r w:rsidRPr="00552FDA">
        <w:rPr>
          <w:rStyle w:val="StyleUnderline"/>
        </w:rPr>
        <w:t xml:space="preserve">torage </w:t>
      </w:r>
      <w:r w:rsidRPr="001F1D83">
        <w:rPr>
          <w:rStyle w:val="StyleUnderline"/>
          <w:highlight w:val="cyan"/>
        </w:rPr>
        <w:t>offers</w:t>
      </w:r>
      <w:r w:rsidRPr="00552FDA">
        <w:rPr>
          <w:rStyle w:val="StyleUnderline"/>
        </w:rPr>
        <w:t xml:space="preserve"> is the </w:t>
      </w:r>
      <w:r w:rsidRPr="001F1D83">
        <w:rPr>
          <w:rStyle w:val="StyleUnderline"/>
          <w:highlight w:val="cyan"/>
        </w:rPr>
        <w:t>ability to capture carbon</w:t>
      </w:r>
      <w:r w:rsidRPr="00552FDA">
        <w:rPr>
          <w:rStyle w:val="StyleUnderline"/>
        </w:rPr>
        <w:t xml:space="preserve"> dioxide </w:t>
      </w:r>
      <w:r w:rsidRPr="001F1D83">
        <w:rPr>
          <w:rStyle w:val="StyleUnderline"/>
          <w:highlight w:val="cyan"/>
        </w:rPr>
        <w:t>emitted by</w:t>
      </w:r>
      <w:r w:rsidRPr="00552FDA">
        <w:rPr>
          <w:rStyle w:val="StyleUnderline"/>
        </w:rPr>
        <w:t xml:space="preserve"> the manufacture of </w:t>
      </w:r>
      <w:r w:rsidRPr="001F1D83">
        <w:rPr>
          <w:rStyle w:val="StyleUnderline"/>
          <w:highlight w:val="cyan"/>
        </w:rPr>
        <w:t>cement</w:t>
      </w:r>
      <w:r w:rsidRPr="00552FDA">
        <w:rPr>
          <w:rStyle w:val="StyleUnderline"/>
        </w:rPr>
        <w:t xml:space="preserve"> and </w:t>
      </w:r>
      <w:r w:rsidRPr="001F1D83">
        <w:rPr>
          <w:rStyle w:val="StyleUnderline"/>
          <w:highlight w:val="cyan"/>
        </w:rPr>
        <w:t>iron</w:t>
      </w:r>
      <w:r w:rsidRPr="00552FDA">
        <w:rPr>
          <w:rStyle w:val="StyleUnderline"/>
        </w:rPr>
        <w:t>/</w:t>
      </w:r>
      <w:r w:rsidRPr="001F1D83">
        <w:rPr>
          <w:rStyle w:val="StyleUnderline"/>
          <w:highlight w:val="cyan"/>
        </w:rPr>
        <w:t>steel</w:t>
      </w:r>
      <w:r w:rsidRPr="001F1D83">
        <w:rPr>
          <w:sz w:val="16"/>
        </w:rPr>
        <w:t xml:space="preserve">. </w:t>
      </w:r>
      <w:r w:rsidRPr="00552FDA">
        <w:rPr>
          <w:rStyle w:val="StyleUnderline"/>
        </w:rPr>
        <w:t xml:space="preserve">Together </w:t>
      </w:r>
      <w:r w:rsidRPr="001F1D83">
        <w:rPr>
          <w:rStyle w:val="StyleUnderline"/>
          <w:highlight w:val="cyan"/>
        </w:rPr>
        <w:t>these account for</w:t>
      </w:r>
      <w:r w:rsidRPr="00552FDA">
        <w:rPr>
          <w:rStyle w:val="StyleUnderline"/>
        </w:rPr>
        <w:t xml:space="preserve"> about </w:t>
      </w:r>
      <w:r w:rsidRPr="001F1D83">
        <w:rPr>
          <w:rStyle w:val="Emphasis"/>
          <w:highlight w:val="cyan"/>
        </w:rPr>
        <w:t>15%</w:t>
      </w:r>
      <w:r w:rsidRPr="001F1D83">
        <w:rPr>
          <w:rStyle w:val="StyleUnderline"/>
          <w:highlight w:val="cyan"/>
        </w:rPr>
        <w:t xml:space="preserve"> of</w:t>
      </w:r>
      <w:r w:rsidRPr="00552FDA">
        <w:rPr>
          <w:rStyle w:val="StyleUnderline"/>
        </w:rPr>
        <w:t xml:space="preserve"> the world’s </w:t>
      </w:r>
      <w:r w:rsidRPr="001F1D83">
        <w:rPr>
          <w:rStyle w:val="StyleUnderline"/>
          <w:highlight w:val="cyan"/>
        </w:rPr>
        <w:t>emissions</w:t>
      </w:r>
      <w:r w:rsidRPr="00552FDA">
        <w:rPr>
          <w:rStyle w:val="StyleUnderline"/>
        </w:rPr>
        <w:t xml:space="preserve"> total</w:t>
      </w:r>
      <w:r w:rsidRPr="001F1D83">
        <w:rPr>
          <w:sz w:val="16"/>
        </w:rPr>
        <w:t xml:space="preserve"> (8% and 7.2% respectively).</w:t>
      </w:r>
    </w:p>
    <w:p w14:paraId="171CE65B" w14:textId="77777777" w:rsidR="00FF026E" w:rsidRPr="001F1D83" w:rsidRDefault="00FF026E" w:rsidP="00FF026E">
      <w:pPr>
        <w:rPr>
          <w:sz w:val="16"/>
        </w:rPr>
      </w:pPr>
      <w:r w:rsidRPr="001F1D83">
        <w:rPr>
          <w:sz w:val="16"/>
        </w:rPr>
        <w:t>Once we capture carbon dioxide, we can use it in industrial processes such as chemical synthesis and food preservation. This approach can cut emissions while adding value, if waste CO₂ can be used for valuable products.</w:t>
      </w:r>
    </w:p>
    <w:p w14:paraId="4ABDF95D" w14:textId="77777777" w:rsidR="00FF026E" w:rsidRPr="001F1D83" w:rsidRDefault="00FF026E" w:rsidP="00FF026E">
      <w:pPr>
        <w:rPr>
          <w:sz w:val="16"/>
        </w:rPr>
      </w:pPr>
      <w:r w:rsidRPr="001F1D83">
        <w:rPr>
          <w:sz w:val="16"/>
        </w:rPr>
        <w:t xml:space="preserve">Alternatively, </w:t>
      </w:r>
      <w:r w:rsidRPr="00552FDA">
        <w:rPr>
          <w:rStyle w:val="StyleUnderline"/>
        </w:rPr>
        <w:t xml:space="preserve">it </w:t>
      </w:r>
      <w:r w:rsidRPr="001F1D83">
        <w:rPr>
          <w:rStyle w:val="StyleUnderline"/>
          <w:highlight w:val="cyan"/>
        </w:rPr>
        <w:t>can be stored</w:t>
      </w:r>
      <w:r w:rsidRPr="00552FDA">
        <w:rPr>
          <w:rStyle w:val="StyleUnderline"/>
        </w:rPr>
        <w:t xml:space="preserve"> in </w:t>
      </w:r>
      <w:r w:rsidRPr="001F1D83">
        <w:rPr>
          <w:rStyle w:val="Emphasis"/>
        </w:rPr>
        <w:t xml:space="preserve">deep </w:t>
      </w:r>
      <w:r w:rsidRPr="001F1D83">
        <w:rPr>
          <w:rStyle w:val="Emphasis"/>
          <w:highlight w:val="cyan"/>
        </w:rPr>
        <w:t>underground</w:t>
      </w:r>
      <w:r w:rsidRPr="00552FDA">
        <w:rPr>
          <w:rStyle w:val="StyleUnderline"/>
        </w:rPr>
        <w:t xml:space="preserve"> in stable geological formations such as porous sandstone capped with impermeable rock, or salt caverns, either natural or human-made</w:t>
      </w:r>
      <w:r w:rsidRPr="001F1D83">
        <w:rPr>
          <w:sz w:val="16"/>
        </w:rPr>
        <w:t xml:space="preserve">. </w:t>
      </w:r>
      <w:r w:rsidRPr="00552FDA">
        <w:rPr>
          <w:rStyle w:val="StyleUnderline"/>
        </w:rPr>
        <w:t xml:space="preserve">Here, it should stay </w:t>
      </w:r>
      <w:r w:rsidRPr="001F1D83">
        <w:rPr>
          <w:rStyle w:val="StyleUnderline"/>
          <w:highlight w:val="cyan"/>
        </w:rPr>
        <w:t xml:space="preserve">for </w:t>
      </w:r>
      <w:r w:rsidRPr="001F1D83">
        <w:rPr>
          <w:rStyle w:val="Emphasis"/>
          <w:highlight w:val="cyan"/>
        </w:rPr>
        <w:t>hundreds of years</w:t>
      </w:r>
      <w:r w:rsidRPr="00552FDA">
        <w:rPr>
          <w:rStyle w:val="StyleUnderline"/>
        </w:rPr>
        <w:t xml:space="preserve"> as gas</w:t>
      </w:r>
      <w:r w:rsidRPr="001F1D83">
        <w:rPr>
          <w:sz w:val="16"/>
        </w:rPr>
        <w:t>. In some locations, carbon dioxide can react with minerals to form stable carbonates, effectively turning CO₂ into rock.</w:t>
      </w:r>
    </w:p>
    <w:p w14:paraId="7514497C" w14:textId="77777777" w:rsidR="00FF026E" w:rsidRPr="001F1D83" w:rsidRDefault="00FF026E" w:rsidP="00FF026E">
      <w:pPr>
        <w:rPr>
          <w:sz w:val="16"/>
        </w:rPr>
      </w:pPr>
      <w:r w:rsidRPr="00552FDA">
        <w:rPr>
          <w:rStyle w:val="StyleUnderline"/>
        </w:rPr>
        <w:t xml:space="preserve">Carbon capture and storage can be </w:t>
      </w:r>
      <w:r w:rsidRPr="001F1D83">
        <w:rPr>
          <w:rStyle w:val="StyleUnderline"/>
          <w:highlight w:val="cyan"/>
        </w:rPr>
        <w:t>added</w:t>
      </w:r>
      <w:r w:rsidRPr="00552FDA">
        <w:rPr>
          <w:rStyle w:val="StyleUnderline"/>
        </w:rPr>
        <w:t xml:space="preserve"> reasonably </w:t>
      </w:r>
      <w:r w:rsidRPr="001F1D83">
        <w:rPr>
          <w:rStyle w:val="Emphasis"/>
          <w:highlight w:val="cyan"/>
        </w:rPr>
        <w:t>easily</w:t>
      </w:r>
      <w:r w:rsidRPr="001F1D83">
        <w:rPr>
          <w:rStyle w:val="StyleUnderline"/>
          <w:highlight w:val="cyan"/>
        </w:rPr>
        <w:t xml:space="preserve"> to </w:t>
      </w:r>
      <w:r w:rsidRPr="001F1D83">
        <w:rPr>
          <w:rStyle w:val="Emphasis"/>
          <w:highlight w:val="cyan"/>
        </w:rPr>
        <w:t>existing infrastructure</w:t>
      </w:r>
      <w:r w:rsidRPr="00552FDA">
        <w:rPr>
          <w:rStyle w:val="StyleUnderline"/>
        </w:rPr>
        <w:t xml:space="preserve"> such as fossil fuel power plants, oil and gas fields and gas compression stations, </w:t>
      </w:r>
      <w:r w:rsidRPr="001F1D83">
        <w:rPr>
          <w:rStyle w:val="StyleUnderline"/>
          <w:highlight w:val="cyan"/>
        </w:rPr>
        <w:t xml:space="preserve">offering a </w:t>
      </w:r>
      <w:r w:rsidRPr="001F1D83">
        <w:rPr>
          <w:rStyle w:val="Emphasis"/>
        </w:rPr>
        <w:t>transitional</w:t>
      </w:r>
      <w:r w:rsidRPr="00552FDA">
        <w:rPr>
          <w:rStyle w:val="Emphasis"/>
        </w:rPr>
        <w:t xml:space="preserve"> </w:t>
      </w:r>
      <w:r w:rsidRPr="001F1D83">
        <w:rPr>
          <w:rStyle w:val="Emphasis"/>
          <w:highlight w:val="cyan"/>
        </w:rPr>
        <w:t>pathway</w:t>
      </w:r>
      <w:r w:rsidRPr="001F1D83">
        <w:rPr>
          <w:rStyle w:val="StyleUnderline"/>
          <w:highlight w:val="cyan"/>
        </w:rPr>
        <w:t xml:space="preserve"> towards </w:t>
      </w:r>
      <w:r w:rsidRPr="001F1D83">
        <w:rPr>
          <w:rStyle w:val="Emphasis"/>
          <w:highlight w:val="cyan"/>
        </w:rPr>
        <w:t>clean energy</w:t>
      </w:r>
      <w:r w:rsidRPr="001F1D83">
        <w:rPr>
          <w:sz w:val="16"/>
        </w:rPr>
        <w:t>.</w:t>
      </w:r>
    </w:p>
    <w:p w14:paraId="26541F0C" w14:textId="77777777" w:rsidR="00FF026E" w:rsidRPr="001F1D83" w:rsidRDefault="00FF026E" w:rsidP="00FF026E">
      <w:pPr>
        <w:rPr>
          <w:sz w:val="16"/>
        </w:rPr>
      </w:pPr>
      <w:r w:rsidRPr="001F1D83">
        <w:rPr>
          <w:rStyle w:val="StyleUnderline"/>
          <w:highlight w:val="cyan"/>
        </w:rPr>
        <w:t>Retrofitting</w:t>
      </w:r>
      <w:r w:rsidRPr="00552FDA">
        <w:rPr>
          <w:rStyle w:val="StyleUnderline"/>
        </w:rPr>
        <w:t xml:space="preserve"> existing </w:t>
      </w:r>
      <w:r w:rsidRPr="001F1D83">
        <w:rPr>
          <w:rStyle w:val="StyleUnderline"/>
        </w:rPr>
        <w:t>plants</w:t>
      </w:r>
      <w:r w:rsidRPr="00552FDA">
        <w:rPr>
          <w:rStyle w:val="StyleUnderline"/>
        </w:rPr>
        <w:t xml:space="preserve"> with capture and storage technology </w:t>
      </w:r>
      <w:r w:rsidRPr="001F1D83">
        <w:rPr>
          <w:rStyle w:val="StyleUnderline"/>
          <w:highlight w:val="cyan"/>
        </w:rPr>
        <w:t>can</w:t>
      </w:r>
      <w:r w:rsidRPr="00552FDA">
        <w:rPr>
          <w:rStyle w:val="StyleUnderline"/>
        </w:rPr>
        <w:t xml:space="preserve"> </w:t>
      </w:r>
      <w:r w:rsidRPr="00552FDA">
        <w:rPr>
          <w:rStyle w:val="Emphasis"/>
        </w:rPr>
        <w:t xml:space="preserve">significantly </w:t>
      </w:r>
      <w:r w:rsidRPr="001F1D83">
        <w:rPr>
          <w:rStyle w:val="Emphasis"/>
          <w:highlight w:val="cyan"/>
        </w:rPr>
        <w:t>reduce emissions</w:t>
      </w:r>
      <w:r w:rsidRPr="001F1D83">
        <w:rPr>
          <w:rStyle w:val="StyleUnderline"/>
          <w:highlight w:val="cyan"/>
        </w:rPr>
        <w:t xml:space="preserve"> </w:t>
      </w:r>
      <w:r w:rsidRPr="001F1D83">
        <w:rPr>
          <w:rStyle w:val="Emphasis"/>
          <w:highlight w:val="cyan"/>
        </w:rPr>
        <w:t>without</w:t>
      </w:r>
      <w:r w:rsidRPr="001F1D83">
        <w:rPr>
          <w:rStyle w:val="StyleUnderline"/>
          <w:highlight w:val="cyan"/>
        </w:rPr>
        <w:t xml:space="preserve"> the need to</w:t>
      </w:r>
      <w:r w:rsidRPr="00552FDA">
        <w:rPr>
          <w:rStyle w:val="StyleUnderline"/>
        </w:rPr>
        <w:t xml:space="preserve"> immediately </w:t>
      </w:r>
      <w:r w:rsidRPr="001F1D83">
        <w:rPr>
          <w:rStyle w:val="Emphasis"/>
          <w:highlight w:val="cyan"/>
        </w:rPr>
        <w:t>decommission</w:t>
      </w:r>
      <w:r w:rsidRPr="00552FDA">
        <w:rPr>
          <w:rStyle w:val="StyleUnderline"/>
        </w:rPr>
        <w:t xml:space="preserve"> still-functional power </w:t>
      </w:r>
      <w:r w:rsidRPr="001F1D83">
        <w:rPr>
          <w:rStyle w:val="StyleUnderline"/>
          <w:highlight w:val="cyan"/>
        </w:rPr>
        <w:t>plants</w:t>
      </w:r>
      <w:r w:rsidRPr="001F1D83">
        <w:rPr>
          <w:sz w:val="16"/>
        </w:rPr>
        <w:t>.</w:t>
      </w:r>
    </w:p>
    <w:p w14:paraId="0437D2B9" w14:textId="77777777" w:rsidR="00FF026E" w:rsidRPr="001F1D83" w:rsidRDefault="00FF026E" w:rsidP="00FF026E">
      <w:pPr>
        <w:rPr>
          <w:sz w:val="16"/>
        </w:rPr>
      </w:pPr>
      <w:r w:rsidRPr="001F1D83">
        <w:rPr>
          <w:sz w:val="16"/>
        </w:rPr>
        <w:t>What if carbon capture is a fig leaf?</w:t>
      </w:r>
    </w:p>
    <w:p w14:paraId="6C9BC1FF" w14:textId="77777777" w:rsidR="00FF026E" w:rsidRPr="001F1D83" w:rsidRDefault="00FF026E" w:rsidP="00FF026E">
      <w:pPr>
        <w:rPr>
          <w:sz w:val="16"/>
        </w:rPr>
      </w:pPr>
      <w:r w:rsidRPr="001F1D83">
        <w:rPr>
          <w:sz w:val="16"/>
        </w:rPr>
        <w:t>Critics of carbon capture argue the technology will likely be used to prolong the use of fossil fuels rather than phase them out as quickly as possible. In this view, carbon capture would be used by fossil fuel plant operators and companies as a way to make coal or gas “green”, and delay the full transition.</w:t>
      </w:r>
    </w:p>
    <w:p w14:paraId="2E6E35B8" w14:textId="77777777" w:rsidR="00FF026E" w:rsidRPr="001F1D83" w:rsidRDefault="00FF026E" w:rsidP="00FF026E">
      <w:pPr>
        <w:rPr>
          <w:sz w:val="16"/>
        </w:rPr>
      </w:pPr>
      <w:r w:rsidRPr="001F1D83">
        <w:rPr>
          <w:sz w:val="16"/>
        </w:rPr>
        <w:t>This concern is valid. There is a risk leaders in fossil-fuel intensive industries might see capture and storage as a way to continue their operations with less pressure to innovate or reduce their reliance on fossil fuels, just as some have embraced carbon offsets to avoid fundamental change.</w:t>
      </w:r>
    </w:p>
    <w:p w14:paraId="550FA4D7" w14:textId="77777777" w:rsidR="00FF026E" w:rsidRPr="001F1D83" w:rsidRDefault="00FF026E" w:rsidP="00FF026E">
      <w:pPr>
        <w:rPr>
          <w:sz w:val="16"/>
        </w:rPr>
      </w:pPr>
      <w:r w:rsidRPr="001F1D83">
        <w:rPr>
          <w:sz w:val="16"/>
        </w:rPr>
        <w:t xml:space="preserve">But again, this doesn’t mean we should discard the technology. </w:t>
      </w:r>
      <w:r w:rsidRPr="001F1D83">
        <w:rPr>
          <w:rStyle w:val="StyleUnderline"/>
          <w:highlight w:val="cyan"/>
        </w:rPr>
        <w:t>While we</w:t>
      </w:r>
      <w:r w:rsidRPr="001F1D83">
        <w:rPr>
          <w:rStyle w:val="StyleUnderline"/>
        </w:rPr>
        <w:t xml:space="preserve"> now </w:t>
      </w:r>
      <w:r w:rsidRPr="001F1D83">
        <w:rPr>
          <w:rStyle w:val="StyleUnderline"/>
          <w:highlight w:val="cyan"/>
        </w:rPr>
        <w:t>have</w:t>
      </w:r>
      <w:r w:rsidRPr="001F1D83">
        <w:rPr>
          <w:rStyle w:val="StyleUnderline"/>
        </w:rPr>
        <w:t xml:space="preserve"> good </w:t>
      </w:r>
      <w:r w:rsidRPr="001F1D83">
        <w:rPr>
          <w:rStyle w:val="StyleUnderline"/>
          <w:highlight w:val="cyan"/>
        </w:rPr>
        <w:t>options for</w:t>
      </w:r>
      <w:r w:rsidRPr="001F1D83">
        <w:rPr>
          <w:rStyle w:val="StyleUnderline"/>
        </w:rPr>
        <w:t xml:space="preserve"> making </w:t>
      </w:r>
      <w:r w:rsidRPr="001F1D83">
        <w:rPr>
          <w:rStyle w:val="StyleUnderline"/>
          <w:highlight w:val="cyan"/>
        </w:rPr>
        <w:t>electricity</w:t>
      </w:r>
      <w:r w:rsidRPr="001F1D83">
        <w:rPr>
          <w:rStyle w:val="StyleUnderline"/>
        </w:rPr>
        <w:t xml:space="preserve"> without emissions, </w:t>
      </w:r>
      <w:r w:rsidRPr="001F1D83">
        <w:rPr>
          <w:rStyle w:val="StyleUnderline"/>
          <w:highlight w:val="cyan"/>
        </w:rPr>
        <w:t xml:space="preserve">we </w:t>
      </w:r>
      <w:r w:rsidRPr="001F1D83">
        <w:rPr>
          <w:rStyle w:val="Emphasis"/>
          <w:highlight w:val="cyan"/>
        </w:rPr>
        <w:t>don’t</w:t>
      </w:r>
      <w:r w:rsidRPr="001F1D83">
        <w:rPr>
          <w:rStyle w:val="StyleUnderline"/>
        </w:rPr>
        <w:t xml:space="preserve"> yet have many options </w:t>
      </w:r>
      <w:r w:rsidRPr="001F1D83">
        <w:rPr>
          <w:rStyle w:val="StyleUnderline"/>
          <w:highlight w:val="cyan"/>
        </w:rPr>
        <w:t xml:space="preserve">in tackling </w:t>
      </w:r>
      <w:r w:rsidRPr="001F1D83">
        <w:rPr>
          <w:rStyle w:val="Emphasis"/>
          <w:highlight w:val="cyan"/>
        </w:rPr>
        <w:t>industrial emissions</w:t>
      </w:r>
      <w:r w:rsidRPr="001F1D83">
        <w:rPr>
          <w:sz w:val="16"/>
        </w:rPr>
        <w:t>. While methods of making steel and cement without fossil fuels are emerging, change is slow and the problem of climate change is urgent.</w:t>
      </w:r>
    </w:p>
    <w:p w14:paraId="5433B381" w14:textId="77777777" w:rsidR="00FF026E" w:rsidRPr="001F1D83" w:rsidRDefault="00FF026E" w:rsidP="00FF026E">
      <w:pPr>
        <w:rPr>
          <w:sz w:val="16"/>
        </w:rPr>
      </w:pPr>
      <w:r w:rsidRPr="001F1D83">
        <w:rPr>
          <w:rStyle w:val="StyleUnderline"/>
        </w:rPr>
        <w:lastRenderedPageBreak/>
        <w:t xml:space="preserve">Authorities from the </w:t>
      </w:r>
      <w:r w:rsidRPr="001F1D83">
        <w:rPr>
          <w:rStyle w:val="Emphasis"/>
        </w:rPr>
        <w:t>I</w:t>
      </w:r>
      <w:r w:rsidRPr="001F1D83">
        <w:rPr>
          <w:rStyle w:val="StyleUnderline"/>
        </w:rPr>
        <w:t xml:space="preserve">ntergovernmental </w:t>
      </w:r>
      <w:r w:rsidRPr="001F1D83">
        <w:rPr>
          <w:rStyle w:val="Emphasis"/>
        </w:rPr>
        <w:t>P</w:t>
      </w:r>
      <w:r w:rsidRPr="001F1D83">
        <w:rPr>
          <w:rStyle w:val="StyleUnderline"/>
        </w:rPr>
        <w:t xml:space="preserve">anel on </w:t>
      </w:r>
      <w:r w:rsidRPr="001F1D83">
        <w:rPr>
          <w:rStyle w:val="Emphasis"/>
        </w:rPr>
        <w:t>C</w:t>
      </w:r>
      <w:r w:rsidRPr="001F1D83">
        <w:rPr>
          <w:rStyle w:val="StyleUnderline"/>
        </w:rPr>
        <w:t xml:space="preserve">limate </w:t>
      </w:r>
      <w:r w:rsidRPr="001F1D83">
        <w:rPr>
          <w:rStyle w:val="Emphasis"/>
        </w:rPr>
        <w:t>C</w:t>
      </w:r>
      <w:r w:rsidRPr="001F1D83">
        <w:rPr>
          <w:rStyle w:val="StyleUnderline"/>
        </w:rPr>
        <w:t xml:space="preserve">hange to the </w:t>
      </w:r>
      <w:r w:rsidRPr="001F1D83">
        <w:rPr>
          <w:rStyle w:val="Emphasis"/>
        </w:rPr>
        <w:t>I</w:t>
      </w:r>
      <w:r w:rsidRPr="001F1D83">
        <w:rPr>
          <w:rStyle w:val="StyleUnderline"/>
        </w:rPr>
        <w:t xml:space="preserve">nternational </w:t>
      </w:r>
      <w:r w:rsidRPr="001F1D83">
        <w:rPr>
          <w:rStyle w:val="Emphasis"/>
        </w:rPr>
        <w:t>E</w:t>
      </w:r>
      <w:r w:rsidRPr="001F1D83">
        <w:rPr>
          <w:rStyle w:val="StyleUnderline"/>
        </w:rPr>
        <w:t xml:space="preserve">nergy </w:t>
      </w:r>
      <w:r w:rsidRPr="001F1D83">
        <w:rPr>
          <w:rStyle w:val="Emphasis"/>
        </w:rPr>
        <w:t>A</w:t>
      </w:r>
      <w:r w:rsidRPr="001F1D83">
        <w:rPr>
          <w:rStyle w:val="StyleUnderline"/>
        </w:rPr>
        <w:t xml:space="preserve">gency see an </w:t>
      </w:r>
      <w:r w:rsidRPr="001F1D83">
        <w:rPr>
          <w:rStyle w:val="Emphasis"/>
        </w:rPr>
        <w:t>unavoidable role</w:t>
      </w:r>
      <w:r w:rsidRPr="001F1D83">
        <w:rPr>
          <w:rStyle w:val="StyleUnderline"/>
        </w:rPr>
        <w:t xml:space="preserve"> for </w:t>
      </w:r>
      <w:r w:rsidRPr="001F1D83">
        <w:rPr>
          <w:rStyle w:val="Emphasis"/>
        </w:rPr>
        <w:t>c</w:t>
      </w:r>
      <w:r w:rsidRPr="001F1D83">
        <w:rPr>
          <w:rStyle w:val="StyleUnderline"/>
        </w:rPr>
        <w:t xml:space="preserve">arbon </w:t>
      </w:r>
      <w:r w:rsidRPr="001F1D83">
        <w:rPr>
          <w:rStyle w:val="Emphasis"/>
        </w:rPr>
        <w:t>c</w:t>
      </w:r>
      <w:r w:rsidRPr="001F1D83">
        <w:rPr>
          <w:rStyle w:val="StyleUnderline"/>
        </w:rPr>
        <w:t xml:space="preserve">apture and </w:t>
      </w:r>
      <w:r w:rsidRPr="001F1D83">
        <w:rPr>
          <w:rStyle w:val="Emphasis"/>
        </w:rPr>
        <w:t>s</w:t>
      </w:r>
      <w:r w:rsidRPr="001F1D83">
        <w:rPr>
          <w:rStyle w:val="StyleUnderline"/>
        </w:rPr>
        <w:t>torage</w:t>
      </w:r>
      <w:r w:rsidRPr="001F1D83">
        <w:rPr>
          <w:sz w:val="16"/>
        </w:rPr>
        <w:t>.</w:t>
      </w:r>
    </w:p>
    <w:p w14:paraId="5E7A4F2D" w14:textId="77777777" w:rsidR="00FF026E" w:rsidRPr="001F1D83" w:rsidRDefault="00FF026E" w:rsidP="00FF026E">
      <w:pPr>
        <w:rPr>
          <w:sz w:val="16"/>
        </w:rPr>
      </w:pPr>
      <w:r w:rsidRPr="001F1D83">
        <w:rPr>
          <w:sz w:val="16"/>
        </w:rPr>
        <w:t>The European Union’s Green Deal emphasises the role of carbon capture in cutting industrial emissions, while the United States has introduced tax credits and funding to accelerate its adoption.</w:t>
      </w:r>
    </w:p>
    <w:p w14:paraId="153C6018" w14:textId="77777777" w:rsidR="00FF026E" w:rsidRPr="001F1D83" w:rsidRDefault="00FF026E" w:rsidP="00FF026E">
      <w:pPr>
        <w:rPr>
          <w:sz w:val="16"/>
        </w:rPr>
      </w:pPr>
      <w:r w:rsidRPr="001F1D83">
        <w:rPr>
          <w:sz w:val="16"/>
        </w:rPr>
        <w:t>Australia’s government last year invited companies to explore ten offshore sedimentary basins for possible carbon storage. But not everywhere is suitable – Queensland’s government recently banned the technology anywhere inside the Great Artesian Basin, due to concerns over the impact of the gas on groundwater.</w:t>
      </w:r>
    </w:p>
    <w:p w14:paraId="483F3E07" w14:textId="77777777" w:rsidR="00FF026E" w:rsidRPr="001F1D83" w:rsidRDefault="00FF026E" w:rsidP="00FF026E">
      <w:pPr>
        <w:rPr>
          <w:sz w:val="16"/>
        </w:rPr>
      </w:pPr>
      <w:r w:rsidRPr="001F1D83">
        <w:rPr>
          <w:sz w:val="16"/>
        </w:rPr>
        <w:t>How can we make best use of the technology?</w:t>
      </w:r>
    </w:p>
    <w:p w14:paraId="3D3B6D0F" w14:textId="77777777" w:rsidR="00FF026E" w:rsidRPr="001F1D83" w:rsidRDefault="00FF026E" w:rsidP="00FF026E">
      <w:pPr>
        <w:rPr>
          <w:sz w:val="16"/>
        </w:rPr>
      </w:pPr>
      <w:r w:rsidRPr="001F1D83">
        <w:rPr>
          <w:rStyle w:val="StyleUnderline"/>
        </w:rPr>
        <w:t xml:space="preserve">For </w:t>
      </w:r>
      <w:r w:rsidRPr="001F1D83">
        <w:rPr>
          <w:rStyle w:val="Emphasis"/>
          <w:highlight w:val="cyan"/>
        </w:rPr>
        <w:t>c</w:t>
      </w:r>
      <w:r w:rsidRPr="001F1D83">
        <w:rPr>
          <w:rStyle w:val="StyleUnderline"/>
        </w:rPr>
        <w:t xml:space="preserve">arbon </w:t>
      </w:r>
      <w:r w:rsidRPr="001F1D83">
        <w:rPr>
          <w:rStyle w:val="Emphasis"/>
          <w:highlight w:val="cyan"/>
        </w:rPr>
        <w:t>c</w:t>
      </w:r>
      <w:r w:rsidRPr="001F1D83">
        <w:rPr>
          <w:rStyle w:val="StyleUnderline"/>
        </w:rPr>
        <w:t xml:space="preserve">apture and </w:t>
      </w:r>
      <w:r w:rsidRPr="001F1D83">
        <w:rPr>
          <w:rStyle w:val="Emphasis"/>
          <w:highlight w:val="cyan"/>
        </w:rPr>
        <w:t>s</w:t>
      </w:r>
      <w:r w:rsidRPr="001F1D83">
        <w:rPr>
          <w:rStyle w:val="StyleUnderline"/>
        </w:rPr>
        <w:t xml:space="preserve">torage to grow to the size we need, it </w:t>
      </w:r>
      <w:r w:rsidRPr="001F1D83">
        <w:rPr>
          <w:rStyle w:val="StyleUnderline"/>
          <w:highlight w:val="cyan"/>
        </w:rPr>
        <w:t>will need</w:t>
      </w:r>
      <w:r w:rsidRPr="001F1D83">
        <w:rPr>
          <w:rStyle w:val="StyleUnderline"/>
        </w:rPr>
        <w:t xml:space="preserve"> </w:t>
      </w:r>
      <w:r w:rsidRPr="001F1D83">
        <w:rPr>
          <w:rStyle w:val="Emphasis"/>
        </w:rPr>
        <w:t xml:space="preserve">effective </w:t>
      </w:r>
      <w:r w:rsidRPr="001F1D83">
        <w:rPr>
          <w:rStyle w:val="Emphasis"/>
          <w:highlight w:val="cyan"/>
        </w:rPr>
        <w:t>policy support</w:t>
      </w:r>
      <w:r w:rsidRPr="001F1D83">
        <w:rPr>
          <w:rStyle w:val="StyleUnderline"/>
        </w:rPr>
        <w:t xml:space="preserve"> such </w:t>
      </w:r>
      <w:r w:rsidRPr="001F1D83">
        <w:rPr>
          <w:rStyle w:val="StyleUnderline"/>
          <w:highlight w:val="cyan"/>
        </w:rPr>
        <w:t xml:space="preserve">as </w:t>
      </w:r>
      <w:r w:rsidRPr="001F1D83">
        <w:rPr>
          <w:rStyle w:val="Emphasis"/>
          <w:highlight w:val="cyan"/>
        </w:rPr>
        <w:t>tax credits</w:t>
      </w:r>
      <w:r w:rsidRPr="001F1D83">
        <w:rPr>
          <w:rStyle w:val="StyleUnderline"/>
          <w:highlight w:val="cyan"/>
        </w:rPr>
        <w:t xml:space="preserve">, </w:t>
      </w:r>
      <w:r w:rsidRPr="001F1D83">
        <w:rPr>
          <w:rStyle w:val="Emphasis"/>
          <w:highlight w:val="cyan"/>
        </w:rPr>
        <w:t>subsidies</w:t>
      </w:r>
      <w:r w:rsidRPr="001F1D83">
        <w:rPr>
          <w:rStyle w:val="StyleUnderline"/>
          <w:highlight w:val="cyan"/>
        </w:rPr>
        <w:t>, and</w:t>
      </w:r>
      <w:r w:rsidRPr="001F1D83">
        <w:rPr>
          <w:rStyle w:val="StyleUnderline"/>
        </w:rPr>
        <w:t xml:space="preserve"> funding for </w:t>
      </w:r>
      <w:r w:rsidRPr="001F1D83">
        <w:rPr>
          <w:rStyle w:val="Emphasis"/>
          <w:highlight w:val="cyan"/>
        </w:rPr>
        <w:t>r</w:t>
      </w:r>
      <w:r w:rsidRPr="001F1D83">
        <w:rPr>
          <w:rStyle w:val="StyleUnderline"/>
        </w:rPr>
        <w:t xml:space="preserve">esearch </w:t>
      </w:r>
      <w:r w:rsidRPr="001F1D83">
        <w:rPr>
          <w:rStyle w:val="Emphasis"/>
          <w:highlight w:val="cyan"/>
        </w:rPr>
        <w:t>and</w:t>
      </w:r>
      <w:r w:rsidRPr="001F1D83">
        <w:rPr>
          <w:rStyle w:val="StyleUnderline"/>
          <w:highlight w:val="cyan"/>
        </w:rPr>
        <w:t xml:space="preserve"> </w:t>
      </w:r>
      <w:r w:rsidRPr="001F1D83">
        <w:rPr>
          <w:rStyle w:val="Emphasis"/>
          <w:highlight w:val="cyan"/>
        </w:rPr>
        <w:t>d</w:t>
      </w:r>
      <w:r w:rsidRPr="001F1D83">
        <w:rPr>
          <w:rStyle w:val="StyleUnderline"/>
        </w:rPr>
        <w:t xml:space="preserve">evelopment </w:t>
      </w:r>
      <w:r w:rsidRPr="001F1D83">
        <w:rPr>
          <w:rStyle w:val="StyleUnderline"/>
          <w:highlight w:val="cyan"/>
        </w:rPr>
        <w:t xml:space="preserve">to </w:t>
      </w:r>
      <w:r w:rsidRPr="001F1D83">
        <w:rPr>
          <w:rStyle w:val="Emphasis"/>
          <w:highlight w:val="cyan"/>
        </w:rPr>
        <w:t>drive innovation</w:t>
      </w:r>
      <w:r w:rsidRPr="001F1D83">
        <w:rPr>
          <w:rStyle w:val="StyleUnderline"/>
          <w:highlight w:val="cyan"/>
        </w:rPr>
        <w:t xml:space="preserve"> and </w:t>
      </w:r>
      <w:r w:rsidRPr="001F1D83">
        <w:rPr>
          <w:rStyle w:val="Emphasis"/>
          <w:highlight w:val="cyan"/>
        </w:rPr>
        <w:t>cut costs</w:t>
      </w:r>
      <w:r w:rsidRPr="001F1D83">
        <w:rPr>
          <w:sz w:val="16"/>
        </w:rPr>
        <w:t>.</w:t>
      </w:r>
    </w:p>
    <w:p w14:paraId="2BD39C1C" w14:textId="77777777" w:rsidR="00FF026E" w:rsidRPr="001F1D83" w:rsidRDefault="00FF026E" w:rsidP="00FF026E">
      <w:pPr>
        <w:rPr>
          <w:sz w:val="16"/>
        </w:rPr>
      </w:pPr>
      <w:r w:rsidRPr="001F1D83">
        <w:rPr>
          <w:sz w:val="16"/>
        </w:rPr>
        <w:t>In my research, I have worked with industry partners to find ways of making carbon capture useful. If a waste product has value, there’s an immediate incentive to capture it. For instance, I’ve worked on converting carbon dioxide into “solar fuels” such as green methane and methanol.</w:t>
      </w:r>
    </w:p>
    <w:p w14:paraId="7018B8D5" w14:textId="77777777" w:rsidR="00FF026E" w:rsidRPr="001F1D83" w:rsidRDefault="00FF026E" w:rsidP="00FF026E">
      <w:pPr>
        <w:rPr>
          <w:sz w:val="16"/>
        </w:rPr>
      </w:pPr>
      <w:r w:rsidRPr="001F1D83">
        <w:rPr>
          <w:sz w:val="16"/>
        </w:rPr>
        <w:t xml:space="preserve">We might think the future of energy will be solar, wind and storage. But it’s not going to be that simple. </w:t>
      </w:r>
      <w:r w:rsidRPr="001F1D83">
        <w:rPr>
          <w:rStyle w:val="StyleUnderline"/>
          <w:highlight w:val="cyan"/>
        </w:rPr>
        <w:t xml:space="preserve">Fossil fuels will be </w:t>
      </w:r>
      <w:r w:rsidRPr="001F1D83">
        <w:rPr>
          <w:rStyle w:val="Emphasis"/>
          <w:highlight w:val="cyan"/>
        </w:rPr>
        <w:t>harder</w:t>
      </w:r>
      <w:r w:rsidRPr="001F1D83">
        <w:rPr>
          <w:rStyle w:val="StyleUnderline"/>
          <w:highlight w:val="cyan"/>
        </w:rPr>
        <w:t xml:space="preserve"> to </w:t>
      </w:r>
      <w:r w:rsidRPr="001F1D83">
        <w:rPr>
          <w:rStyle w:val="Emphasis"/>
          <w:highlight w:val="cyan"/>
        </w:rPr>
        <w:t>wean</w:t>
      </w:r>
      <w:r w:rsidRPr="001F1D83">
        <w:rPr>
          <w:rStyle w:val="StyleUnderline"/>
        </w:rPr>
        <w:t xml:space="preserve"> ourselves </w:t>
      </w:r>
      <w:r w:rsidRPr="001F1D83">
        <w:rPr>
          <w:rStyle w:val="Emphasis"/>
          <w:highlight w:val="cyan"/>
        </w:rPr>
        <w:t>off</w:t>
      </w:r>
      <w:r w:rsidRPr="001F1D83">
        <w:rPr>
          <w:rStyle w:val="StyleUnderline"/>
          <w:highlight w:val="cyan"/>
        </w:rPr>
        <w:t xml:space="preserve"> than we realise</w:t>
      </w:r>
      <w:r w:rsidRPr="001F1D83">
        <w:rPr>
          <w:sz w:val="16"/>
        </w:rPr>
        <w:t xml:space="preserve">. We’ll need green hydrogen for industrial uses and to make ammonia for green fertilisers. And </w:t>
      </w:r>
      <w:r w:rsidRPr="001F1D83">
        <w:rPr>
          <w:rStyle w:val="StyleUnderline"/>
          <w:highlight w:val="cyan"/>
        </w:rPr>
        <w:t xml:space="preserve">we’ll </w:t>
      </w:r>
      <w:r w:rsidRPr="001F1D83">
        <w:rPr>
          <w:rStyle w:val="Emphasis"/>
          <w:highlight w:val="cyan"/>
        </w:rPr>
        <w:t>have to</w:t>
      </w:r>
      <w:r w:rsidRPr="001F1D83">
        <w:rPr>
          <w:rStyle w:val="StyleUnderline"/>
          <w:highlight w:val="cyan"/>
        </w:rPr>
        <w:t xml:space="preserve"> </w:t>
      </w:r>
      <w:r w:rsidRPr="001F1D83">
        <w:rPr>
          <w:rStyle w:val="Emphasis"/>
          <w:highlight w:val="cyan"/>
        </w:rPr>
        <w:t>ramp up</w:t>
      </w:r>
      <w:r w:rsidRPr="001F1D83">
        <w:rPr>
          <w:rStyle w:val="StyleUnderline"/>
        </w:rPr>
        <w:t xml:space="preserve"> </w:t>
      </w:r>
      <w:r w:rsidRPr="001F1D83">
        <w:rPr>
          <w:rStyle w:val="Emphasis"/>
          <w:highlight w:val="cyan"/>
        </w:rPr>
        <w:t>c</w:t>
      </w:r>
      <w:r w:rsidRPr="001F1D83">
        <w:rPr>
          <w:rStyle w:val="StyleUnderline"/>
        </w:rPr>
        <w:t xml:space="preserve">arbon </w:t>
      </w:r>
      <w:r w:rsidRPr="001F1D83">
        <w:rPr>
          <w:rStyle w:val="Emphasis"/>
          <w:highlight w:val="cyan"/>
        </w:rPr>
        <w:t>c</w:t>
      </w:r>
      <w:r w:rsidRPr="001F1D83">
        <w:rPr>
          <w:rStyle w:val="StyleUnderline"/>
        </w:rPr>
        <w:t xml:space="preserve">apture and </w:t>
      </w:r>
      <w:r w:rsidRPr="001F1D83">
        <w:rPr>
          <w:rStyle w:val="Emphasis"/>
          <w:highlight w:val="cyan"/>
        </w:rPr>
        <w:t>s</w:t>
      </w:r>
      <w:r w:rsidRPr="001F1D83">
        <w:rPr>
          <w:rStyle w:val="StyleUnderline"/>
        </w:rPr>
        <w:t>torage for industrial emissions</w:t>
      </w:r>
      <w:r w:rsidRPr="001F1D83">
        <w:rPr>
          <w:sz w:val="16"/>
        </w:rPr>
        <w:t>.</w:t>
      </w:r>
    </w:p>
    <w:p w14:paraId="5A506197" w14:textId="6EF95EBA" w:rsidR="00FF026E" w:rsidRPr="00FF026E" w:rsidRDefault="00FF026E" w:rsidP="00FF026E">
      <w:pPr>
        <w:rPr>
          <w:sz w:val="16"/>
        </w:rPr>
      </w:pPr>
      <w:r w:rsidRPr="001F1D83">
        <w:rPr>
          <w:sz w:val="16"/>
        </w:rPr>
        <w:t xml:space="preserve">We might not like the idea of carbon capture and storage, but we will need it if we are going to get serious about net zero. </w:t>
      </w:r>
      <w:r w:rsidRPr="001F1D83">
        <w:rPr>
          <w:rStyle w:val="StyleUnderline"/>
        </w:rPr>
        <w:t xml:space="preserve">At present, </w:t>
      </w:r>
      <w:r w:rsidRPr="001F1D83">
        <w:rPr>
          <w:rStyle w:val="StyleUnderline"/>
          <w:highlight w:val="cyan"/>
        </w:rPr>
        <w:t xml:space="preserve">there’s </w:t>
      </w:r>
      <w:r w:rsidRPr="001F1D83">
        <w:rPr>
          <w:rStyle w:val="Emphasis"/>
          <w:highlight w:val="cyan"/>
        </w:rPr>
        <w:t>nothing</w:t>
      </w:r>
      <w:r w:rsidRPr="001F1D83">
        <w:rPr>
          <w:rStyle w:val="Emphasis"/>
        </w:rPr>
        <w:t xml:space="preserve"> else </w:t>
      </w:r>
      <w:r w:rsidRPr="001F1D83">
        <w:rPr>
          <w:rStyle w:val="Emphasis"/>
          <w:highlight w:val="cyan"/>
        </w:rPr>
        <w:t>like it</w:t>
      </w:r>
      <w:r w:rsidRPr="001F1D83">
        <w:rPr>
          <w:rStyle w:val="StyleUnderline"/>
        </w:rPr>
        <w:t xml:space="preserve"> for hard-to-abate sectors</w:t>
      </w:r>
      <w:r w:rsidRPr="001F1D83">
        <w:rPr>
          <w:sz w:val="16"/>
        </w:rPr>
        <w:t>. What we must avoid is using it to prop up fossil fuels.</w:t>
      </w:r>
    </w:p>
    <w:sectPr w:rsidR="00FF026E" w:rsidRPr="00FF02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61D4A" w14:textId="77777777" w:rsidR="006B63A3" w:rsidRDefault="006B63A3" w:rsidP="00066D2C">
      <w:r>
        <w:separator/>
      </w:r>
    </w:p>
  </w:endnote>
  <w:endnote w:type="continuationSeparator" w:id="0">
    <w:p w14:paraId="7BCAD0B0" w14:textId="77777777" w:rsidR="006B63A3" w:rsidRDefault="006B63A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39FAA" w14:textId="77777777" w:rsidR="006B63A3" w:rsidRDefault="006B63A3" w:rsidP="00066D2C">
      <w:r>
        <w:separator/>
      </w:r>
    </w:p>
  </w:footnote>
  <w:footnote w:type="continuationSeparator" w:id="0">
    <w:p w14:paraId="419BCAA6" w14:textId="77777777" w:rsidR="006B63A3" w:rsidRDefault="006B63A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ristin"/>
    <w:docVar w:name="OS" w:val="Windows NT"/>
    <w:docVar w:name="OSVersion" w:val="10.0"/>
    <w:docVar w:name="RibbonPointer" w:val="321688408"/>
    <w:docVar w:name="Team" w:val="Eagan High School"/>
    <w:docVar w:name="VerbatimVersion" w:val="6.0.0"/>
    <w:docVar w:name="WordVersion" w:val="16.0"/>
  </w:docVars>
  <w:rsids>
    <w:rsidRoot w:val="002111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00B"/>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4E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17B"/>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FC"/>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1B7"/>
    <w:rsid w:val="00304257"/>
    <w:rsid w:val="00304A78"/>
    <w:rsid w:val="00306FDE"/>
    <w:rsid w:val="00307FBA"/>
    <w:rsid w:val="003106D9"/>
    <w:rsid w:val="00311112"/>
    <w:rsid w:val="00311C1F"/>
    <w:rsid w:val="0031266A"/>
    <w:rsid w:val="0031761F"/>
    <w:rsid w:val="00323E50"/>
    <w:rsid w:val="003264E7"/>
    <w:rsid w:val="00333A69"/>
    <w:rsid w:val="003352D6"/>
    <w:rsid w:val="0033665A"/>
    <w:rsid w:val="00345BF2"/>
    <w:rsid w:val="00347131"/>
    <w:rsid w:val="003479B5"/>
    <w:rsid w:val="003500B6"/>
    <w:rsid w:val="00352622"/>
    <w:rsid w:val="00355B45"/>
    <w:rsid w:val="00356870"/>
    <w:rsid w:val="00361FA0"/>
    <w:rsid w:val="003662DB"/>
    <w:rsid w:val="00367D96"/>
    <w:rsid w:val="003706D8"/>
    <w:rsid w:val="00373B7F"/>
    <w:rsid w:val="003753F6"/>
    <w:rsid w:val="003779C8"/>
    <w:rsid w:val="00382DF7"/>
    <w:rsid w:val="0039157C"/>
    <w:rsid w:val="00392D93"/>
    <w:rsid w:val="00393EF2"/>
    <w:rsid w:val="00394F71"/>
    <w:rsid w:val="00396D52"/>
    <w:rsid w:val="0039716F"/>
    <w:rsid w:val="003A46B4"/>
    <w:rsid w:val="003A5CE8"/>
    <w:rsid w:val="003A698D"/>
    <w:rsid w:val="003B17B3"/>
    <w:rsid w:val="003B4705"/>
    <w:rsid w:val="003B4F86"/>
    <w:rsid w:val="003B734D"/>
    <w:rsid w:val="003C177C"/>
    <w:rsid w:val="003C251E"/>
    <w:rsid w:val="003C3CCA"/>
    <w:rsid w:val="003C6CA9"/>
    <w:rsid w:val="003C7523"/>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D9E"/>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3DA"/>
    <w:rsid w:val="00515BDD"/>
    <w:rsid w:val="00521703"/>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BCD"/>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5EE"/>
    <w:rsid w:val="0069752C"/>
    <w:rsid w:val="006A0DE5"/>
    <w:rsid w:val="006A0F5C"/>
    <w:rsid w:val="006A3677"/>
    <w:rsid w:val="006A5B27"/>
    <w:rsid w:val="006B1653"/>
    <w:rsid w:val="006B4E4E"/>
    <w:rsid w:val="006B5952"/>
    <w:rsid w:val="006B63A3"/>
    <w:rsid w:val="006B6C5F"/>
    <w:rsid w:val="006B7E39"/>
    <w:rsid w:val="006C2072"/>
    <w:rsid w:val="006C43E7"/>
    <w:rsid w:val="006C4820"/>
    <w:rsid w:val="006C5872"/>
    <w:rsid w:val="006C60E0"/>
    <w:rsid w:val="006C676D"/>
    <w:rsid w:val="006C69E2"/>
    <w:rsid w:val="006C7825"/>
    <w:rsid w:val="006D767A"/>
    <w:rsid w:val="006E2A45"/>
    <w:rsid w:val="006E37D4"/>
    <w:rsid w:val="006F2D2C"/>
    <w:rsid w:val="006F3768"/>
    <w:rsid w:val="006F71DE"/>
    <w:rsid w:val="00704573"/>
    <w:rsid w:val="007072CC"/>
    <w:rsid w:val="0071254A"/>
    <w:rsid w:val="00713039"/>
    <w:rsid w:val="007131D2"/>
    <w:rsid w:val="00713917"/>
    <w:rsid w:val="00714AAE"/>
    <w:rsid w:val="00717AF8"/>
    <w:rsid w:val="00720F86"/>
    <w:rsid w:val="00722E77"/>
    <w:rsid w:val="007245F1"/>
    <w:rsid w:val="007247B8"/>
    <w:rsid w:val="0072731C"/>
    <w:rsid w:val="0073056C"/>
    <w:rsid w:val="00731684"/>
    <w:rsid w:val="00735B1F"/>
    <w:rsid w:val="00737502"/>
    <w:rsid w:val="00740B3A"/>
    <w:rsid w:val="00740C8B"/>
    <w:rsid w:val="00743263"/>
    <w:rsid w:val="007454B6"/>
    <w:rsid w:val="00745A11"/>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5A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55A2"/>
    <w:rsid w:val="008973A2"/>
    <w:rsid w:val="008A0E76"/>
    <w:rsid w:val="008A42FE"/>
    <w:rsid w:val="008A4F23"/>
    <w:rsid w:val="008A713B"/>
    <w:rsid w:val="008B4FBE"/>
    <w:rsid w:val="008B6039"/>
    <w:rsid w:val="008C0A56"/>
    <w:rsid w:val="008C2555"/>
    <w:rsid w:val="008C29FB"/>
    <w:rsid w:val="008C5B87"/>
    <w:rsid w:val="008D0448"/>
    <w:rsid w:val="008D0677"/>
    <w:rsid w:val="008D0C9E"/>
    <w:rsid w:val="008D2296"/>
    <w:rsid w:val="008D2F03"/>
    <w:rsid w:val="008D6762"/>
    <w:rsid w:val="008E30D8"/>
    <w:rsid w:val="008E447C"/>
    <w:rsid w:val="008E596E"/>
    <w:rsid w:val="008E60D0"/>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BCA"/>
    <w:rsid w:val="00A16440"/>
    <w:rsid w:val="00A169AC"/>
    <w:rsid w:val="00A2231D"/>
    <w:rsid w:val="00A2334F"/>
    <w:rsid w:val="00A250AA"/>
    <w:rsid w:val="00A277E6"/>
    <w:rsid w:val="00A30A8F"/>
    <w:rsid w:val="00A3174A"/>
    <w:rsid w:val="00A35A28"/>
    <w:rsid w:val="00A3623E"/>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4A7F"/>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590"/>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C5D"/>
    <w:rsid w:val="00BC3256"/>
    <w:rsid w:val="00BC3592"/>
    <w:rsid w:val="00BC36DF"/>
    <w:rsid w:val="00BC4B41"/>
    <w:rsid w:val="00BC66ED"/>
    <w:rsid w:val="00BC7EF8"/>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5B"/>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693"/>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4C32"/>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29C"/>
    <w:rsid w:val="00D7546D"/>
    <w:rsid w:val="00D75C54"/>
    <w:rsid w:val="00D80849"/>
    <w:rsid w:val="00D839C5"/>
    <w:rsid w:val="00D84043"/>
    <w:rsid w:val="00D91348"/>
    <w:rsid w:val="00D9566D"/>
    <w:rsid w:val="00DA0EF7"/>
    <w:rsid w:val="00DA4B3F"/>
    <w:rsid w:val="00DA4EB6"/>
    <w:rsid w:val="00DA5F0C"/>
    <w:rsid w:val="00DA6359"/>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2E8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E6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64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C20"/>
    <w:rsid w:val="00F5306F"/>
    <w:rsid w:val="00F532A6"/>
    <w:rsid w:val="00F5622A"/>
    <w:rsid w:val="00F569D6"/>
    <w:rsid w:val="00F57FCC"/>
    <w:rsid w:val="00F6142C"/>
    <w:rsid w:val="00F61907"/>
    <w:rsid w:val="00F61AB2"/>
    <w:rsid w:val="00F62C3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840"/>
    <w:rsid w:val="00FD44E2"/>
    <w:rsid w:val="00FD48FA"/>
    <w:rsid w:val="00FD73C3"/>
    <w:rsid w:val="00FE2FD3"/>
    <w:rsid w:val="00FE5699"/>
    <w:rsid w:val="00FE57BD"/>
    <w:rsid w:val="00FE6DE0"/>
    <w:rsid w:val="00FF026E"/>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3DE995"/>
  <w15:chartTrackingRefBased/>
  <w15:docId w15:val="{E03730D9-51EF-40D2-9EF4-FDDB5FC1E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026E"/>
    <w:pPr>
      <w:spacing w:after="0" w:line="240" w:lineRule="auto"/>
    </w:pPr>
    <w:rPr>
      <w:rFonts w:ascii="Calibri" w:hAnsi="Calibri" w:cs="Calibri"/>
    </w:rPr>
  </w:style>
  <w:style w:type="paragraph" w:styleId="Heading1">
    <w:name w:val="heading 1"/>
    <w:aliases w:val="Pocket"/>
    <w:basedOn w:val="Normal"/>
    <w:next w:val="Normal"/>
    <w:link w:val="Heading1Char"/>
    <w:qFormat/>
    <w:rsid w:val="00FF026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026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FF026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FF026E"/>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026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66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6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6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6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02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026E"/>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s"/>
    <w:basedOn w:val="DefaultParagraphFont"/>
    <w:link w:val="textbold"/>
    <w:uiPriority w:val="8"/>
    <w:qFormat/>
    <w:rsid w:val="00FF026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026E"/>
    <w:rPr>
      <w:color w:val="auto"/>
      <w:u w:val="none"/>
    </w:rPr>
  </w:style>
  <w:style w:type="character" w:customStyle="1" w:styleId="Heading1Char">
    <w:name w:val="Heading 1 Char"/>
    <w:aliases w:val="Pocket Char"/>
    <w:basedOn w:val="DefaultParagraphFont"/>
    <w:link w:val="Heading1"/>
    <w:rsid w:val="00FF02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02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FF026E"/>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FF02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F026E"/>
    <w:rPr>
      <w:b/>
      <w:bCs/>
      <w:sz w:val="26"/>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8."/>
    <w:basedOn w:val="DefaultParagraphFont"/>
    <w:link w:val="card"/>
    <w:uiPriority w:val="7"/>
    <w:qFormat/>
    <w:rsid w:val="00FF026E"/>
    <w:rPr>
      <w:b w:val="0"/>
      <w:sz w:val="22"/>
      <w:u w:val="single"/>
    </w:rPr>
  </w:style>
  <w:style w:type="character" w:styleId="Strong">
    <w:name w:val="Strong"/>
    <w:basedOn w:val="DefaultParagraphFont"/>
    <w:uiPriority w:val="22"/>
    <w:qFormat/>
    <w:rsid w:val="00FF026E"/>
    <w:rPr>
      <w:b/>
      <w:bCs/>
    </w:rPr>
  </w:style>
  <w:style w:type="character" w:styleId="BookTitle">
    <w:name w:val="Book Title"/>
    <w:basedOn w:val="DefaultParagraphFont"/>
    <w:uiPriority w:val="33"/>
    <w:qFormat/>
    <w:rsid w:val="00FF026E"/>
    <w:rPr>
      <w:b/>
      <w:bCs/>
      <w:i/>
      <w:iCs/>
      <w:spacing w:val="5"/>
    </w:rPr>
  </w:style>
  <w:style w:type="character" w:customStyle="1" w:styleId="Heading5Char">
    <w:name w:val="Heading 5 Char"/>
    <w:basedOn w:val="DefaultParagraphFont"/>
    <w:link w:val="Heading5"/>
    <w:uiPriority w:val="9"/>
    <w:semiHidden/>
    <w:rsid w:val="00FF026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026E"/>
  </w:style>
  <w:style w:type="paragraph" w:styleId="Header">
    <w:name w:val="header"/>
    <w:basedOn w:val="Normal"/>
    <w:link w:val="HeaderChar"/>
    <w:uiPriority w:val="99"/>
    <w:semiHidden/>
    <w:rsid w:val="00FF026E"/>
    <w:pPr>
      <w:tabs>
        <w:tab w:val="center" w:pos="4680"/>
        <w:tab w:val="right" w:pos="9360"/>
      </w:tabs>
    </w:pPr>
  </w:style>
  <w:style w:type="character" w:customStyle="1" w:styleId="HeaderChar">
    <w:name w:val="Header Char"/>
    <w:basedOn w:val="DefaultParagraphFont"/>
    <w:link w:val="Header"/>
    <w:uiPriority w:val="99"/>
    <w:semiHidden/>
    <w:rsid w:val="00FF026E"/>
    <w:rPr>
      <w:rFonts w:ascii="Calibri" w:hAnsi="Calibri" w:cs="Calibri"/>
    </w:rPr>
  </w:style>
  <w:style w:type="paragraph" w:styleId="Footer">
    <w:name w:val="footer"/>
    <w:basedOn w:val="Normal"/>
    <w:link w:val="FooterChar"/>
    <w:uiPriority w:val="99"/>
    <w:semiHidden/>
    <w:rsid w:val="00FF026E"/>
    <w:pPr>
      <w:tabs>
        <w:tab w:val="center" w:pos="4680"/>
        <w:tab w:val="right" w:pos="9360"/>
      </w:tabs>
    </w:pPr>
  </w:style>
  <w:style w:type="character" w:customStyle="1" w:styleId="FooterChar">
    <w:name w:val="Footer Char"/>
    <w:basedOn w:val="DefaultParagraphFont"/>
    <w:link w:val="Footer"/>
    <w:uiPriority w:val="99"/>
    <w:semiHidden/>
    <w:rsid w:val="00FF026E"/>
    <w:rPr>
      <w:rFonts w:ascii="Calibri" w:hAnsi="Calibri" w:cs="Calibri"/>
    </w:rPr>
  </w:style>
  <w:style w:type="paragraph" w:styleId="BodyText">
    <w:name w:val="Body Text"/>
    <w:basedOn w:val="Normal"/>
    <w:link w:val="BodyTextChar"/>
    <w:uiPriority w:val="99"/>
    <w:semiHidden/>
    <w:unhideWhenUsed/>
    <w:rsid w:val="00FF026E"/>
    <w:pPr>
      <w:spacing w:after="120"/>
    </w:pPr>
  </w:style>
  <w:style w:type="character" w:customStyle="1" w:styleId="BodyTextChar">
    <w:name w:val="Body Text Char"/>
    <w:basedOn w:val="DefaultParagraphFont"/>
    <w:link w:val="BodyText"/>
    <w:uiPriority w:val="99"/>
    <w:semiHidden/>
    <w:rsid w:val="00FF026E"/>
    <w:rPr>
      <w:rFonts w:ascii="Calibri" w:hAnsi="Calibri" w:cs="Calibri"/>
    </w:rPr>
  </w:style>
  <w:style w:type="paragraph" w:styleId="NoSpacing">
    <w:name w:val="No Spacing"/>
    <w:link w:val="NoSpacingChar"/>
    <w:uiPriority w:val="99"/>
    <w:unhideWhenUsed/>
    <w:qFormat/>
    <w:rsid w:val="00FF026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F026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link w:val="Heading411"/>
    <w:uiPriority w:val="99"/>
    <w:unhideWhenUsed/>
    <w:rsid w:val="00FF026E"/>
    <w:rPr>
      <w:color w:val="0563C1" w:themeColor="hyperlink"/>
      <w:u w:val="single"/>
    </w:rPr>
  </w:style>
  <w:style w:type="character" w:styleId="UnresolvedMention">
    <w:name w:val="Unresolved Mention"/>
    <w:basedOn w:val="DefaultParagraphFont"/>
    <w:uiPriority w:val="99"/>
    <w:semiHidden/>
    <w:unhideWhenUsed/>
    <w:rsid w:val="00FF026E"/>
    <w:rPr>
      <w:color w:val="605E5C"/>
      <w:shd w:val="clear" w:color="auto" w:fill="E1DFDD"/>
    </w:rPr>
  </w:style>
  <w:style w:type="paragraph" w:customStyle="1" w:styleId="Undertag">
    <w:name w:val="Undertag"/>
    <w:link w:val="UndertagChar"/>
    <w:autoRedefine/>
    <w:uiPriority w:val="5"/>
    <w:qFormat/>
    <w:rsid w:val="00FF02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026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026E"/>
    <w:rPr>
      <w:color w:val="1F3864" w:themeColor="accent1" w:themeShade="80"/>
    </w:rPr>
  </w:style>
  <w:style w:type="character" w:customStyle="1" w:styleId="AnalyticChar">
    <w:name w:val="Analytic Char"/>
    <w:basedOn w:val="DefaultParagraphFont"/>
    <w:link w:val="Analytic"/>
    <w:uiPriority w:val="5"/>
    <w:rsid w:val="00FF026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DA635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Tags,Debate Text,No Spacing11,No Spacing31,No Spacing22,No Spacing111,No Spacing3,No Spacing2,Read stuff,Tag and Cite,nonunderlined,No Spacing1111,tags,Very Small Text,No Spacing111111,No Spacing1,No Spacing41,No Spacing111112,Card"/>
    <w:basedOn w:val="Normal"/>
    <w:next w:val="Normal"/>
    <w:link w:val="StyleUnderline"/>
    <w:uiPriority w:val="7"/>
    <w:qFormat/>
    <w:rsid w:val="00DA6359"/>
    <w:pPr>
      <w:ind w:left="288" w:right="288"/>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F0664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F0664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F0664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F0664B"/>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F066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64B"/>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F0664B"/>
    <w:pPr>
      <w:spacing w:before="160"/>
      <w:jc w:val="center"/>
    </w:pPr>
    <w:rPr>
      <w:i/>
      <w:iCs/>
      <w:color w:val="404040" w:themeColor="text1" w:themeTint="BF"/>
    </w:rPr>
  </w:style>
  <w:style w:type="character" w:customStyle="1" w:styleId="QuoteChar">
    <w:name w:val="Quote Char"/>
    <w:basedOn w:val="DefaultParagraphFont"/>
    <w:link w:val="Quote"/>
    <w:uiPriority w:val="29"/>
    <w:rsid w:val="00F0664B"/>
    <w:rPr>
      <w:rFonts w:ascii="Times New Roman" w:hAnsi="Times New Roman" w:cs="Times New Roman"/>
      <w:i/>
      <w:iCs/>
      <w:color w:val="404040" w:themeColor="text1" w:themeTint="BF"/>
    </w:rPr>
  </w:style>
  <w:style w:type="paragraph" w:styleId="ListParagraph">
    <w:name w:val="List Paragraph"/>
    <w:basedOn w:val="Normal"/>
    <w:uiPriority w:val="34"/>
    <w:qFormat/>
    <w:rsid w:val="00F0664B"/>
    <w:pPr>
      <w:ind w:left="720"/>
      <w:contextualSpacing/>
    </w:pPr>
  </w:style>
  <w:style w:type="character" w:styleId="IntenseEmphasis">
    <w:name w:val="Intense Emphasis"/>
    <w:basedOn w:val="DefaultParagraphFont"/>
    <w:uiPriority w:val="21"/>
    <w:qFormat/>
    <w:rsid w:val="00F0664B"/>
    <w:rPr>
      <w:i/>
      <w:iCs/>
      <w:color w:val="2F5496" w:themeColor="accent1" w:themeShade="BF"/>
    </w:rPr>
  </w:style>
  <w:style w:type="paragraph" w:styleId="IntenseQuote">
    <w:name w:val="Intense Quote"/>
    <w:basedOn w:val="Normal"/>
    <w:next w:val="Normal"/>
    <w:link w:val="IntenseQuoteChar"/>
    <w:uiPriority w:val="30"/>
    <w:qFormat/>
    <w:rsid w:val="00F06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64B"/>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0664B"/>
    <w:rPr>
      <w:b/>
      <w:bCs/>
      <w:smallCaps/>
      <w:color w:val="2F5496" w:themeColor="accent1" w:themeShade="BF"/>
      <w:spacing w:val="5"/>
    </w:rPr>
  </w:style>
  <w:style w:type="paragraph" w:customStyle="1" w:styleId="SubAnalytic">
    <w:name w:val="Sub Analytic"/>
    <w:basedOn w:val="Normal"/>
    <w:uiPriority w:val="5"/>
    <w:qFormat/>
    <w:rsid w:val="00F0664B"/>
    <w:rPr>
      <w:color w:val="000000" w:themeColor="text1"/>
    </w:rPr>
  </w:style>
  <w:style w:type="paragraph" w:customStyle="1" w:styleId="UnderlinePara">
    <w:name w:val="Underline Para"/>
    <w:basedOn w:val="Normal"/>
    <w:autoRedefine/>
    <w:uiPriority w:val="7"/>
    <w:qFormat/>
    <w:rsid w:val="00F0664B"/>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F0664B"/>
    <w:pPr>
      <w:pBdr>
        <w:top w:val="single" w:sz="2" w:space="1" w:color="auto"/>
        <w:left w:val="single" w:sz="2" w:space="4" w:color="auto"/>
        <w:bottom w:val="single" w:sz="2" w:space="1" w:color="auto"/>
        <w:right w:val="single" w:sz="2"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F0664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19/09/06/the-path-to-clean-energy-will-be-very-dirty-climate-change-renewabl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iahschaffhause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42</Pages>
  <Words>26145</Words>
  <Characters>149033</Characters>
  <Application>Microsoft Office Word</Application>
  <DocSecurity>0</DocSecurity>
  <Lines>1241</Lines>
  <Paragraphs>349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Tristin Nguyen</dc:creator>
  <cp:keywords>6.0.0</cp:keywords>
  <dc:description/>
  <cp:lastModifiedBy>Josiah Schaffhausen</cp:lastModifiedBy>
  <cp:revision>4</cp:revision>
  <dcterms:created xsi:type="dcterms:W3CDTF">2025-11-22T00:37:00Z</dcterms:created>
  <dcterms:modified xsi:type="dcterms:W3CDTF">2025-12-11T18:38:00Z</dcterms:modified>
</cp:coreProperties>
</file>